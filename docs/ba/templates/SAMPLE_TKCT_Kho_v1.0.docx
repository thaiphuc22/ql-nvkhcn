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5423AC" w14:textId="7031D356" w:rsidR="004D7DE9" w:rsidRPr="006A02C3" w:rsidRDefault="007754C2" w:rsidP="00512E56">
      <w:pPr>
        <w:pStyle w:val="NormalTB"/>
        <w:spacing w:before="120" w:line="360" w:lineRule="auto"/>
        <w:rPr>
          <w:rFonts w:ascii="Times New Roman" w:hAnsi="Times New Roman"/>
          <w:sz w:val="24"/>
          <w:szCs w:val="24"/>
          <w:lang w:val="en-US"/>
        </w:rPr>
      </w:pPr>
      <w:bookmarkStart w:id="0" w:name="_Toc465677962"/>
      <w:bookmarkStart w:id="1" w:name="_Toc467738734"/>
      <w:r w:rsidRPr="006A02C3">
        <w:rPr>
          <w:rFonts w:ascii="Times New Roman" w:hAnsi="Times New Roman"/>
          <w:noProof/>
          <w:sz w:val="24"/>
          <w:szCs w:val="24"/>
          <w:lang w:val="en-US"/>
        </w:rPr>
        <w:drawing>
          <wp:inline distT="0" distB="0" distL="0" distR="0" wp14:anchorId="31F6FB59" wp14:editId="4799BE99">
            <wp:extent cx="1550670" cy="668020"/>
            <wp:effectExtent l="0" t="0" r="0" b="0"/>
            <wp:docPr id="1" name="Picture 45"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0670" cy="668020"/>
                    </a:xfrm>
                    <a:prstGeom prst="rect">
                      <a:avLst/>
                    </a:prstGeom>
                    <a:noFill/>
                    <a:ln>
                      <a:noFill/>
                    </a:ln>
                  </pic:spPr>
                </pic:pic>
              </a:graphicData>
            </a:graphic>
          </wp:inline>
        </w:drawing>
      </w:r>
    </w:p>
    <w:p w14:paraId="43E9632A" w14:textId="77777777" w:rsidR="00E0353C" w:rsidRPr="006A02C3" w:rsidRDefault="00E0353C" w:rsidP="00512E56">
      <w:pPr>
        <w:pStyle w:val="NormalTB"/>
        <w:spacing w:before="120" w:line="360" w:lineRule="auto"/>
        <w:rPr>
          <w:rFonts w:ascii="Times New Roman" w:hAnsi="Times New Roman"/>
          <w:b/>
          <w:sz w:val="28"/>
          <w:szCs w:val="28"/>
        </w:rPr>
      </w:pPr>
      <w:r w:rsidRPr="006A02C3">
        <w:rPr>
          <w:rFonts w:ascii="Times New Roman" w:hAnsi="Times New Roman"/>
          <w:b/>
          <w:sz w:val="28"/>
          <w:szCs w:val="28"/>
        </w:rPr>
        <w:t>TỔNG CÔNG TY GIẢI PHÁP DOANH NGHIỆP VIETTEL</w:t>
      </w:r>
    </w:p>
    <w:p w14:paraId="6B8E0877" w14:textId="77777777" w:rsidR="006275EF" w:rsidRPr="006A02C3" w:rsidRDefault="00413E96" w:rsidP="00512E56">
      <w:pPr>
        <w:pStyle w:val="NormalTB"/>
        <w:spacing w:before="120" w:line="360" w:lineRule="auto"/>
        <w:rPr>
          <w:rFonts w:ascii="Times New Roman" w:hAnsi="Times New Roman"/>
          <w:b/>
          <w:sz w:val="28"/>
          <w:szCs w:val="28"/>
        </w:rPr>
      </w:pPr>
      <w:r w:rsidRPr="006A02C3">
        <w:rPr>
          <w:rFonts w:ascii="Times New Roman" w:hAnsi="Times New Roman"/>
          <w:b/>
          <w:sz w:val="28"/>
          <w:szCs w:val="28"/>
        </w:rPr>
        <w:t>TRUNG TÂM GIẢI PHÁP MIỀN NAM</w:t>
      </w:r>
    </w:p>
    <w:p w14:paraId="42E79EA3" w14:textId="77777777" w:rsidR="004D7DE9" w:rsidRPr="006A02C3" w:rsidRDefault="004D7DE9" w:rsidP="00512E56">
      <w:pPr>
        <w:pStyle w:val="NormalTB"/>
        <w:widowControl w:val="0"/>
        <w:spacing w:before="120" w:line="360" w:lineRule="auto"/>
        <w:rPr>
          <w:rFonts w:ascii="Times New Roman" w:hAnsi="Times New Roman"/>
          <w:snapToGrid w:val="0"/>
          <w:sz w:val="24"/>
          <w:szCs w:val="24"/>
          <w:lang w:val="en-US"/>
        </w:rPr>
      </w:pPr>
    </w:p>
    <w:p w14:paraId="4ABDB226" w14:textId="77777777" w:rsidR="004D7DE9" w:rsidRPr="006A02C3" w:rsidRDefault="004D7DE9" w:rsidP="00512E56">
      <w:pPr>
        <w:pStyle w:val="NormalTB"/>
        <w:spacing w:before="120" w:line="360" w:lineRule="auto"/>
        <w:rPr>
          <w:rFonts w:ascii="Times New Roman" w:hAnsi="Times New Roman"/>
          <w:sz w:val="24"/>
          <w:szCs w:val="24"/>
          <w:lang w:val="en-US"/>
        </w:rPr>
      </w:pPr>
    </w:p>
    <w:p w14:paraId="6A683AF6" w14:textId="77777777" w:rsidR="004D7DE9" w:rsidRPr="006A02C3" w:rsidRDefault="004D7DE9" w:rsidP="00512E56">
      <w:pPr>
        <w:spacing w:line="360" w:lineRule="auto"/>
      </w:pPr>
    </w:p>
    <w:p w14:paraId="3BAAE36F" w14:textId="77777777" w:rsidR="004D7DE9" w:rsidRPr="006A02C3" w:rsidRDefault="004D7DE9" w:rsidP="00512E56">
      <w:pPr>
        <w:spacing w:line="360" w:lineRule="auto"/>
      </w:pPr>
    </w:p>
    <w:p w14:paraId="25E3DAAA" w14:textId="77777777" w:rsidR="004D7DE9" w:rsidRPr="006A02C3" w:rsidRDefault="0053149A" w:rsidP="00512E56">
      <w:pPr>
        <w:pStyle w:val="HeadingBig"/>
        <w:spacing w:line="360" w:lineRule="auto"/>
        <w:rPr>
          <w:szCs w:val="38"/>
        </w:rPr>
      </w:pPr>
      <w:r w:rsidRPr="006A02C3">
        <w:rPr>
          <w:szCs w:val="38"/>
        </w:rPr>
        <w:t>TÀI LIỆU THIẾT KẾ CHI TIẾT</w:t>
      </w:r>
    </w:p>
    <w:p w14:paraId="207D034D" w14:textId="257CB315" w:rsidR="004A181C" w:rsidRPr="006A02C3" w:rsidRDefault="0026078F" w:rsidP="00512E56">
      <w:pPr>
        <w:pStyle w:val="HeadingBig"/>
        <w:spacing w:line="360" w:lineRule="auto"/>
        <w:rPr>
          <w:szCs w:val="38"/>
        </w:rPr>
      </w:pPr>
      <w:r>
        <w:rPr>
          <w:szCs w:val="38"/>
        </w:rPr>
        <w:t>HỆ THỐNG…</w:t>
      </w:r>
    </w:p>
    <w:p w14:paraId="31486E38" w14:textId="77777777" w:rsidR="008A2EAE" w:rsidRPr="006A02C3" w:rsidRDefault="008A2EAE" w:rsidP="00512E56">
      <w:pPr>
        <w:pStyle w:val="NormalCaption"/>
        <w:spacing w:line="360" w:lineRule="auto"/>
      </w:pPr>
    </w:p>
    <w:p w14:paraId="42B9389B" w14:textId="77777777" w:rsidR="00340AC8" w:rsidRPr="006A02C3" w:rsidRDefault="00340AC8" w:rsidP="00512E56">
      <w:pPr>
        <w:pStyle w:val="NormalCaption"/>
        <w:spacing w:line="360" w:lineRule="auto"/>
      </w:pPr>
    </w:p>
    <w:p w14:paraId="56BD591D" w14:textId="51216F06" w:rsidR="0064771A" w:rsidRPr="006A02C3" w:rsidRDefault="0064771A" w:rsidP="0026078F">
      <w:pPr>
        <w:spacing w:line="360" w:lineRule="auto"/>
        <w:jc w:val="center"/>
        <w:rPr>
          <w:lang w:val="en-AU"/>
        </w:rPr>
      </w:pPr>
      <w:r w:rsidRPr="006A02C3">
        <w:rPr>
          <w:lang w:val="en-AU"/>
        </w:rPr>
        <w:t>Mã hiệu dự án:</w:t>
      </w:r>
    </w:p>
    <w:p w14:paraId="3910A053" w14:textId="0AAD26A7" w:rsidR="0064771A" w:rsidRPr="006A02C3" w:rsidRDefault="0064771A" w:rsidP="0026078F">
      <w:pPr>
        <w:spacing w:line="360" w:lineRule="auto"/>
        <w:jc w:val="center"/>
        <w:rPr>
          <w:lang w:val="en-AU"/>
        </w:rPr>
      </w:pPr>
      <w:r w:rsidRPr="006A02C3">
        <w:rPr>
          <w:lang w:val="en-AU"/>
        </w:rPr>
        <w:t>Mã hiệu tài liệu:</w:t>
      </w:r>
    </w:p>
    <w:p w14:paraId="4DE3747B" w14:textId="77777777" w:rsidR="004D7DE9" w:rsidRPr="006A02C3" w:rsidRDefault="004D7DE9" w:rsidP="00512E56">
      <w:pPr>
        <w:spacing w:line="360" w:lineRule="auto"/>
        <w:rPr>
          <w:lang w:val="en-AU"/>
        </w:rPr>
      </w:pPr>
    </w:p>
    <w:p w14:paraId="29F874D7" w14:textId="77777777" w:rsidR="004D7DE9" w:rsidRPr="006A02C3" w:rsidRDefault="004D7DE9" w:rsidP="00512E56">
      <w:pPr>
        <w:spacing w:line="360" w:lineRule="auto"/>
      </w:pPr>
    </w:p>
    <w:p w14:paraId="3BA733FF" w14:textId="77777777" w:rsidR="004D7DE9" w:rsidRPr="006A02C3" w:rsidRDefault="004D7DE9" w:rsidP="00512E56">
      <w:pPr>
        <w:spacing w:line="360" w:lineRule="auto"/>
      </w:pPr>
    </w:p>
    <w:p w14:paraId="188299F3" w14:textId="77777777" w:rsidR="004D7DE9" w:rsidRPr="006A02C3" w:rsidRDefault="004D7DE9" w:rsidP="00512E56">
      <w:pPr>
        <w:spacing w:line="360" w:lineRule="auto"/>
      </w:pPr>
    </w:p>
    <w:p w14:paraId="6558D0B9" w14:textId="77777777" w:rsidR="009D46AF" w:rsidRPr="006A02C3" w:rsidRDefault="009D46AF" w:rsidP="00512E56">
      <w:pPr>
        <w:spacing w:line="360" w:lineRule="auto"/>
      </w:pPr>
    </w:p>
    <w:p w14:paraId="1B4C340F" w14:textId="77777777" w:rsidR="002B4264" w:rsidRPr="006A02C3" w:rsidRDefault="002B4264" w:rsidP="00512E56">
      <w:pPr>
        <w:spacing w:line="360" w:lineRule="auto"/>
      </w:pPr>
    </w:p>
    <w:p w14:paraId="5575D7AC" w14:textId="77777777" w:rsidR="002B4264" w:rsidRPr="006A02C3" w:rsidRDefault="002B4264" w:rsidP="00512E56">
      <w:pPr>
        <w:spacing w:line="360" w:lineRule="auto"/>
      </w:pPr>
    </w:p>
    <w:p w14:paraId="24DFD27A" w14:textId="208E1AD2" w:rsidR="003F3394" w:rsidRPr="006A02C3" w:rsidRDefault="00413E96" w:rsidP="0026078F">
      <w:pPr>
        <w:spacing w:line="360" w:lineRule="auto"/>
        <w:jc w:val="center"/>
        <w:rPr>
          <w:lang w:val="en-AU"/>
        </w:rPr>
      </w:pPr>
      <w:r w:rsidRPr="006A02C3">
        <w:rPr>
          <w:lang w:val="en-AU"/>
        </w:rPr>
        <w:t>TP Hồ Chí Minh</w:t>
      </w:r>
      <w:r w:rsidR="003F3394" w:rsidRPr="006A02C3">
        <w:rPr>
          <w:lang w:val="en-AU"/>
        </w:rPr>
        <w:t>, Th</w:t>
      </w:r>
      <w:r w:rsidRPr="006A02C3">
        <w:rPr>
          <w:lang w:val="en-AU"/>
        </w:rPr>
        <w:t xml:space="preserve">áng </w:t>
      </w:r>
      <w:r w:rsidR="007C285B" w:rsidRPr="006A02C3">
        <w:rPr>
          <w:lang w:val="en-AU"/>
        </w:rPr>
        <w:t>04</w:t>
      </w:r>
      <w:r w:rsidR="00050A63" w:rsidRPr="006A02C3">
        <w:rPr>
          <w:lang w:val="en-AU"/>
        </w:rPr>
        <w:t>/</w:t>
      </w:r>
      <w:r w:rsidRPr="006A02C3">
        <w:rPr>
          <w:lang w:val="en-AU"/>
        </w:rPr>
        <w:t>202</w:t>
      </w:r>
      <w:r w:rsidR="007C285B" w:rsidRPr="006A02C3">
        <w:rPr>
          <w:lang w:val="en-AU"/>
        </w:rPr>
        <w:t>5</w:t>
      </w:r>
    </w:p>
    <w:p w14:paraId="399A68DD" w14:textId="77777777" w:rsidR="00C82231" w:rsidRPr="006A02C3" w:rsidRDefault="004D7DE9" w:rsidP="00512E56">
      <w:pPr>
        <w:pStyle w:val="NormalH"/>
        <w:spacing w:line="360" w:lineRule="auto"/>
        <w:rPr>
          <w:sz w:val="24"/>
        </w:rPr>
      </w:pPr>
      <w:r w:rsidRPr="006A02C3">
        <w:rPr>
          <w:sz w:val="24"/>
        </w:rPr>
        <w:lastRenderedPageBreak/>
        <w:t>BẢNG GHI NHẬN THAY ĐỔI TÀI LIỆU</w:t>
      </w:r>
    </w:p>
    <w:p w14:paraId="73B5B841" w14:textId="77777777" w:rsidR="00C042F1" w:rsidRPr="006A02C3" w:rsidRDefault="00C042F1" w:rsidP="00512E56">
      <w:pPr>
        <w:spacing w:line="360" w:lineRule="auto"/>
        <w:rPr>
          <w:lang w:val="en-AU"/>
        </w:rPr>
      </w:pPr>
      <w:r w:rsidRPr="006A02C3">
        <w:rPr>
          <w:lang w:val="en-AU"/>
        </w:rPr>
        <w:t>*A – Tạo mới, M – Sửa đổi, D – Xóa bỏ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1311"/>
        <w:gridCol w:w="727"/>
        <w:gridCol w:w="1129"/>
        <w:gridCol w:w="845"/>
        <w:gridCol w:w="2870"/>
        <w:gridCol w:w="1025"/>
      </w:tblGrid>
      <w:tr w:rsidR="003039FC" w:rsidRPr="006A02C3" w14:paraId="65A9FB3D" w14:textId="77777777" w:rsidTr="002F1C77">
        <w:tc>
          <w:tcPr>
            <w:tcW w:w="713" w:type="pct"/>
            <w:shd w:val="clear" w:color="auto" w:fill="BFBFBF"/>
          </w:tcPr>
          <w:p w14:paraId="1D6A8AE1" w14:textId="77777777" w:rsidR="003039FC" w:rsidRPr="006A02C3" w:rsidRDefault="003039FC" w:rsidP="00512E56">
            <w:pPr>
              <w:spacing w:line="360" w:lineRule="auto"/>
              <w:rPr>
                <w:lang w:val="en-AU"/>
              </w:rPr>
            </w:pPr>
            <w:r w:rsidRPr="006A02C3">
              <w:rPr>
                <w:lang w:val="en-AU"/>
              </w:rPr>
              <w:t>Ngày thay đổi</w:t>
            </w:r>
          </w:p>
        </w:tc>
        <w:tc>
          <w:tcPr>
            <w:tcW w:w="711" w:type="pct"/>
            <w:shd w:val="clear" w:color="auto" w:fill="BFBFBF"/>
          </w:tcPr>
          <w:p w14:paraId="1B5E978F" w14:textId="77777777" w:rsidR="003039FC" w:rsidRPr="006A02C3" w:rsidRDefault="003039FC" w:rsidP="00512E56">
            <w:pPr>
              <w:spacing w:line="360" w:lineRule="auto"/>
              <w:rPr>
                <w:lang w:val="en-AU"/>
              </w:rPr>
            </w:pPr>
            <w:r w:rsidRPr="006A02C3">
              <w:rPr>
                <w:lang w:val="en-AU"/>
              </w:rPr>
              <w:t>Vị trí thay đổi</w:t>
            </w:r>
          </w:p>
        </w:tc>
        <w:tc>
          <w:tcPr>
            <w:tcW w:w="394" w:type="pct"/>
            <w:shd w:val="clear" w:color="auto" w:fill="BFBFBF"/>
          </w:tcPr>
          <w:p w14:paraId="16E8F6CF" w14:textId="77777777" w:rsidR="003039FC" w:rsidRPr="006A02C3" w:rsidRDefault="003039FC" w:rsidP="00512E56">
            <w:pPr>
              <w:spacing w:line="360" w:lineRule="auto"/>
              <w:rPr>
                <w:lang w:val="en-AU"/>
              </w:rPr>
            </w:pPr>
            <w:r w:rsidRPr="006A02C3">
              <w:rPr>
                <w:lang w:val="en-AU"/>
              </w:rPr>
              <w:t>A*</w:t>
            </w:r>
          </w:p>
          <w:p w14:paraId="02511CF9" w14:textId="77777777" w:rsidR="003039FC" w:rsidRPr="006A02C3" w:rsidRDefault="003039FC" w:rsidP="00512E56">
            <w:pPr>
              <w:spacing w:line="360" w:lineRule="auto"/>
              <w:rPr>
                <w:lang w:val="en-AU"/>
              </w:rPr>
            </w:pPr>
            <w:r w:rsidRPr="006A02C3">
              <w:rPr>
                <w:lang w:val="en-AU"/>
              </w:rPr>
              <w:t>M, D</w:t>
            </w:r>
          </w:p>
        </w:tc>
        <w:tc>
          <w:tcPr>
            <w:tcW w:w="612" w:type="pct"/>
            <w:shd w:val="clear" w:color="auto" w:fill="BFBFBF"/>
          </w:tcPr>
          <w:p w14:paraId="7CD131A7" w14:textId="77777777" w:rsidR="003039FC" w:rsidRPr="006A02C3" w:rsidRDefault="003039FC" w:rsidP="00512E56">
            <w:pPr>
              <w:spacing w:line="360" w:lineRule="auto"/>
              <w:rPr>
                <w:lang w:val="en-AU"/>
              </w:rPr>
            </w:pPr>
            <w:r w:rsidRPr="006A02C3">
              <w:rPr>
                <w:lang w:val="en-AU"/>
              </w:rPr>
              <w:t>Nguồn gốc</w:t>
            </w:r>
          </w:p>
        </w:tc>
        <w:tc>
          <w:tcPr>
            <w:tcW w:w="458" w:type="pct"/>
            <w:shd w:val="clear" w:color="auto" w:fill="BFBFBF"/>
          </w:tcPr>
          <w:p w14:paraId="006AD287" w14:textId="77777777" w:rsidR="003039FC" w:rsidRPr="006A02C3" w:rsidRDefault="003039FC" w:rsidP="00512E56">
            <w:pPr>
              <w:spacing w:line="360" w:lineRule="auto"/>
              <w:rPr>
                <w:lang w:val="en-AU"/>
              </w:rPr>
            </w:pPr>
            <w:r w:rsidRPr="006A02C3">
              <w:rPr>
                <w:lang w:val="en-AU"/>
              </w:rPr>
              <w:t>Phiên bản cũ</w:t>
            </w:r>
          </w:p>
        </w:tc>
        <w:tc>
          <w:tcPr>
            <w:tcW w:w="1556" w:type="pct"/>
            <w:shd w:val="clear" w:color="auto" w:fill="BFBFBF"/>
          </w:tcPr>
          <w:p w14:paraId="1D1B3D04" w14:textId="77777777" w:rsidR="003039FC" w:rsidRPr="006A02C3" w:rsidRDefault="003039FC" w:rsidP="00512E56">
            <w:pPr>
              <w:spacing w:line="360" w:lineRule="auto"/>
              <w:rPr>
                <w:lang w:val="en-AU"/>
              </w:rPr>
            </w:pPr>
            <w:r w:rsidRPr="006A02C3">
              <w:rPr>
                <w:lang w:val="en-AU"/>
              </w:rPr>
              <w:t>Mô tả thay đổi</w:t>
            </w:r>
          </w:p>
        </w:tc>
        <w:tc>
          <w:tcPr>
            <w:tcW w:w="556" w:type="pct"/>
            <w:shd w:val="clear" w:color="auto" w:fill="BFBFBF"/>
          </w:tcPr>
          <w:p w14:paraId="3900903B" w14:textId="77777777" w:rsidR="003039FC" w:rsidRPr="006A02C3" w:rsidRDefault="003039FC" w:rsidP="00512E56">
            <w:pPr>
              <w:spacing w:line="360" w:lineRule="auto"/>
              <w:rPr>
                <w:lang w:val="en-AU"/>
              </w:rPr>
            </w:pPr>
            <w:r w:rsidRPr="006A02C3">
              <w:rPr>
                <w:lang w:val="en-AU"/>
              </w:rPr>
              <w:t>Phiên bản mới</w:t>
            </w:r>
          </w:p>
        </w:tc>
      </w:tr>
      <w:tr w:rsidR="003039FC" w:rsidRPr="006A02C3" w14:paraId="76B0352E" w14:textId="77777777" w:rsidTr="002F1C77">
        <w:tc>
          <w:tcPr>
            <w:tcW w:w="713" w:type="pct"/>
          </w:tcPr>
          <w:p w14:paraId="4518468D" w14:textId="669F16E2" w:rsidR="003039FC" w:rsidRPr="006A02C3" w:rsidRDefault="00E93381" w:rsidP="00512E56">
            <w:pPr>
              <w:spacing w:line="360" w:lineRule="auto"/>
              <w:rPr>
                <w:lang w:val="en-AU"/>
              </w:rPr>
            </w:pPr>
            <w:r w:rsidRPr="006A02C3">
              <w:rPr>
                <w:lang w:val="en-AU"/>
              </w:rPr>
              <w:t>27</w:t>
            </w:r>
            <w:r w:rsidR="00413E96" w:rsidRPr="006A02C3">
              <w:rPr>
                <w:lang w:val="en-AU"/>
              </w:rPr>
              <w:t>/</w:t>
            </w:r>
            <w:r w:rsidR="0013359F" w:rsidRPr="006A02C3">
              <w:rPr>
                <w:lang w:val="en-AU"/>
              </w:rPr>
              <w:t>10</w:t>
            </w:r>
            <w:r w:rsidR="00413E96" w:rsidRPr="006A02C3">
              <w:rPr>
                <w:lang w:val="en-AU"/>
              </w:rPr>
              <w:t>/23</w:t>
            </w:r>
          </w:p>
        </w:tc>
        <w:tc>
          <w:tcPr>
            <w:tcW w:w="711" w:type="pct"/>
          </w:tcPr>
          <w:p w14:paraId="4F575E92" w14:textId="77777777" w:rsidR="003039FC" w:rsidRPr="006A02C3" w:rsidRDefault="00413E96" w:rsidP="00512E56">
            <w:pPr>
              <w:spacing w:line="360" w:lineRule="auto"/>
              <w:rPr>
                <w:lang w:val="en-AU"/>
              </w:rPr>
            </w:pPr>
            <w:r w:rsidRPr="006A02C3">
              <w:rPr>
                <w:lang w:val="en-AU"/>
              </w:rPr>
              <w:t>Toàn bộ</w:t>
            </w:r>
          </w:p>
        </w:tc>
        <w:tc>
          <w:tcPr>
            <w:tcW w:w="394" w:type="pct"/>
          </w:tcPr>
          <w:p w14:paraId="65D3EE97" w14:textId="77777777" w:rsidR="003039FC" w:rsidRPr="006A02C3" w:rsidRDefault="00413E96" w:rsidP="00512E56">
            <w:pPr>
              <w:spacing w:line="360" w:lineRule="auto"/>
              <w:rPr>
                <w:lang w:val="en-AU"/>
              </w:rPr>
            </w:pPr>
            <w:r w:rsidRPr="006A02C3">
              <w:rPr>
                <w:lang w:val="en-AU"/>
              </w:rPr>
              <w:t>A</w:t>
            </w:r>
          </w:p>
        </w:tc>
        <w:tc>
          <w:tcPr>
            <w:tcW w:w="612" w:type="pct"/>
          </w:tcPr>
          <w:p w14:paraId="0E74F1BF" w14:textId="77777777" w:rsidR="003039FC" w:rsidRPr="006A02C3" w:rsidRDefault="00413E96" w:rsidP="00512E56">
            <w:pPr>
              <w:spacing w:line="360" w:lineRule="auto"/>
              <w:rPr>
                <w:lang w:val="en-AU"/>
              </w:rPr>
            </w:pPr>
            <w:r w:rsidRPr="006A02C3">
              <w:rPr>
                <w:lang w:val="en-AU"/>
              </w:rPr>
              <w:t>Tạo mới</w:t>
            </w:r>
          </w:p>
        </w:tc>
        <w:tc>
          <w:tcPr>
            <w:tcW w:w="458" w:type="pct"/>
          </w:tcPr>
          <w:p w14:paraId="376AEC87" w14:textId="77777777" w:rsidR="003039FC" w:rsidRPr="006A02C3" w:rsidRDefault="003039FC" w:rsidP="00512E56">
            <w:pPr>
              <w:spacing w:line="360" w:lineRule="auto"/>
              <w:rPr>
                <w:lang w:val="en-AU"/>
              </w:rPr>
            </w:pPr>
          </w:p>
        </w:tc>
        <w:tc>
          <w:tcPr>
            <w:tcW w:w="1556" w:type="pct"/>
          </w:tcPr>
          <w:p w14:paraId="1C00BD1A" w14:textId="77777777" w:rsidR="003039FC" w:rsidRPr="006A02C3" w:rsidRDefault="003039FC" w:rsidP="00512E56">
            <w:pPr>
              <w:spacing w:line="360" w:lineRule="auto"/>
              <w:rPr>
                <w:lang w:val="en-AU"/>
              </w:rPr>
            </w:pPr>
          </w:p>
        </w:tc>
        <w:tc>
          <w:tcPr>
            <w:tcW w:w="556" w:type="pct"/>
          </w:tcPr>
          <w:p w14:paraId="636361EA" w14:textId="77777777" w:rsidR="003039FC" w:rsidRPr="006A02C3" w:rsidRDefault="00413E96" w:rsidP="00512E56">
            <w:pPr>
              <w:spacing w:line="360" w:lineRule="auto"/>
              <w:rPr>
                <w:lang w:val="en-AU"/>
              </w:rPr>
            </w:pPr>
            <w:r w:rsidRPr="006A02C3">
              <w:rPr>
                <w:lang w:val="en-AU"/>
              </w:rPr>
              <w:t>v1.0</w:t>
            </w:r>
          </w:p>
        </w:tc>
      </w:tr>
      <w:tr w:rsidR="00827D22" w:rsidRPr="006A02C3" w14:paraId="36E17103" w14:textId="77777777" w:rsidTr="002F1C77">
        <w:tc>
          <w:tcPr>
            <w:tcW w:w="713" w:type="pct"/>
          </w:tcPr>
          <w:p w14:paraId="12B1CE42" w14:textId="30C43B17" w:rsidR="00827D22" w:rsidRPr="006A02C3" w:rsidRDefault="00827D22" w:rsidP="00512E56">
            <w:pPr>
              <w:spacing w:line="360" w:lineRule="auto"/>
              <w:rPr>
                <w:lang w:val="en-AU"/>
              </w:rPr>
            </w:pPr>
          </w:p>
        </w:tc>
        <w:tc>
          <w:tcPr>
            <w:tcW w:w="711" w:type="pct"/>
          </w:tcPr>
          <w:p w14:paraId="4A4280EF" w14:textId="2B031834" w:rsidR="00827D22" w:rsidRPr="006A02C3" w:rsidRDefault="00827D22" w:rsidP="00512E56">
            <w:pPr>
              <w:spacing w:line="360" w:lineRule="auto"/>
              <w:rPr>
                <w:lang w:val="en-AU"/>
              </w:rPr>
            </w:pPr>
          </w:p>
        </w:tc>
        <w:tc>
          <w:tcPr>
            <w:tcW w:w="394" w:type="pct"/>
          </w:tcPr>
          <w:p w14:paraId="74592B2F" w14:textId="1D88FA9D" w:rsidR="00827D22" w:rsidRPr="006A02C3" w:rsidRDefault="00827D22" w:rsidP="00512E56">
            <w:pPr>
              <w:spacing w:line="360" w:lineRule="auto"/>
              <w:rPr>
                <w:lang w:val="en-AU"/>
              </w:rPr>
            </w:pPr>
          </w:p>
        </w:tc>
        <w:tc>
          <w:tcPr>
            <w:tcW w:w="612" w:type="pct"/>
          </w:tcPr>
          <w:p w14:paraId="1BDAAC87" w14:textId="77777777" w:rsidR="00827D22" w:rsidRPr="006A02C3" w:rsidRDefault="00827D22" w:rsidP="00512E56">
            <w:pPr>
              <w:spacing w:line="360" w:lineRule="auto"/>
              <w:rPr>
                <w:lang w:val="en-AU"/>
              </w:rPr>
            </w:pPr>
          </w:p>
        </w:tc>
        <w:tc>
          <w:tcPr>
            <w:tcW w:w="458" w:type="pct"/>
          </w:tcPr>
          <w:p w14:paraId="2F1973A9" w14:textId="77777777" w:rsidR="00827D22" w:rsidRPr="006A02C3" w:rsidRDefault="00827D22" w:rsidP="00512E56">
            <w:pPr>
              <w:spacing w:line="360" w:lineRule="auto"/>
              <w:rPr>
                <w:lang w:val="en-AU"/>
              </w:rPr>
            </w:pPr>
          </w:p>
        </w:tc>
        <w:tc>
          <w:tcPr>
            <w:tcW w:w="1556" w:type="pct"/>
          </w:tcPr>
          <w:p w14:paraId="7E76F235" w14:textId="787AE3FB" w:rsidR="00827D22" w:rsidRPr="006A02C3" w:rsidRDefault="00827D22" w:rsidP="00512E56">
            <w:pPr>
              <w:spacing w:line="360" w:lineRule="auto"/>
              <w:rPr>
                <w:lang w:val="en-AU"/>
              </w:rPr>
            </w:pPr>
          </w:p>
        </w:tc>
        <w:tc>
          <w:tcPr>
            <w:tcW w:w="556" w:type="pct"/>
          </w:tcPr>
          <w:p w14:paraId="3436D6F6" w14:textId="0B167B0A" w:rsidR="00827D22" w:rsidRPr="006A02C3" w:rsidRDefault="00827D22" w:rsidP="00512E56">
            <w:pPr>
              <w:spacing w:line="360" w:lineRule="auto"/>
              <w:rPr>
                <w:lang w:val="en-AU"/>
              </w:rPr>
            </w:pPr>
          </w:p>
        </w:tc>
      </w:tr>
      <w:tr w:rsidR="00827D22" w:rsidRPr="006A02C3" w14:paraId="75B7345B" w14:textId="77777777" w:rsidTr="002F1C77">
        <w:tc>
          <w:tcPr>
            <w:tcW w:w="713" w:type="pct"/>
          </w:tcPr>
          <w:p w14:paraId="01B94B2C" w14:textId="77777777" w:rsidR="00827D22" w:rsidRPr="006A02C3" w:rsidRDefault="00827D22" w:rsidP="00512E56">
            <w:pPr>
              <w:spacing w:line="360" w:lineRule="auto"/>
              <w:rPr>
                <w:lang w:val="en-AU"/>
              </w:rPr>
            </w:pPr>
          </w:p>
        </w:tc>
        <w:tc>
          <w:tcPr>
            <w:tcW w:w="711" w:type="pct"/>
          </w:tcPr>
          <w:p w14:paraId="3C858A9C" w14:textId="77777777" w:rsidR="00827D22" w:rsidRPr="006A02C3" w:rsidRDefault="00827D22" w:rsidP="00512E56">
            <w:pPr>
              <w:spacing w:line="360" w:lineRule="auto"/>
              <w:rPr>
                <w:lang w:val="en-AU"/>
              </w:rPr>
            </w:pPr>
          </w:p>
        </w:tc>
        <w:tc>
          <w:tcPr>
            <w:tcW w:w="394" w:type="pct"/>
          </w:tcPr>
          <w:p w14:paraId="6A236248" w14:textId="77777777" w:rsidR="00827D22" w:rsidRPr="006A02C3" w:rsidRDefault="00827D22" w:rsidP="00512E56">
            <w:pPr>
              <w:spacing w:line="360" w:lineRule="auto"/>
              <w:rPr>
                <w:lang w:val="en-AU"/>
              </w:rPr>
            </w:pPr>
          </w:p>
        </w:tc>
        <w:tc>
          <w:tcPr>
            <w:tcW w:w="612" w:type="pct"/>
          </w:tcPr>
          <w:p w14:paraId="6A7E4C4E" w14:textId="77777777" w:rsidR="00827D22" w:rsidRPr="006A02C3" w:rsidRDefault="00827D22" w:rsidP="00512E56">
            <w:pPr>
              <w:spacing w:line="360" w:lineRule="auto"/>
              <w:rPr>
                <w:lang w:val="en-AU"/>
              </w:rPr>
            </w:pPr>
          </w:p>
        </w:tc>
        <w:tc>
          <w:tcPr>
            <w:tcW w:w="458" w:type="pct"/>
          </w:tcPr>
          <w:p w14:paraId="0A42389C" w14:textId="77777777" w:rsidR="00827D22" w:rsidRPr="006A02C3" w:rsidRDefault="00827D22" w:rsidP="00512E56">
            <w:pPr>
              <w:spacing w:line="360" w:lineRule="auto"/>
              <w:rPr>
                <w:lang w:val="en-AU"/>
              </w:rPr>
            </w:pPr>
          </w:p>
        </w:tc>
        <w:tc>
          <w:tcPr>
            <w:tcW w:w="1556" w:type="pct"/>
          </w:tcPr>
          <w:p w14:paraId="29827E35" w14:textId="77777777" w:rsidR="00827D22" w:rsidRPr="006A02C3" w:rsidRDefault="00827D22" w:rsidP="00512E56">
            <w:pPr>
              <w:spacing w:line="360" w:lineRule="auto"/>
              <w:rPr>
                <w:lang w:val="en-AU"/>
              </w:rPr>
            </w:pPr>
          </w:p>
        </w:tc>
        <w:tc>
          <w:tcPr>
            <w:tcW w:w="556" w:type="pct"/>
          </w:tcPr>
          <w:p w14:paraId="0E308050" w14:textId="77777777" w:rsidR="00827D22" w:rsidRPr="006A02C3" w:rsidRDefault="00827D22" w:rsidP="00512E56">
            <w:pPr>
              <w:spacing w:line="360" w:lineRule="auto"/>
              <w:rPr>
                <w:lang w:val="en-AU"/>
              </w:rPr>
            </w:pPr>
          </w:p>
        </w:tc>
      </w:tr>
      <w:tr w:rsidR="00827D22" w:rsidRPr="006A02C3" w14:paraId="4F5216D6" w14:textId="77777777" w:rsidTr="002F1C77">
        <w:tc>
          <w:tcPr>
            <w:tcW w:w="713" w:type="pct"/>
          </w:tcPr>
          <w:p w14:paraId="10608936" w14:textId="77777777" w:rsidR="00827D22" w:rsidRPr="006A02C3" w:rsidRDefault="00827D22" w:rsidP="00512E56">
            <w:pPr>
              <w:spacing w:line="360" w:lineRule="auto"/>
              <w:rPr>
                <w:lang w:val="en-AU"/>
              </w:rPr>
            </w:pPr>
          </w:p>
        </w:tc>
        <w:tc>
          <w:tcPr>
            <w:tcW w:w="711" w:type="pct"/>
          </w:tcPr>
          <w:p w14:paraId="627CA3B9" w14:textId="77777777" w:rsidR="00827D22" w:rsidRPr="006A02C3" w:rsidRDefault="00827D22" w:rsidP="00512E56">
            <w:pPr>
              <w:spacing w:line="360" w:lineRule="auto"/>
              <w:rPr>
                <w:lang w:val="en-AU"/>
              </w:rPr>
            </w:pPr>
          </w:p>
        </w:tc>
        <w:tc>
          <w:tcPr>
            <w:tcW w:w="394" w:type="pct"/>
          </w:tcPr>
          <w:p w14:paraId="62A1D881" w14:textId="77777777" w:rsidR="00827D22" w:rsidRPr="006A02C3" w:rsidRDefault="00827D22" w:rsidP="00512E56">
            <w:pPr>
              <w:spacing w:line="360" w:lineRule="auto"/>
              <w:rPr>
                <w:lang w:val="en-AU"/>
              </w:rPr>
            </w:pPr>
          </w:p>
        </w:tc>
        <w:tc>
          <w:tcPr>
            <w:tcW w:w="612" w:type="pct"/>
          </w:tcPr>
          <w:p w14:paraId="75FBC711" w14:textId="77777777" w:rsidR="00827D22" w:rsidRPr="006A02C3" w:rsidRDefault="00827D22" w:rsidP="00512E56">
            <w:pPr>
              <w:spacing w:line="360" w:lineRule="auto"/>
              <w:rPr>
                <w:lang w:val="en-AU"/>
              </w:rPr>
            </w:pPr>
          </w:p>
        </w:tc>
        <w:tc>
          <w:tcPr>
            <w:tcW w:w="458" w:type="pct"/>
          </w:tcPr>
          <w:p w14:paraId="5710E131" w14:textId="77777777" w:rsidR="00827D22" w:rsidRPr="006A02C3" w:rsidRDefault="00827D22" w:rsidP="00512E56">
            <w:pPr>
              <w:spacing w:line="360" w:lineRule="auto"/>
              <w:rPr>
                <w:lang w:val="en-AU"/>
              </w:rPr>
            </w:pPr>
          </w:p>
        </w:tc>
        <w:tc>
          <w:tcPr>
            <w:tcW w:w="1556" w:type="pct"/>
          </w:tcPr>
          <w:p w14:paraId="3D9C051E" w14:textId="77777777" w:rsidR="00827D22" w:rsidRPr="006A02C3" w:rsidRDefault="00827D22" w:rsidP="00512E56">
            <w:pPr>
              <w:spacing w:line="360" w:lineRule="auto"/>
              <w:rPr>
                <w:lang w:val="en-AU"/>
              </w:rPr>
            </w:pPr>
          </w:p>
        </w:tc>
        <w:tc>
          <w:tcPr>
            <w:tcW w:w="556" w:type="pct"/>
          </w:tcPr>
          <w:p w14:paraId="257D3474" w14:textId="77777777" w:rsidR="00827D22" w:rsidRPr="006A02C3" w:rsidRDefault="00827D22" w:rsidP="00512E56">
            <w:pPr>
              <w:spacing w:line="360" w:lineRule="auto"/>
              <w:rPr>
                <w:lang w:val="en-AU"/>
              </w:rPr>
            </w:pPr>
          </w:p>
        </w:tc>
      </w:tr>
      <w:tr w:rsidR="00827D22" w:rsidRPr="006A02C3" w14:paraId="0FEBD4B0" w14:textId="77777777" w:rsidTr="002F1C77">
        <w:tc>
          <w:tcPr>
            <w:tcW w:w="713" w:type="pct"/>
          </w:tcPr>
          <w:p w14:paraId="1B4301A3" w14:textId="77777777" w:rsidR="00827D22" w:rsidRPr="006A02C3" w:rsidRDefault="00827D22" w:rsidP="00512E56">
            <w:pPr>
              <w:spacing w:line="360" w:lineRule="auto"/>
              <w:rPr>
                <w:lang w:val="en-AU"/>
              </w:rPr>
            </w:pPr>
          </w:p>
        </w:tc>
        <w:tc>
          <w:tcPr>
            <w:tcW w:w="711" w:type="pct"/>
          </w:tcPr>
          <w:p w14:paraId="74A28149" w14:textId="77777777" w:rsidR="00827D22" w:rsidRPr="006A02C3" w:rsidRDefault="00827D22" w:rsidP="00512E56">
            <w:pPr>
              <w:spacing w:line="360" w:lineRule="auto"/>
              <w:rPr>
                <w:lang w:val="en-AU"/>
              </w:rPr>
            </w:pPr>
          </w:p>
        </w:tc>
        <w:tc>
          <w:tcPr>
            <w:tcW w:w="394" w:type="pct"/>
          </w:tcPr>
          <w:p w14:paraId="1946BAC5" w14:textId="77777777" w:rsidR="00827D22" w:rsidRPr="006A02C3" w:rsidRDefault="00827D22" w:rsidP="00512E56">
            <w:pPr>
              <w:spacing w:line="360" w:lineRule="auto"/>
              <w:rPr>
                <w:lang w:val="en-AU"/>
              </w:rPr>
            </w:pPr>
          </w:p>
        </w:tc>
        <w:tc>
          <w:tcPr>
            <w:tcW w:w="612" w:type="pct"/>
          </w:tcPr>
          <w:p w14:paraId="4977C4BF" w14:textId="77777777" w:rsidR="00827D22" w:rsidRPr="006A02C3" w:rsidRDefault="00827D22" w:rsidP="00512E56">
            <w:pPr>
              <w:spacing w:line="360" w:lineRule="auto"/>
              <w:rPr>
                <w:lang w:val="en-AU"/>
              </w:rPr>
            </w:pPr>
          </w:p>
        </w:tc>
        <w:tc>
          <w:tcPr>
            <w:tcW w:w="458" w:type="pct"/>
          </w:tcPr>
          <w:p w14:paraId="12C3C189" w14:textId="77777777" w:rsidR="00827D22" w:rsidRPr="006A02C3" w:rsidRDefault="00827D22" w:rsidP="00512E56">
            <w:pPr>
              <w:spacing w:line="360" w:lineRule="auto"/>
              <w:rPr>
                <w:lang w:val="en-AU"/>
              </w:rPr>
            </w:pPr>
          </w:p>
        </w:tc>
        <w:tc>
          <w:tcPr>
            <w:tcW w:w="1556" w:type="pct"/>
          </w:tcPr>
          <w:p w14:paraId="7AE458B1" w14:textId="77777777" w:rsidR="00827D22" w:rsidRPr="006A02C3" w:rsidRDefault="00827D22" w:rsidP="00512E56">
            <w:pPr>
              <w:spacing w:line="360" w:lineRule="auto"/>
              <w:rPr>
                <w:lang w:val="en-AU"/>
              </w:rPr>
            </w:pPr>
          </w:p>
        </w:tc>
        <w:tc>
          <w:tcPr>
            <w:tcW w:w="556" w:type="pct"/>
          </w:tcPr>
          <w:p w14:paraId="252B79C9" w14:textId="77777777" w:rsidR="00827D22" w:rsidRPr="006A02C3" w:rsidRDefault="00827D22" w:rsidP="00512E56">
            <w:pPr>
              <w:spacing w:line="360" w:lineRule="auto"/>
              <w:rPr>
                <w:lang w:val="en-AU"/>
              </w:rPr>
            </w:pPr>
          </w:p>
        </w:tc>
      </w:tr>
      <w:tr w:rsidR="00827D22" w:rsidRPr="006A02C3" w14:paraId="60F7AFEA" w14:textId="77777777" w:rsidTr="00F627A0">
        <w:tc>
          <w:tcPr>
            <w:tcW w:w="713" w:type="pct"/>
          </w:tcPr>
          <w:p w14:paraId="654B0E0C" w14:textId="77777777" w:rsidR="00827D22" w:rsidRPr="006A02C3" w:rsidRDefault="00827D22" w:rsidP="00512E56">
            <w:pPr>
              <w:spacing w:line="360" w:lineRule="auto"/>
              <w:rPr>
                <w:lang w:val="en-AU"/>
              </w:rPr>
            </w:pPr>
          </w:p>
        </w:tc>
        <w:tc>
          <w:tcPr>
            <w:tcW w:w="711" w:type="pct"/>
          </w:tcPr>
          <w:p w14:paraId="0B66BF59" w14:textId="77777777" w:rsidR="00827D22" w:rsidRPr="006A02C3" w:rsidRDefault="00827D22" w:rsidP="00512E56">
            <w:pPr>
              <w:spacing w:line="360" w:lineRule="auto"/>
              <w:rPr>
                <w:lang w:val="en-AU"/>
              </w:rPr>
            </w:pPr>
          </w:p>
        </w:tc>
        <w:tc>
          <w:tcPr>
            <w:tcW w:w="394" w:type="pct"/>
          </w:tcPr>
          <w:p w14:paraId="7FC77CC4" w14:textId="77777777" w:rsidR="00827D22" w:rsidRPr="006A02C3" w:rsidRDefault="00827D22" w:rsidP="00512E56">
            <w:pPr>
              <w:spacing w:line="360" w:lineRule="auto"/>
              <w:rPr>
                <w:lang w:val="en-AU"/>
              </w:rPr>
            </w:pPr>
          </w:p>
        </w:tc>
        <w:tc>
          <w:tcPr>
            <w:tcW w:w="612" w:type="pct"/>
          </w:tcPr>
          <w:p w14:paraId="230A5754" w14:textId="77777777" w:rsidR="00827D22" w:rsidRPr="006A02C3" w:rsidRDefault="00827D22" w:rsidP="00512E56">
            <w:pPr>
              <w:spacing w:line="360" w:lineRule="auto"/>
              <w:rPr>
                <w:lang w:val="en-AU"/>
              </w:rPr>
            </w:pPr>
          </w:p>
        </w:tc>
        <w:tc>
          <w:tcPr>
            <w:tcW w:w="458" w:type="pct"/>
          </w:tcPr>
          <w:p w14:paraId="5EC4E930" w14:textId="77777777" w:rsidR="00827D22" w:rsidRPr="006A02C3" w:rsidRDefault="00827D22" w:rsidP="00512E56">
            <w:pPr>
              <w:spacing w:line="360" w:lineRule="auto"/>
              <w:rPr>
                <w:lang w:val="en-AU"/>
              </w:rPr>
            </w:pPr>
          </w:p>
        </w:tc>
        <w:tc>
          <w:tcPr>
            <w:tcW w:w="1556" w:type="pct"/>
          </w:tcPr>
          <w:p w14:paraId="4332AEB4" w14:textId="77777777" w:rsidR="00827D22" w:rsidRPr="006A02C3" w:rsidRDefault="00827D22" w:rsidP="00512E56">
            <w:pPr>
              <w:spacing w:line="360" w:lineRule="auto"/>
              <w:rPr>
                <w:lang w:val="en-AU"/>
              </w:rPr>
            </w:pPr>
          </w:p>
        </w:tc>
        <w:tc>
          <w:tcPr>
            <w:tcW w:w="556" w:type="pct"/>
          </w:tcPr>
          <w:p w14:paraId="0A65082F" w14:textId="77777777" w:rsidR="00827D22" w:rsidRPr="006A02C3" w:rsidRDefault="00827D22" w:rsidP="00512E56">
            <w:pPr>
              <w:spacing w:line="360" w:lineRule="auto"/>
              <w:rPr>
                <w:lang w:val="en-AU"/>
              </w:rPr>
            </w:pPr>
          </w:p>
        </w:tc>
      </w:tr>
      <w:tr w:rsidR="00827D22" w:rsidRPr="006A02C3" w14:paraId="2BF919B9" w14:textId="77777777" w:rsidTr="00F627A0">
        <w:tc>
          <w:tcPr>
            <w:tcW w:w="713" w:type="pct"/>
          </w:tcPr>
          <w:p w14:paraId="192490BB" w14:textId="77777777" w:rsidR="00827D22" w:rsidRPr="006A02C3" w:rsidRDefault="00827D22" w:rsidP="00512E56">
            <w:pPr>
              <w:spacing w:line="360" w:lineRule="auto"/>
              <w:rPr>
                <w:lang w:val="en-AU"/>
              </w:rPr>
            </w:pPr>
          </w:p>
        </w:tc>
        <w:tc>
          <w:tcPr>
            <w:tcW w:w="711" w:type="pct"/>
          </w:tcPr>
          <w:p w14:paraId="2AD11EEA" w14:textId="77777777" w:rsidR="00827D22" w:rsidRPr="006A02C3" w:rsidRDefault="00827D22" w:rsidP="00512E56">
            <w:pPr>
              <w:spacing w:line="360" w:lineRule="auto"/>
              <w:rPr>
                <w:lang w:val="en-AU"/>
              </w:rPr>
            </w:pPr>
          </w:p>
        </w:tc>
        <w:tc>
          <w:tcPr>
            <w:tcW w:w="394" w:type="pct"/>
          </w:tcPr>
          <w:p w14:paraId="339BCDB3" w14:textId="77777777" w:rsidR="00827D22" w:rsidRPr="006A02C3" w:rsidRDefault="00827D22" w:rsidP="00512E56">
            <w:pPr>
              <w:spacing w:line="360" w:lineRule="auto"/>
              <w:rPr>
                <w:lang w:val="en-AU"/>
              </w:rPr>
            </w:pPr>
          </w:p>
        </w:tc>
        <w:tc>
          <w:tcPr>
            <w:tcW w:w="612" w:type="pct"/>
          </w:tcPr>
          <w:p w14:paraId="7B2F2BEF" w14:textId="77777777" w:rsidR="00827D22" w:rsidRPr="006A02C3" w:rsidRDefault="00827D22" w:rsidP="00512E56">
            <w:pPr>
              <w:spacing w:line="360" w:lineRule="auto"/>
              <w:rPr>
                <w:lang w:val="en-AU"/>
              </w:rPr>
            </w:pPr>
          </w:p>
        </w:tc>
        <w:tc>
          <w:tcPr>
            <w:tcW w:w="458" w:type="pct"/>
          </w:tcPr>
          <w:p w14:paraId="5BB55CD8" w14:textId="77777777" w:rsidR="00827D22" w:rsidRPr="006A02C3" w:rsidRDefault="00827D22" w:rsidP="00512E56">
            <w:pPr>
              <w:spacing w:line="360" w:lineRule="auto"/>
              <w:rPr>
                <w:lang w:val="en-AU"/>
              </w:rPr>
            </w:pPr>
          </w:p>
        </w:tc>
        <w:tc>
          <w:tcPr>
            <w:tcW w:w="1556" w:type="pct"/>
          </w:tcPr>
          <w:p w14:paraId="57B7AF65" w14:textId="77777777" w:rsidR="00827D22" w:rsidRPr="006A02C3" w:rsidRDefault="00827D22" w:rsidP="00512E56">
            <w:pPr>
              <w:spacing w:line="360" w:lineRule="auto"/>
              <w:rPr>
                <w:lang w:val="en-AU"/>
              </w:rPr>
            </w:pPr>
          </w:p>
        </w:tc>
        <w:tc>
          <w:tcPr>
            <w:tcW w:w="556" w:type="pct"/>
          </w:tcPr>
          <w:p w14:paraId="3CD0A93B" w14:textId="77777777" w:rsidR="00827D22" w:rsidRPr="006A02C3" w:rsidRDefault="00827D22" w:rsidP="00512E56">
            <w:pPr>
              <w:spacing w:line="360" w:lineRule="auto"/>
              <w:rPr>
                <w:lang w:val="en-AU"/>
              </w:rPr>
            </w:pPr>
          </w:p>
        </w:tc>
      </w:tr>
      <w:tr w:rsidR="00827D22" w:rsidRPr="006A02C3" w14:paraId="59870104" w14:textId="77777777" w:rsidTr="00A25C64">
        <w:tc>
          <w:tcPr>
            <w:tcW w:w="713" w:type="pct"/>
          </w:tcPr>
          <w:p w14:paraId="0E5C8728" w14:textId="77777777" w:rsidR="00827D22" w:rsidRPr="006A02C3" w:rsidRDefault="00827D22" w:rsidP="00512E56">
            <w:pPr>
              <w:spacing w:line="360" w:lineRule="auto"/>
              <w:rPr>
                <w:lang w:val="en-AU"/>
              </w:rPr>
            </w:pPr>
          </w:p>
        </w:tc>
        <w:tc>
          <w:tcPr>
            <w:tcW w:w="711" w:type="pct"/>
          </w:tcPr>
          <w:p w14:paraId="0EB9BECF" w14:textId="77777777" w:rsidR="00827D22" w:rsidRPr="006A02C3" w:rsidRDefault="00827D22" w:rsidP="00512E56">
            <w:pPr>
              <w:spacing w:line="360" w:lineRule="auto"/>
              <w:rPr>
                <w:lang w:val="en-AU"/>
              </w:rPr>
            </w:pPr>
          </w:p>
        </w:tc>
        <w:tc>
          <w:tcPr>
            <w:tcW w:w="394" w:type="pct"/>
          </w:tcPr>
          <w:p w14:paraId="06D9C44C" w14:textId="77777777" w:rsidR="00827D22" w:rsidRPr="006A02C3" w:rsidRDefault="00827D22" w:rsidP="00512E56">
            <w:pPr>
              <w:spacing w:line="360" w:lineRule="auto"/>
              <w:rPr>
                <w:lang w:val="en-AU"/>
              </w:rPr>
            </w:pPr>
          </w:p>
        </w:tc>
        <w:tc>
          <w:tcPr>
            <w:tcW w:w="612" w:type="pct"/>
          </w:tcPr>
          <w:p w14:paraId="6B4C5AD1" w14:textId="77777777" w:rsidR="00827D22" w:rsidRPr="006A02C3" w:rsidRDefault="00827D22" w:rsidP="00512E56">
            <w:pPr>
              <w:spacing w:line="360" w:lineRule="auto"/>
              <w:rPr>
                <w:lang w:val="en-AU"/>
              </w:rPr>
            </w:pPr>
          </w:p>
        </w:tc>
        <w:tc>
          <w:tcPr>
            <w:tcW w:w="458" w:type="pct"/>
          </w:tcPr>
          <w:p w14:paraId="6B450181" w14:textId="77777777" w:rsidR="00827D22" w:rsidRPr="006A02C3" w:rsidRDefault="00827D22" w:rsidP="00512E56">
            <w:pPr>
              <w:spacing w:line="360" w:lineRule="auto"/>
              <w:rPr>
                <w:lang w:val="en-AU"/>
              </w:rPr>
            </w:pPr>
          </w:p>
        </w:tc>
        <w:tc>
          <w:tcPr>
            <w:tcW w:w="1556" w:type="pct"/>
          </w:tcPr>
          <w:p w14:paraId="51579C30" w14:textId="77777777" w:rsidR="00827D22" w:rsidRPr="006A02C3" w:rsidRDefault="00827D22" w:rsidP="00512E56">
            <w:pPr>
              <w:spacing w:line="360" w:lineRule="auto"/>
              <w:rPr>
                <w:lang w:val="en-AU"/>
              </w:rPr>
            </w:pPr>
          </w:p>
        </w:tc>
        <w:tc>
          <w:tcPr>
            <w:tcW w:w="556" w:type="pct"/>
          </w:tcPr>
          <w:p w14:paraId="290FADB0" w14:textId="77777777" w:rsidR="00827D22" w:rsidRPr="006A02C3" w:rsidRDefault="00827D22" w:rsidP="00512E56">
            <w:pPr>
              <w:spacing w:line="360" w:lineRule="auto"/>
              <w:rPr>
                <w:lang w:val="en-AU"/>
              </w:rPr>
            </w:pPr>
          </w:p>
        </w:tc>
      </w:tr>
      <w:tr w:rsidR="00827D22" w:rsidRPr="006A02C3" w14:paraId="4603BD7E" w14:textId="77777777" w:rsidTr="002F1C77">
        <w:tc>
          <w:tcPr>
            <w:tcW w:w="713" w:type="pct"/>
          </w:tcPr>
          <w:p w14:paraId="2B3EEC9E" w14:textId="77777777" w:rsidR="00827D22" w:rsidRPr="006A02C3" w:rsidRDefault="00827D22" w:rsidP="00512E56">
            <w:pPr>
              <w:spacing w:line="360" w:lineRule="auto"/>
              <w:rPr>
                <w:lang w:val="en-AU"/>
              </w:rPr>
            </w:pPr>
          </w:p>
        </w:tc>
        <w:tc>
          <w:tcPr>
            <w:tcW w:w="711" w:type="pct"/>
          </w:tcPr>
          <w:p w14:paraId="28082E09" w14:textId="77777777" w:rsidR="00827D22" w:rsidRPr="006A02C3" w:rsidRDefault="00827D22" w:rsidP="00512E56">
            <w:pPr>
              <w:spacing w:line="360" w:lineRule="auto"/>
              <w:rPr>
                <w:lang w:val="en-AU"/>
              </w:rPr>
            </w:pPr>
          </w:p>
        </w:tc>
        <w:tc>
          <w:tcPr>
            <w:tcW w:w="394" w:type="pct"/>
          </w:tcPr>
          <w:p w14:paraId="5CDAD16E" w14:textId="77777777" w:rsidR="00827D22" w:rsidRPr="006A02C3" w:rsidRDefault="00827D22" w:rsidP="00512E56">
            <w:pPr>
              <w:spacing w:line="360" w:lineRule="auto"/>
              <w:rPr>
                <w:lang w:val="en-AU"/>
              </w:rPr>
            </w:pPr>
          </w:p>
        </w:tc>
        <w:tc>
          <w:tcPr>
            <w:tcW w:w="612" w:type="pct"/>
          </w:tcPr>
          <w:p w14:paraId="51A151B6" w14:textId="77777777" w:rsidR="00827D22" w:rsidRPr="006A02C3" w:rsidRDefault="00827D22" w:rsidP="00512E56">
            <w:pPr>
              <w:spacing w:line="360" w:lineRule="auto"/>
              <w:rPr>
                <w:lang w:val="en-AU"/>
              </w:rPr>
            </w:pPr>
          </w:p>
        </w:tc>
        <w:tc>
          <w:tcPr>
            <w:tcW w:w="458" w:type="pct"/>
          </w:tcPr>
          <w:p w14:paraId="34C88A69" w14:textId="77777777" w:rsidR="00827D22" w:rsidRPr="006A02C3" w:rsidRDefault="00827D22" w:rsidP="00512E56">
            <w:pPr>
              <w:spacing w:line="360" w:lineRule="auto"/>
              <w:rPr>
                <w:lang w:val="en-AU"/>
              </w:rPr>
            </w:pPr>
          </w:p>
        </w:tc>
        <w:tc>
          <w:tcPr>
            <w:tcW w:w="1556" w:type="pct"/>
          </w:tcPr>
          <w:p w14:paraId="0C72A914" w14:textId="77777777" w:rsidR="00827D22" w:rsidRPr="006A02C3" w:rsidRDefault="00827D22" w:rsidP="00512E56">
            <w:pPr>
              <w:spacing w:line="360" w:lineRule="auto"/>
              <w:rPr>
                <w:lang w:val="en-AU"/>
              </w:rPr>
            </w:pPr>
          </w:p>
        </w:tc>
        <w:tc>
          <w:tcPr>
            <w:tcW w:w="556" w:type="pct"/>
          </w:tcPr>
          <w:p w14:paraId="25CD09F5" w14:textId="77777777" w:rsidR="00827D22" w:rsidRPr="006A02C3" w:rsidRDefault="00827D22" w:rsidP="00512E56">
            <w:pPr>
              <w:spacing w:line="360" w:lineRule="auto"/>
              <w:rPr>
                <w:lang w:val="en-AU"/>
              </w:rPr>
            </w:pPr>
          </w:p>
        </w:tc>
      </w:tr>
      <w:tr w:rsidR="00827D22" w:rsidRPr="006A02C3" w14:paraId="450AC4F9" w14:textId="77777777" w:rsidTr="002F1C77">
        <w:tc>
          <w:tcPr>
            <w:tcW w:w="713" w:type="pct"/>
          </w:tcPr>
          <w:p w14:paraId="18895B2D" w14:textId="77777777" w:rsidR="00827D22" w:rsidRPr="006A02C3" w:rsidRDefault="00827D22" w:rsidP="00512E56">
            <w:pPr>
              <w:spacing w:line="360" w:lineRule="auto"/>
              <w:rPr>
                <w:lang w:val="en-AU"/>
              </w:rPr>
            </w:pPr>
          </w:p>
        </w:tc>
        <w:tc>
          <w:tcPr>
            <w:tcW w:w="711" w:type="pct"/>
          </w:tcPr>
          <w:p w14:paraId="687B7D00" w14:textId="77777777" w:rsidR="00827D22" w:rsidRPr="006A02C3" w:rsidRDefault="00827D22" w:rsidP="00512E56">
            <w:pPr>
              <w:spacing w:line="360" w:lineRule="auto"/>
              <w:rPr>
                <w:lang w:val="en-AU"/>
              </w:rPr>
            </w:pPr>
          </w:p>
        </w:tc>
        <w:tc>
          <w:tcPr>
            <w:tcW w:w="394" w:type="pct"/>
          </w:tcPr>
          <w:p w14:paraId="647756EB" w14:textId="77777777" w:rsidR="00827D22" w:rsidRPr="006A02C3" w:rsidRDefault="00827D22" w:rsidP="00512E56">
            <w:pPr>
              <w:spacing w:line="360" w:lineRule="auto"/>
              <w:rPr>
                <w:lang w:val="en-AU"/>
              </w:rPr>
            </w:pPr>
          </w:p>
        </w:tc>
        <w:tc>
          <w:tcPr>
            <w:tcW w:w="612" w:type="pct"/>
          </w:tcPr>
          <w:p w14:paraId="514E611E" w14:textId="77777777" w:rsidR="00827D22" w:rsidRPr="006A02C3" w:rsidRDefault="00827D22" w:rsidP="00512E56">
            <w:pPr>
              <w:spacing w:line="360" w:lineRule="auto"/>
              <w:rPr>
                <w:lang w:val="en-AU"/>
              </w:rPr>
            </w:pPr>
          </w:p>
        </w:tc>
        <w:tc>
          <w:tcPr>
            <w:tcW w:w="458" w:type="pct"/>
          </w:tcPr>
          <w:p w14:paraId="46F09D61" w14:textId="77777777" w:rsidR="00827D22" w:rsidRPr="006A02C3" w:rsidRDefault="00827D22" w:rsidP="00512E56">
            <w:pPr>
              <w:spacing w:line="360" w:lineRule="auto"/>
              <w:rPr>
                <w:lang w:val="en-AU"/>
              </w:rPr>
            </w:pPr>
          </w:p>
        </w:tc>
        <w:tc>
          <w:tcPr>
            <w:tcW w:w="1556" w:type="pct"/>
          </w:tcPr>
          <w:p w14:paraId="17D27825" w14:textId="77777777" w:rsidR="00827D22" w:rsidRPr="006A02C3" w:rsidRDefault="00827D22" w:rsidP="00512E56">
            <w:pPr>
              <w:spacing w:line="360" w:lineRule="auto"/>
              <w:rPr>
                <w:lang w:val="en-AU"/>
              </w:rPr>
            </w:pPr>
          </w:p>
        </w:tc>
        <w:tc>
          <w:tcPr>
            <w:tcW w:w="556" w:type="pct"/>
          </w:tcPr>
          <w:p w14:paraId="0057D81F" w14:textId="77777777" w:rsidR="00827D22" w:rsidRPr="006A02C3" w:rsidRDefault="00827D22" w:rsidP="00512E56">
            <w:pPr>
              <w:spacing w:line="360" w:lineRule="auto"/>
              <w:rPr>
                <w:lang w:val="en-AU"/>
              </w:rPr>
            </w:pPr>
          </w:p>
        </w:tc>
      </w:tr>
      <w:tr w:rsidR="00827D22" w:rsidRPr="006A02C3" w14:paraId="4D43B2AF" w14:textId="77777777" w:rsidTr="002F1C77">
        <w:tc>
          <w:tcPr>
            <w:tcW w:w="713" w:type="pct"/>
          </w:tcPr>
          <w:p w14:paraId="493368A3" w14:textId="77777777" w:rsidR="00827D22" w:rsidRPr="006A02C3" w:rsidRDefault="00827D22" w:rsidP="00512E56">
            <w:pPr>
              <w:spacing w:line="360" w:lineRule="auto"/>
              <w:rPr>
                <w:lang w:val="en-AU"/>
              </w:rPr>
            </w:pPr>
          </w:p>
        </w:tc>
        <w:tc>
          <w:tcPr>
            <w:tcW w:w="711" w:type="pct"/>
          </w:tcPr>
          <w:p w14:paraId="544217D2" w14:textId="77777777" w:rsidR="00827D22" w:rsidRPr="006A02C3" w:rsidRDefault="00827D22" w:rsidP="00512E56">
            <w:pPr>
              <w:spacing w:line="360" w:lineRule="auto"/>
              <w:rPr>
                <w:lang w:val="en-AU"/>
              </w:rPr>
            </w:pPr>
          </w:p>
        </w:tc>
        <w:tc>
          <w:tcPr>
            <w:tcW w:w="394" w:type="pct"/>
          </w:tcPr>
          <w:p w14:paraId="0698AEA1" w14:textId="77777777" w:rsidR="00827D22" w:rsidRPr="006A02C3" w:rsidRDefault="00827D22" w:rsidP="00512E56">
            <w:pPr>
              <w:spacing w:line="360" w:lineRule="auto"/>
              <w:rPr>
                <w:lang w:val="en-AU"/>
              </w:rPr>
            </w:pPr>
          </w:p>
        </w:tc>
        <w:tc>
          <w:tcPr>
            <w:tcW w:w="612" w:type="pct"/>
          </w:tcPr>
          <w:p w14:paraId="2A701A13" w14:textId="77777777" w:rsidR="00827D22" w:rsidRPr="006A02C3" w:rsidRDefault="00827D22" w:rsidP="00512E56">
            <w:pPr>
              <w:spacing w:line="360" w:lineRule="auto"/>
              <w:rPr>
                <w:lang w:val="en-AU"/>
              </w:rPr>
            </w:pPr>
          </w:p>
        </w:tc>
        <w:tc>
          <w:tcPr>
            <w:tcW w:w="458" w:type="pct"/>
          </w:tcPr>
          <w:p w14:paraId="29A51E99" w14:textId="77777777" w:rsidR="00827D22" w:rsidRPr="006A02C3" w:rsidRDefault="00827D22" w:rsidP="00512E56">
            <w:pPr>
              <w:spacing w:line="360" w:lineRule="auto"/>
              <w:rPr>
                <w:lang w:val="en-AU"/>
              </w:rPr>
            </w:pPr>
          </w:p>
        </w:tc>
        <w:tc>
          <w:tcPr>
            <w:tcW w:w="1556" w:type="pct"/>
          </w:tcPr>
          <w:p w14:paraId="3E93A94D" w14:textId="77777777" w:rsidR="00827D22" w:rsidRPr="006A02C3" w:rsidRDefault="00827D22" w:rsidP="00512E56">
            <w:pPr>
              <w:spacing w:line="360" w:lineRule="auto"/>
              <w:rPr>
                <w:lang w:val="en-AU"/>
              </w:rPr>
            </w:pPr>
          </w:p>
        </w:tc>
        <w:tc>
          <w:tcPr>
            <w:tcW w:w="556" w:type="pct"/>
          </w:tcPr>
          <w:p w14:paraId="41D2C105" w14:textId="77777777" w:rsidR="00827D22" w:rsidRPr="006A02C3" w:rsidRDefault="00827D22" w:rsidP="00512E56">
            <w:pPr>
              <w:spacing w:line="360" w:lineRule="auto"/>
              <w:rPr>
                <w:lang w:val="en-AU"/>
              </w:rPr>
            </w:pPr>
          </w:p>
        </w:tc>
      </w:tr>
      <w:tr w:rsidR="00827D22" w:rsidRPr="006A02C3" w14:paraId="69CCBAF6" w14:textId="77777777" w:rsidTr="002F1C77">
        <w:tc>
          <w:tcPr>
            <w:tcW w:w="713" w:type="pct"/>
          </w:tcPr>
          <w:p w14:paraId="392AC38F" w14:textId="77777777" w:rsidR="00827D22" w:rsidRPr="006A02C3" w:rsidRDefault="00827D22" w:rsidP="00512E56">
            <w:pPr>
              <w:spacing w:line="360" w:lineRule="auto"/>
              <w:rPr>
                <w:lang w:val="en-AU"/>
              </w:rPr>
            </w:pPr>
          </w:p>
        </w:tc>
        <w:tc>
          <w:tcPr>
            <w:tcW w:w="711" w:type="pct"/>
          </w:tcPr>
          <w:p w14:paraId="389D1293" w14:textId="77777777" w:rsidR="00827D22" w:rsidRPr="006A02C3" w:rsidRDefault="00827D22" w:rsidP="00512E56">
            <w:pPr>
              <w:spacing w:line="360" w:lineRule="auto"/>
              <w:rPr>
                <w:lang w:val="en-AU"/>
              </w:rPr>
            </w:pPr>
          </w:p>
        </w:tc>
        <w:tc>
          <w:tcPr>
            <w:tcW w:w="394" w:type="pct"/>
          </w:tcPr>
          <w:p w14:paraId="7CDE7222" w14:textId="77777777" w:rsidR="00827D22" w:rsidRPr="006A02C3" w:rsidRDefault="00827D22" w:rsidP="00512E56">
            <w:pPr>
              <w:spacing w:line="360" w:lineRule="auto"/>
              <w:rPr>
                <w:lang w:val="en-AU"/>
              </w:rPr>
            </w:pPr>
          </w:p>
        </w:tc>
        <w:tc>
          <w:tcPr>
            <w:tcW w:w="612" w:type="pct"/>
          </w:tcPr>
          <w:p w14:paraId="7CCD6F4B" w14:textId="77777777" w:rsidR="00827D22" w:rsidRPr="006A02C3" w:rsidRDefault="00827D22" w:rsidP="00512E56">
            <w:pPr>
              <w:spacing w:line="360" w:lineRule="auto"/>
              <w:rPr>
                <w:lang w:val="en-AU"/>
              </w:rPr>
            </w:pPr>
          </w:p>
        </w:tc>
        <w:tc>
          <w:tcPr>
            <w:tcW w:w="458" w:type="pct"/>
          </w:tcPr>
          <w:p w14:paraId="703394A4" w14:textId="77777777" w:rsidR="00827D22" w:rsidRPr="006A02C3" w:rsidRDefault="00827D22" w:rsidP="00512E56">
            <w:pPr>
              <w:spacing w:line="360" w:lineRule="auto"/>
              <w:rPr>
                <w:lang w:val="en-AU"/>
              </w:rPr>
            </w:pPr>
          </w:p>
        </w:tc>
        <w:tc>
          <w:tcPr>
            <w:tcW w:w="1556" w:type="pct"/>
          </w:tcPr>
          <w:p w14:paraId="05DA5649" w14:textId="77777777" w:rsidR="00827D22" w:rsidRPr="006A02C3" w:rsidRDefault="00827D22" w:rsidP="00512E56">
            <w:pPr>
              <w:spacing w:line="360" w:lineRule="auto"/>
              <w:rPr>
                <w:lang w:val="en-AU"/>
              </w:rPr>
            </w:pPr>
          </w:p>
        </w:tc>
        <w:tc>
          <w:tcPr>
            <w:tcW w:w="556" w:type="pct"/>
          </w:tcPr>
          <w:p w14:paraId="242CE7FE" w14:textId="77777777" w:rsidR="00827D22" w:rsidRPr="006A02C3" w:rsidRDefault="00827D22" w:rsidP="00512E56">
            <w:pPr>
              <w:spacing w:line="360" w:lineRule="auto"/>
              <w:rPr>
                <w:lang w:val="en-AU"/>
              </w:rPr>
            </w:pPr>
          </w:p>
        </w:tc>
      </w:tr>
      <w:tr w:rsidR="00827D22" w:rsidRPr="006A02C3" w14:paraId="35B59CB4" w14:textId="77777777" w:rsidTr="002F1C77">
        <w:tc>
          <w:tcPr>
            <w:tcW w:w="713" w:type="pct"/>
          </w:tcPr>
          <w:p w14:paraId="6E2D5857" w14:textId="77777777" w:rsidR="00827D22" w:rsidRPr="006A02C3" w:rsidRDefault="00827D22" w:rsidP="00512E56">
            <w:pPr>
              <w:spacing w:line="360" w:lineRule="auto"/>
              <w:rPr>
                <w:lang w:val="en-AU"/>
              </w:rPr>
            </w:pPr>
          </w:p>
        </w:tc>
        <w:tc>
          <w:tcPr>
            <w:tcW w:w="711" w:type="pct"/>
          </w:tcPr>
          <w:p w14:paraId="5CA2EDCD" w14:textId="77777777" w:rsidR="00827D22" w:rsidRPr="006A02C3" w:rsidRDefault="00827D22" w:rsidP="00512E56">
            <w:pPr>
              <w:spacing w:line="360" w:lineRule="auto"/>
              <w:rPr>
                <w:lang w:val="en-AU"/>
              </w:rPr>
            </w:pPr>
          </w:p>
        </w:tc>
        <w:tc>
          <w:tcPr>
            <w:tcW w:w="394" w:type="pct"/>
          </w:tcPr>
          <w:p w14:paraId="7189B666" w14:textId="77777777" w:rsidR="00827D22" w:rsidRPr="006A02C3" w:rsidRDefault="00827D22" w:rsidP="00512E56">
            <w:pPr>
              <w:spacing w:line="360" w:lineRule="auto"/>
              <w:rPr>
                <w:lang w:val="en-AU"/>
              </w:rPr>
            </w:pPr>
          </w:p>
        </w:tc>
        <w:tc>
          <w:tcPr>
            <w:tcW w:w="612" w:type="pct"/>
          </w:tcPr>
          <w:p w14:paraId="4B275A98" w14:textId="77777777" w:rsidR="00827D22" w:rsidRPr="006A02C3" w:rsidRDefault="00827D22" w:rsidP="00512E56">
            <w:pPr>
              <w:spacing w:line="360" w:lineRule="auto"/>
              <w:rPr>
                <w:lang w:val="en-AU"/>
              </w:rPr>
            </w:pPr>
          </w:p>
        </w:tc>
        <w:tc>
          <w:tcPr>
            <w:tcW w:w="458" w:type="pct"/>
          </w:tcPr>
          <w:p w14:paraId="3FCB56A8" w14:textId="77777777" w:rsidR="00827D22" w:rsidRPr="006A02C3" w:rsidRDefault="00827D22" w:rsidP="00512E56">
            <w:pPr>
              <w:spacing w:line="360" w:lineRule="auto"/>
              <w:rPr>
                <w:lang w:val="en-AU"/>
              </w:rPr>
            </w:pPr>
          </w:p>
        </w:tc>
        <w:tc>
          <w:tcPr>
            <w:tcW w:w="1556" w:type="pct"/>
          </w:tcPr>
          <w:p w14:paraId="76C831E9" w14:textId="77777777" w:rsidR="00827D22" w:rsidRPr="006A02C3" w:rsidRDefault="00827D22" w:rsidP="00512E56">
            <w:pPr>
              <w:spacing w:line="360" w:lineRule="auto"/>
              <w:rPr>
                <w:lang w:val="en-AU"/>
              </w:rPr>
            </w:pPr>
          </w:p>
        </w:tc>
        <w:tc>
          <w:tcPr>
            <w:tcW w:w="556" w:type="pct"/>
          </w:tcPr>
          <w:p w14:paraId="792FB166" w14:textId="77777777" w:rsidR="00827D22" w:rsidRPr="006A02C3" w:rsidRDefault="00827D22" w:rsidP="00512E56">
            <w:pPr>
              <w:spacing w:line="360" w:lineRule="auto"/>
              <w:rPr>
                <w:lang w:val="en-AU"/>
              </w:rPr>
            </w:pPr>
          </w:p>
        </w:tc>
      </w:tr>
      <w:tr w:rsidR="00827D22" w:rsidRPr="006A02C3" w14:paraId="15C101B8" w14:textId="77777777" w:rsidTr="002F1C77">
        <w:tc>
          <w:tcPr>
            <w:tcW w:w="713" w:type="pct"/>
          </w:tcPr>
          <w:p w14:paraId="1349689B" w14:textId="77777777" w:rsidR="00827D22" w:rsidRPr="006A02C3" w:rsidRDefault="00827D22" w:rsidP="00512E56">
            <w:pPr>
              <w:spacing w:line="360" w:lineRule="auto"/>
              <w:rPr>
                <w:lang w:val="en-AU"/>
              </w:rPr>
            </w:pPr>
          </w:p>
        </w:tc>
        <w:tc>
          <w:tcPr>
            <w:tcW w:w="711" w:type="pct"/>
          </w:tcPr>
          <w:p w14:paraId="023EB32A" w14:textId="77777777" w:rsidR="00827D22" w:rsidRPr="006A02C3" w:rsidRDefault="00827D22" w:rsidP="00512E56">
            <w:pPr>
              <w:spacing w:line="360" w:lineRule="auto"/>
              <w:rPr>
                <w:lang w:val="en-AU"/>
              </w:rPr>
            </w:pPr>
          </w:p>
        </w:tc>
        <w:tc>
          <w:tcPr>
            <w:tcW w:w="394" w:type="pct"/>
          </w:tcPr>
          <w:p w14:paraId="3A6C1638" w14:textId="77777777" w:rsidR="00827D22" w:rsidRPr="006A02C3" w:rsidRDefault="00827D22" w:rsidP="00512E56">
            <w:pPr>
              <w:spacing w:line="360" w:lineRule="auto"/>
              <w:rPr>
                <w:lang w:val="en-AU"/>
              </w:rPr>
            </w:pPr>
          </w:p>
        </w:tc>
        <w:tc>
          <w:tcPr>
            <w:tcW w:w="612" w:type="pct"/>
          </w:tcPr>
          <w:p w14:paraId="5F9D3285" w14:textId="77777777" w:rsidR="00827D22" w:rsidRPr="006A02C3" w:rsidRDefault="00827D22" w:rsidP="00512E56">
            <w:pPr>
              <w:spacing w:line="360" w:lineRule="auto"/>
              <w:rPr>
                <w:lang w:val="en-AU"/>
              </w:rPr>
            </w:pPr>
          </w:p>
        </w:tc>
        <w:tc>
          <w:tcPr>
            <w:tcW w:w="458" w:type="pct"/>
          </w:tcPr>
          <w:p w14:paraId="2CA7F06F" w14:textId="77777777" w:rsidR="00827D22" w:rsidRPr="006A02C3" w:rsidRDefault="00827D22" w:rsidP="00512E56">
            <w:pPr>
              <w:spacing w:line="360" w:lineRule="auto"/>
              <w:rPr>
                <w:lang w:val="en-AU"/>
              </w:rPr>
            </w:pPr>
          </w:p>
        </w:tc>
        <w:tc>
          <w:tcPr>
            <w:tcW w:w="1556" w:type="pct"/>
          </w:tcPr>
          <w:p w14:paraId="41BF9D2E" w14:textId="77777777" w:rsidR="00827D22" w:rsidRPr="006A02C3" w:rsidRDefault="00827D22" w:rsidP="00512E56">
            <w:pPr>
              <w:spacing w:line="360" w:lineRule="auto"/>
              <w:rPr>
                <w:lang w:val="en-AU"/>
              </w:rPr>
            </w:pPr>
          </w:p>
        </w:tc>
        <w:tc>
          <w:tcPr>
            <w:tcW w:w="556" w:type="pct"/>
          </w:tcPr>
          <w:p w14:paraId="6EFDB2CB" w14:textId="77777777" w:rsidR="00827D22" w:rsidRPr="006A02C3" w:rsidRDefault="00827D22" w:rsidP="00512E56">
            <w:pPr>
              <w:spacing w:line="360" w:lineRule="auto"/>
              <w:rPr>
                <w:lang w:val="en-AU"/>
              </w:rPr>
            </w:pPr>
          </w:p>
        </w:tc>
      </w:tr>
      <w:tr w:rsidR="00827D22" w:rsidRPr="006A02C3" w14:paraId="2E8EE9C2" w14:textId="77777777" w:rsidTr="002F1C77">
        <w:tc>
          <w:tcPr>
            <w:tcW w:w="713" w:type="pct"/>
          </w:tcPr>
          <w:p w14:paraId="286BBFF2" w14:textId="77777777" w:rsidR="00827D22" w:rsidRPr="006A02C3" w:rsidRDefault="00827D22" w:rsidP="00512E56">
            <w:pPr>
              <w:spacing w:line="360" w:lineRule="auto"/>
              <w:rPr>
                <w:lang w:val="en-AU"/>
              </w:rPr>
            </w:pPr>
          </w:p>
        </w:tc>
        <w:tc>
          <w:tcPr>
            <w:tcW w:w="711" w:type="pct"/>
          </w:tcPr>
          <w:p w14:paraId="48AF610F" w14:textId="77777777" w:rsidR="00827D22" w:rsidRPr="006A02C3" w:rsidRDefault="00827D22" w:rsidP="00512E56">
            <w:pPr>
              <w:spacing w:line="360" w:lineRule="auto"/>
              <w:rPr>
                <w:lang w:val="en-AU"/>
              </w:rPr>
            </w:pPr>
          </w:p>
        </w:tc>
        <w:tc>
          <w:tcPr>
            <w:tcW w:w="394" w:type="pct"/>
          </w:tcPr>
          <w:p w14:paraId="0B2B547E" w14:textId="77777777" w:rsidR="00827D22" w:rsidRPr="006A02C3" w:rsidRDefault="00827D22" w:rsidP="00512E56">
            <w:pPr>
              <w:spacing w:line="360" w:lineRule="auto"/>
              <w:rPr>
                <w:lang w:val="en-AU"/>
              </w:rPr>
            </w:pPr>
          </w:p>
        </w:tc>
        <w:tc>
          <w:tcPr>
            <w:tcW w:w="612" w:type="pct"/>
          </w:tcPr>
          <w:p w14:paraId="185529A9" w14:textId="77777777" w:rsidR="00827D22" w:rsidRPr="006A02C3" w:rsidRDefault="00827D22" w:rsidP="00512E56">
            <w:pPr>
              <w:spacing w:line="360" w:lineRule="auto"/>
              <w:rPr>
                <w:lang w:val="en-AU"/>
              </w:rPr>
            </w:pPr>
          </w:p>
        </w:tc>
        <w:tc>
          <w:tcPr>
            <w:tcW w:w="458" w:type="pct"/>
          </w:tcPr>
          <w:p w14:paraId="162C019A" w14:textId="77777777" w:rsidR="00827D22" w:rsidRPr="006A02C3" w:rsidRDefault="00827D22" w:rsidP="00512E56">
            <w:pPr>
              <w:spacing w:line="360" w:lineRule="auto"/>
              <w:rPr>
                <w:lang w:val="en-AU"/>
              </w:rPr>
            </w:pPr>
          </w:p>
        </w:tc>
        <w:tc>
          <w:tcPr>
            <w:tcW w:w="1556" w:type="pct"/>
          </w:tcPr>
          <w:p w14:paraId="3146362E" w14:textId="77777777" w:rsidR="00827D22" w:rsidRPr="006A02C3" w:rsidRDefault="00827D22" w:rsidP="00512E56">
            <w:pPr>
              <w:spacing w:line="360" w:lineRule="auto"/>
              <w:rPr>
                <w:lang w:val="en-AU"/>
              </w:rPr>
            </w:pPr>
          </w:p>
        </w:tc>
        <w:tc>
          <w:tcPr>
            <w:tcW w:w="556" w:type="pct"/>
          </w:tcPr>
          <w:p w14:paraId="6D995641" w14:textId="77777777" w:rsidR="00827D22" w:rsidRPr="006A02C3" w:rsidRDefault="00827D22" w:rsidP="00512E56">
            <w:pPr>
              <w:spacing w:line="360" w:lineRule="auto"/>
              <w:rPr>
                <w:lang w:val="en-AU"/>
              </w:rPr>
            </w:pPr>
          </w:p>
        </w:tc>
      </w:tr>
      <w:tr w:rsidR="00827D22" w:rsidRPr="006A02C3" w14:paraId="4A09E97A" w14:textId="77777777" w:rsidTr="002F1C77">
        <w:tc>
          <w:tcPr>
            <w:tcW w:w="713" w:type="pct"/>
          </w:tcPr>
          <w:p w14:paraId="3BAA91EA" w14:textId="77777777" w:rsidR="00827D22" w:rsidRPr="006A02C3" w:rsidRDefault="00827D22" w:rsidP="00512E56">
            <w:pPr>
              <w:spacing w:line="360" w:lineRule="auto"/>
              <w:rPr>
                <w:lang w:val="en-AU"/>
              </w:rPr>
            </w:pPr>
          </w:p>
        </w:tc>
        <w:tc>
          <w:tcPr>
            <w:tcW w:w="711" w:type="pct"/>
          </w:tcPr>
          <w:p w14:paraId="19ACA111" w14:textId="77777777" w:rsidR="00827D22" w:rsidRPr="006A02C3" w:rsidRDefault="00827D22" w:rsidP="00512E56">
            <w:pPr>
              <w:spacing w:line="360" w:lineRule="auto"/>
              <w:rPr>
                <w:lang w:val="en-AU"/>
              </w:rPr>
            </w:pPr>
          </w:p>
        </w:tc>
        <w:tc>
          <w:tcPr>
            <w:tcW w:w="394" w:type="pct"/>
          </w:tcPr>
          <w:p w14:paraId="0EABC19A" w14:textId="77777777" w:rsidR="00827D22" w:rsidRPr="006A02C3" w:rsidRDefault="00827D22" w:rsidP="00512E56">
            <w:pPr>
              <w:spacing w:line="360" w:lineRule="auto"/>
              <w:rPr>
                <w:lang w:val="en-AU"/>
              </w:rPr>
            </w:pPr>
          </w:p>
        </w:tc>
        <w:tc>
          <w:tcPr>
            <w:tcW w:w="612" w:type="pct"/>
          </w:tcPr>
          <w:p w14:paraId="6E2EDBCD" w14:textId="77777777" w:rsidR="00827D22" w:rsidRPr="006A02C3" w:rsidRDefault="00827D22" w:rsidP="00512E56">
            <w:pPr>
              <w:spacing w:line="360" w:lineRule="auto"/>
              <w:rPr>
                <w:lang w:val="en-AU"/>
              </w:rPr>
            </w:pPr>
          </w:p>
        </w:tc>
        <w:tc>
          <w:tcPr>
            <w:tcW w:w="458" w:type="pct"/>
          </w:tcPr>
          <w:p w14:paraId="16B343C8" w14:textId="77777777" w:rsidR="00827D22" w:rsidRPr="006A02C3" w:rsidRDefault="00827D22" w:rsidP="00512E56">
            <w:pPr>
              <w:spacing w:line="360" w:lineRule="auto"/>
              <w:rPr>
                <w:lang w:val="en-AU"/>
              </w:rPr>
            </w:pPr>
          </w:p>
        </w:tc>
        <w:tc>
          <w:tcPr>
            <w:tcW w:w="1556" w:type="pct"/>
          </w:tcPr>
          <w:p w14:paraId="763C1051" w14:textId="77777777" w:rsidR="00827D22" w:rsidRPr="006A02C3" w:rsidRDefault="00827D22" w:rsidP="00512E56">
            <w:pPr>
              <w:spacing w:line="360" w:lineRule="auto"/>
              <w:rPr>
                <w:lang w:val="en-AU"/>
              </w:rPr>
            </w:pPr>
          </w:p>
        </w:tc>
        <w:tc>
          <w:tcPr>
            <w:tcW w:w="556" w:type="pct"/>
          </w:tcPr>
          <w:p w14:paraId="794AEA42" w14:textId="77777777" w:rsidR="00827D22" w:rsidRPr="006A02C3" w:rsidRDefault="00827D22" w:rsidP="00512E56">
            <w:pPr>
              <w:spacing w:line="360" w:lineRule="auto"/>
              <w:rPr>
                <w:lang w:val="en-AU"/>
              </w:rPr>
            </w:pPr>
          </w:p>
        </w:tc>
      </w:tr>
    </w:tbl>
    <w:p w14:paraId="794EBEC4" w14:textId="77777777" w:rsidR="003039FC" w:rsidRPr="006A02C3" w:rsidRDefault="003039FC" w:rsidP="00512E56">
      <w:pPr>
        <w:spacing w:line="360" w:lineRule="auto"/>
        <w:rPr>
          <w:lang w:val="en-AU"/>
        </w:rPr>
      </w:pPr>
    </w:p>
    <w:p w14:paraId="5CF9500D" w14:textId="77777777" w:rsidR="009E63EE" w:rsidRPr="006A02C3" w:rsidRDefault="009E63EE" w:rsidP="00512E56">
      <w:pPr>
        <w:pStyle w:val="NormalH"/>
        <w:spacing w:line="360" w:lineRule="auto"/>
        <w:rPr>
          <w:sz w:val="24"/>
        </w:rPr>
      </w:pPr>
      <w:bookmarkStart w:id="2" w:name="_Toc446234547"/>
      <w:bookmarkStart w:id="3" w:name="_Toc467738720"/>
      <w:bookmarkStart w:id="4" w:name="_Toc499640208"/>
      <w:bookmarkStart w:id="5" w:name="_Toc463083793"/>
      <w:bookmarkStart w:id="6" w:name="_Toc465677963"/>
      <w:bookmarkStart w:id="7" w:name="_Toc467738735"/>
      <w:bookmarkEnd w:id="0"/>
      <w:bookmarkEnd w:id="1"/>
      <w:r w:rsidRPr="006A02C3">
        <w:rPr>
          <w:sz w:val="24"/>
        </w:rPr>
        <w:lastRenderedPageBreak/>
        <w:t>Trang ký</w:t>
      </w:r>
    </w:p>
    <w:p w14:paraId="6380DD75" w14:textId="77777777" w:rsidR="009E63EE" w:rsidRPr="006A02C3" w:rsidRDefault="009E63EE" w:rsidP="00512E56">
      <w:pPr>
        <w:spacing w:line="360" w:lineRule="auto"/>
      </w:pPr>
    </w:p>
    <w:p w14:paraId="61BCD06E" w14:textId="77777777" w:rsidR="009E63EE" w:rsidRPr="006A02C3" w:rsidRDefault="009E63EE" w:rsidP="00512E56">
      <w:pPr>
        <w:spacing w:line="360" w:lineRule="auto"/>
      </w:pPr>
    </w:p>
    <w:p w14:paraId="06BA79CF" w14:textId="37978B4A" w:rsidR="0026078F" w:rsidRPr="006A02C3" w:rsidRDefault="0026078F" w:rsidP="0026078F">
      <w:pPr>
        <w:spacing w:line="360" w:lineRule="auto"/>
        <w:rPr>
          <w:lang w:val="en-AU"/>
        </w:rPr>
      </w:pPr>
      <w:r w:rsidRPr="006A02C3">
        <w:rPr>
          <w:lang w:val="en-AU"/>
        </w:rPr>
        <w:t xml:space="preserve">Người </w:t>
      </w:r>
      <w:r>
        <w:rPr>
          <w:lang w:val="en-AU"/>
        </w:rPr>
        <w:t>lập</w:t>
      </w:r>
      <w:r w:rsidRPr="006A02C3">
        <w:rPr>
          <w:lang w:val="en-AU"/>
        </w:rPr>
        <w:t>:</w:t>
      </w:r>
      <w:r w:rsidRPr="006A02C3">
        <w:rPr>
          <w:lang w:val="en-AU"/>
        </w:rPr>
        <w:tab/>
      </w:r>
      <w:r w:rsidRPr="006A02C3">
        <w:rPr>
          <w:u w:val="single"/>
          <w:lang w:val="en-AU"/>
        </w:rPr>
        <w:tab/>
      </w:r>
      <w:r w:rsidRPr="006A02C3">
        <w:rPr>
          <w:lang w:val="en-AU"/>
        </w:rPr>
        <w:tab/>
        <w:t>&lt;Ngày&gt;</w:t>
      </w:r>
    </w:p>
    <w:p w14:paraId="3ADFAD3A" w14:textId="77777777" w:rsidR="0026078F" w:rsidRPr="006A02C3" w:rsidRDefault="0026078F" w:rsidP="0026078F">
      <w:pPr>
        <w:spacing w:line="360" w:lineRule="auto"/>
        <w:rPr>
          <w:lang w:val="en-AU"/>
        </w:rPr>
      </w:pPr>
      <w:r w:rsidRPr="006A02C3">
        <w:rPr>
          <w:lang w:val="en-AU"/>
        </w:rPr>
        <w:t>&lt;Chức danh&gt;</w:t>
      </w:r>
    </w:p>
    <w:p w14:paraId="5ED068B0" w14:textId="77777777" w:rsidR="00D41FA0" w:rsidRPr="006A02C3" w:rsidRDefault="00D41FA0" w:rsidP="00512E56">
      <w:pPr>
        <w:spacing w:line="360" w:lineRule="auto"/>
        <w:rPr>
          <w:lang w:val="en-AU"/>
        </w:rPr>
      </w:pPr>
    </w:p>
    <w:p w14:paraId="7C4D0931" w14:textId="77777777" w:rsidR="00D41FA0" w:rsidRPr="006A02C3" w:rsidRDefault="00D41FA0" w:rsidP="00512E56">
      <w:pPr>
        <w:spacing w:line="360" w:lineRule="auto"/>
        <w:rPr>
          <w:lang w:val="en-AU"/>
        </w:rPr>
      </w:pPr>
    </w:p>
    <w:p w14:paraId="3266942A" w14:textId="77777777" w:rsidR="00D41FA0" w:rsidRPr="006A02C3" w:rsidRDefault="00D41FA0" w:rsidP="00512E56">
      <w:pPr>
        <w:spacing w:line="360" w:lineRule="auto"/>
        <w:rPr>
          <w:lang w:val="en-AU"/>
        </w:rPr>
      </w:pPr>
    </w:p>
    <w:p w14:paraId="244ED05F" w14:textId="77777777" w:rsidR="00D41FA0" w:rsidRPr="006A02C3" w:rsidRDefault="00D41FA0" w:rsidP="00512E56">
      <w:pPr>
        <w:spacing w:line="360" w:lineRule="auto"/>
        <w:rPr>
          <w:lang w:val="en-AU"/>
        </w:rPr>
      </w:pPr>
      <w:r w:rsidRPr="006A02C3">
        <w:rPr>
          <w:lang w:val="en-AU"/>
        </w:rPr>
        <w:t>Người xem xét:</w:t>
      </w:r>
      <w:r w:rsidRPr="006A02C3">
        <w:rPr>
          <w:lang w:val="en-AU"/>
        </w:rPr>
        <w:tab/>
      </w:r>
      <w:r w:rsidRPr="006A02C3">
        <w:rPr>
          <w:u w:val="single"/>
          <w:lang w:val="en-AU"/>
        </w:rPr>
        <w:tab/>
      </w:r>
      <w:r w:rsidRPr="006A02C3">
        <w:rPr>
          <w:lang w:val="en-AU"/>
        </w:rPr>
        <w:tab/>
        <w:t>&lt;Ngày&gt;</w:t>
      </w:r>
    </w:p>
    <w:p w14:paraId="7E9CA06E" w14:textId="77777777" w:rsidR="00D41FA0" w:rsidRPr="006A02C3" w:rsidRDefault="00D41FA0" w:rsidP="00512E56">
      <w:pPr>
        <w:spacing w:line="360" w:lineRule="auto"/>
        <w:rPr>
          <w:lang w:val="en-AU"/>
        </w:rPr>
      </w:pPr>
      <w:r w:rsidRPr="006A02C3">
        <w:rPr>
          <w:lang w:val="en-AU"/>
        </w:rPr>
        <w:t>&lt;Chức danh&gt;</w:t>
      </w:r>
    </w:p>
    <w:p w14:paraId="59C38695" w14:textId="77777777" w:rsidR="00D41FA0" w:rsidRPr="006A02C3" w:rsidRDefault="00D41FA0" w:rsidP="00512E56">
      <w:pPr>
        <w:spacing w:line="360" w:lineRule="auto"/>
        <w:rPr>
          <w:lang w:val="en-AU"/>
        </w:rPr>
      </w:pPr>
    </w:p>
    <w:p w14:paraId="3D0EEE40" w14:textId="77777777" w:rsidR="00D41FA0" w:rsidRPr="006A02C3" w:rsidRDefault="00D41FA0" w:rsidP="00512E56">
      <w:pPr>
        <w:spacing w:line="360" w:lineRule="auto"/>
        <w:rPr>
          <w:lang w:val="en-AU"/>
        </w:rPr>
      </w:pPr>
    </w:p>
    <w:p w14:paraId="00D6EB37" w14:textId="77777777" w:rsidR="00D41FA0" w:rsidRPr="006A02C3" w:rsidRDefault="00D41FA0" w:rsidP="00512E56">
      <w:pPr>
        <w:spacing w:line="360" w:lineRule="auto"/>
        <w:rPr>
          <w:lang w:val="en-AU"/>
        </w:rPr>
      </w:pPr>
    </w:p>
    <w:p w14:paraId="500A47EA" w14:textId="77777777" w:rsidR="00D41FA0" w:rsidRPr="006A02C3" w:rsidRDefault="00D41FA0" w:rsidP="00512E56">
      <w:pPr>
        <w:spacing w:line="360" w:lineRule="auto"/>
        <w:rPr>
          <w:lang w:val="en-AU"/>
        </w:rPr>
      </w:pPr>
      <w:r w:rsidRPr="006A02C3">
        <w:rPr>
          <w:lang w:val="en-AU"/>
        </w:rPr>
        <w:t>Người xem xét:</w:t>
      </w:r>
      <w:r w:rsidRPr="006A02C3">
        <w:rPr>
          <w:lang w:val="en-AU"/>
        </w:rPr>
        <w:tab/>
      </w:r>
      <w:r w:rsidRPr="006A02C3">
        <w:rPr>
          <w:u w:val="single"/>
          <w:lang w:val="en-AU"/>
        </w:rPr>
        <w:tab/>
      </w:r>
      <w:r w:rsidRPr="006A02C3">
        <w:rPr>
          <w:lang w:val="en-AU"/>
        </w:rPr>
        <w:tab/>
        <w:t>&lt;Ngày&gt;</w:t>
      </w:r>
    </w:p>
    <w:p w14:paraId="3575B8EC" w14:textId="77777777" w:rsidR="00D41FA0" w:rsidRPr="006A02C3" w:rsidRDefault="00D41FA0" w:rsidP="00512E56">
      <w:pPr>
        <w:spacing w:line="360" w:lineRule="auto"/>
        <w:rPr>
          <w:lang w:val="en-AU"/>
        </w:rPr>
      </w:pPr>
      <w:r w:rsidRPr="006A02C3">
        <w:rPr>
          <w:lang w:val="en-AU"/>
        </w:rPr>
        <w:t>&lt;Chức danh&gt;</w:t>
      </w:r>
    </w:p>
    <w:p w14:paraId="0043FDAB" w14:textId="77777777" w:rsidR="00D41FA0" w:rsidRPr="006A02C3" w:rsidRDefault="00D41FA0" w:rsidP="00512E56">
      <w:pPr>
        <w:spacing w:line="360" w:lineRule="auto"/>
        <w:rPr>
          <w:lang w:val="en-AU"/>
        </w:rPr>
      </w:pPr>
    </w:p>
    <w:p w14:paraId="4B674AFC" w14:textId="77777777" w:rsidR="00D41FA0" w:rsidRPr="006A02C3" w:rsidRDefault="00D41FA0" w:rsidP="00512E56">
      <w:pPr>
        <w:spacing w:line="360" w:lineRule="auto"/>
        <w:rPr>
          <w:lang w:val="en-AU"/>
        </w:rPr>
      </w:pPr>
    </w:p>
    <w:p w14:paraId="54B4726D" w14:textId="77777777" w:rsidR="00D41FA0" w:rsidRPr="006A02C3" w:rsidRDefault="00D41FA0" w:rsidP="00512E56">
      <w:pPr>
        <w:spacing w:line="360" w:lineRule="auto"/>
        <w:rPr>
          <w:lang w:val="en-AU"/>
        </w:rPr>
      </w:pPr>
    </w:p>
    <w:p w14:paraId="29968F66" w14:textId="77777777" w:rsidR="00D41FA0" w:rsidRPr="006A02C3" w:rsidRDefault="00D41FA0" w:rsidP="00512E56">
      <w:pPr>
        <w:spacing w:line="360" w:lineRule="auto"/>
        <w:rPr>
          <w:lang w:val="en-AU"/>
        </w:rPr>
      </w:pPr>
      <w:r w:rsidRPr="006A02C3">
        <w:rPr>
          <w:lang w:val="en-AU"/>
        </w:rPr>
        <w:t>Người phê duyệt:</w:t>
      </w:r>
      <w:r w:rsidRPr="006A02C3">
        <w:rPr>
          <w:lang w:val="en-AU"/>
        </w:rPr>
        <w:tab/>
      </w:r>
      <w:r w:rsidRPr="006A02C3">
        <w:rPr>
          <w:u w:val="single"/>
          <w:lang w:val="en-AU"/>
        </w:rPr>
        <w:tab/>
      </w:r>
      <w:r w:rsidRPr="006A02C3">
        <w:rPr>
          <w:lang w:val="en-AU"/>
        </w:rPr>
        <w:tab/>
        <w:t>&lt;Ngày&gt;</w:t>
      </w:r>
    </w:p>
    <w:p w14:paraId="100800B1" w14:textId="77777777" w:rsidR="00D41FA0" w:rsidRPr="006A02C3" w:rsidRDefault="00D41FA0" w:rsidP="00512E56">
      <w:pPr>
        <w:spacing w:line="360" w:lineRule="auto"/>
        <w:rPr>
          <w:lang w:val="en-AU"/>
        </w:rPr>
      </w:pPr>
      <w:r w:rsidRPr="006A02C3">
        <w:rPr>
          <w:lang w:val="en-AU"/>
        </w:rPr>
        <w:t>&lt;Chức danh&gt;</w:t>
      </w:r>
    </w:p>
    <w:p w14:paraId="1E0F4877" w14:textId="77777777" w:rsidR="009E63EE" w:rsidRPr="006A02C3" w:rsidRDefault="009E63EE" w:rsidP="00512E56">
      <w:pPr>
        <w:spacing w:line="360" w:lineRule="auto"/>
      </w:pPr>
    </w:p>
    <w:p w14:paraId="4B5BBF9E" w14:textId="77777777" w:rsidR="009E63EE" w:rsidRPr="006A02C3" w:rsidRDefault="009E63EE" w:rsidP="00512E56">
      <w:pPr>
        <w:spacing w:line="360" w:lineRule="auto"/>
      </w:pPr>
      <w:r w:rsidRPr="006A02C3">
        <w:tab/>
      </w:r>
      <w:r w:rsidRPr="006A02C3">
        <w:tab/>
      </w:r>
    </w:p>
    <w:p w14:paraId="19D2E7B1" w14:textId="77777777" w:rsidR="004D7DE9" w:rsidRPr="006A02C3" w:rsidRDefault="004D7DE9" w:rsidP="00512E56">
      <w:pPr>
        <w:pStyle w:val="NormalH"/>
        <w:spacing w:line="360" w:lineRule="auto"/>
        <w:rPr>
          <w:sz w:val="24"/>
          <w:lang w:val="en-GB"/>
        </w:rPr>
      </w:pPr>
      <w:r w:rsidRPr="006A02C3">
        <w:rPr>
          <w:sz w:val="24"/>
        </w:rPr>
        <w:lastRenderedPageBreak/>
        <w:t>MỤC LỤC</w:t>
      </w:r>
    </w:p>
    <w:p w14:paraId="2960166B" w14:textId="594E91ED" w:rsidR="006D0B7A" w:rsidRDefault="00C44E71">
      <w:pPr>
        <w:pStyle w:val="TOC1"/>
        <w:rPr>
          <w:rFonts w:asciiTheme="minorHAnsi" w:eastAsiaTheme="minorEastAsia" w:hAnsiTheme="minorHAnsi" w:cstheme="minorBidi"/>
          <w:b w:val="0"/>
          <w:caps w:val="0"/>
          <w:sz w:val="22"/>
          <w:szCs w:val="22"/>
        </w:rPr>
      </w:pPr>
      <w:r w:rsidRPr="006A02C3">
        <w:rPr>
          <w:lang w:val="en-GB"/>
        </w:rPr>
        <w:fldChar w:fldCharType="begin"/>
      </w:r>
      <w:r w:rsidRPr="006A02C3">
        <w:rPr>
          <w:lang w:val="en-GB"/>
        </w:rPr>
        <w:instrText xml:space="preserve"> TOC \o "1-3" \h \z \u </w:instrText>
      </w:r>
      <w:r w:rsidRPr="006A02C3">
        <w:rPr>
          <w:lang w:val="en-GB"/>
        </w:rPr>
        <w:fldChar w:fldCharType="separate"/>
      </w:r>
      <w:hyperlink w:anchor="_Toc235626110" w:history="1">
        <w:r w:rsidR="006D0B7A" w:rsidRPr="00D95F84">
          <w:rPr>
            <w:rStyle w:val="Hyperlink"/>
          </w:rPr>
          <w:t>1.</w:t>
        </w:r>
        <w:r w:rsidR="006D0B7A">
          <w:rPr>
            <w:rFonts w:asciiTheme="minorHAnsi" w:eastAsiaTheme="minorEastAsia" w:hAnsiTheme="minorHAnsi" w:cstheme="minorBidi"/>
            <w:b w:val="0"/>
            <w:caps w:val="0"/>
            <w:sz w:val="22"/>
            <w:szCs w:val="22"/>
          </w:rPr>
          <w:tab/>
        </w:r>
        <w:r w:rsidR="006D0B7A" w:rsidRPr="00D95F84">
          <w:rPr>
            <w:rStyle w:val="Hyperlink"/>
          </w:rPr>
          <w:t>GIỚI THIỆU</w:t>
        </w:r>
        <w:r w:rsidR="006D0B7A">
          <w:rPr>
            <w:webHidden/>
          </w:rPr>
          <w:tab/>
        </w:r>
        <w:r w:rsidR="006D0B7A">
          <w:rPr>
            <w:webHidden/>
          </w:rPr>
          <w:fldChar w:fldCharType="begin"/>
        </w:r>
        <w:r w:rsidR="006D0B7A">
          <w:rPr>
            <w:webHidden/>
          </w:rPr>
          <w:instrText xml:space="preserve"> PAGEREF _Toc235626110 \h </w:instrText>
        </w:r>
        <w:r w:rsidR="006D0B7A">
          <w:rPr>
            <w:webHidden/>
          </w:rPr>
        </w:r>
        <w:r w:rsidR="006D0B7A">
          <w:rPr>
            <w:webHidden/>
          </w:rPr>
          <w:fldChar w:fldCharType="separate"/>
        </w:r>
        <w:r w:rsidR="006D0B7A">
          <w:rPr>
            <w:webHidden/>
          </w:rPr>
          <w:t>5</w:t>
        </w:r>
        <w:r w:rsidR="006D0B7A">
          <w:rPr>
            <w:webHidden/>
          </w:rPr>
          <w:fldChar w:fldCharType="end"/>
        </w:r>
      </w:hyperlink>
    </w:p>
    <w:p w14:paraId="6648CDAD" w14:textId="0DAF0AF9" w:rsidR="006D0B7A" w:rsidRDefault="006D0B7A">
      <w:pPr>
        <w:pStyle w:val="TOC2"/>
        <w:rPr>
          <w:rFonts w:asciiTheme="minorHAnsi" w:eastAsiaTheme="minorEastAsia" w:hAnsiTheme="minorHAnsi" w:cstheme="minorBidi"/>
          <w:bCs w:val="0"/>
          <w:sz w:val="22"/>
          <w:szCs w:val="22"/>
        </w:rPr>
      </w:pPr>
      <w:hyperlink w:anchor="_Toc235626111" w:history="1">
        <w:r w:rsidRPr="00D95F84">
          <w:rPr>
            <w:rStyle w:val="Hyperlink"/>
          </w:rPr>
          <w:t>1.1</w:t>
        </w:r>
        <w:r>
          <w:rPr>
            <w:rFonts w:asciiTheme="minorHAnsi" w:eastAsiaTheme="minorEastAsia" w:hAnsiTheme="minorHAnsi" w:cstheme="minorBidi"/>
            <w:bCs w:val="0"/>
            <w:sz w:val="22"/>
            <w:szCs w:val="22"/>
          </w:rPr>
          <w:tab/>
        </w:r>
        <w:r w:rsidRPr="00D95F84">
          <w:rPr>
            <w:rStyle w:val="Hyperlink"/>
          </w:rPr>
          <w:t>Mục đích</w:t>
        </w:r>
        <w:r>
          <w:rPr>
            <w:webHidden/>
          </w:rPr>
          <w:tab/>
        </w:r>
        <w:r>
          <w:rPr>
            <w:webHidden/>
          </w:rPr>
          <w:fldChar w:fldCharType="begin"/>
        </w:r>
        <w:r>
          <w:rPr>
            <w:webHidden/>
          </w:rPr>
          <w:instrText xml:space="preserve"> PAGEREF _Toc235626111 \h </w:instrText>
        </w:r>
        <w:r>
          <w:rPr>
            <w:webHidden/>
          </w:rPr>
        </w:r>
        <w:r>
          <w:rPr>
            <w:webHidden/>
          </w:rPr>
          <w:fldChar w:fldCharType="separate"/>
        </w:r>
        <w:r>
          <w:rPr>
            <w:webHidden/>
          </w:rPr>
          <w:t>5</w:t>
        </w:r>
        <w:r>
          <w:rPr>
            <w:webHidden/>
          </w:rPr>
          <w:fldChar w:fldCharType="end"/>
        </w:r>
      </w:hyperlink>
    </w:p>
    <w:p w14:paraId="120758A4" w14:textId="3D9065B9" w:rsidR="006D0B7A" w:rsidRDefault="006D0B7A">
      <w:pPr>
        <w:pStyle w:val="TOC2"/>
        <w:rPr>
          <w:rFonts w:asciiTheme="minorHAnsi" w:eastAsiaTheme="minorEastAsia" w:hAnsiTheme="minorHAnsi" w:cstheme="minorBidi"/>
          <w:bCs w:val="0"/>
          <w:sz w:val="22"/>
          <w:szCs w:val="22"/>
        </w:rPr>
      </w:pPr>
      <w:hyperlink w:anchor="_Toc235626112" w:history="1">
        <w:r w:rsidRPr="00D95F84">
          <w:rPr>
            <w:rStyle w:val="Hyperlink"/>
          </w:rPr>
          <w:t>1.2</w:t>
        </w:r>
        <w:r>
          <w:rPr>
            <w:rFonts w:asciiTheme="minorHAnsi" w:eastAsiaTheme="minorEastAsia" w:hAnsiTheme="minorHAnsi" w:cstheme="minorBidi"/>
            <w:bCs w:val="0"/>
            <w:sz w:val="22"/>
            <w:szCs w:val="22"/>
          </w:rPr>
          <w:tab/>
        </w:r>
        <w:r w:rsidRPr="00D95F84">
          <w:rPr>
            <w:rStyle w:val="Hyperlink"/>
          </w:rPr>
          <w:t>Phạm vi</w:t>
        </w:r>
        <w:r>
          <w:rPr>
            <w:webHidden/>
          </w:rPr>
          <w:tab/>
        </w:r>
        <w:r>
          <w:rPr>
            <w:webHidden/>
          </w:rPr>
          <w:fldChar w:fldCharType="begin"/>
        </w:r>
        <w:r>
          <w:rPr>
            <w:webHidden/>
          </w:rPr>
          <w:instrText xml:space="preserve"> PAGEREF _Toc235626112 \h </w:instrText>
        </w:r>
        <w:r>
          <w:rPr>
            <w:webHidden/>
          </w:rPr>
        </w:r>
        <w:r>
          <w:rPr>
            <w:webHidden/>
          </w:rPr>
          <w:fldChar w:fldCharType="separate"/>
        </w:r>
        <w:r>
          <w:rPr>
            <w:webHidden/>
          </w:rPr>
          <w:t>5</w:t>
        </w:r>
        <w:r>
          <w:rPr>
            <w:webHidden/>
          </w:rPr>
          <w:fldChar w:fldCharType="end"/>
        </w:r>
      </w:hyperlink>
    </w:p>
    <w:p w14:paraId="3EE0498B" w14:textId="750BE159" w:rsidR="006D0B7A" w:rsidRDefault="006D0B7A">
      <w:pPr>
        <w:pStyle w:val="TOC2"/>
        <w:rPr>
          <w:rFonts w:asciiTheme="minorHAnsi" w:eastAsiaTheme="minorEastAsia" w:hAnsiTheme="minorHAnsi" w:cstheme="minorBidi"/>
          <w:bCs w:val="0"/>
          <w:sz w:val="22"/>
          <w:szCs w:val="22"/>
        </w:rPr>
      </w:pPr>
      <w:hyperlink w:anchor="_Toc235626113" w:history="1">
        <w:r w:rsidRPr="00D95F84">
          <w:rPr>
            <w:rStyle w:val="Hyperlink"/>
          </w:rPr>
          <w:t>1.3</w:t>
        </w:r>
        <w:r>
          <w:rPr>
            <w:rFonts w:asciiTheme="minorHAnsi" w:eastAsiaTheme="minorEastAsia" w:hAnsiTheme="minorHAnsi" w:cstheme="minorBidi"/>
            <w:bCs w:val="0"/>
            <w:sz w:val="22"/>
            <w:szCs w:val="22"/>
          </w:rPr>
          <w:tab/>
        </w:r>
        <w:r w:rsidRPr="00D95F84">
          <w:rPr>
            <w:rStyle w:val="Hyperlink"/>
          </w:rPr>
          <w:t>Khái niệm, thuật ngữ</w:t>
        </w:r>
        <w:r>
          <w:rPr>
            <w:webHidden/>
          </w:rPr>
          <w:tab/>
        </w:r>
        <w:r>
          <w:rPr>
            <w:webHidden/>
          </w:rPr>
          <w:fldChar w:fldCharType="begin"/>
        </w:r>
        <w:r>
          <w:rPr>
            <w:webHidden/>
          </w:rPr>
          <w:instrText xml:space="preserve"> PAGEREF _Toc235626113 \h </w:instrText>
        </w:r>
        <w:r>
          <w:rPr>
            <w:webHidden/>
          </w:rPr>
        </w:r>
        <w:r>
          <w:rPr>
            <w:webHidden/>
          </w:rPr>
          <w:fldChar w:fldCharType="separate"/>
        </w:r>
        <w:r>
          <w:rPr>
            <w:webHidden/>
          </w:rPr>
          <w:t>6</w:t>
        </w:r>
        <w:r>
          <w:rPr>
            <w:webHidden/>
          </w:rPr>
          <w:fldChar w:fldCharType="end"/>
        </w:r>
      </w:hyperlink>
    </w:p>
    <w:p w14:paraId="3D723BA7" w14:textId="7A0D7A59" w:rsidR="006D0B7A" w:rsidRDefault="006D0B7A">
      <w:pPr>
        <w:pStyle w:val="TOC2"/>
        <w:rPr>
          <w:rFonts w:asciiTheme="minorHAnsi" w:eastAsiaTheme="minorEastAsia" w:hAnsiTheme="minorHAnsi" w:cstheme="minorBidi"/>
          <w:bCs w:val="0"/>
          <w:sz w:val="22"/>
          <w:szCs w:val="22"/>
        </w:rPr>
      </w:pPr>
      <w:hyperlink w:anchor="_Toc235626114" w:history="1">
        <w:r w:rsidRPr="00D95F84">
          <w:rPr>
            <w:rStyle w:val="Hyperlink"/>
          </w:rPr>
          <w:t>1.4</w:t>
        </w:r>
        <w:r>
          <w:rPr>
            <w:rFonts w:asciiTheme="minorHAnsi" w:eastAsiaTheme="minorEastAsia" w:hAnsiTheme="minorHAnsi" w:cstheme="minorBidi"/>
            <w:bCs w:val="0"/>
            <w:sz w:val="22"/>
            <w:szCs w:val="22"/>
          </w:rPr>
          <w:tab/>
        </w:r>
        <w:r w:rsidRPr="00D95F84">
          <w:rPr>
            <w:rStyle w:val="Hyperlink"/>
          </w:rPr>
          <w:t>Tài liệu tham khảo</w:t>
        </w:r>
        <w:r>
          <w:rPr>
            <w:webHidden/>
          </w:rPr>
          <w:tab/>
        </w:r>
        <w:r>
          <w:rPr>
            <w:webHidden/>
          </w:rPr>
          <w:fldChar w:fldCharType="begin"/>
        </w:r>
        <w:r>
          <w:rPr>
            <w:webHidden/>
          </w:rPr>
          <w:instrText xml:space="preserve"> PAGEREF _Toc235626114 \h </w:instrText>
        </w:r>
        <w:r>
          <w:rPr>
            <w:webHidden/>
          </w:rPr>
        </w:r>
        <w:r>
          <w:rPr>
            <w:webHidden/>
          </w:rPr>
          <w:fldChar w:fldCharType="separate"/>
        </w:r>
        <w:r>
          <w:rPr>
            <w:webHidden/>
          </w:rPr>
          <w:t>6</w:t>
        </w:r>
        <w:r>
          <w:rPr>
            <w:webHidden/>
          </w:rPr>
          <w:fldChar w:fldCharType="end"/>
        </w:r>
      </w:hyperlink>
    </w:p>
    <w:p w14:paraId="62674D8F" w14:textId="1DFBB2EF" w:rsidR="006D0B7A" w:rsidRDefault="006D0B7A">
      <w:pPr>
        <w:pStyle w:val="TOC2"/>
        <w:rPr>
          <w:rFonts w:asciiTheme="minorHAnsi" w:eastAsiaTheme="minorEastAsia" w:hAnsiTheme="minorHAnsi" w:cstheme="minorBidi"/>
          <w:bCs w:val="0"/>
          <w:sz w:val="22"/>
          <w:szCs w:val="22"/>
        </w:rPr>
      </w:pPr>
      <w:hyperlink w:anchor="_Toc235626115" w:history="1">
        <w:r w:rsidRPr="00D95F84">
          <w:rPr>
            <w:rStyle w:val="Hyperlink"/>
          </w:rPr>
          <w:t>1.5</w:t>
        </w:r>
        <w:r>
          <w:rPr>
            <w:rFonts w:asciiTheme="minorHAnsi" w:eastAsiaTheme="minorEastAsia" w:hAnsiTheme="minorHAnsi" w:cstheme="minorBidi"/>
            <w:bCs w:val="0"/>
            <w:sz w:val="22"/>
            <w:szCs w:val="22"/>
          </w:rPr>
          <w:tab/>
        </w:r>
        <w:r w:rsidRPr="00D95F84">
          <w:rPr>
            <w:rStyle w:val="Hyperlink"/>
          </w:rPr>
          <w:t>Mô tả tài liệu</w:t>
        </w:r>
        <w:r>
          <w:rPr>
            <w:webHidden/>
          </w:rPr>
          <w:tab/>
        </w:r>
        <w:r>
          <w:rPr>
            <w:webHidden/>
          </w:rPr>
          <w:fldChar w:fldCharType="begin"/>
        </w:r>
        <w:r>
          <w:rPr>
            <w:webHidden/>
          </w:rPr>
          <w:instrText xml:space="preserve"> PAGEREF _Toc235626115 \h </w:instrText>
        </w:r>
        <w:r>
          <w:rPr>
            <w:webHidden/>
          </w:rPr>
        </w:r>
        <w:r>
          <w:rPr>
            <w:webHidden/>
          </w:rPr>
          <w:fldChar w:fldCharType="separate"/>
        </w:r>
        <w:r>
          <w:rPr>
            <w:webHidden/>
          </w:rPr>
          <w:t>6</w:t>
        </w:r>
        <w:r>
          <w:rPr>
            <w:webHidden/>
          </w:rPr>
          <w:fldChar w:fldCharType="end"/>
        </w:r>
      </w:hyperlink>
    </w:p>
    <w:p w14:paraId="30174343" w14:textId="5D6B1B89" w:rsidR="006D0B7A" w:rsidRDefault="006D0B7A">
      <w:pPr>
        <w:pStyle w:val="TOC1"/>
        <w:rPr>
          <w:rFonts w:asciiTheme="minorHAnsi" w:eastAsiaTheme="minorEastAsia" w:hAnsiTheme="minorHAnsi" w:cstheme="minorBidi"/>
          <w:b w:val="0"/>
          <w:caps w:val="0"/>
          <w:sz w:val="22"/>
          <w:szCs w:val="22"/>
        </w:rPr>
      </w:pPr>
      <w:hyperlink w:anchor="_Toc235626116" w:history="1">
        <w:r w:rsidRPr="00D95F84">
          <w:rPr>
            <w:rStyle w:val="Hyperlink"/>
          </w:rPr>
          <w:t>2.</w:t>
        </w:r>
        <w:r>
          <w:rPr>
            <w:rFonts w:asciiTheme="minorHAnsi" w:eastAsiaTheme="minorEastAsia" w:hAnsiTheme="minorHAnsi" w:cstheme="minorBidi"/>
            <w:b w:val="0"/>
            <w:caps w:val="0"/>
            <w:sz w:val="22"/>
            <w:szCs w:val="22"/>
          </w:rPr>
          <w:tab/>
        </w:r>
        <w:r w:rsidRPr="00D95F84">
          <w:rPr>
            <w:rStyle w:val="Hyperlink"/>
          </w:rPr>
          <w:t>TỔNG QUAN GIẢI PHÁP</w:t>
        </w:r>
        <w:r>
          <w:rPr>
            <w:webHidden/>
          </w:rPr>
          <w:tab/>
        </w:r>
        <w:r>
          <w:rPr>
            <w:webHidden/>
          </w:rPr>
          <w:fldChar w:fldCharType="begin"/>
        </w:r>
        <w:r>
          <w:rPr>
            <w:webHidden/>
          </w:rPr>
          <w:instrText xml:space="preserve"> PAGEREF _Toc235626116 \h </w:instrText>
        </w:r>
        <w:r>
          <w:rPr>
            <w:webHidden/>
          </w:rPr>
        </w:r>
        <w:r>
          <w:rPr>
            <w:webHidden/>
          </w:rPr>
          <w:fldChar w:fldCharType="separate"/>
        </w:r>
        <w:r>
          <w:rPr>
            <w:webHidden/>
          </w:rPr>
          <w:t>7</w:t>
        </w:r>
        <w:r>
          <w:rPr>
            <w:webHidden/>
          </w:rPr>
          <w:fldChar w:fldCharType="end"/>
        </w:r>
      </w:hyperlink>
    </w:p>
    <w:p w14:paraId="077C32CA" w14:textId="373A76C6" w:rsidR="006D0B7A" w:rsidRDefault="006D0B7A">
      <w:pPr>
        <w:pStyle w:val="TOC2"/>
        <w:rPr>
          <w:rFonts w:asciiTheme="minorHAnsi" w:eastAsiaTheme="minorEastAsia" w:hAnsiTheme="minorHAnsi" w:cstheme="minorBidi"/>
          <w:bCs w:val="0"/>
          <w:sz w:val="22"/>
          <w:szCs w:val="22"/>
        </w:rPr>
      </w:pPr>
      <w:hyperlink w:anchor="_Toc235626117" w:history="1">
        <w:r w:rsidRPr="00D95F84">
          <w:rPr>
            <w:rStyle w:val="Hyperlink"/>
          </w:rPr>
          <w:t>2.1</w:t>
        </w:r>
        <w:r>
          <w:rPr>
            <w:rFonts w:asciiTheme="minorHAnsi" w:eastAsiaTheme="minorEastAsia" w:hAnsiTheme="minorHAnsi" w:cstheme="minorBidi"/>
            <w:bCs w:val="0"/>
            <w:sz w:val="22"/>
            <w:szCs w:val="22"/>
          </w:rPr>
          <w:tab/>
        </w:r>
        <w:r w:rsidRPr="00D95F84">
          <w:rPr>
            <w:rStyle w:val="Hyperlink"/>
          </w:rPr>
          <w:t>Tổng quan chức năng</w:t>
        </w:r>
        <w:r>
          <w:rPr>
            <w:webHidden/>
          </w:rPr>
          <w:tab/>
        </w:r>
        <w:r>
          <w:rPr>
            <w:webHidden/>
          </w:rPr>
          <w:fldChar w:fldCharType="begin"/>
        </w:r>
        <w:r>
          <w:rPr>
            <w:webHidden/>
          </w:rPr>
          <w:instrText xml:space="preserve"> PAGEREF _Toc235626117 \h </w:instrText>
        </w:r>
        <w:r>
          <w:rPr>
            <w:webHidden/>
          </w:rPr>
        </w:r>
        <w:r>
          <w:rPr>
            <w:webHidden/>
          </w:rPr>
          <w:fldChar w:fldCharType="separate"/>
        </w:r>
        <w:r>
          <w:rPr>
            <w:webHidden/>
          </w:rPr>
          <w:t>7</w:t>
        </w:r>
        <w:r>
          <w:rPr>
            <w:webHidden/>
          </w:rPr>
          <w:fldChar w:fldCharType="end"/>
        </w:r>
      </w:hyperlink>
    </w:p>
    <w:p w14:paraId="42B533DE" w14:textId="0B9A5590" w:rsidR="006D0B7A" w:rsidRDefault="006D0B7A">
      <w:pPr>
        <w:pStyle w:val="TOC2"/>
        <w:rPr>
          <w:rFonts w:asciiTheme="minorHAnsi" w:eastAsiaTheme="minorEastAsia" w:hAnsiTheme="minorHAnsi" w:cstheme="minorBidi"/>
          <w:bCs w:val="0"/>
          <w:sz w:val="22"/>
          <w:szCs w:val="22"/>
        </w:rPr>
      </w:pPr>
      <w:hyperlink w:anchor="_Toc235626118" w:history="1">
        <w:r w:rsidRPr="00D95F84">
          <w:rPr>
            <w:rStyle w:val="Hyperlink"/>
          </w:rPr>
          <w:t>2.2</w:t>
        </w:r>
        <w:r>
          <w:rPr>
            <w:rFonts w:asciiTheme="minorHAnsi" w:eastAsiaTheme="minorEastAsia" w:hAnsiTheme="minorHAnsi" w:cstheme="minorBidi"/>
            <w:bCs w:val="0"/>
            <w:sz w:val="22"/>
            <w:szCs w:val="22"/>
          </w:rPr>
          <w:tab/>
        </w:r>
        <w:r w:rsidRPr="00D95F84">
          <w:rPr>
            <w:rStyle w:val="Hyperlink"/>
          </w:rPr>
          <w:t>Mô hình giao tiếp với hệ thống/Module chức năng khác</w:t>
        </w:r>
        <w:r>
          <w:rPr>
            <w:webHidden/>
          </w:rPr>
          <w:tab/>
        </w:r>
        <w:r>
          <w:rPr>
            <w:webHidden/>
          </w:rPr>
          <w:fldChar w:fldCharType="begin"/>
        </w:r>
        <w:r>
          <w:rPr>
            <w:webHidden/>
          </w:rPr>
          <w:instrText xml:space="preserve"> PAGEREF _Toc235626118 \h </w:instrText>
        </w:r>
        <w:r>
          <w:rPr>
            <w:webHidden/>
          </w:rPr>
        </w:r>
        <w:r>
          <w:rPr>
            <w:webHidden/>
          </w:rPr>
          <w:fldChar w:fldCharType="separate"/>
        </w:r>
        <w:r>
          <w:rPr>
            <w:webHidden/>
          </w:rPr>
          <w:t>8</w:t>
        </w:r>
        <w:r>
          <w:rPr>
            <w:webHidden/>
          </w:rPr>
          <w:fldChar w:fldCharType="end"/>
        </w:r>
      </w:hyperlink>
    </w:p>
    <w:p w14:paraId="3C93A63D" w14:textId="6F55D129" w:rsidR="006D0B7A" w:rsidRDefault="006D0B7A">
      <w:pPr>
        <w:pStyle w:val="TOC1"/>
        <w:rPr>
          <w:rFonts w:asciiTheme="minorHAnsi" w:eastAsiaTheme="minorEastAsia" w:hAnsiTheme="minorHAnsi" w:cstheme="minorBidi"/>
          <w:b w:val="0"/>
          <w:caps w:val="0"/>
          <w:sz w:val="22"/>
          <w:szCs w:val="22"/>
        </w:rPr>
      </w:pPr>
      <w:hyperlink w:anchor="_Toc235626119" w:history="1">
        <w:r w:rsidRPr="00D95F84">
          <w:rPr>
            <w:rStyle w:val="Hyperlink"/>
          </w:rPr>
          <w:t>3.</w:t>
        </w:r>
        <w:r>
          <w:rPr>
            <w:rFonts w:asciiTheme="minorHAnsi" w:eastAsiaTheme="minorEastAsia" w:hAnsiTheme="minorHAnsi" w:cstheme="minorBidi"/>
            <w:b w:val="0"/>
            <w:caps w:val="0"/>
            <w:sz w:val="22"/>
            <w:szCs w:val="22"/>
          </w:rPr>
          <w:tab/>
        </w:r>
        <w:r w:rsidRPr="00D95F84">
          <w:rPr>
            <w:rStyle w:val="Hyperlink"/>
          </w:rPr>
          <w:t>THIẾT KẾ CHI TIẾT</w:t>
        </w:r>
        <w:r>
          <w:rPr>
            <w:webHidden/>
          </w:rPr>
          <w:tab/>
        </w:r>
        <w:r>
          <w:rPr>
            <w:webHidden/>
          </w:rPr>
          <w:fldChar w:fldCharType="begin"/>
        </w:r>
        <w:r>
          <w:rPr>
            <w:webHidden/>
          </w:rPr>
          <w:instrText xml:space="preserve"> PAGEREF _Toc235626119 \h </w:instrText>
        </w:r>
        <w:r>
          <w:rPr>
            <w:webHidden/>
          </w:rPr>
        </w:r>
        <w:r>
          <w:rPr>
            <w:webHidden/>
          </w:rPr>
          <w:fldChar w:fldCharType="separate"/>
        </w:r>
        <w:r>
          <w:rPr>
            <w:webHidden/>
          </w:rPr>
          <w:t>9</w:t>
        </w:r>
        <w:r>
          <w:rPr>
            <w:webHidden/>
          </w:rPr>
          <w:fldChar w:fldCharType="end"/>
        </w:r>
      </w:hyperlink>
    </w:p>
    <w:p w14:paraId="075D3CCB" w14:textId="67BCFF47" w:rsidR="006D0B7A" w:rsidRDefault="006D0B7A">
      <w:pPr>
        <w:pStyle w:val="TOC2"/>
        <w:rPr>
          <w:rFonts w:asciiTheme="minorHAnsi" w:eastAsiaTheme="minorEastAsia" w:hAnsiTheme="minorHAnsi" w:cstheme="minorBidi"/>
          <w:bCs w:val="0"/>
          <w:sz w:val="22"/>
          <w:szCs w:val="22"/>
        </w:rPr>
      </w:pPr>
      <w:hyperlink w:anchor="_Toc235626120" w:history="1">
        <w:r w:rsidRPr="00D95F84">
          <w:rPr>
            <w:rStyle w:val="Hyperlink"/>
          </w:rPr>
          <w:t>3.1</w:t>
        </w:r>
        <w:r>
          <w:rPr>
            <w:rFonts w:asciiTheme="minorHAnsi" w:eastAsiaTheme="minorEastAsia" w:hAnsiTheme="minorHAnsi" w:cstheme="minorBidi"/>
            <w:bCs w:val="0"/>
            <w:sz w:val="22"/>
            <w:szCs w:val="22"/>
          </w:rPr>
          <w:tab/>
        </w:r>
        <w:r w:rsidRPr="00D95F84">
          <w:rPr>
            <w:rStyle w:val="Hyperlink"/>
          </w:rPr>
          <w:t>KHO</w:t>
        </w:r>
        <w:r>
          <w:rPr>
            <w:webHidden/>
          </w:rPr>
          <w:tab/>
        </w:r>
        <w:r>
          <w:rPr>
            <w:webHidden/>
          </w:rPr>
          <w:fldChar w:fldCharType="begin"/>
        </w:r>
        <w:r>
          <w:rPr>
            <w:webHidden/>
          </w:rPr>
          <w:instrText xml:space="preserve"> PAGEREF _Toc235626120 \h </w:instrText>
        </w:r>
        <w:r>
          <w:rPr>
            <w:webHidden/>
          </w:rPr>
        </w:r>
        <w:r>
          <w:rPr>
            <w:webHidden/>
          </w:rPr>
          <w:fldChar w:fldCharType="separate"/>
        </w:r>
        <w:r>
          <w:rPr>
            <w:webHidden/>
          </w:rPr>
          <w:t>9</w:t>
        </w:r>
        <w:r>
          <w:rPr>
            <w:webHidden/>
          </w:rPr>
          <w:fldChar w:fldCharType="end"/>
        </w:r>
      </w:hyperlink>
    </w:p>
    <w:p w14:paraId="1EF1E7ED" w14:textId="26B0A410" w:rsidR="006D0B7A" w:rsidRDefault="006D0B7A">
      <w:pPr>
        <w:pStyle w:val="TOC3"/>
        <w:rPr>
          <w:rFonts w:asciiTheme="minorHAnsi" w:eastAsiaTheme="minorEastAsia" w:hAnsiTheme="minorHAnsi" w:cstheme="minorBidi"/>
          <w:bCs w:val="0"/>
          <w:i w:val="0"/>
          <w:sz w:val="22"/>
          <w:szCs w:val="22"/>
        </w:rPr>
      </w:pPr>
      <w:hyperlink w:anchor="_Toc235626121" w:history="1">
        <w:r w:rsidRPr="00D95F84">
          <w:rPr>
            <w:rStyle w:val="Hyperlink"/>
          </w:rPr>
          <w:t>3.1.1</w:t>
        </w:r>
        <w:r>
          <w:rPr>
            <w:rFonts w:asciiTheme="minorHAnsi" w:eastAsiaTheme="minorEastAsia" w:hAnsiTheme="minorHAnsi" w:cstheme="minorBidi"/>
            <w:bCs w:val="0"/>
            <w:i w:val="0"/>
            <w:sz w:val="22"/>
            <w:szCs w:val="22"/>
          </w:rPr>
          <w:tab/>
        </w:r>
        <w:r w:rsidRPr="00D95F84">
          <w:rPr>
            <w:rStyle w:val="Hyperlink"/>
          </w:rPr>
          <w:t>Quản lý cụm kho</w:t>
        </w:r>
        <w:r>
          <w:rPr>
            <w:webHidden/>
          </w:rPr>
          <w:tab/>
        </w:r>
        <w:r>
          <w:rPr>
            <w:webHidden/>
          </w:rPr>
          <w:fldChar w:fldCharType="begin"/>
        </w:r>
        <w:r>
          <w:rPr>
            <w:webHidden/>
          </w:rPr>
          <w:instrText xml:space="preserve"> PAGEREF _Toc235626121 \h </w:instrText>
        </w:r>
        <w:r>
          <w:rPr>
            <w:webHidden/>
          </w:rPr>
        </w:r>
        <w:r>
          <w:rPr>
            <w:webHidden/>
          </w:rPr>
          <w:fldChar w:fldCharType="separate"/>
        </w:r>
        <w:r>
          <w:rPr>
            <w:webHidden/>
          </w:rPr>
          <w:t>9</w:t>
        </w:r>
        <w:r>
          <w:rPr>
            <w:webHidden/>
          </w:rPr>
          <w:fldChar w:fldCharType="end"/>
        </w:r>
      </w:hyperlink>
    </w:p>
    <w:p w14:paraId="415B4112" w14:textId="4F182569" w:rsidR="006D0B7A" w:rsidRDefault="006D0B7A">
      <w:pPr>
        <w:pStyle w:val="TOC3"/>
        <w:rPr>
          <w:rFonts w:asciiTheme="minorHAnsi" w:eastAsiaTheme="minorEastAsia" w:hAnsiTheme="minorHAnsi" w:cstheme="minorBidi"/>
          <w:bCs w:val="0"/>
          <w:i w:val="0"/>
          <w:sz w:val="22"/>
          <w:szCs w:val="22"/>
        </w:rPr>
      </w:pPr>
      <w:hyperlink w:anchor="_Toc235626122" w:history="1">
        <w:r w:rsidRPr="00D95F84">
          <w:rPr>
            <w:rStyle w:val="Hyperlink"/>
          </w:rPr>
          <w:t>3.1.2</w:t>
        </w:r>
        <w:r>
          <w:rPr>
            <w:rFonts w:asciiTheme="minorHAnsi" w:eastAsiaTheme="minorEastAsia" w:hAnsiTheme="minorHAnsi" w:cstheme="minorBidi"/>
            <w:bCs w:val="0"/>
            <w:i w:val="0"/>
            <w:sz w:val="22"/>
            <w:szCs w:val="22"/>
          </w:rPr>
          <w:tab/>
        </w:r>
        <w:r w:rsidRPr="00D95F84">
          <w:rPr>
            <w:rStyle w:val="Hyperlink"/>
          </w:rPr>
          <w:t>Quản lý kho</w:t>
        </w:r>
        <w:r>
          <w:rPr>
            <w:webHidden/>
          </w:rPr>
          <w:tab/>
        </w:r>
        <w:r>
          <w:rPr>
            <w:webHidden/>
          </w:rPr>
          <w:fldChar w:fldCharType="begin"/>
        </w:r>
        <w:r>
          <w:rPr>
            <w:webHidden/>
          </w:rPr>
          <w:instrText xml:space="preserve"> PAGEREF _Toc235626122 \h </w:instrText>
        </w:r>
        <w:r>
          <w:rPr>
            <w:webHidden/>
          </w:rPr>
        </w:r>
        <w:r>
          <w:rPr>
            <w:webHidden/>
          </w:rPr>
          <w:fldChar w:fldCharType="separate"/>
        </w:r>
        <w:r>
          <w:rPr>
            <w:webHidden/>
          </w:rPr>
          <w:t>27</w:t>
        </w:r>
        <w:r>
          <w:rPr>
            <w:webHidden/>
          </w:rPr>
          <w:fldChar w:fldCharType="end"/>
        </w:r>
      </w:hyperlink>
    </w:p>
    <w:p w14:paraId="64DC1E70" w14:textId="215C96C0" w:rsidR="006D0B7A" w:rsidRDefault="006D0B7A">
      <w:pPr>
        <w:pStyle w:val="TOC3"/>
        <w:rPr>
          <w:rFonts w:asciiTheme="minorHAnsi" w:eastAsiaTheme="minorEastAsia" w:hAnsiTheme="minorHAnsi" w:cstheme="minorBidi"/>
          <w:bCs w:val="0"/>
          <w:i w:val="0"/>
          <w:sz w:val="22"/>
          <w:szCs w:val="22"/>
        </w:rPr>
      </w:pPr>
      <w:hyperlink w:anchor="_Toc235626123" w:history="1">
        <w:r w:rsidRPr="00D95F84">
          <w:rPr>
            <w:rStyle w:val="Hyperlink"/>
          </w:rPr>
          <w:t>3.1.3</w:t>
        </w:r>
        <w:r>
          <w:rPr>
            <w:rFonts w:asciiTheme="minorHAnsi" w:eastAsiaTheme="minorEastAsia" w:hAnsiTheme="minorHAnsi" w:cstheme="minorBidi"/>
            <w:bCs w:val="0"/>
            <w:i w:val="0"/>
            <w:sz w:val="22"/>
            <w:szCs w:val="22"/>
          </w:rPr>
          <w:tab/>
        </w:r>
        <w:r w:rsidRPr="00D95F84">
          <w:rPr>
            <w:rStyle w:val="Hyperlink"/>
          </w:rPr>
          <w:t>Xem tồn kho</w:t>
        </w:r>
        <w:r>
          <w:rPr>
            <w:webHidden/>
          </w:rPr>
          <w:tab/>
        </w:r>
        <w:r>
          <w:rPr>
            <w:webHidden/>
          </w:rPr>
          <w:fldChar w:fldCharType="begin"/>
        </w:r>
        <w:r>
          <w:rPr>
            <w:webHidden/>
          </w:rPr>
          <w:instrText xml:space="preserve"> PAGEREF _Toc235626123 \h </w:instrText>
        </w:r>
        <w:r>
          <w:rPr>
            <w:webHidden/>
          </w:rPr>
        </w:r>
        <w:r>
          <w:rPr>
            <w:webHidden/>
          </w:rPr>
          <w:fldChar w:fldCharType="separate"/>
        </w:r>
        <w:r>
          <w:rPr>
            <w:webHidden/>
          </w:rPr>
          <w:t>50</w:t>
        </w:r>
        <w:r>
          <w:rPr>
            <w:webHidden/>
          </w:rPr>
          <w:fldChar w:fldCharType="end"/>
        </w:r>
      </w:hyperlink>
    </w:p>
    <w:p w14:paraId="6B8892CA" w14:textId="7910AD56" w:rsidR="006D0B7A" w:rsidRDefault="006D0B7A">
      <w:pPr>
        <w:pStyle w:val="TOC3"/>
        <w:rPr>
          <w:rFonts w:asciiTheme="minorHAnsi" w:eastAsiaTheme="minorEastAsia" w:hAnsiTheme="minorHAnsi" w:cstheme="minorBidi"/>
          <w:bCs w:val="0"/>
          <w:i w:val="0"/>
          <w:sz w:val="22"/>
          <w:szCs w:val="22"/>
        </w:rPr>
      </w:pPr>
      <w:hyperlink w:anchor="_Toc235626124" w:history="1">
        <w:r w:rsidRPr="00D95F84">
          <w:rPr>
            <w:rStyle w:val="Hyperlink"/>
          </w:rPr>
          <w:t>3.1.4</w:t>
        </w:r>
        <w:r>
          <w:rPr>
            <w:rFonts w:asciiTheme="minorHAnsi" w:eastAsiaTheme="minorEastAsia" w:hAnsiTheme="minorHAnsi" w:cstheme="minorBidi"/>
            <w:bCs w:val="0"/>
            <w:i w:val="0"/>
            <w:sz w:val="22"/>
            <w:szCs w:val="22"/>
          </w:rPr>
          <w:tab/>
        </w:r>
        <w:r w:rsidRPr="00D95F84">
          <w:rPr>
            <w:rStyle w:val="Hyperlink"/>
          </w:rPr>
          <w:t>Xem tồn kho POSM</w:t>
        </w:r>
        <w:r>
          <w:rPr>
            <w:webHidden/>
          </w:rPr>
          <w:tab/>
        </w:r>
        <w:r>
          <w:rPr>
            <w:webHidden/>
          </w:rPr>
          <w:fldChar w:fldCharType="begin"/>
        </w:r>
        <w:r>
          <w:rPr>
            <w:webHidden/>
          </w:rPr>
          <w:instrText xml:space="preserve"> PAGEREF _Toc235626124 \h </w:instrText>
        </w:r>
        <w:r>
          <w:rPr>
            <w:webHidden/>
          </w:rPr>
        </w:r>
        <w:r>
          <w:rPr>
            <w:webHidden/>
          </w:rPr>
          <w:fldChar w:fldCharType="separate"/>
        </w:r>
        <w:r>
          <w:rPr>
            <w:webHidden/>
          </w:rPr>
          <w:t>110</w:t>
        </w:r>
        <w:r>
          <w:rPr>
            <w:webHidden/>
          </w:rPr>
          <w:fldChar w:fldCharType="end"/>
        </w:r>
      </w:hyperlink>
    </w:p>
    <w:p w14:paraId="717442FF" w14:textId="1E3BF155" w:rsidR="006D0B7A" w:rsidRDefault="006D0B7A">
      <w:pPr>
        <w:pStyle w:val="TOC3"/>
        <w:rPr>
          <w:rFonts w:asciiTheme="minorHAnsi" w:eastAsiaTheme="minorEastAsia" w:hAnsiTheme="minorHAnsi" w:cstheme="minorBidi"/>
          <w:bCs w:val="0"/>
          <w:i w:val="0"/>
          <w:sz w:val="22"/>
          <w:szCs w:val="22"/>
        </w:rPr>
      </w:pPr>
      <w:hyperlink w:anchor="_Toc235626125" w:history="1">
        <w:r w:rsidRPr="00D95F84">
          <w:rPr>
            <w:rStyle w:val="Hyperlink"/>
          </w:rPr>
          <w:t>3.1.5</w:t>
        </w:r>
        <w:r>
          <w:rPr>
            <w:rFonts w:asciiTheme="minorHAnsi" w:eastAsiaTheme="minorEastAsia" w:hAnsiTheme="minorHAnsi" w:cstheme="minorBidi"/>
            <w:bCs w:val="0"/>
            <w:i w:val="0"/>
            <w:sz w:val="22"/>
            <w:szCs w:val="22"/>
          </w:rPr>
          <w:tab/>
        </w:r>
        <w:r w:rsidRPr="00D95F84">
          <w:rPr>
            <w:rStyle w:val="Hyperlink"/>
          </w:rPr>
          <w:t>Quản lý phiếu giao dịch kho</w:t>
        </w:r>
        <w:r>
          <w:rPr>
            <w:webHidden/>
          </w:rPr>
          <w:tab/>
        </w:r>
        <w:r>
          <w:rPr>
            <w:webHidden/>
          </w:rPr>
          <w:fldChar w:fldCharType="begin"/>
        </w:r>
        <w:r>
          <w:rPr>
            <w:webHidden/>
          </w:rPr>
          <w:instrText xml:space="preserve"> PAGEREF _Toc235626125 \h </w:instrText>
        </w:r>
        <w:r>
          <w:rPr>
            <w:webHidden/>
          </w:rPr>
        </w:r>
        <w:r>
          <w:rPr>
            <w:webHidden/>
          </w:rPr>
          <w:fldChar w:fldCharType="separate"/>
        </w:r>
        <w:r>
          <w:rPr>
            <w:webHidden/>
          </w:rPr>
          <w:t>166</w:t>
        </w:r>
        <w:r>
          <w:rPr>
            <w:webHidden/>
          </w:rPr>
          <w:fldChar w:fldCharType="end"/>
        </w:r>
      </w:hyperlink>
    </w:p>
    <w:p w14:paraId="143B14F8" w14:textId="3F311962" w:rsidR="006D0B7A" w:rsidRDefault="006D0B7A">
      <w:pPr>
        <w:pStyle w:val="TOC3"/>
        <w:rPr>
          <w:rFonts w:asciiTheme="minorHAnsi" w:eastAsiaTheme="minorEastAsia" w:hAnsiTheme="minorHAnsi" w:cstheme="minorBidi"/>
          <w:bCs w:val="0"/>
          <w:i w:val="0"/>
          <w:sz w:val="22"/>
          <w:szCs w:val="22"/>
        </w:rPr>
      </w:pPr>
      <w:hyperlink w:anchor="_Toc235626126" w:history="1">
        <w:r w:rsidRPr="00D95F84">
          <w:rPr>
            <w:rStyle w:val="Hyperlink"/>
          </w:rPr>
          <w:t>3.1.6</w:t>
        </w:r>
        <w:r>
          <w:rPr>
            <w:rFonts w:asciiTheme="minorHAnsi" w:eastAsiaTheme="minorEastAsia" w:hAnsiTheme="minorHAnsi" w:cstheme="minorBidi"/>
            <w:bCs w:val="0"/>
            <w:i w:val="0"/>
            <w:sz w:val="22"/>
            <w:szCs w:val="22"/>
          </w:rPr>
          <w:tab/>
        </w:r>
        <w:r w:rsidRPr="00D95F84">
          <w:rPr>
            <w:rStyle w:val="Hyperlink"/>
          </w:rPr>
          <w:t>Quản lý điều chỉnh kho</w:t>
        </w:r>
        <w:r>
          <w:rPr>
            <w:webHidden/>
          </w:rPr>
          <w:tab/>
        </w:r>
        <w:r>
          <w:rPr>
            <w:webHidden/>
          </w:rPr>
          <w:fldChar w:fldCharType="begin"/>
        </w:r>
        <w:r>
          <w:rPr>
            <w:webHidden/>
          </w:rPr>
          <w:instrText xml:space="preserve"> PAGEREF _Toc235626126 \h </w:instrText>
        </w:r>
        <w:r>
          <w:rPr>
            <w:webHidden/>
          </w:rPr>
        </w:r>
        <w:r>
          <w:rPr>
            <w:webHidden/>
          </w:rPr>
          <w:fldChar w:fldCharType="separate"/>
        </w:r>
        <w:r>
          <w:rPr>
            <w:webHidden/>
          </w:rPr>
          <w:t>180</w:t>
        </w:r>
        <w:r>
          <w:rPr>
            <w:webHidden/>
          </w:rPr>
          <w:fldChar w:fldCharType="end"/>
        </w:r>
      </w:hyperlink>
    </w:p>
    <w:p w14:paraId="39A029F6" w14:textId="1B9479D6" w:rsidR="006D0B7A" w:rsidRDefault="006D0B7A">
      <w:pPr>
        <w:pStyle w:val="TOC3"/>
        <w:rPr>
          <w:rFonts w:asciiTheme="minorHAnsi" w:eastAsiaTheme="minorEastAsia" w:hAnsiTheme="minorHAnsi" w:cstheme="minorBidi"/>
          <w:bCs w:val="0"/>
          <w:i w:val="0"/>
          <w:sz w:val="22"/>
          <w:szCs w:val="22"/>
        </w:rPr>
      </w:pPr>
      <w:hyperlink w:anchor="_Toc235626127" w:history="1">
        <w:r w:rsidRPr="00D95F84">
          <w:rPr>
            <w:rStyle w:val="Hyperlink"/>
          </w:rPr>
          <w:t>3.1.7</w:t>
        </w:r>
        <w:r>
          <w:rPr>
            <w:rFonts w:asciiTheme="minorHAnsi" w:eastAsiaTheme="minorEastAsia" w:hAnsiTheme="minorHAnsi" w:cstheme="minorBidi"/>
            <w:bCs w:val="0"/>
            <w:i w:val="0"/>
            <w:sz w:val="22"/>
            <w:szCs w:val="22"/>
          </w:rPr>
          <w:tab/>
        </w:r>
        <w:r w:rsidRPr="00D95F84">
          <w:rPr>
            <w:rStyle w:val="Hyperlink"/>
          </w:rPr>
          <w:t>Quản lý điều chuyển kho</w:t>
        </w:r>
        <w:r>
          <w:rPr>
            <w:webHidden/>
          </w:rPr>
          <w:tab/>
        </w:r>
        <w:r>
          <w:rPr>
            <w:webHidden/>
          </w:rPr>
          <w:fldChar w:fldCharType="begin"/>
        </w:r>
        <w:r>
          <w:rPr>
            <w:webHidden/>
          </w:rPr>
          <w:instrText xml:space="preserve"> PAGEREF _Toc235626127 \h </w:instrText>
        </w:r>
        <w:r>
          <w:rPr>
            <w:webHidden/>
          </w:rPr>
        </w:r>
        <w:r>
          <w:rPr>
            <w:webHidden/>
          </w:rPr>
          <w:fldChar w:fldCharType="separate"/>
        </w:r>
        <w:r>
          <w:rPr>
            <w:webHidden/>
          </w:rPr>
          <w:t>231</w:t>
        </w:r>
        <w:r>
          <w:rPr>
            <w:webHidden/>
          </w:rPr>
          <w:fldChar w:fldCharType="end"/>
        </w:r>
      </w:hyperlink>
    </w:p>
    <w:p w14:paraId="5076A13A" w14:textId="6448009F" w:rsidR="006D0B7A" w:rsidRDefault="006D0B7A">
      <w:pPr>
        <w:pStyle w:val="TOC3"/>
        <w:rPr>
          <w:rFonts w:asciiTheme="minorHAnsi" w:eastAsiaTheme="minorEastAsia" w:hAnsiTheme="minorHAnsi" w:cstheme="minorBidi"/>
          <w:bCs w:val="0"/>
          <w:i w:val="0"/>
          <w:sz w:val="22"/>
          <w:szCs w:val="22"/>
        </w:rPr>
      </w:pPr>
      <w:hyperlink w:anchor="_Toc235626128" w:history="1">
        <w:r w:rsidRPr="00D95F84">
          <w:rPr>
            <w:rStyle w:val="Hyperlink"/>
          </w:rPr>
          <w:t>3.1.8</w:t>
        </w:r>
        <w:r>
          <w:rPr>
            <w:rFonts w:asciiTheme="minorHAnsi" w:eastAsiaTheme="minorEastAsia" w:hAnsiTheme="minorHAnsi" w:cstheme="minorBidi"/>
            <w:bCs w:val="0"/>
            <w:i w:val="0"/>
            <w:sz w:val="22"/>
            <w:szCs w:val="22"/>
          </w:rPr>
          <w:tab/>
        </w:r>
        <w:r w:rsidRPr="00D95F84">
          <w:rPr>
            <w:rStyle w:val="Hyperlink"/>
          </w:rPr>
          <w:t>Quy trình xử lý giao dịch kho</w:t>
        </w:r>
        <w:r>
          <w:rPr>
            <w:webHidden/>
          </w:rPr>
          <w:tab/>
        </w:r>
        <w:r>
          <w:rPr>
            <w:webHidden/>
          </w:rPr>
          <w:fldChar w:fldCharType="begin"/>
        </w:r>
        <w:r>
          <w:rPr>
            <w:webHidden/>
          </w:rPr>
          <w:instrText xml:space="preserve"> PAGEREF _Toc235626128 \h </w:instrText>
        </w:r>
        <w:r>
          <w:rPr>
            <w:webHidden/>
          </w:rPr>
        </w:r>
        <w:r>
          <w:rPr>
            <w:webHidden/>
          </w:rPr>
          <w:fldChar w:fldCharType="separate"/>
        </w:r>
        <w:r>
          <w:rPr>
            <w:webHidden/>
          </w:rPr>
          <w:t>285</w:t>
        </w:r>
        <w:r>
          <w:rPr>
            <w:webHidden/>
          </w:rPr>
          <w:fldChar w:fldCharType="end"/>
        </w:r>
      </w:hyperlink>
    </w:p>
    <w:p w14:paraId="72140642" w14:textId="63F33E38" w:rsidR="006D0B7A" w:rsidRDefault="006D0B7A">
      <w:pPr>
        <w:pStyle w:val="TOC3"/>
        <w:rPr>
          <w:rFonts w:asciiTheme="minorHAnsi" w:eastAsiaTheme="minorEastAsia" w:hAnsiTheme="minorHAnsi" w:cstheme="minorBidi"/>
          <w:bCs w:val="0"/>
          <w:i w:val="0"/>
          <w:sz w:val="22"/>
          <w:szCs w:val="22"/>
        </w:rPr>
      </w:pPr>
      <w:hyperlink w:anchor="_Toc235626129" w:history="1">
        <w:r w:rsidRPr="00D95F84">
          <w:rPr>
            <w:rStyle w:val="Hyperlink"/>
          </w:rPr>
          <w:t>3.1.9</w:t>
        </w:r>
        <w:r>
          <w:rPr>
            <w:rFonts w:asciiTheme="minorHAnsi" w:eastAsiaTheme="minorEastAsia" w:hAnsiTheme="minorHAnsi" w:cstheme="minorBidi"/>
            <w:bCs w:val="0"/>
            <w:i w:val="0"/>
            <w:sz w:val="22"/>
            <w:szCs w:val="22"/>
          </w:rPr>
          <w:tab/>
        </w:r>
        <w:r w:rsidRPr="00D95F84">
          <w:rPr>
            <w:rStyle w:val="Hyperlink"/>
          </w:rPr>
          <w:t>Kho vansale</w:t>
        </w:r>
        <w:r>
          <w:rPr>
            <w:webHidden/>
          </w:rPr>
          <w:tab/>
        </w:r>
        <w:r>
          <w:rPr>
            <w:webHidden/>
          </w:rPr>
          <w:fldChar w:fldCharType="begin"/>
        </w:r>
        <w:r>
          <w:rPr>
            <w:webHidden/>
          </w:rPr>
          <w:instrText xml:space="preserve"> PAGEREF _Toc235626129 \h </w:instrText>
        </w:r>
        <w:r>
          <w:rPr>
            <w:webHidden/>
          </w:rPr>
        </w:r>
        <w:r>
          <w:rPr>
            <w:webHidden/>
          </w:rPr>
          <w:fldChar w:fldCharType="separate"/>
        </w:r>
        <w:r>
          <w:rPr>
            <w:webHidden/>
          </w:rPr>
          <w:t>338</w:t>
        </w:r>
        <w:r>
          <w:rPr>
            <w:webHidden/>
          </w:rPr>
          <w:fldChar w:fldCharType="end"/>
        </w:r>
      </w:hyperlink>
    </w:p>
    <w:p w14:paraId="05410A2A" w14:textId="1C289CAA" w:rsidR="006D0B7A" w:rsidRDefault="006D0B7A">
      <w:pPr>
        <w:pStyle w:val="TOC3"/>
        <w:rPr>
          <w:rFonts w:asciiTheme="minorHAnsi" w:eastAsiaTheme="minorEastAsia" w:hAnsiTheme="minorHAnsi" w:cstheme="minorBidi"/>
          <w:bCs w:val="0"/>
          <w:i w:val="0"/>
          <w:sz w:val="22"/>
          <w:szCs w:val="22"/>
        </w:rPr>
      </w:pPr>
      <w:hyperlink w:anchor="_Toc235626130" w:history="1">
        <w:r w:rsidRPr="00D95F84">
          <w:rPr>
            <w:rStyle w:val="Hyperlink"/>
          </w:rPr>
          <w:t>3.1.10</w:t>
        </w:r>
        <w:r>
          <w:rPr>
            <w:rFonts w:asciiTheme="minorHAnsi" w:eastAsiaTheme="minorEastAsia" w:hAnsiTheme="minorHAnsi" w:cstheme="minorBidi"/>
            <w:bCs w:val="0"/>
            <w:i w:val="0"/>
            <w:sz w:val="22"/>
            <w:szCs w:val="22"/>
          </w:rPr>
          <w:tab/>
        </w:r>
        <w:r w:rsidRPr="00D95F84">
          <w:rPr>
            <w:rStyle w:val="Hyperlink"/>
          </w:rPr>
          <w:t>Quản lý kiểm kê kho</w:t>
        </w:r>
        <w:r>
          <w:rPr>
            <w:webHidden/>
          </w:rPr>
          <w:tab/>
        </w:r>
        <w:r>
          <w:rPr>
            <w:webHidden/>
          </w:rPr>
          <w:fldChar w:fldCharType="begin"/>
        </w:r>
        <w:r>
          <w:rPr>
            <w:webHidden/>
          </w:rPr>
          <w:instrText xml:space="preserve"> PAGEREF _Toc235626130 \h </w:instrText>
        </w:r>
        <w:r>
          <w:rPr>
            <w:webHidden/>
          </w:rPr>
        </w:r>
        <w:r>
          <w:rPr>
            <w:webHidden/>
          </w:rPr>
          <w:fldChar w:fldCharType="separate"/>
        </w:r>
        <w:r>
          <w:rPr>
            <w:webHidden/>
          </w:rPr>
          <w:t>432</w:t>
        </w:r>
        <w:r>
          <w:rPr>
            <w:webHidden/>
          </w:rPr>
          <w:fldChar w:fldCharType="end"/>
        </w:r>
      </w:hyperlink>
    </w:p>
    <w:p w14:paraId="2B2FAE39" w14:textId="5DD76F34" w:rsidR="006D0B7A" w:rsidRDefault="006D0B7A">
      <w:pPr>
        <w:pStyle w:val="TOC3"/>
        <w:rPr>
          <w:rFonts w:asciiTheme="minorHAnsi" w:eastAsiaTheme="minorEastAsia" w:hAnsiTheme="minorHAnsi" w:cstheme="minorBidi"/>
          <w:bCs w:val="0"/>
          <w:i w:val="0"/>
          <w:sz w:val="22"/>
          <w:szCs w:val="22"/>
        </w:rPr>
      </w:pPr>
      <w:hyperlink w:anchor="_Toc235626131" w:history="1">
        <w:r w:rsidRPr="00D95F84">
          <w:rPr>
            <w:rStyle w:val="Hyperlink"/>
          </w:rPr>
          <w:t>3.1.11</w:t>
        </w:r>
        <w:r>
          <w:rPr>
            <w:rFonts w:asciiTheme="minorHAnsi" w:eastAsiaTheme="minorEastAsia" w:hAnsiTheme="minorHAnsi" w:cstheme="minorBidi"/>
            <w:bCs w:val="0"/>
            <w:i w:val="0"/>
            <w:sz w:val="22"/>
            <w:szCs w:val="22"/>
          </w:rPr>
          <w:tab/>
        </w:r>
        <w:r w:rsidRPr="00D95F84">
          <w:rPr>
            <w:rStyle w:val="Hyperlink"/>
          </w:rPr>
          <w:t>Nhập kiểm kê kho</w:t>
        </w:r>
        <w:r>
          <w:rPr>
            <w:webHidden/>
          </w:rPr>
          <w:tab/>
        </w:r>
        <w:r>
          <w:rPr>
            <w:webHidden/>
          </w:rPr>
          <w:fldChar w:fldCharType="begin"/>
        </w:r>
        <w:r>
          <w:rPr>
            <w:webHidden/>
          </w:rPr>
          <w:instrText xml:space="preserve"> PAGEREF _Toc235626131 \h </w:instrText>
        </w:r>
        <w:r>
          <w:rPr>
            <w:webHidden/>
          </w:rPr>
        </w:r>
        <w:r>
          <w:rPr>
            <w:webHidden/>
          </w:rPr>
          <w:fldChar w:fldCharType="separate"/>
        </w:r>
        <w:r>
          <w:rPr>
            <w:webHidden/>
          </w:rPr>
          <w:t>475</w:t>
        </w:r>
        <w:r>
          <w:rPr>
            <w:webHidden/>
          </w:rPr>
          <w:fldChar w:fldCharType="end"/>
        </w:r>
      </w:hyperlink>
    </w:p>
    <w:p w14:paraId="5F3B86B0" w14:textId="7E7ED511" w:rsidR="006D0B7A" w:rsidRDefault="006D0B7A">
      <w:pPr>
        <w:pStyle w:val="TOC1"/>
        <w:rPr>
          <w:rFonts w:asciiTheme="minorHAnsi" w:eastAsiaTheme="minorEastAsia" w:hAnsiTheme="minorHAnsi" w:cstheme="minorBidi"/>
          <w:b w:val="0"/>
          <w:caps w:val="0"/>
          <w:sz w:val="22"/>
          <w:szCs w:val="22"/>
        </w:rPr>
      </w:pPr>
      <w:hyperlink w:anchor="_Toc235626132" w:history="1">
        <w:r w:rsidRPr="00D95F84">
          <w:rPr>
            <w:rStyle w:val="Hyperlink"/>
            <w:lang w:val="vi-VN"/>
          </w:rPr>
          <w:t>4.</w:t>
        </w:r>
        <w:r>
          <w:rPr>
            <w:rFonts w:asciiTheme="minorHAnsi" w:eastAsiaTheme="minorEastAsia" w:hAnsiTheme="minorHAnsi" w:cstheme="minorBidi"/>
            <w:b w:val="0"/>
            <w:caps w:val="0"/>
            <w:sz w:val="22"/>
            <w:szCs w:val="22"/>
          </w:rPr>
          <w:tab/>
        </w:r>
        <w:r w:rsidRPr="00D95F84">
          <w:rPr>
            <w:rStyle w:val="Hyperlink"/>
            <w:lang w:val="vi-VN"/>
          </w:rPr>
          <w:t>THIẾT KẾ DÙNG CHUNG VÀ TÁI SỬ DỤNG</w:t>
        </w:r>
        <w:r>
          <w:rPr>
            <w:webHidden/>
          </w:rPr>
          <w:tab/>
        </w:r>
        <w:r>
          <w:rPr>
            <w:webHidden/>
          </w:rPr>
          <w:fldChar w:fldCharType="begin"/>
        </w:r>
        <w:r>
          <w:rPr>
            <w:webHidden/>
          </w:rPr>
          <w:instrText xml:space="preserve"> PAGEREF _Toc235626132 \h </w:instrText>
        </w:r>
        <w:r>
          <w:rPr>
            <w:webHidden/>
          </w:rPr>
        </w:r>
        <w:r>
          <w:rPr>
            <w:webHidden/>
          </w:rPr>
          <w:fldChar w:fldCharType="separate"/>
        </w:r>
        <w:r>
          <w:rPr>
            <w:webHidden/>
          </w:rPr>
          <w:t>491</w:t>
        </w:r>
        <w:r>
          <w:rPr>
            <w:webHidden/>
          </w:rPr>
          <w:fldChar w:fldCharType="end"/>
        </w:r>
      </w:hyperlink>
    </w:p>
    <w:p w14:paraId="09AB00CE" w14:textId="465386C7" w:rsidR="006D0B7A" w:rsidRDefault="006D0B7A">
      <w:pPr>
        <w:pStyle w:val="TOC1"/>
        <w:rPr>
          <w:rFonts w:asciiTheme="minorHAnsi" w:eastAsiaTheme="minorEastAsia" w:hAnsiTheme="minorHAnsi" w:cstheme="minorBidi"/>
          <w:b w:val="0"/>
          <w:caps w:val="0"/>
          <w:sz w:val="22"/>
          <w:szCs w:val="22"/>
        </w:rPr>
      </w:pPr>
      <w:hyperlink w:anchor="_Toc235626133" w:history="1">
        <w:r w:rsidRPr="00D95F84">
          <w:rPr>
            <w:rStyle w:val="Hyperlink"/>
          </w:rPr>
          <w:t>5.</w:t>
        </w:r>
        <w:r>
          <w:rPr>
            <w:rFonts w:asciiTheme="minorHAnsi" w:eastAsiaTheme="minorEastAsia" w:hAnsiTheme="minorHAnsi" w:cstheme="minorBidi"/>
            <w:b w:val="0"/>
            <w:caps w:val="0"/>
            <w:sz w:val="22"/>
            <w:szCs w:val="22"/>
          </w:rPr>
          <w:tab/>
        </w:r>
        <w:r w:rsidRPr="00D95F84">
          <w:rPr>
            <w:rStyle w:val="Hyperlink"/>
          </w:rPr>
          <w:t>THIẾT KẾ ĐẢM BẢO TUÂN THỦ TIÊU CHUẨN QUẢN TRỊ DỮ LIỆU</w:t>
        </w:r>
        <w:r>
          <w:rPr>
            <w:webHidden/>
          </w:rPr>
          <w:tab/>
        </w:r>
        <w:r>
          <w:rPr>
            <w:webHidden/>
          </w:rPr>
          <w:fldChar w:fldCharType="begin"/>
        </w:r>
        <w:r>
          <w:rPr>
            <w:webHidden/>
          </w:rPr>
          <w:instrText xml:space="preserve"> PAGEREF _Toc235626133 \h </w:instrText>
        </w:r>
        <w:r>
          <w:rPr>
            <w:webHidden/>
          </w:rPr>
        </w:r>
        <w:r>
          <w:rPr>
            <w:webHidden/>
          </w:rPr>
          <w:fldChar w:fldCharType="separate"/>
        </w:r>
        <w:r>
          <w:rPr>
            <w:webHidden/>
          </w:rPr>
          <w:t>491</w:t>
        </w:r>
        <w:r>
          <w:rPr>
            <w:webHidden/>
          </w:rPr>
          <w:fldChar w:fldCharType="end"/>
        </w:r>
      </w:hyperlink>
    </w:p>
    <w:p w14:paraId="004AA3C6" w14:textId="0B40CF87" w:rsidR="006D0B7A" w:rsidRDefault="006D0B7A">
      <w:pPr>
        <w:pStyle w:val="TOC2"/>
        <w:rPr>
          <w:rFonts w:asciiTheme="minorHAnsi" w:eastAsiaTheme="minorEastAsia" w:hAnsiTheme="minorHAnsi" w:cstheme="minorBidi"/>
          <w:bCs w:val="0"/>
          <w:sz w:val="22"/>
          <w:szCs w:val="22"/>
        </w:rPr>
      </w:pPr>
      <w:hyperlink w:anchor="_Toc235626134" w:history="1">
        <w:r w:rsidRPr="00D95F84">
          <w:rPr>
            <w:rStyle w:val="Hyperlink"/>
          </w:rPr>
          <w:t>5.1</w:t>
        </w:r>
        <w:r>
          <w:rPr>
            <w:rFonts w:asciiTheme="minorHAnsi" w:eastAsiaTheme="minorEastAsia" w:hAnsiTheme="minorHAnsi" w:cstheme="minorBidi"/>
            <w:bCs w:val="0"/>
            <w:sz w:val="22"/>
            <w:szCs w:val="22"/>
          </w:rPr>
          <w:tab/>
        </w:r>
        <w:r w:rsidRPr="00D95F84">
          <w:rPr>
            <w:rStyle w:val="Hyperlink"/>
          </w:rPr>
          <w:t>Quản trị dữ liệu</w:t>
        </w:r>
        <w:r>
          <w:rPr>
            <w:webHidden/>
          </w:rPr>
          <w:tab/>
        </w:r>
        <w:r>
          <w:rPr>
            <w:webHidden/>
          </w:rPr>
          <w:fldChar w:fldCharType="begin"/>
        </w:r>
        <w:r>
          <w:rPr>
            <w:webHidden/>
          </w:rPr>
          <w:instrText xml:space="preserve"> PAGEREF _Toc235626134 \h </w:instrText>
        </w:r>
        <w:r>
          <w:rPr>
            <w:webHidden/>
          </w:rPr>
        </w:r>
        <w:r>
          <w:rPr>
            <w:webHidden/>
          </w:rPr>
          <w:fldChar w:fldCharType="separate"/>
        </w:r>
        <w:r>
          <w:rPr>
            <w:webHidden/>
          </w:rPr>
          <w:t>491</w:t>
        </w:r>
        <w:r>
          <w:rPr>
            <w:webHidden/>
          </w:rPr>
          <w:fldChar w:fldCharType="end"/>
        </w:r>
      </w:hyperlink>
    </w:p>
    <w:p w14:paraId="4A799A9A" w14:textId="3D5A3D48" w:rsidR="006D0B7A" w:rsidRDefault="006D0B7A">
      <w:pPr>
        <w:pStyle w:val="TOC2"/>
        <w:rPr>
          <w:rFonts w:asciiTheme="minorHAnsi" w:eastAsiaTheme="minorEastAsia" w:hAnsiTheme="minorHAnsi" w:cstheme="minorBidi"/>
          <w:bCs w:val="0"/>
          <w:sz w:val="22"/>
          <w:szCs w:val="22"/>
        </w:rPr>
      </w:pPr>
      <w:hyperlink w:anchor="_Toc235626135" w:history="1">
        <w:r w:rsidRPr="00D95F84">
          <w:rPr>
            <w:rStyle w:val="Hyperlink"/>
          </w:rPr>
          <w:t>5.2</w:t>
        </w:r>
        <w:r>
          <w:rPr>
            <w:rFonts w:asciiTheme="minorHAnsi" w:eastAsiaTheme="minorEastAsia" w:hAnsiTheme="minorHAnsi" w:cstheme="minorBidi"/>
            <w:bCs w:val="0"/>
            <w:sz w:val="22"/>
            <w:szCs w:val="22"/>
          </w:rPr>
          <w:tab/>
        </w:r>
        <w:r w:rsidRPr="00D95F84">
          <w:rPr>
            <w:rStyle w:val="Hyperlink"/>
          </w:rPr>
          <w:t>Bảo mật dữ liệu</w:t>
        </w:r>
        <w:r>
          <w:rPr>
            <w:webHidden/>
          </w:rPr>
          <w:tab/>
        </w:r>
        <w:r>
          <w:rPr>
            <w:webHidden/>
          </w:rPr>
          <w:fldChar w:fldCharType="begin"/>
        </w:r>
        <w:r>
          <w:rPr>
            <w:webHidden/>
          </w:rPr>
          <w:instrText xml:space="preserve"> PAGEREF _Toc235626135 \h </w:instrText>
        </w:r>
        <w:r>
          <w:rPr>
            <w:webHidden/>
          </w:rPr>
        </w:r>
        <w:r>
          <w:rPr>
            <w:webHidden/>
          </w:rPr>
          <w:fldChar w:fldCharType="separate"/>
        </w:r>
        <w:r>
          <w:rPr>
            <w:webHidden/>
          </w:rPr>
          <w:t>491</w:t>
        </w:r>
        <w:r>
          <w:rPr>
            <w:webHidden/>
          </w:rPr>
          <w:fldChar w:fldCharType="end"/>
        </w:r>
      </w:hyperlink>
    </w:p>
    <w:p w14:paraId="362CDE37" w14:textId="697A06F6" w:rsidR="006D0B7A" w:rsidRDefault="006D0B7A">
      <w:pPr>
        <w:pStyle w:val="TOC2"/>
        <w:rPr>
          <w:rFonts w:asciiTheme="minorHAnsi" w:eastAsiaTheme="minorEastAsia" w:hAnsiTheme="minorHAnsi" w:cstheme="minorBidi"/>
          <w:bCs w:val="0"/>
          <w:sz w:val="22"/>
          <w:szCs w:val="22"/>
        </w:rPr>
      </w:pPr>
      <w:hyperlink w:anchor="_Toc235626136" w:history="1">
        <w:r w:rsidRPr="00D95F84">
          <w:rPr>
            <w:rStyle w:val="Hyperlink"/>
          </w:rPr>
          <w:t>5.3</w:t>
        </w:r>
        <w:r>
          <w:rPr>
            <w:rFonts w:asciiTheme="minorHAnsi" w:eastAsiaTheme="minorEastAsia" w:hAnsiTheme="minorHAnsi" w:cstheme="minorBidi"/>
            <w:bCs w:val="0"/>
            <w:sz w:val="22"/>
            <w:szCs w:val="22"/>
          </w:rPr>
          <w:tab/>
        </w:r>
        <w:r w:rsidRPr="00D95F84">
          <w:rPr>
            <w:rStyle w:val="Hyperlink"/>
          </w:rPr>
          <w:t>Chất lượng dữ liệu</w:t>
        </w:r>
        <w:r>
          <w:rPr>
            <w:webHidden/>
          </w:rPr>
          <w:tab/>
        </w:r>
        <w:r>
          <w:rPr>
            <w:webHidden/>
          </w:rPr>
          <w:fldChar w:fldCharType="begin"/>
        </w:r>
        <w:r>
          <w:rPr>
            <w:webHidden/>
          </w:rPr>
          <w:instrText xml:space="preserve"> PAGEREF _Toc235626136 \h </w:instrText>
        </w:r>
        <w:r>
          <w:rPr>
            <w:webHidden/>
          </w:rPr>
        </w:r>
        <w:r>
          <w:rPr>
            <w:webHidden/>
          </w:rPr>
          <w:fldChar w:fldCharType="separate"/>
        </w:r>
        <w:r>
          <w:rPr>
            <w:webHidden/>
          </w:rPr>
          <w:t>492</w:t>
        </w:r>
        <w:r>
          <w:rPr>
            <w:webHidden/>
          </w:rPr>
          <w:fldChar w:fldCharType="end"/>
        </w:r>
      </w:hyperlink>
    </w:p>
    <w:p w14:paraId="7255A4CA" w14:textId="2B3264BD" w:rsidR="006D0B7A" w:rsidRDefault="006D0B7A">
      <w:pPr>
        <w:pStyle w:val="TOC2"/>
        <w:rPr>
          <w:rFonts w:asciiTheme="minorHAnsi" w:eastAsiaTheme="minorEastAsia" w:hAnsiTheme="minorHAnsi" w:cstheme="minorBidi"/>
          <w:bCs w:val="0"/>
          <w:sz w:val="22"/>
          <w:szCs w:val="22"/>
        </w:rPr>
      </w:pPr>
      <w:hyperlink w:anchor="_Toc235626137" w:history="1">
        <w:r w:rsidRPr="00D95F84">
          <w:rPr>
            <w:rStyle w:val="Hyperlink"/>
          </w:rPr>
          <w:t>5.4</w:t>
        </w:r>
        <w:r>
          <w:rPr>
            <w:rFonts w:asciiTheme="minorHAnsi" w:eastAsiaTheme="minorEastAsia" w:hAnsiTheme="minorHAnsi" w:cstheme="minorBidi"/>
            <w:bCs w:val="0"/>
            <w:sz w:val="22"/>
            <w:szCs w:val="22"/>
          </w:rPr>
          <w:tab/>
        </w:r>
        <w:r w:rsidRPr="00D95F84">
          <w:rPr>
            <w:rStyle w:val="Hyperlink"/>
          </w:rPr>
          <w:t>Quản lý siêu dữ liệu</w:t>
        </w:r>
        <w:r>
          <w:rPr>
            <w:webHidden/>
          </w:rPr>
          <w:tab/>
        </w:r>
        <w:r>
          <w:rPr>
            <w:webHidden/>
          </w:rPr>
          <w:fldChar w:fldCharType="begin"/>
        </w:r>
        <w:r>
          <w:rPr>
            <w:webHidden/>
          </w:rPr>
          <w:instrText xml:space="preserve"> PAGEREF _Toc235626137 \h </w:instrText>
        </w:r>
        <w:r>
          <w:rPr>
            <w:webHidden/>
          </w:rPr>
        </w:r>
        <w:r>
          <w:rPr>
            <w:webHidden/>
          </w:rPr>
          <w:fldChar w:fldCharType="separate"/>
        </w:r>
        <w:r>
          <w:rPr>
            <w:webHidden/>
          </w:rPr>
          <w:t>492</w:t>
        </w:r>
        <w:r>
          <w:rPr>
            <w:webHidden/>
          </w:rPr>
          <w:fldChar w:fldCharType="end"/>
        </w:r>
      </w:hyperlink>
    </w:p>
    <w:p w14:paraId="5A9FDE28" w14:textId="7899D79A" w:rsidR="006D0B7A" w:rsidRDefault="006D0B7A">
      <w:pPr>
        <w:pStyle w:val="TOC3"/>
        <w:rPr>
          <w:rFonts w:asciiTheme="minorHAnsi" w:eastAsiaTheme="minorEastAsia" w:hAnsiTheme="minorHAnsi" w:cstheme="minorBidi"/>
          <w:bCs w:val="0"/>
          <w:i w:val="0"/>
          <w:sz w:val="22"/>
          <w:szCs w:val="22"/>
        </w:rPr>
      </w:pPr>
      <w:hyperlink w:anchor="_Toc235626138" w:history="1">
        <w:r w:rsidRPr="00D95F84">
          <w:rPr>
            <w:rStyle w:val="Hyperlink"/>
            <w:lang w:eastAsia="ja-JP"/>
          </w:rPr>
          <w:t>5.4.1</w:t>
        </w:r>
        <w:r>
          <w:rPr>
            <w:rFonts w:asciiTheme="minorHAnsi" w:eastAsiaTheme="minorEastAsia" w:hAnsiTheme="minorHAnsi" w:cstheme="minorBidi"/>
            <w:bCs w:val="0"/>
            <w:i w:val="0"/>
            <w:sz w:val="22"/>
            <w:szCs w:val="22"/>
          </w:rPr>
          <w:tab/>
        </w:r>
        <w:r w:rsidRPr="00D95F84">
          <w:rPr>
            <w:rStyle w:val="Hyperlink"/>
            <w:lang w:eastAsia="ja-JP"/>
          </w:rPr>
          <w:t>Thông tin đối tượng dữ liệu</w:t>
        </w:r>
        <w:r>
          <w:rPr>
            <w:webHidden/>
          </w:rPr>
          <w:tab/>
        </w:r>
        <w:r>
          <w:rPr>
            <w:webHidden/>
          </w:rPr>
          <w:fldChar w:fldCharType="begin"/>
        </w:r>
        <w:r>
          <w:rPr>
            <w:webHidden/>
          </w:rPr>
          <w:instrText xml:space="preserve"> PAGEREF _Toc235626138 \h </w:instrText>
        </w:r>
        <w:r>
          <w:rPr>
            <w:webHidden/>
          </w:rPr>
        </w:r>
        <w:r>
          <w:rPr>
            <w:webHidden/>
          </w:rPr>
          <w:fldChar w:fldCharType="separate"/>
        </w:r>
        <w:r>
          <w:rPr>
            <w:webHidden/>
          </w:rPr>
          <w:t>492</w:t>
        </w:r>
        <w:r>
          <w:rPr>
            <w:webHidden/>
          </w:rPr>
          <w:fldChar w:fldCharType="end"/>
        </w:r>
      </w:hyperlink>
    </w:p>
    <w:p w14:paraId="421A7946" w14:textId="7F567662" w:rsidR="006D0B7A" w:rsidRDefault="006D0B7A">
      <w:pPr>
        <w:pStyle w:val="TOC3"/>
        <w:rPr>
          <w:rFonts w:asciiTheme="minorHAnsi" w:eastAsiaTheme="minorEastAsia" w:hAnsiTheme="minorHAnsi" w:cstheme="minorBidi"/>
          <w:bCs w:val="0"/>
          <w:i w:val="0"/>
          <w:sz w:val="22"/>
          <w:szCs w:val="22"/>
        </w:rPr>
      </w:pPr>
      <w:hyperlink w:anchor="_Toc235626139" w:history="1">
        <w:r w:rsidRPr="00D95F84">
          <w:rPr>
            <w:rStyle w:val="Hyperlink"/>
            <w:lang w:eastAsia="ja-JP"/>
          </w:rPr>
          <w:t>5.4.2</w:t>
        </w:r>
        <w:r>
          <w:rPr>
            <w:rFonts w:asciiTheme="minorHAnsi" w:eastAsiaTheme="minorEastAsia" w:hAnsiTheme="minorHAnsi" w:cstheme="minorBidi"/>
            <w:bCs w:val="0"/>
            <w:i w:val="0"/>
            <w:sz w:val="22"/>
            <w:szCs w:val="22"/>
          </w:rPr>
          <w:tab/>
        </w:r>
        <w:r w:rsidRPr="00D95F84">
          <w:rPr>
            <w:rStyle w:val="Hyperlink"/>
            <w:lang w:eastAsia="ja-JP"/>
          </w:rPr>
          <w:t>Thông tin hệ thống</w:t>
        </w:r>
        <w:r>
          <w:rPr>
            <w:webHidden/>
          </w:rPr>
          <w:tab/>
        </w:r>
        <w:r>
          <w:rPr>
            <w:webHidden/>
          </w:rPr>
          <w:fldChar w:fldCharType="begin"/>
        </w:r>
        <w:r>
          <w:rPr>
            <w:webHidden/>
          </w:rPr>
          <w:instrText xml:space="preserve"> PAGEREF _Toc235626139 \h </w:instrText>
        </w:r>
        <w:r>
          <w:rPr>
            <w:webHidden/>
          </w:rPr>
        </w:r>
        <w:r>
          <w:rPr>
            <w:webHidden/>
          </w:rPr>
          <w:fldChar w:fldCharType="separate"/>
        </w:r>
        <w:r>
          <w:rPr>
            <w:webHidden/>
          </w:rPr>
          <w:t>492</w:t>
        </w:r>
        <w:r>
          <w:rPr>
            <w:webHidden/>
          </w:rPr>
          <w:fldChar w:fldCharType="end"/>
        </w:r>
      </w:hyperlink>
    </w:p>
    <w:p w14:paraId="0CAB5CFB" w14:textId="197DCD1B" w:rsidR="006D0B7A" w:rsidRDefault="006D0B7A">
      <w:pPr>
        <w:pStyle w:val="TOC3"/>
        <w:rPr>
          <w:rFonts w:asciiTheme="minorHAnsi" w:eastAsiaTheme="minorEastAsia" w:hAnsiTheme="minorHAnsi" w:cstheme="minorBidi"/>
          <w:bCs w:val="0"/>
          <w:i w:val="0"/>
          <w:sz w:val="22"/>
          <w:szCs w:val="22"/>
        </w:rPr>
      </w:pPr>
      <w:hyperlink w:anchor="_Toc235626140" w:history="1">
        <w:r w:rsidRPr="00D95F84">
          <w:rPr>
            <w:rStyle w:val="Hyperlink"/>
            <w:lang w:eastAsia="ja-JP"/>
          </w:rPr>
          <w:t>5.4.3</w:t>
        </w:r>
        <w:r>
          <w:rPr>
            <w:rFonts w:asciiTheme="minorHAnsi" w:eastAsiaTheme="minorEastAsia" w:hAnsiTheme="minorHAnsi" w:cstheme="minorBidi"/>
            <w:bCs w:val="0"/>
            <w:i w:val="0"/>
            <w:sz w:val="22"/>
            <w:szCs w:val="22"/>
          </w:rPr>
          <w:tab/>
        </w:r>
        <w:r w:rsidRPr="00D95F84">
          <w:rPr>
            <w:rStyle w:val="Hyperlink"/>
            <w:lang w:eastAsia="ja-JP"/>
          </w:rPr>
          <w:t>Thông tin luồng dữ liệu</w:t>
        </w:r>
        <w:r>
          <w:rPr>
            <w:webHidden/>
          </w:rPr>
          <w:tab/>
        </w:r>
        <w:r>
          <w:rPr>
            <w:webHidden/>
          </w:rPr>
          <w:fldChar w:fldCharType="begin"/>
        </w:r>
        <w:r>
          <w:rPr>
            <w:webHidden/>
          </w:rPr>
          <w:instrText xml:space="preserve"> PAGEREF _Toc235626140 \h </w:instrText>
        </w:r>
        <w:r>
          <w:rPr>
            <w:webHidden/>
          </w:rPr>
        </w:r>
        <w:r>
          <w:rPr>
            <w:webHidden/>
          </w:rPr>
          <w:fldChar w:fldCharType="separate"/>
        </w:r>
        <w:r>
          <w:rPr>
            <w:webHidden/>
          </w:rPr>
          <w:t>492</w:t>
        </w:r>
        <w:r>
          <w:rPr>
            <w:webHidden/>
          </w:rPr>
          <w:fldChar w:fldCharType="end"/>
        </w:r>
      </w:hyperlink>
    </w:p>
    <w:p w14:paraId="251AC7E7" w14:textId="7D23B9B9" w:rsidR="006D0B7A" w:rsidRDefault="006D0B7A">
      <w:pPr>
        <w:pStyle w:val="TOC3"/>
        <w:rPr>
          <w:rFonts w:asciiTheme="minorHAnsi" w:eastAsiaTheme="minorEastAsia" w:hAnsiTheme="minorHAnsi" w:cstheme="minorBidi"/>
          <w:bCs w:val="0"/>
          <w:i w:val="0"/>
          <w:sz w:val="22"/>
          <w:szCs w:val="22"/>
        </w:rPr>
      </w:pPr>
      <w:hyperlink w:anchor="_Toc235626141" w:history="1">
        <w:r w:rsidRPr="00D95F84">
          <w:rPr>
            <w:rStyle w:val="Hyperlink"/>
            <w:lang w:eastAsia="ja-JP"/>
          </w:rPr>
          <w:t>5.4.4</w:t>
        </w:r>
        <w:r>
          <w:rPr>
            <w:rFonts w:asciiTheme="minorHAnsi" w:eastAsiaTheme="minorEastAsia" w:hAnsiTheme="minorHAnsi" w:cstheme="minorBidi"/>
            <w:bCs w:val="0"/>
            <w:i w:val="0"/>
            <w:sz w:val="22"/>
            <w:szCs w:val="22"/>
          </w:rPr>
          <w:tab/>
        </w:r>
        <w:r w:rsidRPr="00D95F84">
          <w:rPr>
            <w:rStyle w:val="Hyperlink"/>
            <w:lang w:eastAsia="ja-JP"/>
          </w:rPr>
          <w:t>Thông tin thuật ngữ nghiệp vụ</w:t>
        </w:r>
        <w:r>
          <w:rPr>
            <w:webHidden/>
          </w:rPr>
          <w:tab/>
        </w:r>
        <w:r>
          <w:rPr>
            <w:webHidden/>
          </w:rPr>
          <w:fldChar w:fldCharType="begin"/>
        </w:r>
        <w:r>
          <w:rPr>
            <w:webHidden/>
          </w:rPr>
          <w:instrText xml:space="preserve"> PAGEREF _Toc235626141 \h </w:instrText>
        </w:r>
        <w:r>
          <w:rPr>
            <w:webHidden/>
          </w:rPr>
        </w:r>
        <w:r>
          <w:rPr>
            <w:webHidden/>
          </w:rPr>
          <w:fldChar w:fldCharType="separate"/>
        </w:r>
        <w:r>
          <w:rPr>
            <w:webHidden/>
          </w:rPr>
          <w:t>493</w:t>
        </w:r>
        <w:r>
          <w:rPr>
            <w:webHidden/>
          </w:rPr>
          <w:fldChar w:fldCharType="end"/>
        </w:r>
      </w:hyperlink>
    </w:p>
    <w:p w14:paraId="0F739DAC" w14:textId="04ACC5C3" w:rsidR="006D0B7A" w:rsidRDefault="006D0B7A">
      <w:pPr>
        <w:pStyle w:val="TOC2"/>
        <w:rPr>
          <w:rFonts w:asciiTheme="minorHAnsi" w:eastAsiaTheme="minorEastAsia" w:hAnsiTheme="minorHAnsi" w:cstheme="minorBidi"/>
          <w:bCs w:val="0"/>
          <w:sz w:val="22"/>
          <w:szCs w:val="22"/>
        </w:rPr>
      </w:pPr>
      <w:hyperlink w:anchor="_Toc235626142" w:history="1">
        <w:r w:rsidRPr="00D95F84">
          <w:rPr>
            <w:rStyle w:val="Hyperlink"/>
            <w:lang w:eastAsia="ja-JP"/>
          </w:rPr>
          <w:t>5.5</w:t>
        </w:r>
        <w:r>
          <w:rPr>
            <w:rFonts w:asciiTheme="minorHAnsi" w:eastAsiaTheme="minorEastAsia" w:hAnsiTheme="minorHAnsi" w:cstheme="minorBidi"/>
            <w:bCs w:val="0"/>
            <w:sz w:val="22"/>
            <w:szCs w:val="22"/>
          </w:rPr>
          <w:tab/>
        </w:r>
        <w:r w:rsidRPr="00D95F84">
          <w:rPr>
            <w:rStyle w:val="Hyperlink"/>
            <w:lang w:eastAsia="ja-JP"/>
          </w:rPr>
          <w:t>Lưu trữ và vận hành</w:t>
        </w:r>
        <w:r>
          <w:rPr>
            <w:webHidden/>
          </w:rPr>
          <w:tab/>
        </w:r>
        <w:r>
          <w:rPr>
            <w:webHidden/>
          </w:rPr>
          <w:fldChar w:fldCharType="begin"/>
        </w:r>
        <w:r>
          <w:rPr>
            <w:webHidden/>
          </w:rPr>
          <w:instrText xml:space="preserve"> PAGEREF _Toc235626142 \h </w:instrText>
        </w:r>
        <w:r>
          <w:rPr>
            <w:webHidden/>
          </w:rPr>
        </w:r>
        <w:r>
          <w:rPr>
            <w:webHidden/>
          </w:rPr>
          <w:fldChar w:fldCharType="separate"/>
        </w:r>
        <w:r>
          <w:rPr>
            <w:webHidden/>
          </w:rPr>
          <w:t>493</w:t>
        </w:r>
        <w:r>
          <w:rPr>
            <w:webHidden/>
          </w:rPr>
          <w:fldChar w:fldCharType="end"/>
        </w:r>
      </w:hyperlink>
    </w:p>
    <w:p w14:paraId="61747E2A" w14:textId="7E69FCEE" w:rsidR="006D0B7A" w:rsidRDefault="006D0B7A">
      <w:pPr>
        <w:pStyle w:val="TOC1"/>
        <w:rPr>
          <w:rFonts w:asciiTheme="minorHAnsi" w:eastAsiaTheme="minorEastAsia" w:hAnsiTheme="minorHAnsi" w:cstheme="minorBidi"/>
          <w:b w:val="0"/>
          <w:caps w:val="0"/>
          <w:sz w:val="22"/>
          <w:szCs w:val="22"/>
        </w:rPr>
      </w:pPr>
      <w:hyperlink w:anchor="_Toc235626143" w:history="1">
        <w:r w:rsidRPr="00D95F84">
          <w:rPr>
            <w:rStyle w:val="Hyperlink"/>
            <w:lang w:eastAsia="ja-JP"/>
          </w:rPr>
          <w:t>6.</w:t>
        </w:r>
        <w:r>
          <w:rPr>
            <w:rFonts w:asciiTheme="minorHAnsi" w:eastAsiaTheme="minorEastAsia" w:hAnsiTheme="minorHAnsi" w:cstheme="minorBidi"/>
            <w:b w:val="0"/>
            <w:caps w:val="0"/>
            <w:sz w:val="22"/>
            <w:szCs w:val="22"/>
          </w:rPr>
          <w:tab/>
        </w:r>
        <w:r w:rsidRPr="00D95F84">
          <w:rPr>
            <w:rStyle w:val="Hyperlink"/>
            <w:lang w:eastAsia="ja-JP"/>
          </w:rPr>
          <w:t>PHỤ LỤC</w:t>
        </w:r>
        <w:r>
          <w:rPr>
            <w:webHidden/>
          </w:rPr>
          <w:tab/>
        </w:r>
        <w:r>
          <w:rPr>
            <w:webHidden/>
          </w:rPr>
          <w:fldChar w:fldCharType="begin"/>
        </w:r>
        <w:r>
          <w:rPr>
            <w:webHidden/>
          </w:rPr>
          <w:instrText xml:space="preserve"> PAGEREF _Toc235626143 \h </w:instrText>
        </w:r>
        <w:r>
          <w:rPr>
            <w:webHidden/>
          </w:rPr>
        </w:r>
        <w:r>
          <w:rPr>
            <w:webHidden/>
          </w:rPr>
          <w:fldChar w:fldCharType="separate"/>
        </w:r>
        <w:r>
          <w:rPr>
            <w:webHidden/>
          </w:rPr>
          <w:t>493</w:t>
        </w:r>
        <w:r>
          <w:rPr>
            <w:webHidden/>
          </w:rPr>
          <w:fldChar w:fldCharType="end"/>
        </w:r>
      </w:hyperlink>
    </w:p>
    <w:p w14:paraId="514A6CD4" w14:textId="60474648" w:rsidR="00C44E71" w:rsidRPr="006A02C3" w:rsidRDefault="00C44E71" w:rsidP="00512E56">
      <w:pPr>
        <w:spacing w:line="360" w:lineRule="auto"/>
        <w:rPr>
          <w:lang w:val="en-GB"/>
        </w:rPr>
        <w:sectPr w:rsidR="00C44E71" w:rsidRPr="006A02C3" w:rsidSect="00882C99">
          <w:headerReference w:type="default" r:id="rId9"/>
          <w:footerReference w:type="even" r:id="rId10"/>
          <w:footerReference w:type="default" r:id="rId11"/>
          <w:headerReference w:type="first" r:id="rId12"/>
          <w:pgSz w:w="12242" w:h="15842" w:code="1"/>
          <w:pgMar w:top="1440" w:right="1440" w:bottom="1440" w:left="1797" w:header="720" w:footer="720" w:gutter="0"/>
          <w:cols w:space="720"/>
          <w:titlePg/>
        </w:sectPr>
      </w:pPr>
      <w:r w:rsidRPr="006A02C3">
        <w:rPr>
          <w:lang w:val="en-GB"/>
        </w:rPr>
        <w:fldChar w:fldCharType="end"/>
      </w:r>
    </w:p>
    <w:p w14:paraId="79EDED50" w14:textId="77777777" w:rsidR="00A156A6" w:rsidRPr="006A02C3" w:rsidRDefault="00A156A6" w:rsidP="00512E56">
      <w:pPr>
        <w:pStyle w:val="Heading1"/>
        <w:spacing w:line="360" w:lineRule="auto"/>
      </w:pPr>
      <w:bookmarkStart w:id="8" w:name="_Toc147137487"/>
      <w:bookmarkStart w:id="9" w:name="_Toc241028668"/>
      <w:bookmarkStart w:id="10" w:name="_Toc235626110"/>
      <w:r w:rsidRPr="006A02C3">
        <w:lastRenderedPageBreak/>
        <w:t>GIỚI THIỆU</w:t>
      </w:r>
      <w:bookmarkEnd w:id="8"/>
      <w:bookmarkEnd w:id="10"/>
    </w:p>
    <w:p w14:paraId="37B6136B" w14:textId="77777777" w:rsidR="00A156A6" w:rsidRPr="006A02C3" w:rsidRDefault="00A156A6" w:rsidP="00512E56">
      <w:pPr>
        <w:pStyle w:val="Heading2"/>
        <w:spacing w:line="360" w:lineRule="auto"/>
      </w:pPr>
      <w:bookmarkStart w:id="11" w:name="_Toc147137488"/>
      <w:bookmarkStart w:id="12" w:name="_Toc235626111"/>
      <w:r w:rsidRPr="006A02C3">
        <w:t>Mục đích</w:t>
      </w:r>
      <w:bookmarkEnd w:id="11"/>
      <w:bookmarkEnd w:id="12"/>
    </w:p>
    <w:p w14:paraId="5F13C55D" w14:textId="77777777" w:rsidR="00A156A6" w:rsidRPr="006A02C3" w:rsidRDefault="00A156A6" w:rsidP="00512E56">
      <w:pPr>
        <w:spacing w:line="360" w:lineRule="auto"/>
      </w:pPr>
      <w:r w:rsidRPr="006A02C3">
        <w:t>Tài liệu này cung cấp một bức tranh toàn cảnh về hệ thống thông qua một số mô hình kiến trúc khác nhau nhằm miêu tả hệ thống dưới nhiều góc nhìn khác nhau. Tài liệu này được mong chờ sẽ ghi nhận và truyền đạt lại những quyết định quan trọng về kiến trúc của hệ thống.</w:t>
      </w:r>
    </w:p>
    <w:p w14:paraId="1487644B" w14:textId="77777777" w:rsidR="00A156A6" w:rsidRPr="006A02C3" w:rsidRDefault="00A156A6">
      <w:pPr>
        <w:pStyle w:val="ListParagraph"/>
        <w:numPr>
          <w:ilvl w:val="0"/>
          <w:numId w:val="15"/>
        </w:numPr>
        <w:spacing w:line="360" w:lineRule="auto"/>
      </w:pPr>
      <w:r w:rsidRPr="006A02C3">
        <w:t xml:space="preserve">Bố cục: 6 mục chính. Trọng tâm chi tiết thiết kế tại mục 3. </w:t>
      </w:r>
    </w:p>
    <w:p w14:paraId="291F4D1E" w14:textId="77777777" w:rsidR="00A156A6" w:rsidRPr="006A02C3" w:rsidRDefault="00A156A6">
      <w:pPr>
        <w:pStyle w:val="ListParagraph"/>
        <w:numPr>
          <w:ilvl w:val="0"/>
          <w:numId w:val="15"/>
        </w:numPr>
        <w:spacing w:line="360" w:lineRule="auto"/>
      </w:pPr>
      <w:r w:rsidRPr="006A02C3">
        <w:t>Mục đích: Đặc tả chi tiết các chức năng của hệ thống bán hàng trên máy tính bảng và mobile. Tài liệu này sẽ đặc tả các chức năng (giao diện, luồng xử lý, luồng dữ liệu hệ thống có để đáp ứng các yêu cầu người sử dụng yêu cầu)</w:t>
      </w:r>
    </w:p>
    <w:p w14:paraId="30DE3065" w14:textId="77777777" w:rsidR="00A156A6" w:rsidRPr="006A02C3" w:rsidRDefault="00A156A6">
      <w:pPr>
        <w:pStyle w:val="ListParagraph"/>
        <w:numPr>
          <w:ilvl w:val="0"/>
          <w:numId w:val="15"/>
        </w:numPr>
        <w:spacing w:line="360" w:lineRule="auto"/>
      </w:pPr>
      <w:r w:rsidRPr="006A02C3">
        <w:t>Đối tượng sử dụng tài liệu:</w:t>
      </w:r>
    </w:p>
    <w:tbl>
      <w:tblPr>
        <w:tblW w:w="4613" w:type="pct"/>
        <w:tblInd w:w="73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2960"/>
        <w:gridCol w:w="5545"/>
      </w:tblGrid>
      <w:tr w:rsidR="00A156A6" w:rsidRPr="006A02C3" w14:paraId="7980120F" w14:textId="77777777" w:rsidTr="0081153F">
        <w:trPr>
          <w:trHeight w:val="648"/>
        </w:trPr>
        <w:tc>
          <w:tcPr>
            <w:tcW w:w="1740" w:type="pct"/>
            <w:shd w:val="pct5" w:color="auto" w:fill="auto"/>
            <w:vAlign w:val="center"/>
          </w:tcPr>
          <w:p w14:paraId="56F36AE2" w14:textId="77777777" w:rsidR="00A156A6" w:rsidRPr="006A02C3" w:rsidRDefault="00A156A6" w:rsidP="00512E56">
            <w:pPr>
              <w:spacing w:line="360" w:lineRule="auto"/>
              <w:rPr>
                <w:rFonts w:eastAsia="Calibri"/>
              </w:rPr>
            </w:pPr>
            <w:r w:rsidRPr="006A02C3">
              <w:rPr>
                <w:rFonts w:eastAsia="Calibri"/>
              </w:rPr>
              <w:t>Người sử dụng</w:t>
            </w:r>
          </w:p>
        </w:tc>
        <w:tc>
          <w:tcPr>
            <w:tcW w:w="3260" w:type="pct"/>
            <w:shd w:val="pct5" w:color="auto" w:fill="auto"/>
            <w:vAlign w:val="center"/>
          </w:tcPr>
          <w:p w14:paraId="535831EC" w14:textId="77777777" w:rsidR="00A156A6" w:rsidRPr="006A02C3" w:rsidRDefault="00A156A6" w:rsidP="00512E56">
            <w:pPr>
              <w:spacing w:line="360" w:lineRule="auto"/>
              <w:rPr>
                <w:rFonts w:eastAsia="Calibri"/>
              </w:rPr>
            </w:pPr>
            <w:r w:rsidRPr="006A02C3">
              <w:rPr>
                <w:rFonts w:eastAsia="Calibri"/>
              </w:rPr>
              <w:t>Mục đích</w:t>
            </w:r>
          </w:p>
        </w:tc>
      </w:tr>
      <w:tr w:rsidR="00A156A6" w:rsidRPr="006A02C3" w14:paraId="34174EB6" w14:textId="77777777" w:rsidTr="0081153F">
        <w:trPr>
          <w:trHeight w:val="648"/>
        </w:trPr>
        <w:tc>
          <w:tcPr>
            <w:tcW w:w="1740" w:type="pct"/>
            <w:vAlign w:val="center"/>
          </w:tcPr>
          <w:p w14:paraId="4141B5CC" w14:textId="77777777" w:rsidR="00A156A6" w:rsidRPr="006A02C3" w:rsidRDefault="00A156A6" w:rsidP="00512E56">
            <w:pPr>
              <w:spacing w:line="360" w:lineRule="auto"/>
              <w:rPr>
                <w:rFonts w:eastAsia="Calibri"/>
              </w:rPr>
            </w:pPr>
            <w:r w:rsidRPr="006A02C3">
              <w:rPr>
                <w:rFonts w:eastAsia="Calibri"/>
              </w:rPr>
              <w:t xml:space="preserve">Người dùng (đối tượng sử dụng phần mềm) </w:t>
            </w:r>
          </w:p>
        </w:tc>
        <w:tc>
          <w:tcPr>
            <w:tcW w:w="3260" w:type="pct"/>
            <w:vAlign w:val="center"/>
          </w:tcPr>
          <w:p w14:paraId="10E81FC4" w14:textId="77777777" w:rsidR="00A156A6" w:rsidRPr="006A02C3" w:rsidRDefault="00A156A6">
            <w:pPr>
              <w:pStyle w:val="ListParagraph"/>
              <w:numPr>
                <w:ilvl w:val="0"/>
                <w:numId w:val="15"/>
              </w:numPr>
              <w:spacing w:line="360" w:lineRule="auto"/>
            </w:pPr>
            <w:r w:rsidRPr="006A02C3">
              <w:t xml:space="preserve">Giúp người dùng hiểu về hệ thống sẽ được xây dựng (những yêu cầu nghiệp vụ nào mà hệ thống sẽ đáp ứng, hay mức độ đáp ứng yêu cầu đó). </w:t>
            </w:r>
          </w:p>
        </w:tc>
      </w:tr>
      <w:tr w:rsidR="00A156A6" w:rsidRPr="006A02C3" w14:paraId="7F2C066F" w14:textId="77777777" w:rsidTr="0081153F">
        <w:trPr>
          <w:trHeight w:val="648"/>
        </w:trPr>
        <w:tc>
          <w:tcPr>
            <w:tcW w:w="1740" w:type="pct"/>
            <w:vAlign w:val="center"/>
          </w:tcPr>
          <w:p w14:paraId="7D3371E8" w14:textId="77777777" w:rsidR="00A156A6" w:rsidRPr="006A02C3" w:rsidRDefault="00A156A6" w:rsidP="00512E56">
            <w:pPr>
              <w:spacing w:line="360" w:lineRule="auto"/>
              <w:rPr>
                <w:rFonts w:eastAsia="Calibri"/>
              </w:rPr>
            </w:pPr>
            <w:r w:rsidRPr="006A02C3">
              <w:rPr>
                <w:rFonts w:eastAsia="Calibri"/>
              </w:rPr>
              <w:t>Nhóm phát triển hệ thống</w:t>
            </w:r>
          </w:p>
        </w:tc>
        <w:tc>
          <w:tcPr>
            <w:tcW w:w="3260" w:type="pct"/>
            <w:vAlign w:val="center"/>
          </w:tcPr>
          <w:p w14:paraId="39A5D0A9" w14:textId="77777777" w:rsidR="00A156A6" w:rsidRPr="006A02C3" w:rsidRDefault="00A156A6">
            <w:pPr>
              <w:pStyle w:val="ListParagraph"/>
              <w:numPr>
                <w:ilvl w:val="0"/>
                <w:numId w:val="15"/>
              </w:numPr>
              <w:spacing w:line="360" w:lineRule="auto"/>
            </w:pPr>
            <w:r w:rsidRPr="006A02C3">
              <w:t xml:space="preserve">Để hiểu các chức năng và đặc tính của hệ thống được phát triển (hiểu được những yêu cầu người dùng nào mà hệ thống đáp ứng). </w:t>
            </w:r>
          </w:p>
          <w:p w14:paraId="2942B525" w14:textId="77777777" w:rsidR="00A156A6" w:rsidRPr="006A02C3" w:rsidRDefault="00A156A6">
            <w:pPr>
              <w:pStyle w:val="ListParagraph"/>
              <w:numPr>
                <w:ilvl w:val="0"/>
                <w:numId w:val="15"/>
              </w:numPr>
              <w:spacing w:line="360" w:lineRule="auto"/>
            </w:pPr>
            <w:r w:rsidRPr="006A02C3">
              <w:t>Đầu vào cho các quá trình thiết kế, lập trình, system test của việc xây dựng chương trình</w:t>
            </w:r>
          </w:p>
        </w:tc>
      </w:tr>
      <w:tr w:rsidR="00A156A6" w:rsidRPr="006A02C3" w14:paraId="439BF4B4" w14:textId="77777777" w:rsidTr="0081153F">
        <w:trPr>
          <w:trHeight w:val="648"/>
        </w:trPr>
        <w:tc>
          <w:tcPr>
            <w:tcW w:w="1740" w:type="pct"/>
            <w:vAlign w:val="center"/>
          </w:tcPr>
          <w:p w14:paraId="56FFC0CA" w14:textId="77777777" w:rsidR="00A156A6" w:rsidRPr="006A02C3" w:rsidRDefault="00A156A6" w:rsidP="00512E56">
            <w:pPr>
              <w:spacing w:line="360" w:lineRule="auto"/>
              <w:rPr>
                <w:rFonts w:eastAsia="Calibri"/>
              </w:rPr>
            </w:pPr>
            <w:r w:rsidRPr="006A02C3">
              <w:rPr>
                <w:rFonts w:eastAsia="Calibri"/>
              </w:rPr>
              <w:t>Nhóm kiểm thử</w:t>
            </w:r>
          </w:p>
        </w:tc>
        <w:tc>
          <w:tcPr>
            <w:tcW w:w="3260" w:type="pct"/>
            <w:vAlign w:val="center"/>
          </w:tcPr>
          <w:p w14:paraId="2C93F7F3" w14:textId="77777777" w:rsidR="00A156A6" w:rsidRPr="006A02C3" w:rsidRDefault="00A156A6">
            <w:pPr>
              <w:pStyle w:val="ListParagraph"/>
              <w:numPr>
                <w:ilvl w:val="0"/>
                <w:numId w:val="15"/>
              </w:numPr>
              <w:spacing w:line="360" w:lineRule="auto"/>
            </w:pPr>
            <w:r w:rsidRPr="006A02C3">
              <w:t>Phục vụ xây dựng tài liệu test và test chức năng hệ thống (system test)</w:t>
            </w:r>
          </w:p>
        </w:tc>
      </w:tr>
      <w:tr w:rsidR="00A156A6" w:rsidRPr="006A02C3" w14:paraId="6AD31B00" w14:textId="77777777" w:rsidTr="0081153F">
        <w:trPr>
          <w:trHeight w:val="648"/>
        </w:trPr>
        <w:tc>
          <w:tcPr>
            <w:tcW w:w="1740" w:type="pct"/>
            <w:vAlign w:val="center"/>
          </w:tcPr>
          <w:p w14:paraId="5107658C" w14:textId="77777777" w:rsidR="00A156A6" w:rsidRPr="006A02C3" w:rsidRDefault="00A156A6" w:rsidP="00512E56">
            <w:pPr>
              <w:spacing w:line="360" w:lineRule="auto"/>
              <w:rPr>
                <w:rFonts w:eastAsia="Calibri"/>
              </w:rPr>
            </w:pPr>
            <w:r w:rsidRPr="006A02C3">
              <w:rPr>
                <w:rFonts w:eastAsia="Calibri"/>
              </w:rPr>
              <w:t>SQA</w:t>
            </w:r>
          </w:p>
        </w:tc>
        <w:tc>
          <w:tcPr>
            <w:tcW w:w="3260" w:type="pct"/>
            <w:vAlign w:val="center"/>
          </w:tcPr>
          <w:p w14:paraId="23CF82A1" w14:textId="77777777" w:rsidR="00A156A6" w:rsidRPr="006A02C3" w:rsidRDefault="00A156A6">
            <w:pPr>
              <w:pStyle w:val="ListParagraph"/>
              <w:numPr>
                <w:ilvl w:val="0"/>
                <w:numId w:val="15"/>
              </w:numPr>
              <w:spacing w:line="360" w:lineRule="auto"/>
            </w:pPr>
            <w:r w:rsidRPr="006A02C3">
              <w:t xml:space="preserve">Sử dụng để tham chiếu thẩm định chất lượng phần mềm, kiểm tra tài liệu thiết kế, tài liệu nhóm Test. </w:t>
            </w:r>
          </w:p>
        </w:tc>
      </w:tr>
      <w:tr w:rsidR="00A156A6" w:rsidRPr="006A02C3" w14:paraId="23A8FCB5" w14:textId="77777777" w:rsidTr="0081153F">
        <w:trPr>
          <w:trHeight w:val="648"/>
        </w:trPr>
        <w:tc>
          <w:tcPr>
            <w:tcW w:w="1740" w:type="pct"/>
            <w:tcBorders>
              <w:bottom w:val="dotted" w:sz="4" w:space="0" w:color="auto"/>
            </w:tcBorders>
            <w:vAlign w:val="center"/>
          </w:tcPr>
          <w:p w14:paraId="3FBFB7E6" w14:textId="77777777" w:rsidR="00A156A6" w:rsidRPr="006A02C3" w:rsidRDefault="00A156A6" w:rsidP="00512E56">
            <w:pPr>
              <w:spacing w:line="360" w:lineRule="auto"/>
              <w:rPr>
                <w:rFonts w:eastAsia="Calibri"/>
              </w:rPr>
            </w:pPr>
            <w:r w:rsidRPr="006A02C3">
              <w:rPr>
                <w:rFonts w:eastAsia="Calibri"/>
              </w:rPr>
              <w:t xml:space="preserve">Nhóm quản lý dự án </w:t>
            </w:r>
          </w:p>
        </w:tc>
        <w:tc>
          <w:tcPr>
            <w:tcW w:w="3260" w:type="pct"/>
            <w:tcBorders>
              <w:bottom w:val="dotted" w:sz="4" w:space="0" w:color="auto"/>
            </w:tcBorders>
            <w:vAlign w:val="center"/>
          </w:tcPr>
          <w:p w14:paraId="38FED7C9" w14:textId="77777777" w:rsidR="00A156A6" w:rsidRPr="006A02C3" w:rsidRDefault="00A156A6">
            <w:pPr>
              <w:pStyle w:val="ListParagraph"/>
              <w:numPr>
                <w:ilvl w:val="0"/>
                <w:numId w:val="15"/>
              </w:numPr>
              <w:spacing w:line="360" w:lineRule="auto"/>
            </w:pPr>
            <w:r w:rsidRPr="006A02C3">
              <w:t xml:space="preserve">Theo sát tiến độ thực hiện các yêu cầu của dự án  </w:t>
            </w:r>
          </w:p>
        </w:tc>
      </w:tr>
    </w:tbl>
    <w:p w14:paraId="24F3788F" w14:textId="77777777" w:rsidR="00A156A6" w:rsidRPr="006A02C3" w:rsidRDefault="00A156A6" w:rsidP="00512E56">
      <w:pPr>
        <w:pStyle w:val="ListParagraph"/>
        <w:spacing w:line="360" w:lineRule="auto"/>
      </w:pPr>
    </w:p>
    <w:p w14:paraId="2B64C065" w14:textId="77777777" w:rsidR="00A156A6" w:rsidRPr="006A02C3" w:rsidRDefault="00A156A6" w:rsidP="00512E56">
      <w:pPr>
        <w:pStyle w:val="Heading2"/>
        <w:spacing w:line="360" w:lineRule="auto"/>
      </w:pPr>
      <w:bookmarkStart w:id="13" w:name="_Toc147137489"/>
      <w:bookmarkStart w:id="14" w:name="_Toc235626112"/>
      <w:r w:rsidRPr="006A02C3">
        <w:t>Phạm vi</w:t>
      </w:r>
      <w:bookmarkEnd w:id="13"/>
      <w:bookmarkEnd w:id="14"/>
    </w:p>
    <w:p w14:paraId="5335B03E" w14:textId="77777777" w:rsidR="00A156A6" w:rsidRPr="006A02C3" w:rsidRDefault="00A156A6" w:rsidP="00512E56">
      <w:pPr>
        <w:spacing w:line="360" w:lineRule="auto"/>
      </w:pPr>
      <w:r w:rsidRPr="006A02C3">
        <w:t>Hệ thống được xây dựng bao gồm 3 phân hệ chính: Web, Mobility, Synchronization.</w:t>
      </w:r>
    </w:p>
    <w:p w14:paraId="4DB71449" w14:textId="77777777" w:rsidR="00A156A6" w:rsidRPr="006A02C3" w:rsidRDefault="00A156A6">
      <w:pPr>
        <w:pStyle w:val="ListParagraph"/>
        <w:numPr>
          <w:ilvl w:val="0"/>
          <w:numId w:val="15"/>
        </w:numPr>
        <w:spacing w:line="360" w:lineRule="auto"/>
      </w:pPr>
      <w:r w:rsidRPr="006A02C3">
        <w:lastRenderedPageBreak/>
        <w:t>Web: Cung cấp cho tập người dùng ở phía công ty và người dùng ở nhà phân phối.</w:t>
      </w:r>
    </w:p>
    <w:p w14:paraId="03922597" w14:textId="77777777" w:rsidR="00A156A6" w:rsidRPr="006A02C3" w:rsidRDefault="00A156A6">
      <w:pPr>
        <w:pStyle w:val="ListParagraph"/>
        <w:numPr>
          <w:ilvl w:val="0"/>
          <w:numId w:val="15"/>
        </w:numPr>
        <w:spacing w:line="360" w:lineRule="auto"/>
      </w:pPr>
      <w:r w:rsidRPr="006A02C3">
        <w:t>Mobility: Cung cấp giải pháp cho đội ngũ nhân viên ngoài thị trường, đội ngũ giám sát và quản lý bán hàng.</w:t>
      </w:r>
    </w:p>
    <w:p w14:paraId="18B8C901" w14:textId="77777777" w:rsidR="00A156A6" w:rsidRPr="006A02C3" w:rsidRDefault="00A156A6">
      <w:pPr>
        <w:pStyle w:val="ListParagraph"/>
        <w:numPr>
          <w:ilvl w:val="0"/>
          <w:numId w:val="15"/>
        </w:numPr>
        <w:spacing w:line="360" w:lineRule="auto"/>
      </w:pPr>
      <w:r w:rsidRPr="006A02C3">
        <w:t>Synchronization: Phân hệ tích hợp, đồng bộ với hệ thống ERP của doanh nghiệp, phục vụ dữ liệu bán hàng từ công ty xuống nhà phân phối.</w:t>
      </w:r>
    </w:p>
    <w:p w14:paraId="0403F938" w14:textId="03A59AD2" w:rsidR="00A156A6" w:rsidRPr="006A02C3" w:rsidRDefault="00A156A6" w:rsidP="00512E56">
      <w:pPr>
        <w:spacing w:line="360" w:lineRule="auto"/>
      </w:pPr>
      <w:r w:rsidRPr="006A02C3">
        <w:t>Tài liệu này tập trung đặc tả chi tiết phân hệ WEB</w:t>
      </w:r>
    </w:p>
    <w:p w14:paraId="277C8242" w14:textId="77777777" w:rsidR="00A156A6" w:rsidRPr="006A02C3" w:rsidRDefault="00A156A6" w:rsidP="00512E56">
      <w:pPr>
        <w:pStyle w:val="Heading2"/>
        <w:spacing w:line="360" w:lineRule="auto"/>
      </w:pPr>
      <w:bookmarkStart w:id="15" w:name="_Toc147137490"/>
      <w:bookmarkStart w:id="16" w:name="_Toc235626113"/>
      <w:r w:rsidRPr="006A02C3">
        <w:t>Khái niệm, thuật ngữ</w:t>
      </w:r>
      <w:bookmarkEnd w:id="15"/>
      <w:bookmarkEnd w:id="16"/>
    </w:p>
    <w:tbl>
      <w:tblPr>
        <w:tblW w:w="8748"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378"/>
        <w:gridCol w:w="4660"/>
        <w:gridCol w:w="1710"/>
      </w:tblGrid>
      <w:tr w:rsidR="00A156A6" w:rsidRPr="006A02C3" w14:paraId="0655251E" w14:textId="77777777" w:rsidTr="0081153F">
        <w:trPr>
          <w:tblHeader/>
          <w:jc w:val="center"/>
        </w:trPr>
        <w:tc>
          <w:tcPr>
            <w:tcW w:w="2378" w:type="dxa"/>
            <w:shd w:val="pct5" w:color="auto" w:fill="FFFFFF"/>
          </w:tcPr>
          <w:p w14:paraId="6E9DD831" w14:textId="77777777" w:rsidR="00A156A6" w:rsidRPr="006A02C3" w:rsidRDefault="00A156A6" w:rsidP="00512E56">
            <w:pPr>
              <w:spacing w:line="360" w:lineRule="auto"/>
            </w:pPr>
            <w:r w:rsidRPr="006A02C3">
              <w:t>Thuật ngữ</w:t>
            </w:r>
          </w:p>
        </w:tc>
        <w:tc>
          <w:tcPr>
            <w:tcW w:w="4660" w:type="dxa"/>
            <w:shd w:val="pct5" w:color="auto" w:fill="FFFFFF"/>
          </w:tcPr>
          <w:p w14:paraId="387BD52D" w14:textId="77777777" w:rsidR="00A156A6" w:rsidRPr="006A02C3" w:rsidRDefault="00A156A6" w:rsidP="00512E56">
            <w:pPr>
              <w:spacing w:line="360" w:lineRule="auto"/>
            </w:pPr>
            <w:r w:rsidRPr="006A02C3">
              <w:t>Định nghĩa</w:t>
            </w:r>
          </w:p>
        </w:tc>
        <w:tc>
          <w:tcPr>
            <w:tcW w:w="1710" w:type="dxa"/>
            <w:shd w:val="pct5" w:color="auto" w:fill="FFFFFF"/>
          </w:tcPr>
          <w:p w14:paraId="01ADDF1E" w14:textId="77777777" w:rsidR="00A156A6" w:rsidRPr="006A02C3" w:rsidRDefault="00A156A6" w:rsidP="00512E56">
            <w:pPr>
              <w:spacing w:line="360" w:lineRule="auto"/>
            </w:pPr>
            <w:r w:rsidRPr="006A02C3">
              <w:t>Ghi chú</w:t>
            </w:r>
          </w:p>
        </w:tc>
      </w:tr>
      <w:tr w:rsidR="00A156A6" w:rsidRPr="006A02C3" w14:paraId="02B02249" w14:textId="77777777" w:rsidTr="0081153F">
        <w:trPr>
          <w:jc w:val="center"/>
        </w:trPr>
        <w:tc>
          <w:tcPr>
            <w:tcW w:w="2378" w:type="dxa"/>
          </w:tcPr>
          <w:p w14:paraId="0B7DB19E" w14:textId="6700343C" w:rsidR="00A156A6" w:rsidRPr="006A02C3" w:rsidRDefault="00535C62" w:rsidP="00512E56">
            <w:pPr>
              <w:spacing w:line="360" w:lineRule="auto"/>
            </w:pPr>
            <w:r w:rsidRPr="006A02C3">
              <w:t>CSDL</w:t>
            </w:r>
          </w:p>
        </w:tc>
        <w:tc>
          <w:tcPr>
            <w:tcW w:w="4660" w:type="dxa"/>
          </w:tcPr>
          <w:p w14:paraId="7013A9F7" w14:textId="1EA8F7D0" w:rsidR="00A156A6" w:rsidRPr="006A02C3" w:rsidRDefault="00535C62" w:rsidP="00512E56">
            <w:pPr>
              <w:spacing w:line="360" w:lineRule="auto"/>
            </w:pPr>
            <w:r w:rsidRPr="006A02C3">
              <w:t>Cơ sở dữ liệu</w:t>
            </w:r>
          </w:p>
        </w:tc>
        <w:tc>
          <w:tcPr>
            <w:tcW w:w="1710" w:type="dxa"/>
          </w:tcPr>
          <w:p w14:paraId="3D6C66CA" w14:textId="77777777" w:rsidR="00A156A6" w:rsidRPr="006A02C3" w:rsidRDefault="00A156A6" w:rsidP="00512E56">
            <w:pPr>
              <w:spacing w:line="360" w:lineRule="auto"/>
            </w:pPr>
          </w:p>
        </w:tc>
      </w:tr>
      <w:tr w:rsidR="00A156A6" w:rsidRPr="006A02C3" w14:paraId="0BB2CDBC" w14:textId="77777777" w:rsidTr="0081153F">
        <w:trPr>
          <w:jc w:val="center"/>
        </w:trPr>
        <w:tc>
          <w:tcPr>
            <w:tcW w:w="2378" w:type="dxa"/>
          </w:tcPr>
          <w:p w14:paraId="3A200843" w14:textId="77777777" w:rsidR="00A156A6" w:rsidRPr="006A02C3" w:rsidRDefault="00A156A6" w:rsidP="00512E56">
            <w:pPr>
              <w:spacing w:line="360" w:lineRule="auto"/>
            </w:pPr>
          </w:p>
        </w:tc>
        <w:tc>
          <w:tcPr>
            <w:tcW w:w="4660" w:type="dxa"/>
          </w:tcPr>
          <w:p w14:paraId="79E9BF97" w14:textId="77777777" w:rsidR="00A156A6" w:rsidRPr="006A02C3" w:rsidRDefault="00A156A6" w:rsidP="00512E56">
            <w:pPr>
              <w:spacing w:line="360" w:lineRule="auto"/>
            </w:pPr>
          </w:p>
        </w:tc>
        <w:tc>
          <w:tcPr>
            <w:tcW w:w="1710" w:type="dxa"/>
          </w:tcPr>
          <w:p w14:paraId="1767FF1E" w14:textId="77777777" w:rsidR="00A156A6" w:rsidRPr="006A02C3" w:rsidRDefault="00A156A6" w:rsidP="00512E56">
            <w:pPr>
              <w:spacing w:line="360" w:lineRule="auto"/>
            </w:pPr>
          </w:p>
        </w:tc>
      </w:tr>
      <w:tr w:rsidR="00A156A6" w:rsidRPr="006A02C3" w14:paraId="5918526F" w14:textId="77777777" w:rsidTr="0081153F">
        <w:trPr>
          <w:jc w:val="center"/>
        </w:trPr>
        <w:tc>
          <w:tcPr>
            <w:tcW w:w="2378" w:type="dxa"/>
          </w:tcPr>
          <w:p w14:paraId="658B62BC" w14:textId="77777777" w:rsidR="00A156A6" w:rsidRPr="006A02C3" w:rsidRDefault="00A156A6" w:rsidP="00512E56">
            <w:pPr>
              <w:spacing w:line="360" w:lineRule="auto"/>
            </w:pPr>
          </w:p>
        </w:tc>
        <w:tc>
          <w:tcPr>
            <w:tcW w:w="4660" w:type="dxa"/>
          </w:tcPr>
          <w:p w14:paraId="2F57C467" w14:textId="77777777" w:rsidR="00A156A6" w:rsidRPr="006A02C3" w:rsidRDefault="00A156A6" w:rsidP="00512E56">
            <w:pPr>
              <w:spacing w:line="360" w:lineRule="auto"/>
            </w:pPr>
          </w:p>
        </w:tc>
        <w:tc>
          <w:tcPr>
            <w:tcW w:w="1710" w:type="dxa"/>
          </w:tcPr>
          <w:p w14:paraId="551671CB" w14:textId="77777777" w:rsidR="00A156A6" w:rsidRPr="006A02C3" w:rsidRDefault="00A156A6" w:rsidP="00512E56">
            <w:pPr>
              <w:spacing w:line="360" w:lineRule="auto"/>
            </w:pPr>
          </w:p>
        </w:tc>
      </w:tr>
      <w:tr w:rsidR="00A156A6" w:rsidRPr="006A02C3" w14:paraId="46E86692" w14:textId="77777777" w:rsidTr="0081153F">
        <w:trPr>
          <w:jc w:val="center"/>
        </w:trPr>
        <w:tc>
          <w:tcPr>
            <w:tcW w:w="2378" w:type="dxa"/>
            <w:tcBorders>
              <w:bottom w:val="dotted" w:sz="4" w:space="0" w:color="auto"/>
            </w:tcBorders>
          </w:tcPr>
          <w:p w14:paraId="151F566D" w14:textId="77777777" w:rsidR="00A156A6" w:rsidRPr="006A02C3" w:rsidRDefault="00A156A6" w:rsidP="00512E56">
            <w:pPr>
              <w:spacing w:line="360" w:lineRule="auto"/>
            </w:pPr>
          </w:p>
        </w:tc>
        <w:tc>
          <w:tcPr>
            <w:tcW w:w="4660" w:type="dxa"/>
            <w:tcBorders>
              <w:bottom w:val="dotted" w:sz="4" w:space="0" w:color="auto"/>
            </w:tcBorders>
          </w:tcPr>
          <w:p w14:paraId="6E434EDD" w14:textId="77777777" w:rsidR="00A156A6" w:rsidRPr="006A02C3" w:rsidRDefault="00A156A6" w:rsidP="00512E56">
            <w:pPr>
              <w:spacing w:line="360" w:lineRule="auto"/>
            </w:pPr>
          </w:p>
        </w:tc>
        <w:tc>
          <w:tcPr>
            <w:tcW w:w="1710" w:type="dxa"/>
            <w:tcBorders>
              <w:bottom w:val="dotted" w:sz="4" w:space="0" w:color="auto"/>
            </w:tcBorders>
          </w:tcPr>
          <w:p w14:paraId="27356820" w14:textId="77777777" w:rsidR="00A156A6" w:rsidRPr="006A02C3" w:rsidRDefault="00A156A6" w:rsidP="00512E56">
            <w:pPr>
              <w:spacing w:line="360" w:lineRule="auto"/>
            </w:pPr>
          </w:p>
        </w:tc>
      </w:tr>
    </w:tbl>
    <w:p w14:paraId="5CB3CBCD" w14:textId="77777777" w:rsidR="00A156A6" w:rsidRPr="006A02C3" w:rsidRDefault="00A156A6" w:rsidP="00512E56">
      <w:pPr>
        <w:spacing w:line="360" w:lineRule="auto"/>
      </w:pPr>
    </w:p>
    <w:p w14:paraId="789E4C5D" w14:textId="77777777" w:rsidR="00A156A6" w:rsidRPr="006A02C3" w:rsidRDefault="00A156A6" w:rsidP="00512E56">
      <w:pPr>
        <w:pStyle w:val="Heading2"/>
        <w:spacing w:line="360" w:lineRule="auto"/>
      </w:pPr>
      <w:bookmarkStart w:id="17" w:name="_Toc147137491"/>
      <w:bookmarkStart w:id="18" w:name="_Toc235626114"/>
      <w:r w:rsidRPr="006A02C3">
        <w:t>Tài liệu tham khảo</w:t>
      </w:r>
      <w:bookmarkEnd w:id="17"/>
      <w:bookmarkEnd w:id="18"/>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430"/>
        <w:gridCol w:w="2340"/>
        <w:gridCol w:w="2340"/>
        <w:gridCol w:w="1710"/>
      </w:tblGrid>
      <w:tr w:rsidR="00A156A6" w:rsidRPr="006A02C3" w14:paraId="23ED2622" w14:textId="77777777" w:rsidTr="0081153F">
        <w:trPr>
          <w:jc w:val="center"/>
        </w:trPr>
        <w:tc>
          <w:tcPr>
            <w:tcW w:w="2430" w:type="dxa"/>
            <w:shd w:val="pct10" w:color="auto" w:fill="auto"/>
          </w:tcPr>
          <w:p w14:paraId="6BE48444" w14:textId="77777777" w:rsidR="00A156A6" w:rsidRPr="006A02C3" w:rsidRDefault="00A156A6" w:rsidP="00512E56">
            <w:pPr>
              <w:spacing w:line="360" w:lineRule="auto"/>
            </w:pPr>
            <w:r w:rsidRPr="006A02C3">
              <w:t>Tên tài liệu</w:t>
            </w:r>
          </w:p>
        </w:tc>
        <w:tc>
          <w:tcPr>
            <w:tcW w:w="2340" w:type="dxa"/>
            <w:shd w:val="pct10" w:color="auto" w:fill="auto"/>
          </w:tcPr>
          <w:p w14:paraId="38B327E7" w14:textId="77777777" w:rsidR="00A156A6" w:rsidRPr="006A02C3" w:rsidRDefault="00A156A6" w:rsidP="00512E56">
            <w:pPr>
              <w:spacing w:line="360" w:lineRule="auto"/>
            </w:pPr>
            <w:r w:rsidRPr="006A02C3">
              <w:t>Ngày phát hành</w:t>
            </w:r>
          </w:p>
        </w:tc>
        <w:tc>
          <w:tcPr>
            <w:tcW w:w="2340" w:type="dxa"/>
            <w:shd w:val="pct10" w:color="auto" w:fill="auto"/>
          </w:tcPr>
          <w:p w14:paraId="4C0EA4DB" w14:textId="77777777" w:rsidR="00A156A6" w:rsidRPr="006A02C3" w:rsidRDefault="00A156A6" w:rsidP="00512E56">
            <w:pPr>
              <w:spacing w:line="360" w:lineRule="auto"/>
            </w:pPr>
            <w:r w:rsidRPr="006A02C3">
              <w:t>Nguồn</w:t>
            </w:r>
          </w:p>
        </w:tc>
        <w:tc>
          <w:tcPr>
            <w:tcW w:w="1710" w:type="dxa"/>
            <w:shd w:val="pct10" w:color="auto" w:fill="auto"/>
          </w:tcPr>
          <w:p w14:paraId="68D73A86" w14:textId="77777777" w:rsidR="00A156A6" w:rsidRPr="006A02C3" w:rsidRDefault="00A156A6" w:rsidP="00512E56">
            <w:pPr>
              <w:spacing w:line="360" w:lineRule="auto"/>
            </w:pPr>
            <w:r w:rsidRPr="006A02C3">
              <w:t>Ghi chú</w:t>
            </w:r>
          </w:p>
        </w:tc>
      </w:tr>
      <w:tr w:rsidR="00A156A6" w:rsidRPr="006A02C3" w14:paraId="44144F2B" w14:textId="77777777" w:rsidTr="0081153F">
        <w:trPr>
          <w:jc w:val="center"/>
        </w:trPr>
        <w:tc>
          <w:tcPr>
            <w:tcW w:w="2430" w:type="dxa"/>
          </w:tcPr>
          <w:p w14:paraId="5BDCBF11" w14:textId="7509955D" w:rsidR="00A156A6" w:rsidRPr="006A02C3" w:rsidRDefault="00A156A6" w:rsidP="00512E56">
            <w:pPr>
              <w:spacing w:line="360" w:lineRule="auto"/>
            </w:pPr>
            <w:bookmarkStart w:id="19" w:name="_GoBack"/>
            <w:bookmarkEnd w:id="19"/>
          </w:p>
        </w:tc>
        <w:tc>
          <w:tcPr>
            <w:tcW w:w="2340" w:type="dxa"/>
          </w:tcPr>
          <w:p w14:paraId="3E9ACB6A" w14:textId="77777777" w:rsidR="00A156A6" w:rsidRPr="006A02C3" w:rsidRDefault="00A156A6" w:rsidP="00512E56">
            <w:pPr>
              <w:spacing w:line="360" w:lineRule="auto"/>
            </w:pPr>
          </w:p>
        </w:tc>
        <w:tc>
          <w:tcPr>
            <w:tcW w:w="2340" w:type="dxa"/>
          </w:tcPr>
          <w:p w14:paraId="537A6BFC" w14:textId="77777777" w:rsidR="00A156A6" w:rsidRPr="006A02C3" w:rsidRDefault="00A156A6" w:rsidP="00512E56">
            <w:pPr>
              <w:spacing w:line="360" w:lineRule="auto"/>
            </w:pPr>
          </w:p>
        </w:tc>
        <w:tc>
          <w:tcPr>
            <w:tcW w:w="1710" w:type="dxa"/>
          </w:tcPr>
          <w:p w14:paraId="1A8D9185" w14:textId="77777777" w:rsidR="00A156A6" w:rsidRPr="006A02C3" w:rsidRDefault="00A156A6" w:rsidP="00512E56">
            <w:pPr>
              <w:spacing w:line="360" w:lineRule="auto"/>
            </w:pPr>
          </w:p>
        </w:tc>
      </w:tr>
      <w:tr w:rsidR="00A156A6" w:rsidRPr="006A02C3" w14:paraId="50FF4978" w14:textId="77777777" w:rsidTr="0081153F">
        <w:trPr>
          <w:jc w:val="center"/>
        </w:trPr>
        <w:tc>
          <w:tcPr>
            <w:tcW w:w="2430" w:type="dxa"/>
            <w:tcBorders>
              <w:bottom w:val="dotted" w:sz="4" w:space="0" w:color="auto"/>
            </w:tcBorders>
          </w:tcPr>
          <w:p w14:paraId="5A2DF2C5" w14:textId="77777777" w:rsidR="00A156A6" w:rsidRPr="006A02C3" w:rsidRDefault="00A156A6" w:rsidP="00512E56">
            <w:pPr>
              <w:spacing w:line="360" w:lineRule="auto"/>
            </w:pPr>
          </w:p>
        </w:tc>
        <w:tc>
          <w:tcPr>
            <w:tcW w:w="2340" w:type="dxa"/>
            <w:tcBorders>
              <w:bottom w:val="dotted" w:sz="4" w:space="0" w:color="auto"/>
            </w:tcBorders>
          </w:tcPr>
          <w:p w14:paraId="2FC75AB7" w14:textId="77777777" w:rsidR="00A156A6" w:rsidRPr="006A02C3" w:rsidRDefault="00A156A6" w:rsidP="00512E56">
            <w:pPr>
              <w:spacing w:line="360" w:lineRule="auto"/>
            </w:pPr>
          </w:p>
        </w:tc>
        <w:tc>
          <w:tcPr>
            <w:tcW w:w="2340" w:type="dxa"/>
            <w:tcBorders>
              <w:bottom w:val="dotted" w:sz="4" w:space="0" w:color="auto"/>
            </w:tcBorders>
          </w:tcPr>
          <w:p w14:paraId="0DEFEE95" w14:textId="77777777" w:rsidR="00A156A6" w:rsidRPr="006A02C3" w:rsidRDefault="00A156A6" w:rsidP="00512E56">
            <w:pPr>
              <w:spacing w:line="360" w:lineRule="auto"/>
            </w:pPr>
          </w:p>
        </w:tc>
        <w:tc>
          <w:tcPr>
            <w:tcW w:w="1710" w:type="dxa"/>
            <w:tcBorders>
              <w:bottom w:val="dotted" w:sz="4" w:space="0" w:color="auto"/>
            </w:tcBorders>
          </w:tcPr>
          <w:p w14:paraId="48A08446" w14:textId="77777777" w:rsidR="00A156A6" w:rsidRPr="006A02C3" w:rsidRDefault="00A156A6" w:rsidP="00512E56">
            <w:pPr>
              <w:spacing w:line="360" w:lineRule="auto"/>
            </w:pPr>
          </w:p>
        </w:tc>
      </w:tr>
      <w:tr w:rsidR="00A156A6" w:rsidRPr="006A02C3" w14:paraId="27917405" w14:textId="77777777" w:rsidTr="0081153F">
        <w:trPr>
          <w:jc w:val="center"/>
        </w:trPr>
        <w:tc>
          <w:tcPr>
            <w:tcW w:w="2430" w:type="dxa"/>
            <w:shd w:val="pct10" w:color="auto" w:fill="auto"/>
          </w:tcPr>
          <w:p w14:paraId="6CB26AD7" w14:textId="77777777" w:rsidR="00A156A6" w:rsidRPr="006A02C3" w:rsidRDefault="00A156A6" w:rsidP="00512E56">
            <w:pPr>
              <w:spacing w:line="360" w:lineRule="auto"/>
            </w:pPr>
          </w:p>
        </w:tc>
        <w:tc>
          <w:tcPr>
            <w:tcW w:w="2340" w:type="dxa"/>
            <w:shd w:val="pct10" w:color="auto" w:fill="auto"/>
          </w:tcPr>
          <w:p w14:paraId="13B9A9AD" w14:textId="77777777" w:rsidR="00A156A6" w:rsidRPr="006A02C3" w:rsidRDefault="00A156A6" w:rsidP="00512E56">
            <w:pPr>
              <w:spacing w:line="360" w:lineRule="auto"/>
            </w:pPr>
          </w:p>
        </w:tc>
        <w:tc>
          <w:tcPr>
            <w:tcW w:w="2340" w:type="dxa"/>
            <w:shd w:val="pct10" w:color="auto" w:fill="auto"/>
          </w:tcPr>
          <w:p w14:paraId="54AF1728" w14:textId="77777777" w:rsidR="00A156A6" w:rsidRPr="006A02C3" w:rsidRDefault="00A156A6" w:rsidP="00512E56">
            <w:pPr>
              <w:spacing w:line="360" w:lineRule="auto"/>
            </w:pPr>
          </w:p>
        </w:tc>
        <w:tc>
          <w:tcPr>
            <w:tcW w:w="1710" w:type="dxa"/>
            <w:shd w:val="pct10" w:color="auto" w:fill="auto"/>
          </w:tcPr>
          <w:p w14:paraId="5C18340B" w14:textId="77777777" w:rsidR="00A156A6" w:rsidRPr="006A02C3" w:rsidRDefault="00A156A6" w:rsidP="00512E56">
            <w:pPr>
              <w:spacing w:line="360" w:lineRule="auto"/>
            </w:pPr>
          </w:p>
        </w:tc>
      </w:tr>
    </w:tbl>
    <w:p w14:paraId="121CBE7C" w14:textId="77777777" w:rsidR="00A156A6" w:rsidRPr="006A02C3" w:rsidRDefault="00A156A6" w:rsidP="00512E56">
      <w:pPr>
        <w:spacing w:line="360" w:lineRule="auto"/>
      </w:pPr>
    </w:p>
    <w:p w14:paraId="73C44647" w14:textId="77777777" w:rsidR="00A156A6" w:rsidRPr="006A02C3" w:rsidRDefault="00A156A6" w:rsidP="00512E56">
      <w:pPr>
        <w:pStyle w:val="Heading2"/>
        <w:spacing w:line="360" w:lineRule="auto"/>
      </w:pPr>
      <w:bookmarkStart w:id="20" w:name="_Toc147137492"/>
      <w:bookmarkStart w:id="21" w:name="_Toc235626115"/>
      <w:r w:rsidRPr="006A02C3">
        <w:t>Mô tả tài liệu</w:t>
      </w:r>
      <w:bookmarkEnd w:id="20"/>
      <w:bookmarkEnd w:id="21"/>
    </w:p>
    <w:p w14:paraId="4BC90A94" w14:textId="77777777" w:rsidR="00A156A6" w:rsidRPr="006A02C3" w:rsidRDefault="00A156A6" w:rsidP="00512E56">
      <w:pPr>
        <w:spacing w:line="360" w:lineRule="auto"/>
      </w:pPr>
      <w:r w:rsidRPr="006A02C3">
        <w:t>Tài liệu chia làm 6 phần:</w:t>
      </w:r>
    </w:p>
    <w:p w14:paraId="7AA7A21C" w14:textId="77777777" w:rsidR="00A156A6" w:rsidRPr="006A02C3" w:rsidRDefault="00A156A6">
      <w:pPr>
        <w:pStyle w:val="ListParagraph"/>
        <w:numPr>
          <w:ilvl w:val="0"/>
          <w:numId w:val="15"/>
        </w:numPr>
        <w:spacing w:line="360" w:lineRule="auto"/>
      </w:pPr>
      <w:r w:rsidRPr="006A02C3">
        <w:t>Phần 1: Giới thiệu</w:t>
      </w:r>
    </w:p>
    <w:p w14:paraId="0C02FDEB" w14:textId="77777777" w:rsidR="00A156A6" w:rsidRPr="006A02C3" w:rsidRDefault="00A156A6">
      <w:pPr>
        <w:pStyle w:val="ListParagraph"/>
        <w:numPr>
          <w:ilvl w:val="0"/>
          <w:numId w:val="15"/>
        </w:numPr>
        <w:spacing w:line="360" w:lineRule="auto"/>
      </w:pPr>
      <w:r w:rsidRPr="006A02C3">
        <w:t>Phần 2: Tổng quan giải pháp</w:t>
      </w:r>
    </w:p>
    <w:p w14:paraId="69D3C9A8" w14:textId="77777777" w:rsidR="00A156A6" w:rsidRPr="006A02C3" w:rsidRDefault="00A156A6">
      <w:pPr>
        <w:pStyle w:val="ListParagraph"/>
        <w:numPr>
          <w:ilvl w:val="0"/>
          <w:numId w:val="15"/>
        </w:numPr>
        <w:spacing w:line="360" w:lineRule="auto"/>
      </w:pPr>
      <w:r w:rsidRPr="006A02C3">
        <w:t>Phần 3: Thiết kế chi tiết</w:t>
      </w:r>
    </w:p>
    <w:p w14:paraId="7CEC0F17" w14:textId="77777777" w:rsidR="00A156A6" w:rsidRPr="006A02C3" w:rsidRDefault="00A156A6">
      <w:pPr>
        <w:pStyle w:val="ListParagraph"/>
        <w:numPr>
          <w:ilvl w:val="0"/>
          <w:numId w:val="15"/>
        </w:numPr>
        <w:spacing w:line="360" w:lineRule="auto"/>
      </w:pPr>
      <w:r w:rsidRPr="006A02C3">
        <w:t>Phần 4: Thiết kế dùng chung và tái sử dụng</w:t>
      </w:r>
    </w:p>
    <w:p w14:paraId="070BD620" w14:textId="77777777" w:rsidR="00A156A6" w:rsidRPr="006A02C3" w:rsidRDefault="00A156A6">
      <w:pPr>
        <w:pStyle w:val="ListParagraph"/>
        <w:numPr>
          <w:ilvl w:val="0"/>
          <w:numId w:val="15"/>
        </w:numPr>
        <w:spacing w:line="360" w:lineRule="auto"/>
      </w:pPr>
      <w:r w:rsidRPr="006A02C3">
        <w:t>Phần 5: Thiết kế đảm bảo tuân thủ tiêu chuẩn quản trị dữ liệu</w:t>
      </w:r>
    </w:p>
    <w:p w14:paraId="6C224B56" w14:textId="77777777" w:rsidR="00A156A6" w:rsidRPr="006A02C3" w:rsidRDefault="00A156A6">
      <w:pPr>
        <w:pStyle w:val="ListParagraph"/>
        <w:numPr>
          <w:ilvl w:val="0"/>
          <w:numId w:val="15"/>
        </w:numPr>
        <w:spacing w:line="360" w:lineRule="auto"/>
      </w:pPr>
      <w:r w:rsidRPr="006A02C3">
        <w:t>Phần 6: Phụ lục</w:t>
      </w:r>
    </w:p>
    <w:p w14:paraId="72E6ABA4" w14:textId="77777777" w:rsidR="0053149A" w:rsidRPr="006A02C3" w:rsidRDefault="00A32872" w:rsidP="00512E56">
      <w:pPr>
        <w:pStyle w:val="Heading1"/>
        <w:spacing w:line="360" w:lineRule="auto"/>
      </w:pPr>
      <w:bookmarkStart w:id="22" w:name="_Toc235626116"/>
      <w:bookmarkEnd w:id="9"/>
      <w:r w:rsidRPr="006A02C3">
        <w:lastRenderedPageBreak/>
        <w:t>TỔNG QUAN GIẢI PHÁP</w:t>
      </w:r>
      <w:bookmarkEnd w:id="22"/>
    </w:p>
    <w:p w14:paraId="1653ACB7" w14:textId="77777777" w:rsidR="00C33CD8" w:rsidRPr="006A02C3" w:rsidRDefault="00C33CD8" w:rsidP="00512E56">
      <w:pPr>
        <w:pStyle w:val="Heading2"/>
        <w:spacing w:line="360" w:lineRule="auto"/>
      </w:pPr>
      <w:bookmarkStart w:id="23" w:name="_Toc235626117"/>
      <w:r w:rsidRPr="006A02C3">
        <w:t>Tổng quan chức năng</w:t>
      </w:r>
      <w:bookmarkEnd w:id="23"/>
    </w:p>
    <w:p w14:paraId="2F9D42C7" w14:textId="77777777" w:rsidR="00B069C1" w:rsidRPr="006A02C3" w:rsidRDefault="00B069C1" w:rsidP="00512E56">
      <w:pPr>
        <w:spacing w:line="360" w:lineRule="auto"/>
      </w:pPr>
    </w:p>
    <w:p w14:paraId="23159EF5" w14:textId="04C10C68" w:rsidR="00B069C1" w:rsidRPr="006A02C3" w:rsidRDefault="00B069C1" w:rsidP="00512E56">
      <w:pPr>
        <w:spacing w:line="360" w:lineRule="auto"/>
        <w:sectPr w:rsidR="00B069C1" w:rsidRPr="006A02C3" w:rsidSect="00882C99">
          <w:headerReference w:type="even" r:id="rId13"/>
          <w:headerReference w:type="first" r:id="rId14"/>
          <w:pgSz w:w="12240" w:h="15840"/>
          <w:pgMar w:top="1440" w:right="1440" w:bottom="1440" w:left="1797" w:header="720" w:footer="720" w:gutter="0"/>
          <w:cols w:space="720"/>
        </w:sectPr>
      </w:pPr>
      <w:r w:rsidRPr="006A02C3">
        <w:rPr>
          <w:noProof/>
        </w:rPr>
        <w:drawing>
          <wp:inline distT="0" distB="0" distL="0" distR="0" wp14:anchorId="7D0591D9" wp14:editId="10DDC02E">
            <wp:extent cx="5740842" cy="2304499"/>
            <wp:effectExtent l="0" t="0" r="0" b="635"/>
            <wp:docPr id="201169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94408" name="Picture 20116944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8762" cy="2307678"/>
                    </a:xfrm>
                    <a:prstGeom prst="rect">
                      <a:avLst/>
                    </a:prstGeom>
                  </pic:spPr>
                </pic:pic>
              </a:graphicData>
            </a:graphic>
          </wp:inline>
        </w:drawing>
      </w:r>
    </w:p>
    <w:p w14:paraId="0F7FD282" w14:textId="77777777" w:rsidR="00C33CD8" w:rsidRPr="006A02C3" w:rsidRDefault="00C71F13" w:rsidP="00512E56">
      <w:pPr>
        <w:pStyle w:val="Heading2"/>
        <w:spacing w:line="360" w:lineRule="auto"/>
      </w:pPr>
      <w:bookmarkStart w:id="24" w:name="_Toc235626118"/>
      <w:r w:rsidRPr="006A02C3">
        <w:lastRenderedPageBreak/>
        <w:t xml:space="preserve">Mô hình </w:t>
      </w:r>
      <w:r w:rsidR="00C92919" w:rsidRPr="006A02C3">
        <w:t>giao tiếp với hệ thống/Module chức năng khác</w:t>
      </w:r>
      <w:bookmarkEnd w:id="24"/>
    </w:p>
    <w:p w14:paraId="35BB6CDD" w14:textId="77777777" w:rsidR="00073B1D" w:rsidRPr="006A02C3" w:rsidRDefault="000F7946" w:rsidP="00512E56">
      <w:pPr>
        <w:spacing w:line="360" w:lineRule="auto"/>
        <w:sectPr w:rsidR="00073B1D" w:rsidRPr="006A02C3" w:rsidSect="00882C99">
          <w:headerReference w:type="even" r:id="rId16"/>
          <w:headerReference w:type="first" r:id="rId17"/>
          <w:pgSz w:w="12240" w:h="15840"/>
          <w:pgMar w:top="1440" w:right="1440" w:bottom="1440" w:left="1797" w:header="720" w:footer="720" w:gutter="0"/>
          <w:cols w:space="720"/>
        </w:sectPr>
      </w:pPr>
      <w:r w:rsidRPr="006A02C3">
        <w:t>N/A</w:t>
      </w:r>
    </w:p>
    <w:p w14:paraId="724C377E" w14:textId="77777777" w:rsidR="004D7DE9" w:rsidRPr="006A02C3" w:rsidRDefault="0053149A" w:rsidP="00512E56">
      <w:pPr>
        <w:pStyle w:val="Heading1"/>
        <w:spacing w:line="360" w:lineRule="auto"/>
      </w:pPr>
      <w:bookmarkStart w:id="25" w:name="_Toc235626119"/>
      <w:r w:rsidRPr="006A02C3">
        <w:lastRenderedPageBreak/>
        <w:t xml:space="preserve">THIẾT KẾ </w:t>
      </w:r>
      <w:r w:rsidR="009C5455" w:rsidRPr="006A02C3">
        <w:t>CHI TIẾT</w:t>
      </w:r>
      <w:bookmarkEnd w:id="25"/>
    </w:p>
    <w:p w14:paraId="06208142" w14:textId="6F04797D" w:rsidR="00464553" w:rsidRPr="006A02C3" w:rsidRDefault="00464553" w:rsidP="00512E56">
      <w:pPr>
        <w:pStyle w:val="Heading2"/>
        <w:spacing w:line="360" w:lineRule="auto"/>
      </w:pPr>
      <w:bookmarkStart w:id="26" w:name="_Toc235626120"/>
      <w:bookmarkEnd w:id="2"/>
      <w:bookmarkEnd w:id="3"/>
      <w:bookmarkEnd w:id="4"/>
      <w:bookmarkEnd w:id="5"/>
      <w:bookmarkEnd w:id="6"/>
      <w:bookmarkEnd w:id="7"/>
      <w:r w:rsidRPr="006A02C3">
        <w:t>KHO</w:t>
      </w:r>
      <w:bookmarkEnd w:id="26"/>
    </w:p>
    <w:p w14:paraId="280B6578" w14:textId="658B100F" w:rsidR="00464553" w:rsidRPr="006A02C3" w:rsidRDefault="00464553" w:rsidP="00512E56">
      <w:pPr>
        <w:pStyle w:val="Heading3"/>
        <w:spacing w:line="360" w:lineRule="auto"/>
        <w:rPr>
          <w:szCs w:val="24"/>
        </w:rPr>
      </w:pPr>
      <w:bookmarkStart w:id="27" w:name="_Toc235626121"/>
      <w:r w:rsidRPr="006A02C3">
        <w:rPr>
          <w:szCs w:val="24"/>
        </w:rPr>
        <w:t>Quản lý cụm kho</w:t>
      </w:r>
      <w:bookmarkEnd w:id="27"/>
    </w:p>
    <w:p w14:paraId="584071AD" w14:textId="77777777" w:rsidR="00464553" w:rsidRPr="006A02C3" w:rsidRDefault="00464553" w:rsidP="00512E56">
      <w:pPr>
        <w:pStyle w:val="Heading4"/>
        <w:spacing w:line="360" w:lineRule="auto"/>
      </w:pPr>
      <w:r w:rsidRPr="006A02C3">
        <w:t>Thông tin chung chức năng</w:t>
      </w:r>
    </w:p>
    <w:p w14:paraId="3B55E5D2" w14:textId="77777777" w:rsidR="00464553" w:rsidRPr="006A02C3" w:rsidRDefault="00464553" w:rsidP="00512E56">
      <w:pPr>
        <w:spacing w:line="360" w:lineRule="auto"/>
        <w:jc w:val="center"/>
      </w:pPr>
      <w:r w:rsidRPr="006A02C3">
        <w:rPr>
          <w:noProof/>
        </w:rPr>
        <w:drawing>
          <wp:inline distT="0" distB="0" distL="0" distR="0" wp14:anchorId="69B066AB" wp14:editId="2F5F9ED1">
            <wp:extent cx="2781443" cy="2686188"/>
            <wp:effectExtent l="0" t="0" r="0" b="0"/>
            <wp:docPr id="131470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04946" name=""/>
                    <pic:cNvPicPr/>
                  </pic:nvPicPr>
                  <pic:blipFill>
                    <a:blip r:embed="rId18"/>
                    <a:stretch>
                      <a:fillRect/>
                    </a:stretch>
                  </pic:blipFill>
                  <pic:spPr>
                    <a:xfrm>
                      <a:off x="0" y="0"/>
                      <a:ext cx="2781443" cy="2686188"/>
                    </a:xfrm>
                    <a:prstGeom prst="rect">
                      <a:avLst/>
                    </a:prstGeom>
                  </pic:spPr>
                </pic:pic>
              </a:graphicData>
            </a:graphic>
          </wp:inline>
        </w:drawing>
      </w:r>
    </w:p>
    <w:p w14:paraId="695E794F" w14:textId="77777777" w:rsidR="00464553" w:rsidRPr="006A02C3" w:rsidRDefault="00464553" w:rsidP="00512E56">
      <w:pPr>
        <w:pStyle w:val="Para1"/>
        <w:spacing w:line="360" w:lineRule="auto"/>
      </w:pPr>
      <w:r w:rsidRPr="006A02C3">
        <w:t>Tác nhân: người dùng Head Office được phân quyền sử dụng chức năng</w:t>
      </w:r>
    </w:p>
    <w:p w14:paraId="6860CB9A" w14:textId="77777777" w:rsidR="00464553" w:rsidRPr="006A02C3" w:rsidRDefault="00464553" w:rsidP="00512E56">
      <w:pPr>
        <w:pStyle w:val="Para1"/>
        <w:spacing w:line="360" w:lineRule="auto"/>
      </w:pPr>
      <w:r w:rsidRPr="006A02C3">
        <w:t xml:space="preserve">Ý nghĩa chức năng: cho phép quản lý thông tin cụm kho (kho vật lý)  </w:t>
      </w:r>
    </w:p>
    <w:p w14:paraId="646FAF1B" w14:textId="77777777" w:rsidR="00464553" w:rsidRPr="006A02C3" w:rsidRDefault="00464553" w:rsidP="00512E56">
      <w:pPr>
        <w:pStyle w:val="Para1"/>
        <w:spacing w:line="360" w:lineRule="auto"/>
      </w:pPr>
      <w:r w:rsidRPr="006A02C3">
        <w:t>Đường dẫn: Kho &gt;&gt; Quản lý cụm kho</w:t>
      </w:r>
    </w:p>
    <w:p w14:paraId="2B9D88AF" w14:textId="77777777" w:rsidR="00464553" w:rsidRPr="006A02C3" w:rsidRDefault="00464553" w:rsidP="00512E56">
      <w:pPr>
        <w:pStyle w:val="Heading4"/>
        <w:spacing w:line="360" w:lineRule="auto"/>
      </w:pPr>
      <w:r w:rsidRPr="006A02C3">
        <w:lastRenderedPageBreak/>
        <w:t>Màn hình</w:t>
      </w:r>
    </w:p>
    <w:p w14:paraId="55916E4D" w14:textId="77777777" w:rsidR="00464553" w:rsidRPr="006A02C3" w:rsidRDefault="00464553" w:rsidP="00512E56">
      <w:pPr>
        <w:pStyle w:val="Heading5"/>
        <w:spacing w:line="360" w:lineRule="auto"/>
        <w:rPr>
          <w:lang w:val="vi-VN"/>
        </w:rPr>
      </w:pPr>
      <w:r w:rsidRPr="006A02C3">
        <w:t>Danh sách</w:t>
      </w:r>
      <w:r w:rsidRPr="006A02C3">
        <w:rPr>
          <w:lang w:val="vi-VN"/>
        </w:rPr>
        <w:t xml:space="preserve"> cụm kho </w:t>
      </w:r>
    </w:p>
    <w:p w14:paraId="474159D0" w14:textId="77777777" w:rsidR="00464553" w:rsidRPr="006A02C3" w:rsidRDefault="00464553" w:rsidP="00512E56">
      <w:pPr>
        <w:spacing w:line="360" w:lineRule="auto"/>
        <w:rPr>
          <w:lang w:val="vi-VN"/>
        </w:rPr>
      </w:pPr>
      <w:r w:rsidRPr="006A02C3">
        <w:rPr>
          <w:noProof/>
        </w:rPr>
        <w:drawing>
          <wp:inline distT="0" distB="0" distL="0" distR="0" wp14:anchorId="025C7299" wp14:editId="2FA513AD">
            <wp:extent cx="8229600" cy="3735070"/>
            <wp:effectExtent l="0" t="0" r="0" b="0"/>
            <wp:docPr id="37379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90735" name=""/>
                    <pic:cNvPicPr/>
                  </pic:nvPicPr>
                  <pic:blipFill>
                    <a:blip r:embed="rId19"/>
                    <a:stretch>
                      <a:fillRect/>
                    </a:stretch>
                  </pic:blipFill>
                  <pic:spPr>
                    <a:xfrm>
                      <a:off x="0" y="0"/>
                      <a:ext cx="8229600" cy="3735070"/>
                    </a:xfrm>
                    <a:prstGeom prst="rect">
                      <a:avLst/>
                    </a:prstGeom>
                  </pic:spPr>
                </pic:pic>
              </a:graphicData>
            </a:graphic>
          </wp:inline>
        </w:drawing>
      </w:r>
    </w:p>
    <w:p w14:paraId="311F523C" w14:textId="77777777" w:rsidR="00464553" w:rsidRPr="006A02C3" w:rsidRDefault="00464553" w:rsidP="00512E56">
      <w:pPr>
        <w:pStyle w:val="Heading5"/>
        <w:spacing w:line="360" w:lineRule="auto"/>
        <w:rPr>
          <w:lang w:val="vi-VN"/>
        </w:rPr>
      </w:pPr>
      <w:r w:rsidRPr="006A02C3">
        <w:t>Thêm</w:t>
      </w:r>
      <w:r w:rsidRPr="006A02C3">
        <w:rPr>
          <w:lang w:val="vi-VN"/>
        </w:rPr>
        <w:t xml:space="preserve"> mới cụm kho</w:t>
      </w:r>
    </w:p>
    <w:p w14:paraId="19A2A130" w14:textId="77777777" w:rsidR="00464553" w:rsidRPr="006A02C3" w:rsidRDefault="00464553" w:rsidP="00512E56">
      <w:pPr>
        <w:spacing w:line="360" w:lineRule="auto"/>
        <w:rPr>
          <w:lang w:val="vi-VN"/>
        </w:rPr>
      </w:pPr>
      <w:r w:rsidRPr="006A02C3">
        <w:rPr>
          <w:noProof/>
        </w:rPr>
        <w:lastRenderedPageBreak/>
        <w:drawing>
          <wp:inline distT="0" distB="0" distL="0" distR="0" wp14:anchorId="6AF0A140" wp14:editId="2C66F715">
            <wp:extent cx="8229600" cy="3983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229600" cy="3983990"/>
                    </a:xfrm>
                    <a:prstGeom prst="rect">
                      <a:avLst/>
                    </a:prstGeom>
                  </pic:spPr>
                </pic:pic>
              </a:graphicData>
            </a:graphic>
          </wp:inline>
        </w:drawing>
      </w:r>
    </w:p>
    <w:p w14:paraId="0F0E7CAA" w14:textId="77777777" w:rsidR="00464553" w:rsidRPr="006A02C3" w:rsidRDefault="00464553" w:rsidP="00512E56">
      <w:pPr>
        <w:spacing w:line="360" w:lineRule="auto"/>
        <w:rPr>
          <w:lang w:val="vi-VN"/>
        </w:rPr>
      </w:pPr>
    </w:p>
    <w:p w14:paraId="39D15183" w14:textId="77777777" w:rsidR="00464553" w:rsidRPr="006A02C3" w:rsidRDefault="00464553" w:rsidP="00512E56">
      <w:pPr>
        <w:spacing w:line="360" w:lineRule="auto"/>
        <w:rPr>
          <w:lang w:eastAsia="ar-SA"/>
        </w:rPr>
      </w:pPr>
    </w:p>
    <w:p w14:paraId="2E30DA92" w14:textId="77777777" w:rsidR="00464553" w:rsidRPr="006A02C3" w:rsidRDefault="00464553" w:rsidP="00512E56">
      <w:pPr>
        <w:pStyle w:val="Heading5"/>
        <w:spacing w:line="360" w:lineRule="auto"/>
        <w:rPr>
          <w:lang w:val="vi-VN"/>
        </w:rPr>
      </w:pPr>
      <w:r w:rsidRPr="006A02C3">
        <w:rPr>
          <w:lang w:val="vi-VN"/>
        </w:rPr>
        <w:t>Chỉnh sửa cụm kho</w:t>
      </w:r>
    </w:p>
    <w:p w14:paraId="233DCD8F" w14:textId="77777777" w:rsidR="00464553" w:rsidRPr="006A02C3" w:rsidRDefault="00464553" w:rsidP="00512E56">
      <w:pPr>
        <w:spacing w:line="360" w:lineRule="auto"/>
        <w:rPr>
          <w:noProof/>
        </w:rPr>
      </w:pPr>
      <w:r w:rsidRPr="006A02C3">
        <w:rPr>
          <w:noProof/>
        </w:rPr>
        <w:lastRenderedPageBreak/>
        <w:drawing>
          <wp:inline distT="0" distB="0" distL="0" distR="0" wp14:anchorId="0521AA96" wp14:editId="7799FAAE">
            <wp:extent cx="8229600" cy="4030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229600" cy="4030980"/>
                    </a:xfrm>
                    <a:prstGeom prst="rect">
                      <a:avLst/>
                    </a:prstGeom>
                  </pic:spPr>
                </pic:pic>
              </a:graphicData>
            </a:graphic>
          </wp:inline>
        </w:drawing>
      </w:r>
    </w:p>
    <w:p w14:paraId="1503BB79" w14:textId="77777777" w:rsidR="00464553" w:rsidRPr="006A02C3" w:rsidRDefault="00464553">
      <w:pPr>
        <w:pStyle w:val="Heading4"/>
        <w:numPr>
          <w:ilvl w:val="3"/>
          <w:numId w:val="10"/>
        </w:numPr>
        <w:tabs>
          <w:tab w:val="clear" w:pos="1584"/>
        </w:tabs>
        <w:spacing w:line="360" w:lineRule="auto"/>
        <w:ind w:left="540" w:hanging="360"/>
      </w:pPr>
      <w:r w:rsidRPr="006A02C3">
        <w:t>Mô tả chi tiết các thành phần</w:t>
      </w:r>
    </w:p>
    <w:p w14:paraId="4B3BC03D" w14:textId="77777777" w:rsidR="00464553" w:rsidRPr="006A02C3" w:rsidRDefault="00464553" w:rsidP="00512E56">
      <w:pPr>
        <w:pStyle w:val="Heading5"/>
        <w:spacing w:line="360" w:lineRule="auto"/>
      </w:pPr>
      <w:r w:rsidRPr="006A02C3">
        <w:t>Danh sách cụm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13A3B18F" w14:textId="77777777" w:rsidTr="006D0B7A">
        <w:trPr>
          <w:tblHeader/>
        </w:trPr>
        <w:tc>
          <w:tcPr>
            <w:tcW w:w="828" w:type="dxa"/>
            <w:shd w:val="pct5" w:color="auto" w:fill="FFFFFF"/>
          </w:tcPr>
          <w:p w14:paraId="4E4AAF3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2231912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629A3E6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525939A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4405B10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9645E7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0A87B7D2"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5B48C105" w14:textId="77777777" w:rsidTr="006D0B7A">
        <w:tc>
          <w:tcPr>
            <w:tcW w:w="13676" w:type="dxa"/>
            <w:gridSpan w:val="6"/>
          </w:tcPr>
          <w:p w14:paraId="09DF6C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Điều kiện tìm kiếm</w:t>
            </w:r>
          </w:p>
        </w:tc>
      </w:tr>
      <w:tr w:rsidR="00464553" w:rsidRPr="006A02C3" w14:paraId="6F53ADFB" w14:textId="77777777" w:rsidTr="006D0B7A">
        <w:tc>
          <w:tcPr>
            <w:tcW w:w="828" w:type="dxa"/>
          </w:tcPr>
          <w:p w14:paraId="1121BAA1"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560175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1112EA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1DCDA7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A49C6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47114894" w14:textId="77777777" w:rsidR="00464553" w:rsidRPr="006A02C3" w:rsidRDefault="00464553" w:rsidP="00C87C71">
            <w:pPr>
              <w:pStyle w:val="GDP1"/>
            </w:pPr>
            <w:r w:rsidRPr="006A02C3">
              <w:t>Tập giá trị: {Load danh sách đơn vị trạng thái Hoạt động thuộc phân quyền của user login – hiển thị theo cấu trúc cây}. Hiển thị [Mã – Tên đơn vị]. Bảng OPT_DIST_UNIT_REF join DIST_UNIT, lấy CODE -  NAME.</w:t>
            </w:r>
          </w:p>
          <w:p w14:paraId="7D1A26E9"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1D35CABA" w14:textId="77777777" w:rsidTr="006D0B7A">
        <w:tc>
          <w:tcPr>
            <w:tcW w:w="828" w:type="dxa"/>
          </w:tcPr>
          <w:p w14:paraId="78466167"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3F13A9EC"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Cụm</w:t>
            </w:r>
            <w:r w:rsidRPr="006A02C3">
              <w:rPr>
                <w:rFonts w:ascii="Times New Roman" w:hAnsi="Times New Roman"/>
                <w:sz w:val="24"/>
                <w:szCs w:val="24"/>
                <w:lang w:val="vi-VN"/>
              </w:rPr>
              <w:t xml:space="preserve"> kho</w:t>
            </w:r>
          </w:p>
        </w:tc>
        <w:tc>
          <w:tcPr>
            <w:tcW w:w="1800" w:type="dxa"/>
          </w:tcPr>
          <w:p w14:paraId="706AA62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467574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303F57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9EBFC2A" w14:textId="77777777" w:rsidR="00464553" w:rsidRPr="006A02C3" w:rsidRDefault="00464553" w:rsidP="00C87C71">
            <w:pPr>
              <w:pStyle w:val="GDP1"/>
            </w:pPr>
            <w:r w:rsidRPr="006A02C3">
              <w:t>Hint text: Nhập mã/ tên cụm</w:t>
            </w:r>
            <w:r w:rsidRPr="006A02C3">
              <w:rPr>
                <w:lang w:val="vi-VN"/>
              </w:rPr>
              <w:t xml:space="preserve"> kho</w:t>
            </w:r>
          </w:p>
        </w:tc>
      </w:tr>
      <w:tr w:rsidR="00464553" w:rsidRPr="009F3346" w14:paraId="256F6F29" w14:textId="77777777" w:rsidTr="006D0B7A">
        <w:tc>
          <w:tcPr>
            <w:tcW w:w="828" w:type="dxa"/>
          </w:tcPr>
          <w:p w14:paraId="33AEF187"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5974851C"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lang w:val="vi-VN"/>
              </w:rPr>
              <w:t>Trạng thái</w:t>
            </w:r>
          </w:p>
        </w:tc>
        <w:tc>
          <w:tcPr>
            <w:tcW w:w="1800" w:type="dxa"/>
          </w:tcPr>
          <w:p w14:paraId="66235E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75EAAB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6BAA727"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lang w:val="vi-VN"/>
              </w:rPr>
              <w:t>[Hoạt động]</w:t>
            </w:r>
          </w:p>
        </w:tc>
        <w:tc>
          <w:tcPr>
            <w:tcW w:w="5850" w:type="dxa"/>
          </w:tcPr>
          <w:p w14:paraId="01AB5884" w14:textId="77777777" w:rsidR="00464553" w:rsidRPr="006A02C3" w:rsidRDefault="00464553" w:rsidP="00C87C71">
            <w:pPr>
              <w:pStyle w:val="GDP1"/>
              <w:rPr>
                <w:lang w:val="vi-VN"/>
              </w:rPr>
            </w:pPr>
            <w:r w:rsidRPr="006A02C3">
              <w:rPr>
                <w:lang w:val="vi-VN"/>
              </w:rPr>
              <w:t>Tập giá trị {Tất cả, Hoạt động, Tạm ngưng}</w:t>
            </w:r>
          </w:p>
        </w:tc>
      </w:tr>
      <w:tr w:rsidR="00464553" w:rsidRPr="006A02C3" w14:paraId="41D85317" w14:textId="77777777" w:rsidTr="006D0B7A">
        <w:tc>
          <w:tcPr>
            <w:tcW w:w="828" w:type="dxa"/>
          </w:tcPr>
          <w:p w14:paraId="3F083C02" w14:textId="77777777" w:rsidR="00464553" w:rsidRPr="006A02C3" w:rsidRDefault="00464553">
            <w:pPr>
              <w:pStyle w:val="TableData12"/>
              <w:numPr>
                <w:ilvl w:val="0"/>
                <w:numId w:val="44"/>
              </w:numPr>
              <w:spacing w:line="360" w:lineRule="auto"/>
              <w:rPr>
                <w:rFonts w:ascii="Times New Roman" w:hAnsi="Times New Roman"/>
                <w:sz w:val="24"/>
                <w:szCs w:val="24"/>
                <w:lang w:val="vi-VN"/>
              </w:rPr>
            </w:pPr>
          </w:p>
        </w:tc>
        <w:tc>
          <w:tcPr>
            <w:tcW w:w="2070" w:type="dxa"/>
          </w:tcPr>
          <w:p w14:paraId="39F2E77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36A709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4123D5E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6D1E26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CE82B78" w14:textId="77777777" w:rsidR="00464553" w:rsidRPr="006A02C3" w:rsidRDefault="00464553" w:rsidP="00C87C71">
            <w:pPr>
              <w:pStyle w:val="GDP1"/>
            </w:pPr>
            <w:r w:rsidRPr="006A02C3">
              <w:t>Reset điều kiện tìm kiếm về giá trị mặc định</w:t>
            </w:r>
          </w:p>
        </w:tc>
      </w:tr>
      <w:tr w:rsidR="00464553" w:rsidRPr="006A02C3" w14:paraId="10E064BC" w14:textId="77777777" w:rsidTr="006D0B7A">
        <w:tc>
          <w:tcPr>
            <w:tcW w:w="828" w:type="dxa"/>
          </w:tcPr>
          <w:p w14:paraId="22F8718C"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3028D9A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2A33CF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0ADA71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0F0F6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7299259" w14:textId="77777777" w:rsidR="00464553" w:rsidRPr="006A02C3" w:rsidRDefault="00464553" w:rsidP="00C87C71">
            <w:pPr>
              <w:pStyle w:val="GDP1"/>
            </w:pPr>
          </w:p>
        </w:tc>
      </w:tr>
      <w:tr w:rsidR="00464553" w:rsidRPr="006A02C3" w14:paraId="0FE68731" w14:textId="77777777" w:rsidTr="006D0B7A">
        <w:tc>
          <w:tcPr>
            <w:tcW w:w="13676" w:type="dxa"/>
            <w:gridSpan w:val="6"/>
          </w:tcPr>
          <w:p w14:paraId="0B8532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23136FFE" w14:textId="77777777" w:rsidTr="006D0B7A">
        <w:tc>
          <w:tcPr>
            <w:tcW w:w="828" w:type="dxa"/>
          </w:tcPr>
          <w:p w14:paraId="19DD1B86"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5275AA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Ngưng </w:t>
            </w:r>
          </w:p>
        </w:tc>
        <w:tc>
          <w:tcPr>
            <w:tcW w:w="1800" w:type="dxa"/>
          </w:tcPr>
          <w:p w14:paraId="071769F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84911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624F3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29E0430" w14:textId="77777777" w:rsidR="00464553" w:rsidRPr="006A02C3" w:rsidRDefault="00464553" w:rsidP="00C87C71">
            <w:pPr>
              <w:pStyle w:val="GDP1"/>
            </w:pPr>
          </w:p>
        </w:tc>
      </w:tr>
      <w:tr w:rsidR="00464553" w:rsidRPr="006A02C3" w14:paraId="70D2BAFD" w14:textId="77777777" w:rsidTr="006D0B7A">
        <w:tc>
          <w:tcPr>
            <w:tcW w:w="828" w:type="dxa"/>
          </w:tcPr>
          <w:p w14:paraId="3BBC32D9"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3DF784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Mở lại</w:t>
            </w:r>
          </w:p>
        </w:tc>
        <w:tc>
          <w:tcPr>
            <w:tcW w:w="1800" w:type="dxa"/>
          </w:tcPr>
          <w:p w14:paraId="5BB346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7A9296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FA59C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F7E06AC" w14:textId="77777777" w:rsidR="00464553" w:rsidRPr="006A02C3" w:rsidRDefault="00464553" w:rsidP="00C87C71">
            <w:pPr>
              <w:pStyle w:val="GDP1"/>
            </w:pPr>
          </w:p>
        </w:tc>
      </w:tr>
      <w:tr w:rsidR="00464553" w:rsidRPr="006A02C3" w14:paraId="7E331188" w14:textId="77777777" w:rsidTr="006D0B7A">
        <w:tc>
          <w:tcPr>
            <w:tcW w:w="828" w:type="dxa"/>
          </w:tcPr>
          <w:p w14:paraId="5F5C7930"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79A21B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5AFC46E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B3918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86A3D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ECECA49" w14:textId="77777777" w:rsidR="00464553" w:rsidRPr="006A02C3" w:rsidRDefault="00464553" w:rsidP="00C87C71">
            <w:pPr>
              <w:pStyle w:val="GDP1"/>
            </w:pPr>
          </w:p>
        </w:tc>
      </w:tr>
      <w:tr w:rsidR="00464553" w:rsidRPr="006A02C3" w14:paraId="4FA465EF" w14:textId="77777777" w:rsidTr="006D0B7A">
        <w:tc>
          <w:tcPr>
            <w:tcW w:w="13676" w:type="dxa"/>
            <w:gridSpan w:val="6"/>
          </w:tcPr>
          <w:p w14:paraId="083485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61EE3840" w14:textId="77777777" w:rsidR="00464553" w:rsidRPr="006A02C3" w:rsidRDefault="00464553" w:rsidP="00C87C71">
            <w:pPr>
              <w:pStyle w:val="GDP1"/>
            </w:pPr>
            <w:r w:rsidRPr="006A02C3">
              <w:lastRenderedPageBreak/>
              <w:t>Load danh sách cụm</w:t>
            </w:r>
            <w:r w:rsidRPr="006A02C3">
              <w:rPr>
                <w:lang w:val="vi-VN"/>
              </w:rPr>
              <w:t xml:space="preserve"> kho</w:t>
            </w:r>
          </w:p>
          <w:p w14:paraId="0AF0D0CF" w14:textId="77777777" w:rsidR="00464553" w:rsidRPr="006A02C3" w:rsidRDefault="00464553" w:rsidP="00C87C71">
            <w:pPr>
              <w:pStyle w:val="GDP1"/>
            </w:pPr>
            <w:r w:rsidRPr="006A02C3">
              <w:t>Load dữ liệu từ bảng</w:t>
            </w:r>
            <w:r w:rsidRPr="006A02C3">
              <w:rPr>
                <w:lang w:val="vi-VN"/>
              </w:rPr>
              <w:t xml:space="preserve"> WAREHOUSE_GROUP, WAREHOUSE_GROUP_LOCATION</w:t>
            </w:r>
          </w:p>
          <w:p w14:paraId="53875BB5" w14:textId="77777777" w:rsidR="00464553" w:rsidRPr="006A02C3" w:rsidRDefault="00464553" w:rsidP="00C87C71">
            <w:pPr>
              <w:pStyle w:val="GDP1"/>
            </w:pPr>
            <w:r w:rsidRPr="006A02C3">
              <w:t>Sort theo Mã cụm</w:t>
            </w:r>
            <w:r w:rsidRPr="006A02C3">
              <w:rPr>
                <w:lang w:val="vi-VN"/>
              </w:rPr>
              <w:t xml:space="preserve"> kho</w:t>
            </w:r>
            <w:r w:rsidRPr="006A02C3">
              <w:t xml:space="preserve"> ASC</w:t>
            </w:r>
          </w:p>
          <w:p w14:paraId="0AD605AD" w14:textId="77777777" w:rsidR="00464553" w:rsidRPr="006A02C3" w:rsidRDefault="00464553" w:rsidP="00C87C71">
            <w:pPr>
              <w:pStyle w:val="GDP1"/>
            </w:pPr>
            <w:r w:rsidRPr="006A02C3">
              <w:t>Phân trang theo quy định chung</w:t>
            </w:r>
          </w:p>
        </w:tc>
      </w:tr>
      <w:tr w:rsidR="00464553" w:rsidRPr="006A02C3" w14:paraId="05834CBF" w14:textId="77777777" w:rsidTr="006D0B7A">
        <w:tc>
          <w:tcPr>
            <w:tcW w:w="828" w:type="dxa"/>
          </w:tcPr>
          <w:p w14:paraId="70E7627B"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77B9EE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3305AB7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7B9038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6CD62D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70552BF7" w14:textId="77777777" w:rsidR="00464553" w:rsidRPr="006A02C3" w:rsidRDefault="00464553" w:rsidP="00C87C71">
            <w:pPr>
              <w:pStyle w:val="GDP1"/>
            </w:pPr>
            <w:r w:rsidRPr="006A02C3">
              <w:t>CheckAll: xuất hiện trên Header</w:t>
            </w:r>
          </w:p>
          <w:p w14:paraId="0E84917A" w14:textId="77777777" w:rsidR="00464553" w:rsidRPr="006A02C3" w:rsidRDefault="00464553" w:rsidP="00C87C71">
            <w:pPr>
              <w:pStyle w:val="GDP1"/>
            </w:pPr>
            <w:r w:rsidRPr="006A02C3">
              <w:t>CheckRow: xuất hiện trên từng Row</w:t>
            </w:r>
          </w:p>
          <w:p w14:paraId="0ECDBAC8"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7DD18A95" w14:textId="77777777" w:rsidTr="006D0B7A">
        <w:tc>
          <w:tcPr>
            <w:tcW w:w="828" w:type="dxa"/>
          </w:tcPr>
          <w:p w14:paraId="1923F6CF"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13C01840"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Mã</w:t>
            </w:r>
            <w:r w:rsidRPr="006A02C3">
              <w:rPr>
                <w:rFonts w:ascii="Times New Roman" w:hAnsi="Times New Roman"/>
                <w:sz w:val="24"/>
                <w:szCs w:val="24"/>
                <w:lang w:val="vi-VN"/>
              </w:rPr>
              <w:t xml:space="preserve"> đơn vị</w:t>
            </w:r>
          </w:p>
        </w:tc>
        <w:tc>
          <w:tcPr>
            <w:tcW w:w="1800" w:type="dxa"/>
          </w:tcPr>
          <w:p w14:paraId="4B6F19C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03DC3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C7E693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89817AF" w14:textId="77777777" w:rsidR="00464553" w:rsidRPr="006A02C3" w:rsidRDefault="00464553" w:rsidP="00C87C71">
            <w:pPr>
              <w:pStyle w:val="GDP1"/>
            </w:pPr>
            <w:r w:rsidRPr="006A02C3">
              <w:t xml:space="preserve">Lấy dữ liệu từ bảng </w:t>
            </w:r>
            <w:r w:rsidRPr="006A02C3">
              <w:rPr>
                <w:lang w:val="vi-VN"/>
              </w:rPr>
              <w:t>WAREHOUSE_GROUP.DIST_UNIT_ID</w:t>
            </w:r>
            <w:r w:rsidRPr="006A02C3">
              <w:t xml:space="preserve">. Join </w:t>
            </w:r>
            <w:r w:rsidRPr="006A02C3">
              <w:rPr>
                <w:lang w:val="vi-VN"/>
              </w:rPr>
              <w:t>qua bảng DIST_UNIT</w:t>
            </w:r>
            <w:r w:rsidRPr="006A02C3">
              <w:t xml:space="preserve"> lấy </w:t>
            </w:r>
            <w:r w:rsidRPr="006A02C3">
              <w:rPr>
                <w:lang w:val="vi-VN"/>
              </w:rPr>
              <w:t>CODE</w:t>
            </w:r>
          </w:p>
        </w:tc>
      </w:tr>
      <w:tr w:rsidR="00464553" w:rsidRPr="006A02C3" w14:paraId="7EB1F052" w14:textId="77777777" w:rsidTr="006D0B7A">
        <w:tc>
          <w:tcPr>
            <w:tcW w:w="828" w:type="dxa"/>
          </w:tcPr>
          <w:p w14:paraId="6ABE79A0"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284CE6F0"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Tên</w:t>
            </w:r>
            <w:r w:rsidRPr="006A02C3">
              <w:rPr>
                <w:rFonts w:ascii="Times New Roman" w:hAnsi="Times New Roman"/>
                <w:sz w:val="24"/>
                <w:szCs w:val="24"/>
                <w:lang w:val="vi-VN"/>
              </w:rPr>
              <w:t xml:space="preserve"> đơn vị</w:t>
            </w:r>
          </w:p>
        </w:tc>
        <w:tc>
          <w:tcPr>
            <w:tcW w:w="1800" w:type="dxa"/>
          </w:tcPr>
          <w:p w14:paraId="294449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BCB26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B80718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99044F4" w14:textId="77777777" w:rsidR="00464553" w:rsidRPr="006A02C3" w:rsidRDefault="00464553" w:rsidP="00C87C71">
            <w:pPr>
              <w:pStyle w:val="GDP1"/>
            </w:pPr>
            <w:r w:rsidRPr="006A02C3">
              <w:t xml:space="preserve">Lấy dữ liệu từ bảng </w:t>
            </w:r>
            <w:r w:rsidRPr="006A02C3">
              <w:rPr>
                <w:lang w:val="vi-VN"/>
              </w:rPr>
              <w:t>WAREHOUSE_GROUP.DIST_UNIT_ID</w:t>
            </w:r>
            <w:r w:rsidRPr="006A02C3">
              <w:t xml:space="preserve">. Join </w:t>
            </w:r>
            <w:r w:rsidRPr="006A02C3">
              <w:rPr>
                <w:lang w:val="vi-VN"/>
              </w:rPr>
              <w:t>qua bảng DIST_UNIT</w:t>
            </w:r>
            <w:r w:rsidRPr="006A02C3">
              <w:t xml:space="preserve"> lấy NAME</w:t>
            </w:r>
          </w:p>
        </w:tc>
      </w:tr>
      <w:tr w:rsidR="00464553" w:rsidRPr="006A02C3" w14:paraId="07CF7992" w14:textId="77777777" w:rsidTr="006D0B7A">
        <w:tc>
          <w:tcPr>
            <w:tcW w:w="828" w:type="dxa"/>
          </w:tcPr>
          <w:p w14:paraId="0B5D7606"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1B857DF4"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Mã</w:t>
            </w:r>
            <w:r w:rsidRPr="006A02C3">
              <w:rPr>
                <w:rFonts w:ascii="Times New Roman" w:hAnsi="Times New Roman"/>
                <w:sz w:val="24"/>
                <w:szCs w:val="24"/>
                <w:lang w:val="vi-VN"/>
              </w:rPr>
              <w:t xml:space="preserve"> cụm kho</w:t>
            </w:r>
          </w:p>
        </w:tc>
        <w:tc>
          <w:tcPr>
            <w:tcW w:w="1800" w:type="dxa"/>
          </w:tcPr>
          <w:p w14:paraId="6B3DAE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86946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9C622F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13921B9" w14:textId="77777777" w:rsidR="00464553" w:rsidRPr="006A02C3" w:rsidRDefault="00464553" w:rsidP="00C87C71">
            <w:pPr>
              <w:pStyle w:val="GDP1"/>
            </w:pPr>
            <w:r w:rsidRPr="006A02C3">
              <w:t xml:space="preserve">Lấy dữ liệu từ bảng </w:t>
            </w:r>
            <w:r w:rsidRPr="006A02C3">
              <w:rPr>
                <w:lang w:val="vi-VN"/>
              </w:rPr>
              <w:t>WAREHOUSE_GROUP.CODE</w:t>
            </w:r>
          </w:p>
        </w:tc>
      </w:tr>
      <w:tr w:rsidR="00464553" w:rsidRPr="006A02C3" w14:paraId="73AD9748" w14:textId="77777777" w:rsidTr="006D0B7A">
        <w:tc>
          <w:tcPr>
            <w:tcW w:w="828" w:type="dxa"/>
          </w:tcPr>
          <w:p w14:paraId="3D7794D5"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2F957699"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Tên</w:t>
            </w:r>
            <w:r w:rsidRPr="006A02C3">
              <w:rPr>
                <w:rFonts w:ascii="Times New Roman" w:hAnsi="Times New Roman"/>
                <w:sz w:val="24"/>
                <w:szCs w:val="24"/>
                <w:lang w:val="vi-VN"/>
              </w:rPr>
              <w:t xml:space="preserve"> cụm kho</w:t>
            </w:r>
          </w:p>
        </w:tc>
        <w:tc>
          <w:tcPr>
            <w:tcW w:w="1800" w:type="dxa"/>
          </w:tcPr>
          <w:p w14:paraId="13F3AB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5FB47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404044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923F652" w14:textId="77777777" w:rsidR="00464553" w:rsidRPr="006A02C3" w:rsidRDefault="00464553" w:rsidP="00C87C71">
            <w:pPr>
              <w:pStyle w:val="GDP1"/>
              <w:rPr>
                <w:lang w:val="vi-VN"/>
              </w:rPr>
            </w:pPr>
            <w:r w:rsidRPr="006A02C3">
              <w:t xml:space="preserve">Lấy dữ liệu từ bảng </w:t>
            </w:r>
            <w:r w:rsidRPr="006A02C3">
              <w:rPr>
                <w:lang w:val="vi-VN"/>
              </w:rPr>
              <w:t>WAREHOUSE_GROUP.NAME</w:t>
            </w:r>
          </w:p>
        </w:tc>
      </w:tr>
      <w:tr w:rsidR="00464553" w:rsidRPr="006A02C3" w14:paraId="00C4F84D" w14:textId="77777777" w:rsidTr="006D0B7A">
        <w:tc>
          <w:tcPr>
            <w:tcW w:w="828" w:type="dxa"/>
          </w:tcPr>
          <w:p w14:paraId="659189C8"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1B5FBBC3"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Địa</w:t>
            </w:r>
            <w:r w:rsidRPr="006A02C3">
              <w:rPr>
                <w:rFonts w:ascii="Times New Roman" w:hAnsi="Times New Roman"/>
                <w:sz w:val="24"/>
                <w:szCs w:val="24"/>
                <w:lang w:val="vi-VN"/>
              </w:rPr>
              <w:t xml:space="preserve"> chỉ cụm kho</w:t>
            </w:r>
          </w:p>
        </w:tc>
        <w:tc>
          <w:tcPr>
            <w:tcW w:w="1800" w:type="dxa"/>
          </w:tcPr>
          <w:p w14:paraId="42B2F6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69C75A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B5B0B3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ECA44FB" w14:textId="77777777" w:rsidR="00464553" w:rsidRPr="006A02C3" w:rsidRDefault="00464553" w:rsidP="00C87C71">
            <w:pPr>
              <w:pStyle w:val="GDP1"/>
              <w:rPr>
                <w:lang w:val="vi-VN"/>
              </w:rPr>
            </w:pPr>
            <w:r w:rsidRPr="006A02C3">
              <w:t xml:space="preserve">Lấy dữ liệu từ bảng </w:t>
            </w:r>
            <w:r w:rsidRPr="006A02C3">
              <w:rPr>
                <w:lang w:val="vi-VN"/>
              </w:rPr>
              <w:t>WAREHOUSE_GROUP_LOCATION.ADDRESS_LINE</w:t>
            </w:r>
          </w:p>
        </w:tc>
      </w:tr>
      <w:tr w:rsidR="00464553" w:rsidRPr="006A02C3" w14:paraId="7D3D3026" w14:textId="77777777" w:rsidTr="006D0B7A">
        <w:tc>
          <w:tcPr>
            <w:tcW w:w="828" w:type="dxa"/>
          </w:tcPr>
          <w:p w14:paraId="1F764E68"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18AABA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68C5B4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3BB87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C5AC01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0879A74" w14:textId="77777777" w:rsidR="00464553" w:rsidRPr="006A02C3" w:rsidRDefault="00464553" w:rsidP="00C87C71">
            <w:pPr>
              <w:pStyle w:val="GDP1"/>
            </w:pPr>
            <w:r w:rsidRPr="006A02C3">
              <w:t xml:space="preserve">Lấy dữ liệu từ bảng </w:t>
            </w:r>
            <w:r w:rsidRPr="006A02C3">
              <w:rPr>
                <w:lang w:val="vi-VN"/>
              </w:rPr>
              <w:t>WAREHOUSE_GROUP.</w:t>
            </w:r>
            <w:r w:rsidRPr="006A02C3">
              <w:t>STATUS</w:t>
            </w:r>
          </w:p>
        </w:tc>
      </w:tr>
      <w:tr w:rsidR="00464553" w:rsidRPr="006A02C3" w14:paraId="090EF4DB" w14:textId="77777777" w:rsidTr="006D0B7A">
        <w:tc>
          <w:tcPr>
            <w:tcW w:w="13676" w:type="dxa"/>
            <w:gridSpan w:val="6"/>
          </w:tcPr>
          <w:p w14:paraId="2F6D24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4A92F0C8" w14:textId="77777777" w:rsidTr="006D0B7A">
        <w:tc>
          <w:tcPr>
            <w:tcW w:w="828" w:type="dxa"/>
          </w:tcPr>
          <w:p w14:paraId="1DD42F41"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7025A5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Chỉnh sửa</w:t>
            </w:r>
          </w:p>
        </w:tc>
        <w:tc>
          <w:tcPr>
            <w:tcW w:w="1800" w:type="dxa"/>
          </w:tcPr>
          <w:p w14:paraId="6F3FBED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7B8A11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AD241B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F311F84" w14:textId="77777777" w:rsidR="00464553" w:rsidRPr="006A02C3" w:rsidRDefault="00464553" w:rsidP="00C87C71">
            <w:pPr>
              <w:pStyle w:val="GDP1"/>
            </w:pPr>
            <w:r w:rsidRPr="006A02C3">
              <w:t>Tooltip: Chỉnh sửa</w:t>
            </w:r>
          </w:p>
        </w:tc>
      </w:tr>
      <w:tr w:rsidR="00464553" w:rsidRPr="006A02C3" w14:paraId="440881F0" w14:textId="77777777" w:rsidTr="006D0B7A">
        <w:tc>
          <w:tcPr>
            <w:tcW w:w="828" w:type="dxa"/>
          </w:tcPr>
          <w:p w14:paraId="022BFCCE"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6C8E1D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Tạm ngưng/Mở lại</w:t>
            </w:r>
          </w:p>
        </w:tc>
        <w:tc>
          <w:tcPr>
            <w:tcW w:w="1800" w:type="dxa"/>
          </w:tcPr>
          <w:p w14:paraId="2313D5E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4B01C7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E55F9A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356A81F" w14:textId="77777777" w:rsidR="00464553" w:rsidRPr="006A02C3" w:rsidRDefault="00464553" w:rsidP="00C87C71">
            <w:pPr>
              <w:pStyle w:val="GDP1"/>
            </w:pPr>
            <w:r w:rsidRPr="006A02C3">
              <w:t>Tooltip: Tạm ngưng/ Mở lại</w:t>
            </w:r>
          </w:p>
          <w:p w14:paraId="0E7C9929" w14:textId="77777777" w:rsidR="00464553" w:rsidRPr="006A02C3" w:rsidRDefault="00464553" w:rsidP="00C87C71">
            <w:pPr>
              <w:pStyle w:val="GDP1"/>
            </w:pPr>
            <w:r w:rsidRPr="006A02C3">
              <w:t>Icon Tạm ngưng: chỉ xuất hiện trên bản ghi trạng thái Hoạt động</w:t>
            </w:r>
          </w:p>
          <w:p w14:paraId="5D0C82F3" w14:textId="77777777" w:rsidR="00464553" w:rsidRPr="006A02C3" w:rsidRDefault="00464553" w:rsidP="00C87C71">
            <w:pPr>
              <w:pStyle w:val="GDP1"/>
            </w:pPr>
            <w:r w:rsidRPr="006A02C3">
              <w:t>Icon Mở lại: chỉ xuất hiện trên bản ghi trạng thái Tạm ngưng</w:t>
            </w:r>
          </w:p>
        </w:tc>
      </w:tr>
    </w:tbl>
    <w:p w14:paraId="156DAFFA" w14:textId="77777777" w:rsidR="00464553" w:rsidRPr="006A02C3" w:rsidRDefault="00464553" w:rsidP="00512E56">
      <w:pPr>
        <w:spacing w:line="360" w:lineRule="auto"/>
        <w:rPr>
          <w:lang w:eastAsia="ar-SA"/>
        </w:rPr>
      </w:pPr>
    </w:p>
    <w:p w14:paraId="2C04D0DB" w14:textId="77777777" w:rsidR="00464553" w:rsidRPr="006A02C3" w:rsidRDefault="00464553" w:rsidP="00512E56">
      <w:pPr>
        <w:pStyle w:val="Heading5"/>
        <w:spacing w:line="360" w:lineRule="auto"/>
      </w:pPr>
      <w:r w:rsidRPr="006A02C3">
        <w:t>Thêm mới cụm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6E03A74" w14:textId="77777777" w:rsidTr="006D0B7A">
        <w:trPr>
          <w:tblHeader/>
        </w:trPr>
        <w:tc>
          <w:tcPr>
            <w:tcW w:w="828" w:type="dxa"/>
            <w:shd w:val="pct5" w:color="auto" w:fill="FFFFFF"/>
          </w:tcPr>
          <w:p w14:paraId="4FCD1C8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0ACC3F0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589A130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29D8010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5EAD3AF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36BB2CF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45B97592"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ABDD1B0" w14:textId="77777777" w:rsidTr="006D0B7A">
        <w:tc>
          <w:tcPr>
            <w:tcW w:w="13676" w:type="dxa"/>
            <w:gridSpan w:val="6"/>
          </w:tcPr>
          <w:p w14:paraId="132F5A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19F480F3" w14:textId="77777777" w:rsidTr="006D0B7A">
        <w:tc>
          <w:tcPr>
            <w:tcW w:w="828" w:type="dxa"/>
          </w:tcPr>
          <w:p w14:paraId="7F221B02"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5A7326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0E8FF95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45E25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AD25D1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34B4721" w14:textId="77777777" w:rsidR="00464553" w:rsidRPr="006A02C3" w:rsidRDefault="00464553" w:rsidP="00C87C71">
            <w:pPr>
              <w:pStyle w:val="GDP1"/>
            </w:pPr>
          </w:p>
        </w:tc>
      </w:tr>
      <w:tr w:rsidR="00464553" w:rsidRPr="006A02C3" w14:paraId="23F12525" w14:textId="77777777" w:rsidTr="006D0B7A">
        <w:tc>
          <w:tcPr>
            <w:tcW w:w="828" w:type="dxa"/>
          </w:tcPr>
          <w:p w14:paraId="5403BA73"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2E14B5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6B7A528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EBD16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702F6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7BDB5B7" w14:textId="77777777" w:rsidR="00464553" w:rsidRPr="006A02C3" w:rsidRDefault="00464553" w:rsidP="00C87C71">
            <w:pPr>
              <w:pStyle w:val="GDP1"/>
            </w:pPr>
          </w:p>
        </w:tc>
      </w:tr>
      <w:tr w:rsidR="00464553" w:rsidRPr="006A02C3" w14:paraId="022176BF" w14:textId="77777777" w:rsidTr="006D0B7A">
        <w:tc>
          <w:tcPr>
            <w:tcW w:w="13676" w:type="dxa"/>
            <w:gridSpan w:val="6"/>
          </w:tcPr>
          <w:p w14:paraId="752AB2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Thông tin cơ bản</w:t>
            </w:r>
          </w:p>
        </w:tc>
      </w:tr>
      <w:tr w:rsidR="00464553" w:rsidRPr="006A02C3" w14:paraId="3D52A4B7" w14:textId="77777777" w:rsidTr="006D0B7A">
        <w:tc>
          <w:tcPr>
            <w:tcW w:w="828" w:type="dxa"/>
          </w:tcPr>
          <w:p w14:paraId="58D520FA" w14:textId="77777777" w:rsidR="00464553" w:rsidRPr="006A02C3" w:rsidRDefault="00464553">
            <w:pPr>
              <w:pStyle w:val="TableData12"/>
              <w:numPr>
                <w:ilvl w:val="0"/>
                <w:numId w:val="44"/>
              </w:numPr>
              <w:spacing w:line="360" w:lineRule="auto"/>
              <w:rPr>
                <w:rFonts w:ascii="Times New Roman" w:hAnsi="Times New Roman"/>
                <w:sz w:val="24"/>
                <w:szCs w:val="24"/>
              </w:rPr>
            </w:pPr>
          </w:p>
        </w:tc>
        <w:tc>
          <w:tcPr>
            <w:tcW w:w="2070" w:type="dxa"/>
          </w:tcPr>
          <w:p w14:paraId="035EFB6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w:t>
            </w:r>
            <w:r w:rsidRPr="006A02C3">
              <w:rPr>
                <w:rFonts w:ascii="Times New Roman" w:hAnsi="Times New Roman"/>
                <w:sz w:val="24"/>
                <w:szCs w:val="24"/>
                <w:lang w:val="vi-VN"/>
              </w:rPr>
              <w:t xml:space="preserve"> vị bán hàng</w:t>
            </w:r>
            <w:r w:rsidRPr="006A02C3">
              <w:rPr>
                <w:rFonts w:ascii="Times New Roman" w:hAnsi="Times New Roman"/>
                <w:sz w:val="24"/>
                <w:szCs w:val="24"/>
              </w:rPr>
              <w:t>*</w:t>
            </w:r>
          </w:p>
        </w:tc>
        <w:tc>
          <w:tcPr>
            <w:tcW w:w="1800" w:type="dxa"/>
          </w:tcPr>
          <w:p w14:paraId="6DDE79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Autocomplete </w:t>
            </w:r>
          </w:p>
        </w:tc>
        <w:tc>
          <w:tcPr>
            <w:tcW w:w="1598" w:type="dxa"/>
          </w:tcPr>
          <w:p w14:paraId="0AEAE53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068C0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DAA238E" w14:textId="77777777" w:rsidR="00464553" w:rsidRPr="006A02C3" w:rsidRDefault="00464553" w:rsidP="00C87C71">
            <w:pPr>
              <w:pStyle w:val="GDP1"/>
            </w:pPr>
            <w:r w:rsidRPr="006A02C3">
              <w:t>Tập giá trị {Load danh sách đơn vị có thuộc tính phân phối hàng hóa trạng thái Hoạt động &amp; thuộc phạm vi phân quyền của user login – hiển thị theo cấu trúc cây}. Hiển thị [Tên đơn vị]. Bảng OPT_DIST_UNIT_REF join DIST_UNIT, lấy CODE -  NAME.</w:t>
            </w:r>
          </w:p>
          <w:p w14:paraId="0322ED69" w14:textId="77777777" w:rsidR="00464553" w:rsidRPr="006A02C3" w:rsidRDefault="00464553" w:rsidP="00C87C71">
            <w:pPr>
              <w:pStyle w:val="GDP1"/>
            </w:pPr>
            <w:r w:rsidRPr="006A02C3">
              <w:t>Bắt buộc chọn</w:t>
            </w:r>
          </w:p>
          <w:p w14:paraId="6DFA7B21" w14:textId="77777777" w:rsidR="00464553" w:rsidRPr="006A02C3" w:rsidRDefault="00464553" w:rsidP="00C87C71">
            <w:pPr>
              <w:pStyle w:val="GDP1"/>
            </w:pPr>
            <w:r w:rsidRPr="006A02C3">
              <w:t>Lưu vào bảng WAREHOUSE_GROUP.DIST_UNIT_ID</w:t>
            </w:r>
          </w:p>
        </w:tc>
      </w:tr>
      <w:tr w:rsidR="00464553" w:rsidRPr="006A02C3" w14:paraId="5B246434" w14:textId="77777777" w:rsidTr="006D0B7A">
        <w:tc>
          <w:tcPr>
            <w:tcW w:w="828" w:type="dxa"/>
          </w:tcPr>
          <w:p w14:paraId="2685D779"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77A8125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w:t>
            </w:r>
            <w:r w:rsidRPr="006A02C3">
              <w:rPr>
                <w:rFonts w:ascii="Times New Roman" w:hAnsi="Times New Roman"/>
                <w:sz w:val="24"/>
                <w:szCs w:val="24"/>
                <w:lang w:val="vi-VN"/>
              </w:rPr>
              <w:t xml:space="preserve"> cụm kho</w:t>
            </w:r>
            <w:r w:rsidRPr="006A02C3">
              <w:rPr>
                <w:rFonts w:ascii="Times New Roman" w:hAnsi="Times New Roman"/>
                <w:sz w:val="24"/>
                <w:szCs w:val="24"/>
              </w:rPr>
              <w:t>*</w:t>
            </w:r>
          </w:p>
        </w:tc>
        <w:tc>
          <w:tcPr>
            <w:tcW w:w="1800" w:type="dxa"/>
          </w:tcPr>
          <w:p w14:paraId="05D5C9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759CA7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5D571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86FC684" w14:textId="77777777" w:rsidR="00464553" w:rsidRPr="006A02C3" w:rsidRDefault="00464553" w:rsidP="00C87C71">
            <w:pPr>
              <w:pStyle w:val="GDP1"/>
            </w:pPr>
            <w:r w:rsidRPr="006A02C3">
              <w:t>Bắt buộc nhập</w:t>
            </w:r>
          </w:p>
          <w:p w14:paraId="331F8454" w14:textId="77777777" w:rsidR="00464553" w:rsidRPr="006A02C3" w:rsidRDefault="00464553" w:rsidP="00C87C71">
            <w:pPr>
              <w:pStyle w:val="GDP1"/>
            </w:pPr>
            <w:r w:rsidRPr="006A02C3">
              <w:t>Lưu vào bảng WAREHOUSE_GROUP.CODE</w:t>
            </w:r>
          </w:p>
        </w:tc>
      </w:tr>
      <w:tr w:rsidR="00464553" w:rsidRPr="006A02C3" w14:paraId="14992755" w14:textId="77777777" w:rsidTr="006D0B7A">
        <w:tc>
          <w:tcPr>
            <w:tcW w:w="828" w:type="dxa"/>
          </w:tcPr>
          <w:p w14:paraId="1E2508FE"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0DD6B3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w:t>
            </w:r>
            <w:r w:rsidRPr="006A02C3">
              <w:rPr>
                <w:rFonts w:ascii="Times New Roman" w:hAnsi="Times New Roman"/>
                <w:sz w:val="24"/>
                <w:szCs w:val="24"/>
                <w:lang w:val="vi-VN"/>
              </w:rPr>
              <w:t xml:space="preserve"> cụm kho</w:t>
            </w:r>
            <w:r w:rsidRPr="006A02C3">
              <w:rPr>
                <w:rFonts w:ascii="Times New Roman" w:hAnsi="Times New Roman"/>
                <w:sz w:val="24"/>
                <w:szCs w:val="24"/>
              </w:rPr>
              <w:t>*</w:t>
            </w:r>
          </w:p>
        </w:tc>
        <w:tc>
          <w:tcPr>
            <w:tcW w:w="1800" w:type="dxa"/>
          </w:tcPr>
          <w:p w14:paraId="00B2A8F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61092B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7CD2B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5085049" w14:textId="77777777" w:rsidR="00464553" w:rsidRPr="006A02C3" w:rsidRDefault="00464553" w:rsidP="00C87C71">
            <w:pPr>
              <w:pStyle w:val="GDP1"/>
            </w:pPr>
            <w:r w:rsidRPr="006A02C3">
              <w:t>Bắt buộc nhập</w:t>
            </w:r>
          </w:p>
          <w:p w14:paraId="3AFCF03D" w14:textId="77777777" w:rsidR="00464553" w:rsidRPr="006A02C3" w:rsidRDefault="00464553" w:rsidP="00C87C71">
            <w:pPr>
              <w:pStyle w:val="GDP1"/>
            </w:pPr>
            <w:r w:rsidRPr="006A02C3">
              <w:t>Lưu vào bảng WAREHOUSE_GROUP.NAME</w:t>
            </w:r>
          </w:p>
        </w:tc>
      </w:tr>
      <w:tr w:rsidR="00464553" w:rsidRPr="006A02C3" w14:paraId="373FD540" w14:textId="77777777" w:rsidTr="006D0B7A">
        <w:tc>
          <w:tcPr>
            <w:tcW w:w="828" w:type="dxa"/>
          </w:tcPr>
          <w:p w14:paraId="5286B32E"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1494DA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Mô tả</w:t>
            </w:r>
          </w:p>
        </w:tc>
        <w:tc>
          <w:tcPr>
            <w:tcW w:w="1800" w:type="dxa"/>
          </w:tcPr>
          <w:p w14:paraId="2D933F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Textarea [512]</w:t>
            </w:r>
          </w:p>
        </w:tc>
        <w:tc>
          <w:tcPr>
            <w:tcW w:w="1598" w:type="dxa"/>
          </w:tcPr>
          <w:p w14:paraId="04F9FC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56648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FF1B880" w14:textId="77777777" w:rsidR="00464553" w:rsidRPr="006A02C3" w:rsidRDefault="00464553" w:rsidP="00C87C71">
            <w:pPr>
              <w:pStyle w:val="GDP1"/>
            </w:pPr>
            <w:r w:rsidRPr="006A02C3">
              <w:t>Lưu vào bảng WAREHOUSE_GROUP.DESCRIPTION</w:t>
            </w:r>
          </w:p>
        </w:tc>
      </w:tr>
      <w:tr w:rsidR="00464553" w:rsidRPr="006A02C3" w14:paraId="32CFB45E" w14:textId="77777777" w:rsidTr="006D0B7A">
        <w:tc>
          <w:tcPr>
            <w:tcW w:w="13676" w:type="dxa"/>
            <w:gridSpan w:val="6"/>
          </w:tcPr>
          <w:p w14:paraId="26E4CE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Thông tin địa chỉ</w:t>
            </w:r>
          </w:p>
        </w:tc>
      </w:tr>
      <w:tr w:rsidR="00464553" w:rsidRPr="006A02C3" w14:paraId="70031D59" w14:textId="77777777" w:rsidTr="006D0B7A">
        <w:tc>
          <w:tcPr>
            <w:tcW w:w="828" w:type="dxa"/>
          </w:tcPr>
          <w:p w14:paraId="6547374A"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7820F41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Số nhà*</w:t>
            </w:r>
          </w:p>
        </w:tc>
        <w:tc>
          <w:tcPr>
            <w:tcW w:w="1800" w:type="dxa"/>
          </w:tcPr>
          <w:p w14:paraId="2341DB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308A8A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DDE34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0973CD7" w14:textId="77777777" w:rsidR="00464553" w:rsidRPr="006A02C3" w:rsidRDefault="00464553" w:rsidP="00C87C71">
            <w:pPr>
              <w:pStyle w:val="GDP1"/>
            </w:pPr>
            <w:r w:rsidRPr="006A02C3">
              <w:t>Bắt buộc chọn</w:t>
            </w:r>
          </w:p>
          <w:p w14:paraId="2505F134" w14:textId="77777777" w:rsidR="00464553" w:rsidRPr="006A02C3" w:rsidRDefault="00464553" w:rsidP="00C87C71">
            <w:pPr>
              <w:pStyle w:val="GDP1"/>
            </w:pPr>
            <w:r w:rsidRPr="006A02C3">
              <w:t>Lưu vào bảng WAREHOUSE_GROUP_LOCATION. HOUSE_NUMBER</w:t>
            </w:r>
          </w:p>
        </w:tc>
      </w:tr>
      <w:tr w:rsidR="00464553" w:rsidRPr="006A02C3" w14:paraId="147B2A55" w14:textId="77777777" w:rsidTr="006D0B7A">
        <w:tc>
          <w:tcPr>
            <w:tcW w:w="828" w:type="dxa"/>
          </w:tcPr>
          <w:p w14:paraId="4289C7C8"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3AC225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đường*</w:t>
            </w:r>
          </w:p>
        </w:tc>
        <w:tc>
          <w:tcPr>
            <w:tcW w:w="1800" w:type="dxa"/>
          </w:tcPr>
          <w:p w14:paraId="4528D4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4A7A24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AE1DC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5E7583B" w14:textId="77777777" w:rsidR="00464553" w:rsidRPr="006A02C3" w:rsidRDefault="00464553" w:rsidP="00C87C71">
            <w:pPr>
              <w:pStyle w:val="GDP1"/>
            </w:pPr>
            <w:r w:rsidRPr="006A02C3">
              <w:t>Bắt buộc chọn</w:t>
            </w:r>
          </w:p>
          <w:p w14:paraId="2730C17A" w14:textId="77777777" w:rsidR="00464553" w:rsidRPr="006A02C3" w:rsidRDefault="00464553" w:rsidP="00C87C71">
            <w:pPr>
              <w:pStyle w:val="GDP1"/>
            </w:pPr>
            <w:r w:rsidRPr="006A02C3">
              <w:t>Lưu vào bảng WAREHOUSE_GROUP_LOCATION. STREET</w:t>
            </w:r>
          </w:p>
        </w:tc>
      </w:tr>
      <w:tr w:rsidR="00464553" w:rsidRPr="006A02C3" w14:paraId="28404EE7" w14:textId="77777777" w:rsidTr="006D0B7A">
        <w:tc>
          <w:tcPr>
            <w:tcW w:w="828" w:type="dxa"/>
          </w:tcPr>
          <w:p w14:paraId="5413BD85"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145A6B7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Địa chỉ_Quận/Huyện - Tỉnh/Thành*</w:t>
            </w:r>
          </w:p>
        </w:tc>
        <w:tc>
          <w:tcPr>
            <w:tcW w:w="1800" w:type="dxa"/>
          </w:tcPr>
          <w:p w14:paraId="6BD967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Autocomplte</w:t>
            </w:r>
          </w:p>
        </w:tc>
        <w:tc>
          <w:tcPr>
            <w:tcW w:w="1598" w:type="dxa"/>
          </w:tcPr>
          <w:p w14:paraId="0E527D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DA8E20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2F4B82F" w14:textId="77777777" w:rsidR="00464553" w:rsidRPr="006A02C3" w:rsidRDefault="00464553" w:rsidP="00C87C71">
            <w:pPr>
              <w:pStyle w:val="GDP1"/>
            </w:pPr>
            <w:r w:rsidRPr="006A02C3">
              <w:t>Tập giá trị {Load từ bảng AREA}</w:t>
            </w:r>
          </w:p>
          <w:p w14:paraId="214AA40A" w14:textId="77777777" w:rsidR="00464553" w:rsidRPr="006A02C3" w:rsidRDefault="00464553" w:rsidP="00C87C71">
            <w:pPr>
              <w:pStyle w:val="GDP1"/>
            </w:pPr>
            <w:r w:rsidRPr="006A02C3">
              <w:t>Bắt buộc chọn</w:t>
            </w:r>
          </w:p>
          <w:p w14:paraId="4783D99E" w14:textId="77777777" w:rsidR="00464553" w:rsidRPr="006A02C3" w:rsidRDefault="00464553" w:rsidP="00C87C71">
            <w:pPr>
              <w:pStyle w:val="GDP1"/>
            </w:pPr>
            <w:r w:rsidRPr="006A02C3">
              <w:t>Lưu vào bảng WAREHOUSE_GROUP_LOCATION. AREA_ID</w:t>
            </w:r>
          </w:p>
        </w:tc>
      </w:tr>
      <w:tr w:rsidR="00464553" w:rsidRPr="006A02C3" w14:paraId="5C8166AB" w14:textId="77777777" w:rsidTr="006D0B7A">
        <w:tc>
          <w:tcPr>
            <w:tcW w:w="828" w:type="dxa"/>
          </w:tcPr>
          <w:p w14:paraId="461FB8DA"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4A03613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Địa chỉ_Phường/Xã*</w:t>
            </w:r>
          </w:p>
        </w:tc>
        <w:tc>
          <w:tcPr>
            <w:tcW w:w="1800" w:type="dxa"/>
          </w:tcPr>
          <w:p w14:paraId="7EB5EC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244667D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C09A0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853DE94" w14:textId="77777777" w:rsidR="00464553" w:rsidRPr="006A02C3" w:rsidRDefault="00464553" w:rsidP="00C87C71">
            <w:pPr>
              <w:pStyle w:val="GDP1"/>
            </w:pPr>
            <w:r w:rsidRPr="006A02C3">
              <w:t>Tập giá trị {Load từ bảng AREA}</w:t>
            </w:r>
          </w:p>
          <w:p w14:paraId="248EBEFD" w14:textId="77777777" w:rsidR="00464553" w:rsidRPr="006A02C3" w:rsidRDefault="00464553" w:rsidP="00C87C71">
            <w:pPr>
              <w:pStyle w:val="GDP1"/>
            </w:pPr>
            <w:r w:rsidRPr="006A02C3">
              <w:t>Bắt buộc chọn</w:t>
            </w:r>
          </w:p>
          <w:p w14:paraId="1341C6FB" w14:textId="77777777" w:rsidR="00464553" w:rsidRPr="006A02C3" w:rsidRDefault="00464553" w:rsidP="00C87C71">
            <w:pPr>
              <w:pStyle w:val="GDP1"/>
            </w:pPr>
            <w:r w:rsidRPr="006A02C3">
              <w:t>Load theo cbx Quận/Huyện - Tỉnh/Thành</w:t>
            </w:r>
          </w:p>
          <w:p w14:paraId="5D7B4135" w14:textId="77777777" w:rsidR="00464553" w:rsidRPr="006A02C3" w:rsidRDefault="00464553" w:rsidP="00C87C71">
            <w:pPr>
              <w:pStyle w:val="GDP1"/>
            </w:pPr>
            <w:r w:rsidRPr="006A02C3">
              <w:t xml:space="preserve">Lưu vào bảng WAREHOUSE_GROUP_LOCATION. </w:t>
            </w:r>
            <w:r w:rsidRPr="006A02C3">
              <w:lastRenderedPageBreak/>
              <w:t>AREA_ID</w:t>
            </w:r>
          </w:p>
        </w:tc>
      </w:tr>
      <w:tr w:rsidR="00464553" w:rsidRPr="006A02C3" w14:paraId="73F723CB" w14:textId="77777777" w:rsidTr="006D0B7A">
        <w:tc>
          <w:tcPr>
            <w:tcW w:w="13676" w:type="dxa"/>
            <w:gridSpan w:val="6"/>
          </w:tcPr>
          <w:p w14:paraId="6B4C94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Bản đồ</w:t>
            </w:r>
          </w:p>
        </w:tc>
      </w:tr>
      <w:tr w:rsidR="00464553" w:rsidRPr="006A02C3" w14:paraId="2E04D5F3" w14:textId="77777777" w:rsidTr="006D0B7A">
        <w:tc>
          <w:tcPr>
            <w:tcW w:w="828" w:type="dxa"/>
          </w:tcPr>
          <w:p w14:paraId="6B25105D"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07F1B61A"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Bản đồ</w:t>
            </w:r>
          </w:p>
        </w:tc>
        <w:tc>
          <w:tcPr>
            <w:tcW w:w="1800" w:type="dxa"/>
          </w:tcPr>
          <w:p w14:paraId="5EE3AFBA"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Maps</w:t>
            </w:r>
          </w:p>
        </w:tc>
        <w:tc>
          <w:tcPr>
            <w:tcW w:w="1598" w:type="dxa"/>
          </w:tcPr>
          <w:p w14:paraId="5FD959D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057B2A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F6E1ABF" w14:textId="77777777" w:rsidR="00464553" w:rsidRPr="006A02C3" w:rsidRDefault="00464553" w:rsidP="00C87C71">
            <w:pPr>
              <w:pStyle w:val="GDP1"/>
            </w:pPr>
          </w:p>
        </w:tc>
      </w:tr>
      <w:tr w:rsidR="00464553" w:rsidRPr="006A02C3" w14:paraId="468A8901" w14:textId="77777777" w:rsidTr="006D0B7A">
        <w:tc>
          <w:tcPr>
            <w:tcW w:w="828" w:type="dxa"/>
          </w:tcPr>
          <w:p w14:paraId="0A908679"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6583967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Tọa</w:t>
            </w:r>
            <w:r w:rsidRPr="006A02C3">
              <w:rPr>
                <w:rFonts w:ascii="Times New Roman" w:hAnsi="Times New Roman"/>
                <w:sz w:val="24"/>
                <w:szCs w:val="24"/>
                <w:lang w:val="vi-VN"/>
              </w:rPr>
              <w:t xml:space="preserve"> độ</w:t>
            </w:r>
          </w:p>
        </w:tc>
        <w:tc>
          <w:tcPr>
            <w:tcW w:w="1800" w:type="dxa"/>
          </w:tcPr>
          <w:p w14:paraId="04302A27"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Textbox</w:t>
            </w:r>
            <w:r w:rsidRPr="006A02C3">
              <w:rPr>
                <w:rFonts w:ascii="Times New Roman" w:hAnsi="Times New Roman"/>
                <w:sz w:val="24"/>
                <w:szCs w:val="24"/>
                <w:lang w:val="vi-VN"/>
              </w:rPr>
              <w:t xml:space="preserve"> [256]</w:t>
            </w:r>
          </w:p>
        </w:tc>
        <w:tc>
          <w:tcPr>
            <w:tcW w:w="1598" w:type="dxa"/>
          </w:tcPr>
          <w:p w14:paraId="46CDC2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EA218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B89F50C" w14:textId="77777777" w:rsidR="00464553" w:rsidRPr="006A02C3" w:rsidRDefault="00464553" w:rsidP="00C87C71">
            <w:pPr>
              <w:pStyle w:val="GDP1"/>
            </w:pPr>
            <w:r w:rsidRPr="006A02C3">
              <w:t>Lưu vào bảng WAREHOUSE_GROUP_LOCATION. LAT - LNG</w:t>
            </w:r>
          </w:p>
        </w:tc>
      </w:tr>
      <w:tr w:rsidR="00464553" w:rsidRPr="006A02C3" w14:paraId="07BB6995" w14:textId="77777777" w:rsidTr="006D0B7A">
        <w:tc>
          <w:tcPr>
            <w:tcW w:w="828" w:type="dxa"/>
          </w:tcPr>
          <w:p w14:paraId="4BB6B551" w14:textId="77777777" w:rsidR="00464553" w:rsidRPr="006A02C3" w:rsidRDefault="00464553">
            <w:pPr>
              <w:pStyle w:val="TableData12"/>
              <w:numPr>
                <w:ilvl w:val="0"/>
                <w:numId w:val="26"/>
              </w:numPr>
              <w:spacing w:line="360" w:lineRule="auto"/>
              <w:rPr>
                <w:rFonts w:ascii="Times New Roman" w:hAnsi="Times New Roman"/>
                <w:sz w:val="24"/>
                <w:szCs w:val="24"/>
              </w:rPr>
            </w:pPr>
          </w:p>
        </w:tc>
        <w:tc>
          <w:tcPr>
            <w:tcW w:w="2070" w:type="dxa"/>
          </w:tcPr>
          <w:p w14:paraId="3B56C8FB"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lang w:val="vi-VN"/>
              </w:rPr>
              <w:t>Địa chỉ theo tọa độ</w:t>
            </w:r>
          </w:p>
        </w:tc>
        <w:tc>
          <w:tcPr>
            <w:tcW w:w="1800" w:type="dxa"/>
          </w:tcPr>
          <w:p w14:paraId="0B6915E3"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Textbox</w:t>
            </w:r>
            <w:r w:rsidRPr="006A02C3">
              <w:rPr>
                <w:rFonts w:ascii="Times New Roman" w:hAnsi="Times New Roman"/>
                <w:sz w:val="24"/>
                <w:szCs w:val="24"/>
                <w:lang w:val="vi-VN"/>
              </w:rPr>
              <w:t xml:space="preserve"> [256]</w:t>
            </w:r>
          </w:p>
        </w:tc>
        <w:tc>
          <w:tcPr>
            <w:tcW w:w="1598" w:type="dxa"/>
          </w:tcPr>
          <w:p w14:paraId="59794A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D30DF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70B4DFA" w14:textId="77777777" w:rsidR="00464553" w:rsidRPr="006A02C3" w:rsidRDefault="00464553" w:rsidP="00C87C71">
            <w:pPr>
              <w:pStyle w:val="GDP1"/>
            </w:pPr>
            <w:r w:rsidRPr="006A02C3">
              <w:t>Lưu vào bảng WAREHOUSE_GROUP_LOCATION. ADDRESS_MAP</w:t>
            </w:r>
          </w:p>
        </w:tc>
      </w:tr>
    </w:tbl>
    <w:p w14:paraId="3BCE330D" w14:textId="77777777" w:rsidR="00464553" w:rsidRPr="006A02C3" w:rsidRDefault="00464553" w:rsidP="00512E56">
      <w:pPr>
        <w:spacing w:line="360" w:lineRule="auto"/>
        <w:rPr>
          <w:lang w:eastAsia="ar-SA"/>
        </w:rPr>
      </w:pPr>
    </w:p>
    <w:p w14:paraId="70893CDB" w14:textId="77777777" w:rsidR="00464553" w:rsidRPr="006A02C3" w:rsidRDefault="00464553" w:rsidP="00512E56">
      <w:pPr>
        <w:pStyle w:val="Heading5"/>
        <w:spacing w:line="360" w:lineRule="auto"/>
      </w:pPr>
      <w:r w:rsidRPr="006A02C3">
        <w:t>Chỉnh sửa cụm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51A9566" w14:textId="77777777" w:rsidTr="006D0B7A">
        <w:trPr>
          <w:tblHeader/>
        </w:trPr>
        <w:tc>
          <w:tcPr>
            <w:tcW w:w="828" w:type="dxa"/>
            <w:shd w:val="pct5" w:color="auto" w:fill="FFFFFF"/>
          </w:tcPr>
          <w:p w14:paraId="5BF0942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771242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0A844FD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10F7F85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13FF30D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400299E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3ED60F6D"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F5ECDD7" w14:textId="77777777" w:rsidTr="006D0B7A">
        <w:tc>
          <w:tcPr>
            <w:tcW w:w="13676" w:type="dxa"/>
            <w:gridSpan w:val="6"/>
          </w:tcPr>
          <w:p w14:paraId="57E24A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4C02EA62" w14:textId="77777777" w:rsidTr="006D0B7A">
        <w:tc>
          <w:tcPr>
            <w:tcW w:w="828" w:type="dxa"/>
          </w:tcPr>
          <w:p w14:paraId="130B6482"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371B99E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38ED1C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B7D4A4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09887F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6A53C30" w14:textId="77777777" w:rsidR="00464553" w:rsidRPr="006A02C3" w:rsidRDefault="00464553" w:rsidP="00C87C71">
            <w:pPr>
              <w:pStyle w:val="GDP1"/>
            </w:pPr>
          </w:p>
        </w:tc>
      </w:tr>
      <w:tr w:rsidR="00464553" w:rsidRPr="006A02C3" w14:paraId="41044ED3" w14:textId="77777777" w:rsidTr="006D0B7A">
        <w:tc>
          <w:tcPr>
            <w:tcW w:w="828" w:type="dxa"/>
          </w:tcPr>
          <w:p w14:paraId="26E68F7D"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761B78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Lưu</w:t>
            </w:r>
          </w:p>
        </w:tc>
        <w:tc>
          <w:tcPr>
            <w:tcW w:w="1800" w:type="dxa"/>
          </w:tcPr>
          <w:p w14:paraId="16F3CB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1DA27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936EA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AD88F74" w14:textId="77777777" w:rsidR="00464553" w:rsidRPr="006A02C3" w:rsidRDefault="00464553" w:rsidP="00C87C71">
            <w:pPr>
              <w:pStyle w:val="GDP1"/>
            </w:pPr>
          </w:p>
        </w:tc>
      </w:tr>
      <w:tr w:rsidR="00464553" w:rsidRPr="006A02C3" w14:paraId="7FF78A7A" w14:textId="77777777" w:rsidTr="006D0B7A">
        <w:tc>
          <w:tcPr>
            <w:tcW w:w="13676" w:type="dxa"/>
            <w:gridSpan w:val="6"/>
          </w:tcPr>
          <w:p w14:paraId="5D50CDE4" w14:textId="77777777" w:rsidR="00464553" w:rsidRPr="006A02C3" w:rsidRDefault="00464553" w:rsidP="00512E56">
            <w:pPr>
              <w:pStyle w:val="TableData12"/>
              <w:spacing w:line="360" w:lineRule="auto"/>
              <w:rPr>
                <w:rFonts w:ascii="Times New Roman" w:hAnsi="Times New Roman"/>
                <w:i/>
                <w:sz w:val="24"/>
                <w:szCs w:val="24"/>
              </w:rPr>
            </w:pPr>
            <w:r w:rsidRPr="006A02C3">
              <w:rPr>
                <w:rFonts w:ascii="Times New Roman" w:hAnsi="Times New Roman"/>
                <w:i/>
                <w:sz w:val="24"/>
                <w:szCs w:val="24"/>
              </w:rPr>
              <w:t>Khi chỉnh sửa đối tượng giá trị mặc định load từ CSDL</w:t>
            </w:r>
          </w:p>
        </w:tc>
      </w:tr>
      <w:tr w:rsidR="00464553" w:rsidRPr="006A02C3" w14:paraId="498B3283" w14:textId="77777777" w:rsidTr="006D0B7A">
        <w:tc>
          <w:tcPr>
            <w:tcW w:w="13676" w:type="dxa"/>
            <w:gridSpan w:val="6"/>
          </w:tcPr>
          <w:p w14:paraId="568864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Thông tin cơ bản</w:t>
            </w:r>
          </w:p>
        </w:tc>
      </w:tr>
      <w:tr w:rsidR="00464553" w:rsidRPr="006A02C3" w14:paraId="1BAF52C3" w14:textId="77777777" w:rsidTr="006D0B7A">
        <w:tc>
          <w:tcPr>
            <w:tcW w:w="828" w:type="dxa"/>
          </w:tcPr>
          <w:p w14:paraId="7C1DBA7B"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1B87FA4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w:t>
            </w:r>
            <w:r w:rsidRPr="006A02C3">
              <w:rPr>
                <w:rFonts w:ascii="Times New Roman" w:hAnsi="Times New Roman"/>
                <w:sz w:val="24"/>
                <w:szCs w:val="24"/>
                <w:lang w:val="vi-VN"/>
              </w:rPr>
              <w:t xml:space="preserve"> vị</w:t>
            </w:r>
            <w:r w:rsidRPr="006A02C3">
              <w:rPr>
                <w:rFonts w:ascii="Times New Roman" w:hAnsi="Times New Roman"/>
                <w:sz w:val="24"/>
                <w:szCs w:val="24"/>
              </w:rPr>
              <w:t xml:space="preserve"> bán hàng</w:t>
            </w:r>
          </w:p>
        </w:tc>
        <w:tc>
          <w:tcPr>
            <w:tcW w:w="1800" w:type="dxa"/>
          </w:tcPr>
          <w:p w14:paraId="4A99E1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Autocomplete</w:t>
            </w:r>
          </w:p>
        </w:tc>
        <w:tc>
          <w:tcPr>
            <w:tcW w:w="1598" w:type="dxa"/>
          </w:tcPr>
          <w:p w14:paraId="0C704F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BAA701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49AA4C0" w14:textId="77777777" w:rsidR="00464553" w:rsidRPr="006A02C3" w:rsidRDefault="00464553" w:rsidP="00C87C71">
            <w:pPr>
              <w:pStyle w:val="GDP1"/>
            </w:pPr>
            <w:r w:rsidRPr="006A02C3">
              <w:t>Disable (Không được chỉnh sửa)</w:t>
            </w:r>
          </w:p>
        </w:tc>
      </w:tr>
      <w:tr w:rsidR="00464553" w:rsidRPr="006A02C3" w14:paraId="243401CE" w14:textId="77777777" w:rsidTr="006D0B7A">
        <w:tc>
          <w:tcPr>
            <w:tcW w:w="828" w:type="dxa"/>
          </w:tcPr>
          <w:p w14:paraId="3006C3BB"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0E8F9B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w:t>
            </w:r>
            <w:r w:rsidRPr="006A02C3">
              <w:rPr>
                <w:rFonts w:ascii="Times New Roman" w:hAnsi="Times New Roman"/>
                <w:sz w:val="24"/>
                <w:szCs w:val="24"/>
                <w:lang w:val="vi-VN"/>
              </w:rPr>
              <w:t xml:space="preserve"> cụm kho</w:t>
            </w:r>
          </w:p>
        </w:tc>
        <w:tc>
          <w:tcPr>
            <w:tcW w:w="1800" w:type="dxa"/>
          </w:tcPr>
          <w:p w14:paraId="365E89E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63DD277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64054E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D05023F" w14:textId="77777777" w:rsidR="00464553" w:rsidRPr="006A02C3" w:rsidRDefault="00464553" w:rsidP="00C87C71">
            <w:pPr>
              <w:pStyle w:val="GDP1"/>
            </w:pPr>
            <w:r w:rsidRPr="006A02C3">
              <w:t>Disable (Không được chỉnh sửa)</w:t>
            </w:r>
          </w:p>
        </w:tc>
      </w:tr>
      <w:tr w:rsidR="00464553" w:rsidRPr="006A02C3" w14:paraId="6ACABD77" w14:textId="77777777" w:rsidTr="006D0B7A">
        <w:tc>
          <w:tcPr>
            <w:tcW w:w="828" w:type="dxa"/>
          </w:tcPr>
          <w:p w14:paraId="7A360A48"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0635732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w:t>
            </w:r>
            <w:r w:rsidRPr="006A02C3">
              <w:rPr>
                <w:rFonts w:ascii="Times New Roman" w:hAnsi="Times New Roman"/>
                <w:sz w:val="24"/>
                <w:szCs w:val="24"/>
                <w:lang w:val="vi-VN"/>
              </w:rPr>
              <w:t xml:space="preserve"> cụm kho</w:t>
            </w:r>
            <w:r w:rsidRPr="006A02C3">
              <w:rPr>
                <w:rFonts w:ascii="Times New Roman" w:hAnsi="Times New Roman"/>
                <w:sz w:val="24"/>
                <w:szCs w:val="24"/>
              </w:rPr>
              <w:t>*</w:t>
            </w:r>
          </w:p>
        </w:tc>
        <w:tc>
          <w:tcPr>
            <w:tcW w:w="1800" w:type="dxa"/>
          </w:tcPr>
          <w:p w14:paraId="4B906B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7E77F0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A618FA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BCFF8DD" w14:textId="77777777" w:rsidR="00464553" w:rsidRPr="006A02C3" w:rsidRDefault="00464553" w:rsidP="00C87C71">
            <w:pPr>
              <w:pStyle w:val="GDP1"/>
            </w:pPr>
            <w:r w:rsidRPr="006A02C3">
              <w:t>Cho phép chỉnh sửa</w:t>
            </w:r>
          </w:p>
          <w:p w14:paraId="248B2D46" w14:textId="77777777" w:rsidR="00464553" w:rsidRPr="006A02C3" w:rsidRDefault="00464553" w:rsidP="00C87C71">
            <w:pPr>
              <w:pStyle w:val="GDP1"/>
            </w:pPr>
            <w:r w:rsidRPr="006A02C3">
              <w:t>Không được để trống</w:t>
            </w:r>
          </w:p>
          <w:p w14:paraId="0A549AFE" w14:textId="77777777" w:rsidR="00464553" w:rsidRPr="006A02C3" w:rsidRDefault="00464553" w:rsidP="00C87C71">
            <w:pPr>
              <w:pStyle w:val="GDP1"/>
            </w:pPr>
            <w:r w:rsidRPr="006A02C3">
              <w:t>Lưu vào bảng WAREHOUSE_GROUP.NAME</w:t>
            </w:r>
          </w:p>
        </w:tc>
      </w:tr>
      <w:tr w:rsidR="00464553" w:rsidRPr="006A02C3" w14:paraId="4CFD03A9" w14:textId="77777777" w:rsidTr="006D0B7A">
        <w:tc>
          <w:tcPr>
            <w:tcW w:w="828" w:type="dxa"/>
          </w:tcPr>
          <w:p w14:paraId="7ED36B19"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0FC09B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Mô tả</w:t>
            </w:r>
          </w:p>
        </w:tc>
        <w:tc>
          <w:tcPr>
            <w:tcW w:w="1800" w:type="dxa"/>
          </w:tcPr>
          <w:p w14:paraId="6B17ED2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Textarea [512]</w:t>
            </w:r>
          </w:p>
        </w:tc>
        <w:tc>
          <w:tcPr>
            <w:tcW w:w="1598" w:type="dxa"/>
          </w:tcPr>
          <w:p w14:paraId="0FF2E1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3B6DD3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9513F7A" w14:textId="77777777" w:rsidR="00464553" w:rsidRPr="006A02C3" w:rsidRDefault="00464553" w:rsidP="00C87C71">
            <w:pPr>
              <w:pStyle w:val="GDP1"/>
            </w:pPr>
            <w:r w:rsidRPr="006A02C3">
              <w:t>Lưu vào bảng WAREHOUSE_GROUP.DESCRIPTION</w:t>
            </w:r>
          </w:p>
        </w:tc>
      </w:tr>
      <w:tr w:rsidR="00464553" w:rsidRPr="006A02C3" w14:paraId="1E639941" w14:textId="77777777" w:rsidTr="006D0B7A">
        <w:tc>
          <w:tcPr>
            <w:tcW w:w="13676" w:type="dxa"/>
            <w:gridSpan w:val="6"/>
          </w:tcPr>
          <w:p w14:paraId="21824A2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Thông tin địa chỉ</w:t>
            </w:r>
          </w:p>
        </w:tc>
      </w:tr>
      <w:tr w:rsidR="00464553" w:rsidRPr="006A02C3" w14:paraId="13BF2640" w14:textId="77777777" w:rsidTr="006D0B7A">
        <w:tc>
          <w:tcPr>
            <w:tcW w:w="828" w:type="dxa"/>
          </w:tcPr>
          <w:p w14:paraId="6DFB1958"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550830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Số nhà*</w:t>
            </w:r>
          </w:p>
        </w:tc>
        <w:tc>
          <w:tcPr>
            <w:tcW w:w="1800" w:type="dxa"/>
          </w:tcPr>
          <w:p w14:paraId="36449D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016AB6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D6283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3D0F775" w14:textId="77777777" w:rsidR="00464553" w:rsidRPr="006A02C3" w:rsidRDefault="00464553" w:rsidP="00C87C71">
            <w:pPr>
              <w:pStyle w:val="GDP1"/>
            </w:pPr>
            <w:r w:rsidRPr="006A02C3">
              <w:t>Cho phép chỉnh sửa</w:t>
            </w:r>
          </w:p>
          <w:p w14:paraId="72B21B18" w14:textId="77777777" w:rsidR="00464553" w:rsidRPr="006A02C3" w:rsidRDefault="00464553" w:rsidP="00C87C71">
            <w:pPr>
              <w:pStyle w:val="GDP1"/>
            </w:pPr>
            <w:r w:rsidRPr="006A02C3">
              <w:t>Không được để trống</w:t>
            </w:r>
          </w:p>
          <w:p w14:paraId="35C64E85" w14:textId="77777777" w:rsidR="00464553" w:rsidRPr="006A02C3" w:rsidRDefault="00464553" w:rsidP="00C87C71">
            <w:pPr>
              <w:pStyle w:val="GDP1"/>
            </w:pPr>
            <w:r w:rsidRPr="006A02C3">
              <w:t>Lưu vào bảng WAREHOUSE_GROUP_LOCATION. HOUSE_NUMBER</w:t>
            </w:r>
          </w:p>
        </w:tc>
      </w:tr>
      <w:tr w:rsidR="00464553" w:rsidRPr="006A02C3" w14:paraId="3ECA118D" w14:textId="77777777" w:rsidTr="006D0B7A">
        <w:tc>
          <w:tcPr>
            <w:tcW w:w="828" w:type="dxa"/>
          </w:tcPr>
          <w:p w14:paraId="272B283D"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3DB36E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đường*</w:t>
            </w:r>
          </w:p>
        </w:tc>
        <w:tc>
          <w:tcPr>
            <w:tcW w:w="1800" w:type="dxa"/>
          </w:tcPr>
          <w:p w14:paraId="27A1E8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0958E13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1C479E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9868AD5" w14:textId="77777777" w:rsidR="00464553" w:rsidRPr="006A02C3" w:rsidRDefault="00464553" w:rsidP="00C87C71">
            <w:pPr>
              <w:pStyle w:val="GDP1"/>
            </w:pPr>
            <w:r w:rsidRPr="006A02C3">
              <w:t>Cho phép chỉnh sửa</w:t>
            </w:r>
          </w:p>
          <w:p w14:paraId="1988F263" w14:textId="77777777" w:rsidR="00464553" w:rsidRPr="006A02C3" w:rsidRDefault="00464553" w:rsidP="00C87C71">
            <w:pPr>
              <w:pStyle w:val="GDP1"/>
            </w:pPr>
            <w:r w:rsidRPr="006A02C3">
              <w:t>Không được để trống</w:t>
            </w:r>
          </w:p>
          <w:p w14:paraId="35C76DBF" w14:textId="77777777" w:rsidR="00464553" w:rsidRPr="006A02C3" w:rsidRDefault="00464553" w:rsidP="00C87C71">
            <w:pPr>
              <w:pStyle w:val="GDP1"/>
            </w:pPr>
            <w:r w:rsidRPr="006A02C3">
              <w:t xml:space="preserve">Lưu vào bảng </w:t>
            </w:r>
            <w:r w:rsidRPr="006A02C3">
              <w:lastRenderedPageBreak/>
              <w:t>WAREHOUSE_GROUP_LOCATION. STREET</w:t>
            </w:r>
          </w:p>
        </w:tc>
      </w:tr>
      <w:tr w:rsidR="00464553" w:rsidRPr="006A02C3" w14:paraId="5473B1A5" w14:textId="77777777" w:rsidTr="006D0B7A">
        <w:tc>
          <w:tcPr>
            <w:tcW w:w="828" w:type="dxa"/>
          </w:tcPr>
          <w:p w14:paraId="69102DE7"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2CBDF5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Địa chỉ_Quận/Huyện - Tỉnh/Thành*</w:t>
            </w:r>
          </w:p>
        </w:tc>
        <w:tc>
          <w:tcPr>
            <w:tcW w:w="1800" w:type="dxa"/>
          </w:tcPr>
          <w:p w14:paraId="0E7C14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Autocomplte</w:t>
            </w:r>
          </w:p>
        </w:tc>
        <w:tc>
          <w:tcPr>
            <w:tcW w:w="1598" w:type="dxa"/>
          </w:tcPr>
          <w:p w14:paraId="493AF3B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A5128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8C52E85" w14:textId="77777777" w:rsidR="00464553" w:rsidRPr="006A02C3" w:rsidRDefault="00464553" w:rsidP="00C87C71">
            <w:pPr>
              <w:pStyle w:val="GDP1"/>
            </w:pPr>
            <w:r w:rsidRPr="006A02C3">
              <w:t>Tập giá trị {Load từ bảng AREA}</w:t>
            </w:r>
          </w:p>
          <w:p w14:paraId="1F967DDC" w14:textId="77777777" w:rsidR="00464553" w:rsidRPr="006A02C3" w:rsidRDefault="00464553" w:rsidP="00C87C71">
            <w:pPr>
              <w:pStyle w:val="GDP1"/>
            </w:pPr>
            <w:r w:rsidRPr="006A02C3">
              <w:t>Cho phép chỉnh sửa</w:t>
            </w:r>
          </w:p>
          <w:p w14:paraId="6B6716B8" w14:textId="77777777" w:rsidR="00464553" w:rsidRPr="006A02C3" w:rsidRDefault="00464553" w:rsidP="00C87C71">
            <w:pPr>
              <w:pStyle w:val="GDP1"/>
            </w:pPr>
            <w:r w:rsidRPr="006A02C3">
              <w:t>Không được để trống</w:t>
            </w:r>
          </w:p>
          <w:p w14:paraId="6CDF7AB7" w14:textId="77777777" w:rsidR="00464553" w:rsidRPr="006A02C3" w:rsidRDefault="00464553" w:rsidP="00C87C71">
            <w:pPr>
              <w:pStyle w:val="GDP1"/>
            </w:pPr>
            <w:r w:rsidRPr="006A02C3">
              <w:t>Lưu vào bảng WAREHOUSE_GROUP_LOCATION. AREA_ID</w:t>
            </w:r>
          </w:p>
        </w:tc>
      </w:tr>
      <w:tr w:rsidR="00464553" w:rsidRPr="006A02C3" w14:paraId="15D8F1F1" w14:textId="77777777" w:rsidTr="006D0B7A">
        <w:tc>
          <w:tcPr>
            <w:tcW w:w="828" w:type="dxa"/>
          </w:tcPr>
          <w:p w14:paraId="7572E7D2"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54345E2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Địa chỉ_Phường/Xã*</w:t>
            </w:r>
          </w:p>
        </w:tc>
        <w:tc>
          <w:tcPr>
            <w:tcW w:w="1800" w:type="dxa"/>
          </w:tcPr>
          <w:p w14:paraId="780D93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3BE5529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79D5ED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B4B3F1C" w14:textId="77777777" w:rsidR="00464553" w:rsidRPr="006A02C3" w:rsidRDefault="00464553" w:rsidP="00C87C71">
            <w:pPr>
              <w:pStyle w:val="GDP1"/>
            </w:pPr>
            <w:r w:rsidRPr="006A02C3">
              <w:t>Tập giá trị {Load từ bảng AREA}</w:t>
            </w:r>
          </w:p>
          <w:p w14:paraId="30C0DE14" w14:textId="77777777" w:rsidR="00464553" w:rsidRPr="006A02C3" w:rsidRDefault="00464553" w:rsidP="00C87C71">
            <w:pPr>
              <w:pStyle w:val="GDP1"/>
            </w:pPr>
            <w:r w:rsidRPr="006A02C3">
              <w:t>Load theo cbx Quận/Huyện - Tỉnh/Thành</w:t>
            </w:r>
          </w:p>
          <w:p w14:paraId="721474FD" w14:textId="77777777" w:rsidR="00464553" w:rsidRPr="006A02C3" w:rsidRDefault="00464553" w:rsidP="00C87C71">
            <w:pPr>
              <w:pStyle w:val="GDP1"/>
            </w:pPr>
            <w:r w:rsidRPr="006A02C3">
              <w:t>Lưu vào bảng WAREHOUSE_GROUP_LOCATION. AREA_ID</w:t>
            </w:r>
          </w:p>
        </w:tc>
      </w:tr>
      <w:tr w:rsidR="00464553" w:rsidRPr="006A02C3" w14:paraId="5DE663A0" w14:textId="77777777" w:rsidTr="006D0B7A">
        <w:tc>
          <w:tcPr>
            <w:tcW w:w="13676" w:type="dxa"/>
            <w:gridSpan w:val="6"/>
          </w:tcPr>
          <w:p w14:paraId="3EC670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Lịch sử thay đổi địa chỉ</w:t>
            </w:r>
          </w:p>
        </w:tc>
      </w:tr>
      <w:tr w:rsidR="00464553" w:rsidRPr="006A02C3" w14:paraId="4D0303E1" w14:textId="77777777" w:rsidTr="006D0B7A">
        <w:tc>
          <w:tcPr>
            <w:tcW w:w="828" w:type="dxa"/>
          </w:tcPr>
          <w:p w14:paraId="6A88C7D1"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1C667CD6"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Thông</w:t>
            </w:r>
            <w:r w:rsidRPr="006A02C3">
              <w:rPr>
                <w:rFonts w:ascii="Times New Roman" w:hAnsi="Times New Roman"/>
                <w:sz w:val="24"/>
                <w:szCs w:val="24"/>
                <w:lang w:val="vi-VN"/>
              </w:rPr>
              <w:t xml:space="preserve"> tin địa chỉ</w:t>
            </w:r>
          </w:p>
        </w:tc>
        <w:tc>
          <w:tcPr>
            <w:tcW w:w="1800" w:type="dxa"/>
          </w:tcPr>
          <w:p w14:paraId="22CFE4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C7A01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FA80DD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D28459A" w14:textId="77777777" w:rsidR="00464553" w:rsidRPr="006A02C3" w:rsidRDefault="00464553" w:rsidP="00C87C71">
            <w:pPr>
              <w:pStyle w:val="GDP1"/>
              <w:rPr>
                <w:lang w:val="vi-VN"/>
              </w:rPr>
            </w:pPr>
            <w:r w:rsidRPr="006A02C3">
              <w:t xml:space="preserve">Lấy dữ liệu từ bảng </w:t>
            </w:r>
            <w:r w:rsidRPr="006A02C3">
              <w:rPr>
                <w:lang w:val="vi-VN"/>
              </w:rPr>
              <w:t>WAREHOUSE_GROUP_LOCATION.ADDRESS_LINE</w:t>
            </w:r>
          </w:p>
        </w:tc>
      </w:tr>
      <w:tr w:rsidR="00464553" w:rsidRPr="006A02C3" w14:paraId="0BBF738F" w14:textId="77777777" w:rsidTr="006D0B7A">
        <w:tc>
          <w:tcPr>
            <w:tcW w:w="828" w:type="dxa"/>
          </w:tcPr>
          <w:p w14:paraId="07B8ADE7"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52F41E41"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Trạng</w:t>
            </w:r>
            <w:r w:rsidRPr="006A02C3">
              <w:rPr>
                <w:rFonts w:ascii="Times New Roman" w:hAnsi="Times New Roman"/>
                <w:sz w:val="24"/>
                <w:szCs w:val="24"/>
                <w:lang w:val="vi-VN"/>
              </w:rPr>
              <w:t xml:space="preserve"> thái</w:t>
            </w:r>
          </w:p>
        </w:tc>
        <w:tc>
          <w:tcPr>
            <w:tcW w:w="1800" w:type="dxa"/>
          </w:tcPr>
          <w:p w14:paraId="7A398B50"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Label Column</w:t>
            </w:r>
          </w:p>
        </w:tc>
        <w:tc>
          <w:tcPr>
            <w:tcW w:w="1598" w:type="dxa"/>
          </w:tcPr>
          <w:p w14:paraId="0CA264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D0536C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C14243F" w14:textId="77777777" w:rsidR="00464553" w:rsidRPr="006A02C3" w:rsidRDefault="00464553" w:rsidP="00C87C71">
            <w:pPr>
              <w:pStyle w:val="GDP1"/>
              <w:rPr>
                <w:lang w:val="vi-VN"/>
              </w:rPr>
            </w:pPr>
            <w:r w:rsidRPr="006A02C3">
              <w:t>Lấy dữ liệu từ bảng</w:t>
            </w:r>
            <w:r w:rsidRPr="006A02C3">
              <w:rPr>
                <w:lang w:val="vi-VN"/>
              </w:rPr>
              <w:t xml:space="preserve"> WAREHOUSE_GROUP_LOCATION.IS_ACTI</w:t>
            </w:r>
            <w:r w:rsidRPr="006A02C3">
              <w:rPr>
                <w:lang w:val="vi-VN"/>
              </w:rPr>
              <w:lastRenderedPageBreak/>
              <w:t>VE</w:t>
            </w:r>
          </w:p>
        </w:tc>
      </w:tr>
      <w:tr w:rsidR="00464553" w:rsidRPr="006A02C3" w14:paraId="772A8B2D" w14:textId="77777777" w:rsidTr="006D0B7A">
        <w:tc>
          <w:tcPr>
            <w:tcW w:w="828" w:type="dxa"/>
          </w:tcPr>
          <w:p w14:paraId="4AC0F34A"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67423C84"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lang w:val="vi-VN"/>
              </w:rPr>
              <w:t xml:space="preserve"> Vị trí</w:t>
            </w:r>
          </w:p>
        </w:tc>
        <w:tc>
          <w:tcPr>
            <w:tcW w:w="1800" w:type="dxa"/>
          </w:tcPr>
          <w:p w14:paraId="73187D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0D975B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28FE74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5A7F338" w14:textId="77777777" w:rsidR="00464553" w:rsidRPr="006A02C3" w:rsidRDefault="00464553" w:rsidP="00C87C71">
            <w:pPr>
              <w:pStyle w:val="GDP1"/>
            </w:pPr>
          </w:p>
        </w:tc>
      </w:tr>
      <w:tr w:rsidR="00464553" w:rsidRPr="006A02C3" w14:paraId="0D0F6168" w14:textId="77777777" w:rsidTr="006D0B7A">
        <w:tc>
          <w:tcPr>
            <w:tcW w:w="13676" w:type="dxa"/>
            <w:gridSpan w:val="6"/>
          </w:tcPr>
          <w:p w14:paraId="362A3A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Bản đồ</w:t>
            </w:r>
          </w:p>
        </w:tc>
      </w:tr>
      <w:tr w:rsidR="00464553" w:rsidRPr="006A02C3" w14:paraId="55A7D567" w14:textId="77777777" w:rsidTr="006D0B7A">
        <w:tc>
          <w:tcPr>
            <w:tcW w:w="828" w:type="dxa"/>
          </w:tcPr>
          <w:p w14:paraId="22187A0C"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200ED8BB"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Bản đồ</w:t>
            </w:r>
          </w:p>
        </w:tc>
        <w:tc>
          <w:tcPr>
            <w:tcW w:w="1800" w:type="dxa"/>
          </w:tcPr>
          <w:p w14:paraId="749D4483"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Maps</w:t>
            </w:r>
          </w:p>
        </w:tc>
        <w:tc>
          <w:tcPr>
            <w:tcW w:w="1598" w:type="dxa"/>
          </w:tcPr>
          <w:p w14:paraId="505A59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535578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A6AFE3A" w14:textId="77777777" w:rsidR="00464553" w:rsidRPr="006A02C3" w:rsidRDefault="00464553" w:rsidP="00C87C71">
            <w:pPr>
              <w:pStyle w:val="GDP1"/>
            </w:pPr>
          </w:p>
        </w:tc>
      </w:tr>
      <w:tr w:rsidR="00464553" w:rsidRPr="006A02C3" w14:paraId="759F28CB" w14:textId="77777777" w:rsidTr="006D0B7A">
        <w:tc>
          <w:tcPr>
            <w:tcW w:w="828" w:type="dxa"/>
          </w:tcPr>
          <w:p w14:paraId="22B2C48F"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3F2B6A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Tọa</w:t>
            </w:r>
            <w:r w:rsidRPr="006A02C3">
              <w:rPr>
                <w:rFonts w:ascii="Times New Roman" w:hAnsi="Times New Roman"/>
                <w:sz w:val="24"/>
                <w:szCs w:val="24"/>
                <w:lang w:val="vi-VN"/>
              </w:rPr>
              <w:t xml:space="preserve"> độ</w:t>
            </w:r>
          </w:p>
        </w:tc>
        <w:tc>
          <w:tcPr>
            <w:tcW w:w="1800" w:type="dxa"/>
          </w:tcPr>
          <w:p w14:paraId="7F982450"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Textbox</w:t>
            </w:r>
            <w:r w:rsidRPr="006A02C3">
              <w:rPr>
                <w:rFonts w:ascii="Times New Roman" w:hAnsi="Times New Roman"/>
                <w:sz w:val="24"/>
                <w:szCs w:val="24"/>
                <w:lang w:val="vi-VN"/>
              </w:rPr>
              <w:t xml:space="preserve"> [256]</w:t>
            </w:r>
          </w:p>
        </w:tc>
        <w:tc>
          <w:tcPr>
            <w:tcW w:w="1598" w:type="dxa"/>
          </w:tcPr>
          <w:p w14:paraId="0AB616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679272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0E0A823" w14:textId="77777777" w:rsidR="00464553" w:rsidRPr="006A02C3" w:rsidRDefault="00464553" w:rsidP="00C87C71">
            <w:pPr>
              <w:pStyle w:val="GDP1"/>
            </w:pPr>
            <w:r w:rsidRPr="006A02C3">
              <w:t>Lưu vào bảng WAREHOUSE_GROUP_LOCATION. LAT - LNG</w:t>
            </w:r>
          </w:p>
        </w:tc>
      </w:tr>
      <w:tr w:rsidR="00464553" w:rsidRPr="006A02C3" w14:paraId="2AE1D307" w14:textId="77777777" w:rsidTr="006D0B7A">
        <w:tc>
          <w:tcPr>
            <w:tcW w:w="828" w:type="dxa"/>
          </w:tcPr>
          <w:p w14:paraId="75ECEB1B" w14:textId="77777777" w:rsidR="00464553" w:rsidRPr="006A02C3" w:rsidRDefault="00464553">
            <w:pPr>
              <w:pStyle w:val="TableData12"/>
              <w:numPr>
                <w:ilvl w:val="0"/>
                <w:numId w:val="27"/>
              </w:numPr>
              <w:spacing w:line="360" w:lineRule="auto"/>
              <w:rPr>
                <w:rFonts w:ascii="Times New Roman" w:hAnsi="Times New Roman"/>
                <w:sz w:val="24"/>
                <w:szCs w:val="24"/>
              </w:rPr>
            </w:pPr>
          </w:p>
        </w:tc>
        <w:tc>
          <w:tcPr>
            <w:tcW w:w="2070" w:type="dxa"/>
          </w:tcPr>
          <w:p w14:paraId="1D045249"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lang w:val="vi-VN"/>
              </w:rPr>
              <w:t>Địa chỉ theo tọa độ</w:t>
            </w:r>
          </w:p>
        </w:tc>
        <w:tc>
          <w:tcPr>
            <w:tcW w:w="1800" w:type="dxa"/>
          </w:tcPr>
          <w:p w14:paraId="49D58E84"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Textbox</w:t>
            </w:r>
            <w:r w:rsidRPr="006A02C3">
              <w:rPr>
                <w:rFonts w:ascii="Times New Roman" w:hAnsi="Times New Roman"/>
                <w:sz w:val="24"/>
                <w:szCs w:val="24"/>
                <w:lang w:val="vi-VN"/>
              </w:rPr>
              <w:t xml:space="preserve"> [256]</w:t>
            </w:r>
          </w:p>
        </w:tc>
        <w:tc>
          <w:tcPr>
            <w:tcW w:w="1598" w:type="dxa"/>
          </w:tcPr>
          <w:p w14:paraId="20C929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03DB1A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9D49195" w14:textId="77777777" w:rsidR="00464553" w:rsidRPr="006A02C3" w:rsidRDefault="00464553" w:rsidP="00C87C71">
            <w:pPr>
              <w:pStyle w:val="GDP1"/>
            </w:pPr>
            <w:r w:rsidRPr="006A02C3">
              <w:t>Lưu vào bảng WAREHOUSE_GROUP_LOCATION. ADDRESS_MAP</w:t>
            </w:r>
          </w:p>
        </w:tc>
      </w:tr>
    </w:tbl>
    <w:p w14:paraId="34697B7A" w14:textId="77777777" w:rsidR="00464553" w:rsidRPr="006A02C3" w:rsidRDefault="00464553" w:rsidP="00512E56">
      <w:pPr>
        <w:spacing w:line="360" w:lineRule="auto"/>
        <w:rPr>
          <w:lang w:eastAsia="ar-SA"/>
        </w:rPr>
      </w:pPr>
    </w:p>
    <w:p w14:paraId="4DB2B92F" w14:textId="77777777" w:rsidR="00464553" w:rsidRPr="006A02C3" w:rsidRDefault="00464553" w:rsidP="00512E56">
      <w:pPr>
        <w:pStyle w:val="Heading4"/>
        <w:spacing w:line="360" w:lineRule="auto"/>
      </w:pPr>
      <w:r w:rsidRPr="006A02C3">
        <w:lastRenderedPageBreak/>
        <w:t>Luồng nghiệp vụ</w:t>
      </w:r>
    </w:p>
    <w:p w14:paraId="5C770CF3" w14:textId="77777777" w:rsidR="00464553" w:rsidRPr="006A02C3" w:rsidRDefault="00464553" w:rsidP="00512E56">
      <w:pPr>
        <w:spacing w:line="360" w:lineRule="auto"/>
        <w:jc w:val="center"/>
      </w:pPr>
      <w:r w:rsidRPr="006A02C3">
        <w:rPr>
          <w:noProof/>
        </w:rPr>
        <w:drawing>
          <wp:inline distT="0" distB="0" distL="0" distR="0" wp14:anchorId="6932DC45" wp14:editId="5F393508">
            <wp:extent cx="6321425" cy="3903980"/>
            <wp:effectExtent l="0" t="0" r="0" b="0"/>
            <wp:docPr id="936062888" name="Picture 93606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1425" cy="3903980"/>
                    </a:xfrm>
                    <a:prstGeom prst="rect">
                      <a:avLst/>
                    </a:prstGeom>
                    <a:noFill/>
                    <a:ln>
                      <a:noFill/>
                    </a:ln>
                  </pic:spPr>
                </pic:pic>
              </a:graphicData>
            </a:graphic>
          </wp:inline>
        </w:drawing>
      </w:r>
    </w:p>
    <w:p w14:paraId="5E38AE0D" w14:textId="77777777" w:rsidR="00464553" w:rsidRPr="006A02C3" w:rsidRDefault="00464553" w:rsidP="00512E56">
      <w:pPr>
        <w:pStyle w:val="Heading5"/>
        <w:spacing w:line="360" w:lineRule="auto"/>
      </w:pPr>
      <w:r w:rsidRPr="006A02C3">
        <w:t>Xem danh sách &amp; tìm kiếm cụm kho</w:t>
      </w:r>
    </w:p>
    <w:p w14:paraId="3F7A1884" w14:textId="77777777" w:rsidR="00464553" w:rsidRPr="006A02C3" w:rsidRDefault="00464553">
      <w:pPr>
        <w:pStyle w:val="PAL0"/>
        <w:numPr>
          <w:ilvl w:val="0"/>
          <w:numId w:val="78"/>
        </w:numPr>
        <w:spacing w:line="360" w:lineRule="auto"/>
        <w:ind w:left="567"/>
      </w:pPr>
      <w:r w:rsidRPr="006A02C3">
        <w:t>Chuẩn bị dữ liệu (Khi người dùng click vào menu Kho &gt;&gt; Quản lý cụm kho)</w:t>
      </w:r>
    </w:p>
    <w:p w14:paraId="4A0B5A17" w14:textId="77777777" w:rsidR="00464553" w:rsidRPr="006A02C3" w:rsidRDefault="00464553" w:rsidP="00512E56">
      <w:pPr>
        <w:pStyle w:val="PAL1"/>
        <w:spacing w:line="360" w:lineRule="auto"/>
      </w:pPr>
      <w:r w:rsidRPr="006A02C3">
        <w:t>Dữ liệu: theo bảng [Mô tả chi tiết các thành phần]</w:t>
      </w:r>
    </w:p>
    <w:p w14:paraId="308C11E7" w14:textId="77777777" w:rsidR="00464553" w:rsidRPr="006A02C3" w:rsidRDefault="00464553" w:rsidP="00512E56">
      <w:pPr>
        <w:pStyle w:val="PAL0"/>
        <w:spacing w:line="360" w:lineRule="auto"/>
        <w:ind w:left="567"/>
      </w:pPr>
      <w:r w:rsidRPr="006A02C3">
        <w:t>Tìm kiếm (Khi người dùng nhập điều kiện tìm kiếm và click nút Tìm kiếm)</w:t>
      </w:r>
    </w:p>
    <w:p w14:paraId="089793D4" w14:textId="77777777" w:rsidR="00464553" w:rsidRPr="006A02C3" w:rsidRDefault="00464553" w:rsidP="00512E56">
      <w:pPr>
        <w:pStyle w:val="PAL1"/>
        <w:spacing w:line="360" w:lineRule="auto"/>
      </w:pPr>
      <w:r w:rsidRPr="006A02C3">
        <w:t>Thực hiện tìm kiếm dữ liệu và trả kết quả trên grid Danh sách từ bảng WAREHOUSE_GROUP:</w:t>
      </w:r>
    </w:p>
    <w:p w14:paraId="3A0ED560" w14:textId="77777777" w:rsidR="00464553" w:rsidRPr="006A02C3" w:rsidRDefault="00464553">
      <w:pPr>
        <w:pStyle w:val="PAL1"/>
        <w:numPr>
          <w:ilvl w:val="0"/>
          <w:numId w:val="68"/>
        </w:numPr>
        <w:spacing w:line="360" w:lineRule="auto"/>
        <w:ind w:left="1701"/>
      </w:pPr>
      <w:r w:rsidRPr="006A02C3">
        <w:lastRenderedPageBreak/>
        <w:t>Đơn vị: So sánh giá trị tìm kiếm với trường WAREHOUSE_GROUP. DIST_UNIT_ID</w:t>
      </w:r>
    </w:p>
    <w:p w14:paraId="661CA7E7" w14:textId="77777777" w:rsidR="00464553" w:rsidRPr="006A02C3" w:rsidRDefault="00464553">
      <w:pPr>
        <w:pStyle w:val="PAL1"/>
        <w:numPr>
          <w:ilvl w:val="0"/>
          <w:numId w:val="68"/>
        </w:numPr>
        <w:spacing w:line="360" w:lineRule="auto"/>
        <w:ind w:left="1701"/>
      </w:pPr>
      <w:r w:rsidRPr="006A02C3">
        <w:t>Cụm kho: So sánh giá trị tìm kiếm với trường WAREHOUSE_GROUP.SEARCH_TEXT</w:t>
      </w:r>
    </w:p>
    <w:p w14:paraId="74623590" w14:textId="77777777" w:rsidR="00464553" w:rsidRPr="006A02C3" w:rsidRDefault="00464553">
      <w:pPr>
        <w:pStyle w:val="PAL1"/>
        <w:numPr>
          <w:ilvl w:val="0"/>
          <w:numId w:val="68"/>
        </w:numPr>
        <w:spacing w:line="360" w:lineRule="auto"/>
        <w:ind w:left="1701"/>
      </w:pPr>
      <w:r w:rsidRPr="006A02C3">
        <w:t>Trạng thái: So sánh giá trị tìm kiếm với trường WAREHOUSE_GROUP. IS_ACTIVE</w:t>
      </w:r>
    </w:p>
    <w:p w14:paraId="76ADBDAF" w14:textId="77777777" w:rsidR="00464553" w:rsidRPr="006A02C3" w:rsidRDefault="00464553" w:rsidP="00512E56">
      <w:pPr>
        <w:pStyle w:val="Heading5"/>
        <w:spacing w:line="360" w:lineRule="auto"/>
      </w:pPr>
      <w:r w:rsidRPr="006A02C3">
        <w:t>Thêm mới/ Chỉnh sửa cụm kho</w:t>
      </w:r>
    </w:p>
    <w:p w14:paraId="0252E3D4" w14:textId="77777777" w:rsidR="00464553" w:rsidRPr="006A02C3" w:rsidRDefault="00464553">
      <w:pPr>
        <w:pStyle w:val="PAL0"/>
        <w:numPr>
          <w:ilvl w:val="0"/>
          <w:numId w:val="79"/>
        </w:numPr>
        <w:spacing w:line="360" w:lineRule="auto"/>
        <w:ind w:left="567"/>
      </w:pPr>
      <w:r w:rsidRPr="006A02C3">
        <w:t>Chuẩn bị dữ liệu (Khi người dùng click vào button Thêm mới hoặc icon Chỉnh sửa)</w:t>
      </w:r>
    </w:p>
    <w:p w14:paraId="40FAFC3B" w14:textId="77777777" w:rsidR="00464553" w:rsidRPr="006A02C3" w:rsidRDefault="00464553" w:rsidP="00512E56">
      <w:pPr>
        <w:pStyle w:val="PAL1"/>
        <w:spacing w:line="360" w:lineRule="auto"/>
      </w:pPr>
      <w:r w:rsidRPr="006A02C3">
        <w:t>Dữ liệu: theo bảng [Mô tả chi tiết các thành phần]</w:t>
      </w:r>
    </w:p>
    <w:p w14:paraId="77AB3076" w14:textId="77777777" w:rsidR="00464553" w:rsidRPr="006A02C3" w:rsidRDefault="00464553" w:rsidP="00512E56">
      <w:pPr>
        <w:pStyle w:val="PAL1"/>
        <w:spacing w:line="360" w:lineRule="auto"/>
      </w:pPr>
      <w:r w:rsidRPr="006A02C3">
        <w:t>Không được chỉnh sửa: Đơn vị bán hàng, Mã cụm kho</w:t>
      </w:r>
    </w:p>
    <w:p w14:paraId="7D6F0537" w14:textId="77777777" w:rsidR="00464553" w:rsidRPr="006A02C3" w:rsidRDefault="00464553" w:rsidP="00512E56">
      <w:pPr>
        <w:pStyle w:val="PAL1"/>
        <w:spacing w:line="360" w:lineRule="auto"/>
      </w:pPr>
      <w:r w:rsidRPr="006A02C3">
        <w:t>Các trường còn lại được chỉnh sửa</w:t>
      </w:r>
    </w:p>
    <w:p w14:paraId="272813FB" w14:textId="77777777" w:rsidR="00464553" w:rsidRPr="006A02C3" w:rsidRDefault="00464553" w:rsidP="00512E56">
      <w:pPr>
        <w:pStyle w:val="PAL0"/>
        <w:spacing w:line="360" w:lineRule="auto"/>
        <w:ind w:left="567"/>
      </w:pPr>
      <w:r w:rsidRPr="006A02C3">
        <w:t>Lưu thông tin (Khi người dùng nhập liệu vào form, click nút Thêm mới/ Cập nhật)</w:t>
      </w:r>
    </w:p>
    <w:p w14:paraId="4793478B" w14:textId="77777777" w:rsidR="00464553" w:rsidRPr="006A02C3" w:rsidRDefault="00464553" w:rsidP="00512E56">
      <w:pPr>
        <w:pStyle w:val="PAL1"/>
        <w:spacing w:line="360" w:lineRule="auto"/>
      </w:pPr>
      <w:r w:rsidRPr="006A02C3">
        <w:t>Hệ thống validate dữ liệu nhập</w:t>
      </w:r>
    </w:p>
    <w:p w14:paraId="782C84A5" w14:textId="77777777" w:rsidR="00464553" w:rsidRPr="006A02C3" w:rsidRDefault="00464553">
      <w:pPr>
        <w:pStyle w:val="PAL2"/>
        <w:numPr>
          <w:ilvl w:val="0"/>
          <w:numId w:val="425"/>
        </w:numPr>
        <w:spacing w:line="360" w:lineRule="auto"/>
        <w:ind w:left="1701"/>
      </w:pPr>
      <w:r w:rsidRPr="006A02C3">
        <w:t>Nếu hợp lệ: qua bước (3)</w:t>
      </w:r>
    </w:p>
    <w:p w14:paraId="5EE9B662" w14:textId="77777777" w:rsidR="00464553" w:rsidRPr="006A02C3" w:rsidRDefault="00464553">
      <w:pPr>
        <w:pStyle w:val="PAL2"/>
        <w:numPr>
          <w:ilvl w:val="0"/>
          <w:numId w:val="425"/>
        </w:numPr>
        <w:spacing w:line="360" w:lineRule="auto"/>
        <w:ind w:left="1701"/>
      </w:pPr>
      <w:r w:rsidRPr="006A02C3">
        <w:t xml:space="preserve">Nếu không hợp lệ: báo lỗi </w:t>
      </w:r>
    </w:p>
    <w:p w14:paraId="4706C4F6" w14:textId="704BC1BA" w:rsidR="00464553" w:rsidRPr="006A02C3" w:rsidRDefault="00464553">
      <w:pPr>
        <w:pStyle w:val="PAL2"/>
        <w:numPr>
          <w:ilvl w:val="0"/>
          <w:numId w:val="426"/>
        </w:numPr>
        <w:spacing w:line="360" w:lineRule="auto"/>
        <w:ind w:left="2268"/>
      </w:pPr>
      <w:r w:rsidRPr="006A02C3">
        <w:t>Không nhập trường bắt buộc: báo lỗi [Vui lòng nhập/chọn &lt;Tên trường&gt;]</w:t>
      </w:r>
    </w:p>
    <w:p w14:paraId="69BEF8C4" w14:textId="334B4D31" w:rsidR="00464553" w:rsidRPr="006A02C3" w:rsidRDefault="00464553">
      <w:pPr>
        <w:pStyle w:val="PAL2"/>
        <w:numPr>
          <w:ilvl w:val="0"/>
          <w:numId w:val="426"/>
        </w:numPr>
        <w:spacing w:line="360" w:lineRule="auto"/>
        <w:ind w:left="2268"/>
      </w:pPr>
      <w:r w:rsidRPr="006A02C3">
        <w:t>Trong một đơn vị bán hàng, các mã cụm kho không được trùng nhau, vi phạm báo lỗi [Mã cụm kho đã tồn tại. Vui lòng nhập mã cụm kho khác]</w:t>
      </w:r>
    </w:p>
    <w:p w14:paraId="5E5A6A84" w14:textId="77777777" w:rsidR="00464553" w:rsidRPr="006A02C3" w:rsidRDefault="00464553" w:rsidP="00512E56">
      <w:pPr>
        <w:pStyle w:val="PAL0"/>
        <w:spacing w:line="360" w:lineRule="auto"/>
        <w:ind w:left="567"/>
      </w:pPr>
      <w:r w:rsidRPr="006A02C3">
        <w:t>Xử lý nghiệp vụ</w:t>
      </w:r>
    </w:p>
    <w:p w14:paraId="4DB538B2" w14:textId="77777777" w:rsidR="00464553" w:rsidRPr="006A02C3" w:rsidRDefault="00464553" w:rsidP="00512E56">
      <w:pPr>
        <w:pStyle w:val="PAL1"/>
        <w:spacing w:line="360" w:lineRule="auto"/>
      </w:pPr>
      <w:r w:rsidRPr="006A02C3">
        <w:t>Hiển thị toast thông báo [Thêm mới/Cập nhật cụm kho &lt;</w:t>
      </w:r>
      <w:r w:rsidRPr="006A02C3">
        <w:rPr>
          <w:b/>
        </w:rPr>
        <w:t>Mã - Tên cụm kho</w:t>
      </w:r>
      <w:r w:rsidRPr="006A02C3">
        <w:t xml:space="preserve">&gt; thành công]. </w:t>
      </w:r>
    </w:p>
    <w:p w14:paraId="3C4CF056" w14:textId="77777777" w:rsidR="00464553" w:rsidRPr="006A02C3" w:rsidRDefault="00464553" w:rsidP="00512E56">
      <w:pPr>
        <w:pStyle w:val="PAL1"/>
        <w:spacing w:line="360" w:lineRule="auto"/>
      </w:pPr>
      <w:r w:rsidRPr="006A02C3">
        <w:t xml:space="preserve">Lưu dữ liệu vào CSDL </w:t>
      </w:r>
    </w:p>
    <w:p w14:paraId="6EACEDC1" w14:textId="36DCF980" w:rsidR="00464553" w:rsidRPr="006A02C3" w:rsidRDefault="00464553">
      <w:pPr>
        <w:pStyle w:val="PAL2"/>
        <w:numPr>
          <w:ilvl w:val="0"/>
          <w:numId w:val="421"/>
        </w:numPr>
        <w:spacing w:line="360" w:lineRule="auto"/>
        <w:ind w:left="1701"/>
      </w:pPr>
      <w:r w:rsidRPr="006A02C3">
        <w:t>Bảng WAREHOUSE_GROUP</w:t>
      </w:r>
    </w:p>
    <w:p w14:paraId="7B29EF22" w14:textId="77777777" w:rsidR="00464553" w:rsidRPr="006A02C3" w:rsidRDefault="00464553">
      <w:pPr>
        <w:pStyle w:val="PAL0"/>
        <w:numPr>
          <w:ilvl w:val="0"/>
          <w:numId w:val="80"/>
        </w:numPr>
        <w:spacing w:line="360" w:lineRule="auto"/>
        <w:ind w:left="2268"/>
      </w:pPr>
      <w:r w:rsidRPr="006A02C3">
        <w:t>Đơn vị bán hàng = DIST_UNIT_ID</w:t>
      </w:r>
    </w:p>
    <w:p w14:paraId="12C7EC75" w14:textId="77777777" w:rsidR="00464553" w:rsidRPr="006A02C3" w:rsidRDefault="00464553">
      <w:pPr>
        <w:pStyle w:val="PAL0"/>
        <w:numPr>
          <w:ilvl w:val="0"/>
          <w:numId w:val="80"/>
        </w:numPr>
        <w:spacing w:line="360" w:lineRule="auto"/>
        <w:ind w:left="2268"/>
      </w:pPr>
      <w:r w:rsidRPr="006A02C3">
        <w:t>Mã cụm kho = CODE</w:t>
      </w:r>
    </w:p>
    <w:p w14:paraId="1AC6F6C9" w14:textId="77777777" w:rsidR="00464553" w:rsidRPr="006A02C3" w:rsidRDefault="00464553">
      <w:pPr>
        <w:pStyle w:val="PAL0"/>
        <w:numPr>
          <w:ilvl w:val="0"/>
          <w:numId w:val="80"/>
        </w:numPr>
        <w:spacing w:line="360" w:lineRule="auto"/>
        <w:ind w:left="2268"/>
      </w:pPr>
      <w:r w:rsidRPr="006A02C3">
        <w:lastRenderedPageBreak/>
        <w:t>Tên cụm kho = NAME</w:t>
      </w:r>
    </w:p>
    <w:p w14:paraId="5DF62BEC" w14:textId="77777777" w:rsidR="00464553" w:rsidRPr="006A02C3" w:rsidRDefault="00464553">
      <w:pPr>
        <w:pStyle w:val="PAL0"/>
        <w:numPr>
          <w:ilvl w:val="0"/>
          <w:numId w:val="80"/>
        </w:numPr>
        <w:spacing w:line="360" w:lineRule="auto"/>
        <w:ind w:left="2268"/>
      </w:pPr>
      <w:r w:rsidRPr="006A02C3">
        <w:t>Mô tả = DESCRIPTION</w:t>
      </w:r>
    </w:p>
    <w:p w14:paraId="47FFF1B3" w14:textId="55910BCB" w:rsidR="00464553" w:rsidRPr="006A02C3" w:rsidRDefault="00464553" w:rsidP="00512E56">
      <w:pPr>
        <w:pStyle w:val="PAL2"/>
        <w:spacing w:line="360" w:lineRule="auto"/>
        <w:ind w:left="1701"/>
      </w:pPr>
      <w:r w:rsidRPr="006A02C3">
        <w:t>Bảng WAREHOUSE_GROUP_LOCATION</w:t>
      </w:r>
    </w:p>
    <w:p w14:paraId="40E82842" w14:textId="77777777" w:rsidR="00464553" w:rsidRPr="006A02C3" w:rsidRDefault="00464553">
      <w:pPr>
        <w:pStyle w:val="PAL0"/>
        <w:numPr>
          <w:ilvl w:val="0"/>
          <w:numId w:val="81"/>
        </w:numPr>
        <w:spacing w:line="360" w:lineRule="auto"/>
        <w:ind w:left="2268"/>
      </w:pPr>
      <w:r w:rsidRPr="006A02C3">
        <w:t>Sồ nhà = HOUSE_NUMBER</w:t>
      </w:r>
    </w:p>
    <w:p w14:paraId="255D49B7" w14:textId="77777777" w:rsidR="00464553" w:rsidRPr="006A02C3" w:rsidRDefault="00464553">
      <w:pPr>
        <w:pStyle w:val="PAL0"/>
        <w:numPr>
          <w:ilvl w:val="0"/>
          <w:numId w:val="81"/>
        </w:numPr>
        <w:spacing w:line="360" w:lineRule="auto"/>
        <w:ind w:left="2268"/>
      </w:pPr>
      <w:r w:rsidRPr="006A02C3">
        <w:t>Đường = STREET</w:t>
      </w:r>
    </w:p>
    <w:p w14:paraId="06E1ADE0" w14:textId="77777777" w:rsidR="00464553" w:rsidRPr="006A02C3" w:rsidRDefault="00464553">
      <w:pPr>
        <w:pStyle w:val="PAL0"/>
        <w:numPr>
          <w:ilvl w:val="0"/>
          <w:numId w:val="81"/>
        </w:numPr>
        <w:spacing w:line="360" w:lineRule="auto"/>
        <w:ind w:left="2268"/>
      </w:pPr>
      <w:r w:rsidRPr="006A02C3">
        <w:t>ADDRESS_LINE = Địa chỉ đầy đủ bao gồm Số nhà + Đường + Phường/Xã + Quận/Huyện + Tỉnh/Thành</w:t>
      </w:r>
    </w:p>
    <w:p w14:paraId="1AD82D4A" w14:textId="77777777" w:rsidR="00464553" w:rsidRPr="006A02C3" w:rsidRDefault="00464553">
      <w:pPr>
        <w:pStyle w:val="PAL0"/>
        <w:numPr>
          <w:ilvl w:val="0"/>
          <w:numId w:val="81"/>
        </w:numPr>
        <w:spacing w:line="360" w:lineRule="auto"/>
        <w:ind w:left="2268"/>
      </w:pPr>
      <w:r w:rsidRPr="006A02C3">
        <w:t>AREA_ID = AREA.ID -- ID của Phường/Xã</w:t>
      </w:r>
    </w:p>
    <w:p w14:paraId="724E2B39" w14:textId="77777777" w:rsidR="00464553" w:rsidRPr="006A02C3" w:rsidRDefault="00464553">
      <w:pPr>
        <w:pStyle w:val="PAL0"/>
        <w:numPr>
          <w:ilvl w:val="0"/>
          <w:numId w:val="81"/>
        </w:numPr>
        <w:spacing w:line="360" w:lineRule="auto"/>
        <w:ind w:left="2268"/>
      </w:pPr>
      <w:r w:rsidRPr="006A02C3">
        <w:t>Tọa độ = LAT, LNG</w:t>
      </w:r>
    </w:p>
    <w:p w14:paraId="3BDD2484" w14:textId="77777777" w:rsidR="00464553" w:rsidRPr="006A02C3" w:rsidRDefault="00464553">
      <w:pPr>
        <w:pStyle w:val="PAL0"/>
        <w:numPr>
          <w:ilvl w:val="0"/>
          <w:numId w:val="81"/>
        </w:numPr>
        <w:spacing w:line="360" w:lineRule="auto"/>
        <w:ind w:left="2268"/>
      </w:pPr>
      <w:r w:rsidRPr="006A02C3">
        <w:t>Địa chỉ theo tọa độ = ADDRESS_MAP</w:t>
      </w:r>
    </w:p>
    <w:p w14:paraId="2DCEAAB4" w14:textId="77777777" w:rsidR="00464553" w:rsidRPr="006A02C3" w:rsidRDefault="00464553" w:rsidP="00512E56">
      <w:pPr>
        <w:pStyle w:val="Heading5"/>
        <w:spacing w:line="360" w:lineRule="auto"/>
      </w:pPr>
      <w:r w:rsidRPr="006A02C3">
        <w:t>Ngưng/ Mở lại cụm kho</w:t>
      </w:r>
    </w:p>
    <w:p w14:paraId="6C77918E" w14:textId="77777777" w:rsidR="00464553" w:rsidRPr="006A02C3" w:rsidRDefault="00464553">
      <w:pPr>
        <w:pStyle w:val="PAL0"/>
        <w:numPr>
          <w:ilvl w:val="0"/>
          <w:numId w:val="82"/>
        </w:numPr>
        <w:spacing w:line="360" w:lineRule="auto"/>
        <w:ind w:left="567"/>
      </w:pPr>
      <w:r w:rsidRPr="006A02C3">
        <w:t>Ngưng cụm kho (Khi người dùng tick chọn n dòng, click vào nút Ngưng)</w:t>
      </w:r>
    </w:p>
    <w:p w14:paraId="4217F071" w14:textId="77777777" w:rsidR="00464553" w:rsidRPr="006A02C3" w:rsidRDefault="00464553" w:rsidP="00512E56">
      <w:pPr>
        <w:pStyle w:val="PAL1"/>
        <w:spacing w:line="360" w:lineRule="auto"/>
      </w:pPr>
      <w:r w:rsidRPr="006A02C3">
        <w:t xml:space="preserve">Trường hợp nhấn icon Ngưng trên grid sẽ xử lý giống như trường hợp tick chọn 1 dòng </w:t>
      </w:r>
      <w:r w:rsidRPr="006A02C3">
        <w:sym w:font="Wingdings" w:char="F0E0"/>
      </w:r>
      <w:r w:rsidRPr="006A02C3">
        <w:t xml:space="preserve"> nhấn btn Ngưng</w:t>
      </w:r>
    </w:p>
    <w:p w14:paraId="2B7002A2" w14:textId="77777777" w:rsidR="00464553" w:rsidRPr="006A02C3" w:rsidRDefault="00464553" w:rsidP="00512E56">
      <w:pPr>
        <w:pStyle w:val="PAL1"/>
        <w:spacing w:line="360" w:lineRule="auto"/>
      </w:pPr>
      <w:r w:rsidRPr="006A02C3">
        <w:t>Hệ thống hiển thị dialog confirm</w:t>
      </w:r>
    </w:p>
    <w:p w14:paraId="2EED4FB7" w14:textId="6117D940" w:rsidR="00464553" w:rsidRPr="006A02C3" w:rsidRDefault="00464553">
      <w:pPr>
        <w:pStyle w:val="PAL2"/>
        <w:numPr>
          <w:ilvl w:val="0"/>
          <w:numId w:val="422"/>
        </w:numPr>
        <w:spacing w:line="360" w:lineRule="auto"/>
        <w:ind w:left="1701"/>
      </w:pPr>
      <w:r w:rsidRPr="006A02C3">
        <w:t xml:space="preserve">Nếu chọn 1 dòng [Ngưng cụm kho? Bạn muốn thực hiện </w:t>
      </w:r>
      <w:r w:rsidRPr="00BF6445">
        <w:rPr>
          <w:b/>
        </w:rPr>
        <w:t xml:space="preserve">ngưng </w:t>
      </w:r>
      <w:r w:rsidRPr="006A02C3">
        <w:t xml:space="preserve">cụm kho </w:t>
      </w:r>
      <w:r w:rsidRPr="00BF6445">
        <w:rPr>
          <w:b/>
        </w:rPr>
        <w:t>&lt;Mã – Tên cụm kho&gt;</w:t>
      </w:r>
      <w:r w:rsidRPr="006A02C3">
        <w:t>?] [btn Đóng][btn Ngưng]</w:t>
      </w:r>
    </w:p>
    <w:p w14:paraId="1072D7B8" w14:textId="77777777" w:rsidR="00464553" w:rsidRPr="006A02C3" w:rsidRDefault="00464553" w:rsidP="00512E56">
      <w:pPr>
        <w:pStyle w:val="PAL2"/>
        <w:spacing w:line="360" w:lineRule="auto"/>
        <w:ind w:left="1701"/>
      </w:pPr>
      <w:r w:rsidRPr="006A02C3">
        <w:t xml:space="preserve">Nếu chọn nhiều dòng [Ngưng cụm kho? Bạn muốn thực hiện </w:t>
      </w:r>
      <w:r w:rsidRPr="006A02C3">
        <w:rPr>
          <w:b/>
        </w:rPr>
        <w:t>ngưng n</w:t>
      </w:r>
      <w:r w:rsidRPr="006A02C3">
        <w:t xml:space="preserve"> cụm kho đã chọn?] [btn Đóng][btn Ngưng]</w:t>
      </w:r>
    </w:p>
    <w:p w14:paraId="006AD23D" w14:textId="069154E7" w:rsidR="00464553" w:rsidRPr="006A02C3" w:rsidRDefault="00464553" w:rsidP="00512E56">
      <w:pPr>
        <w:pStyle w:val="PAL2"/>
        <w:spacing w:line="360" w:lineRule="auto"/>
        <w:ind w:left="1701"/>
      </w:pPr>
      <w:r w:rsidRPr="006A02C3">
        <w:t>Người dùng chọn thao tác</w:t>
      </w:r>
    </w:p>
    <w:p w14:paraId="1D100DB5" w14:textId="77777777" w:rsidR="00464553" w:rsidRPr="006A02C3" w:rsidRDefault="00464553">
      <w:pPr>
        <w:pStyle w:val="PAL0"/>
        <w:numPr>
          <w:ilvl w:val="0"/>
          <w:numId w:val="83"/>
        </w:numPr>
        <w:spacing w:line="360" w:lineRule="auto"/>
        <w:ind w:left="2268"/>
      </w:pPr>
      <w:r w:rsidRPr="006A02C3">
        <w:t>Chọn btn Đóng: đóng dialog confirm, không xảy ra sự kiện gì</w:t>
      </w:r>
    </w:p>
    <w:p w14:paraId="0BEA9E4B" w14:textId="77777777" w:rsidR="00464553" w:rsidRPr="006A02C3" w:rsidRDefault="00464553">
      <w:pPr>
        <w:pStyle w:val="PAL0"/>
        <w:numPr>
          <w:ilvl w:val="0"/>
          <w:numId w:val="83"/>
        </w:numPr>
        <w:spacing w:line="360" w:lineRule="auto"/>
        <w:ind w:left="2268"/>
      </w:pPr>
      <w:r w:rsidRPr="006A02C3">
        <w:t>Chọn btn Ngưng: đóng dialog confirm &amp; thực hiện action</w:t>
      </w:r>
    </w:p>
    <w:p w14:paraId="42C75171" w14:textId="77777777" w:rsidR="00464553" w:rsidRPr="006A02C3" w:rsidRDefault="00464553" w:rsidP="00512E56">
      <w:pPr>
        <w:pStyle w:val="PAL1"/>
        <w:spacing w:line="360" w:lineRule="auto"/>
      </w:pPr>
      <w:r w:rsidRPr="006A02C3">
        <w:t>Hệ thống thực hiện nghiệp vụ</w:t>
      </w:r>
    </w:p>
    <w:p w14:paraId="738C21FE" w14:textId="556093E1" w:rsidR="00464553" w:rsidRPr="006A02C3" w:rsidRDefault="00464553">
      <w:pPr>
        <w:pStyle w:val="PAL2"/>
        <w:numPr>
          <w:ilvl w:val="0"/>
          <w:numId w:val="423"/>
        </w:numPr>
        <w:spacing w:line="360" w:lineRule="auto"/>
        <w:ind w:left="1701"/>
      </w:pPr>
      <w:r w:rsidRPr="006A02C3">
        <w:t>Nếu chọn 1 dòng</w:t>
      </w:r>
    </w:p>
    <w:p w14:paraId="5DC7EF22" w14:textId="44675360" w:rsidR="00464553" w:rsidRPr="006A02C3" w:rsidRDefault="00464553">
      <w:pPr>
        <w:pStyle w:val="PAL3"/>
        <w:numPr>
          <w:ilvl w:val="0"/>
          <w:numId w:val="84"/>
        </w:numPr>
      </w:pPr>
      <w:r w:rsidRPr="006A02C3">
        <w:lastRenderedPageBreak/>
        <w:t>Nếu thành công: hiển thị toast thông báo. Tự động mất đi sau n giây (n = cấu hình chung cho toàn hệ thống). [Ngưng cụm kho &lt;</w:t>
      </w:r>
      <w:r w:rsidRPr="006A02C3">
        <w:rPr>
          <w:b/>
          <w:color w:val="000000"/>
        </w:rPr>
        <w:t>Mã – Tên cụm kho</w:t>
      </w:r>
      <w:r w:rsidRPr="006A02C3">
        <w:t>&gt; thành công.]</w:t>
      </w:r>
    </w:p>
    <w:p w14:paraId="52CACFC9" w14:textId="3FC095DA" w:rsidR="00464553" w:rsidRPr="006A02C3" w:rsidRDefault="00464553">
      <w:pPr>
        <w:pStyle w:val="PAL3"/>
        <w:numPr>
          <w:ilvl w:val="0"/>
          <w:numId w:val="84"/>
        </w:numPr>
      </w:pPr>
      <w:r w:rsidRPr="006A02C3">
        <w:t>Nếu thất bại: hiển thị dialog thông báo [Ngưng cụm kho &lt;</w:t>
      </w:r>
      <w:r w:rsidRPr="006A02C3">
        <w:rPr>
          <w:b/>
          <w:color w:val="000000"/>
        </w:rPr>
        <w:t>Mã – Tên cụm kho</w:t>
      </w:r>
      <w:r w:rsidRPr="006A02C3">
        <w:t>&gt; không thành công. &lt;</w:t>
      </w:r>
      <w:r w:rsidRPr="006A02C3">
        <w:rPr>
          <w:color w:val="FF0000"/>
        </w:rPr>
        <w:t>Thông tin lỗi</w:t>
      </w:r>
      <w:r w:rsidRPr="006A02C3">
        <w:t>&gt;] [btn Đóng]</w:t>
      </w:r>
    </w:p>
    <w:p w14:paraId="72DC5BBA" w14:textId="2E430CA1" w:rsidR="00464553" w:rsidRPr="006A02C3" w:rsidRDefault="00464553" w:rsidP="00512E56">
      <w:pPr>
        <w:pStyle w:val="PAL2"/>
        <w:spacing w:line="360" w:lineRule="auto"/>
        <w:ind w:left="1701"/>
      </w:pPr>
      <w:r w:rsidRPr="006A02C3">
        <w:t>Nếu chọn nhiều dòng</w:t>
      </w:r>
    </w:p>
    <w:p w14:paraId="4EF9E26F" w14:textId="77777777" w:rsidR="00464553" w:rsidRPr="006A02C3" w:rsidRDefault="00464553">
      <w:pPr>
        <w:pStyle w:val="PAL3"/>
        <w:numPr>
          <w:ilvl w:val="0"/>
          <w:numId w:val="85"/>
        </w:numPr>
      </w:pPr>
      <w:r w:rsidRPr="006A02C3">
        <w:t xml:space="preserve">Nếu tất cả thành công: hiển thị toast thông báo. Tự động mất đi sau n giây (n = cấu hình chung cho toàn hệ thống) [Ngưng </w:t>
      </w:r>
      <w:r w:rsidRPr="006A02C3">
        <w:rPr>
          <w:b/>
        </w:rPr>
        <w:t>n</w:t>
      </w:r>
      <w:r w:rsidRPr="006A02C3">
        <w:t xml:space="preserve"> cụm kho thành công]</w:t>
      </w:r>
    </w:p>
    <w:p w14:paraId="0529EBE5" w14:textId="342EAEAF" w:rsidR="00464553" w:rsidRPr="006A02C3" w:rsidRDefault="00464553">
      <w:pPr>
        <w:pStyle w:val="PAL3"/>
        <w:numPr>
          <w:ilvl w:val="0"/>
          <w:numId w:val="85"/>
        </w:numPr>
      </w:pPr>
      <w:r w:rsidRPr="006A02C3">
        <w:t>Nếu có dòng thất bại: hiển thị dialog [Kết quả ngưng cụm kho</w:t>
      </w:r>
    </w:p>
    <w:p w14:paraId="344B7520" w14:textId="77777777" w:rsidR="00464553" w:rsidRPr="006A02C3" w:rsidRDefault="00464553">
      <w:pPr>
        <w:pStyle w:val="PAL3"/>
        <w:numPr>
          <w:ilvl w:val="0"/>
          <w:numId w:val="86"/>
        </w:numPr>
      </w:pPr>
      <w:r w:rsidRPr="006A02C3">
        <w:t xml:space="preserve">Icon Pass + Ngưng </w:t>
      </w:r>
      <w:r w:rsidRPr="006A02C3">
        <w:rPr>
          <w:b/>
        </w:rPr>
        <w:t>n</w:t>
      </w:r>
      <w:r w:rsidRPr="006A02C3">
        <w:t xml:space="preserve"> cụm kho thành công</w:t>
      </w:r>
    </w:p>
    <w:p w14:paraId="1687180C" w14:textId="77777777" w:rsidR="00464553" w:rsidRPr="006A02C3" w:rsidRDefault="00464553">
      <w:pPr>
        <w:pStyle w:val="PAL3"/>
        <w:numPr>
          <w:ilvl w:val="0"/>
          <w:numId w:val="86"/>
        </w:numPr>
      </w:pPr>
      <w:r w:rsidRPr="006A02C3">
        <w:t xml:space="preserve">Icon Fail + Ngưng </w:t>
      </w:r>
      <w:r w:rsidRPr="006A02C3">
        <w:rPr>
          <w:b/>
        </w:rPr>
        <w:t>n</w:t>
      </w:r>
      <w:r w:rsidRPr="006A02C3">
        <w:t xml:space="preserve"> cụm kho không thành công. </w:t>
      </w:r>
      <w:r w:rsidRPr="006A02C3">
        <w:rPr>
          <w:color w:val="0070C0"/>
        </w:rPr>
        <w:t>Chi tiết lỗi</w:t>
      </w:r>
      <w:r w:rsidRPr="006A02C3">
        <w:t xml:space="preserve"> (m=0 thì ẩn dòng này)] [btn Đóng]</w:t>
      </w:r>
    </w:p>
    <w:p w14:paraId="1F466DAA" w14:textId="22FB1CA8" w:rsidR="00464553" w:rsidRPr="006A02C3" w:rsidRDefault="00464553">
      <w:pPr>
        <w:pStyle w:val="PAL3"/>
        <w:numPr>
          <w:ilvl w:val="0"/>
          <w:numId w:val="86"/>
        </w:numPr>
      </w:pPr>
      <w:r w:rsidRPr="006A02C3">
        <w:t>Khi nhấn link Chi tiết lỗi hiển thị pop_up Chi tiết lỗi gồm các cột:</w:t>
      </w:r>
    </w:p>
    <w:p w14:paraId="6BE9C52F" w14:textId="77777777" w:rsidR="00464553" w:rsidRPr="006A02C3" w:rsidRDefault="00464553">
      <w:pPr>
        <w:pStyle w:val="PAL0"/>
        <w:numPr>
          <w:ilvl w:val="0"/>
          <w:numId w:val="87"/>
        </w:numPr>
        <w:spacing w:line="360" w:lineRule="auto"/>
        <w:ind w:left="3402"/>
      </w:pPr>
      <w:r w:rsidRPr="006A02C3">
        <w:t>Mã cụm kho</w:t>
      </w:r>
    </w:p>
    <w:p w14:paraId="12386DF4" w14:textId="77777777" w:rsidR="00464553" w:rsidRPr="006A02C3" w:rsidRDefault="00464553">
      <w:pPr>
        <w:pStyle w:val="PAL0"/>
        <w:numPr>
          <w:ilvl w:val="0"/>
          <w:numId w:val="87"/>
        </w:numPr>
        <w:spacing w:line="360" w:lineRule="auto"/>
        <w:ind w:left="3402"/>
      </w:pPr>
      <w:r w:rsidRPr="006A02C3">
        <w:t>Tên cụm kho</w:t>
      </w:r>
    </w:p>
    <w:p w14:paraId="5E70A3D5" w14:textId="77777777" w:rsidR="00464553" w:rsidRPr="006A02C3" w:rsidRDefault="00464553">
      <w:pPr>
        <w:pStyle w:val="PAL0"/>
        <w:numPr>
          <w:ilvl w:val="0"/>
          <w:numId w:val="87"/>
        </w:numPr>
        <w:spacing w:line="360" w:lineRule="auto"/>
        <w:ind w:left="3402"/>
      </w:pPr>
      <w:r w:rsidRPr="006A02C3">
        <w:t>Thông tin lỗi</w:t>
      </w:r>
    </w:p>
    <w:p w14:paraId="19E497F0" w14:textId="0A2F94EB" w:rsidR="00464553" w:rsidRPr="006A02C3" w:rsidRDefault="00464553">
      <w:pPr>
        <w:pStyle w:val="PAL0"/>
        <w:numPr>
          <w:ilvl w:val="0"/>
          <w:numId w:val="87"/>
        </w:numPr>
        <w:spacing w:line="360" w:lineRule="auto"/>
        <w:ind w:left="3402"/>
      </w:pPr>
      <w:r w:rsidRPr="006A02C3">
        <w:t>Khi nhấn btn Đóng sẽ reload màn hình danh sách – hiển thị dữ liệu mới nhất</w:t>
      </w:r>
    </w:p>
    <w:p w14:paraId="71A59984" w14:textId="08B714BC" w:rsidR="00464553" w:rsidRPr="006A02C3" w:rsidRDefault="00464553" w:rsidP="00512E56">
      <w:pPr>
        <w:pStyle w:val="PAL2"/>
        <w:spacing w:line="360" w:lineRule="auto"/>
        <w:ind w:left="1701"/>
      </w:pPr>
      <w:r w:rsidRPr="006A02C3">
        <w:t xml:space="preserve">Cập nhật CSDL trong trường hợp xử lý thành công </w:t>
      </w:r>
    </w:p>
    <w:p w14:paraId="7257C390" w14:textId="77777777" w:rsidR="00464553" w:rsidRPr="006A02C3" w:rsidRDefault="00464553">
      <w:pPr>
        <w:pStyle w:val="PAL3"/>
        <w:numPr>
          <w:ilvl w:val="0"/>
          <w:numId w:val="88"/>
        </w:numPr>
      </w:pPr>
      <w:r w:rsidRPr="006A02C3">
        <w:t>Chuyển trạng thái thành [Tạm ngưng]. Bảng WAREHOUSE_GROUP: update row</w:t>
      </w:r>
    </w:p>
    <w:p w14:paraId="77329E73" w14:textId="5BCA136A" w:rsidR="00464553" w:rsidRPr="006A02C3" w:rsidRDefault="00464553">
      <w:pPr>
        <w:pStyle w:val="PAL3"/>
        <w:numPr>
          <w:ilvl w:val="0"/>
          <w:numId w:val="89"/>
        </w:numPr>
      </w:pPr>
      <w:r w:rsidRPr="006A02C3">
        <w:t>IS_ACTIVE = 0</w:t>
      </w:r>
    </w:p>
    <w:p w14:paraId="6BF58D99" w14:textId="77777777" w:rsidR="00464553" w:rsidRPr="006A02C3" w:rsidRDefault="00464553">
      <w:pPr>
        <w:pStyle w:val="PAL0"/>
        <w:numPr>
          <w:ilvl w:val="0"/>
          <w:numId w:val="9"/>
        </w:numPr>
        <w:spacing w:line="360" w:lineRule="auto"/>
        <w:ind w:left="567"/>
      </w:pPr>
      <w:r w:rsidRPr="006A02C3">
        <w:t>Mở lại cụm kho (Khi người dùng tick chọn n dòng, click vào nút Mở lại)</w:t>
      </w:r>
    </w:p>
    <w:p w14:paraId="46460F1B" w14:textId="77777777" w:rsidR="00464553" w:rsidRPr="006A02C3" w:rsidRDefault="00464553" w:rsidP="00512E56">
      <w:pPr>
        <w:pStyle w:val="PAL1"/>
        <w:spacing w:line="360" w:lineRule="auto"/>
      </w:pPr>
      <w:r w:rsidRPr="006A02C3">
        <w:t xml:space="preserve">Trường hợp nhấn icon Mở lại trên grid sẽ xử lý giống như trường hợp tick chọn 1 dòng </w:t>
      </w:r>
      <w:r w:rsidRPr="006A02C3">
        <w:sym w:font="Wingdings" w:char="F0E0"/>
      </w:r>
      <w:r w:rsidRPr="006A02C3">
        <w:t xml:space="preserve"> nhấn btn Mở lại</w:t>
      </w:r>
    </w:p>
    <w:p w14:paraId="08BE67A3" w14:textId="77777777" w:rsidR="00464553" w:rsidRPr="006A02C3" w:rsidRDefault="00464553" w:rsidP="00512E56">
      <w:pPr>
        <w:pStyle w:val="PAL1"/>
        <w:spacing w:line="360" w:lineRule="auto"/>
      </w:pPr>
      <w:r w:rsidRPr="006A02C3">
        <w:lastRenderedPageBreak/>
        <w:t>Hệ thống hiển thị dialog confirm</w:t>
      </w:r>
    </w:p>
    <w:p w14:paraId="4EA3C89F" w14:textId="77777777" w:rsidR="00464553" w:rsidRPr="006A02C3" w:rsidRDefault="00464553">
      <w:pPr>
        <w:pStyle w:val="PAL2"/>
        <w:numPr>
          <w:ilvl w:val="0"/>
          <w:numId w:val="427"/>
        </w:numPr>
        <w:spacing w:line="360" w:lineRule="auto"/>
        <w:ind w:left="1701"/>
      </w:pPr>
      <w:r w:rsidRPr="006A02C3">
        <w:t xml:space="preserve">Nếu chọn 1 dòng [Mở lại cụm kho? Bạn muốn thực hiện </w:t>
      </w:r>
      <w:r w:rsidRPr="00476F19">
        <w:rPr>
          <w:b/>
        </w:rPr>
        <w:t xml:space="preserve">Mở lại </w:t>
      </w:r>
      <w:r w:rsidRPr="006A02C3">
        <w:t xml:space="preserve">cụm kho </w:t>
      </w:r>
      <w:r w:rsidRPr="00476F19">
        <w:rPr>
          <w:b/>
        </w:rPr>
        <w:t>&lt;Mã – Tên cụm kho&gt;</w:t>
      </w:r>
      <w:r w:rsidRPr="006A02C3">
        <w:t>?] [btn Đóng][btn Mở lại]</w:t>
      </w:r>
    </w:p>
    <w:p w14:paraId="2CE4AF80" w14:textId="44D1B288" w:rsidR="00464553" w:rsidRPr="006A02C3" w:rsidRDefault="00464553" w:rsidP="00512E56">
      <w:pPr>
        <w:pStyle w:val="PAL2"/>
        <w:spacing w:line="360" w:lineRule="auto"/>
        <w:ind w:left="1701"/>
      </w:pPr>
      <w:r w:rsidRPr="006A02C3">
        <w:t xml:space="preserve">Nếu chọn nhiều dòng [Mở lại cụm kho? Bạn muốn thực hiện </w:t>
      </w:r>
      <w:r w:rsidRPr="006A02C3">
        <w:rPr>
          <w:b/>
        </w:rPr>
        <w:t>Mở lại n</w:t>
      </w:r>
      <w:r w:rsidRPr="006A02C3">
        <w:t xml:space="preserve"> cụm kho đã chọn?] [btn Đóng][btn Mở lại]</w:t>
      </w:r>
    </w:p>
    <w:p w14:paraId="5C2D8562" w14:textId="77777777" w:rsidR="00464553" w:rsidRPr="006A02C3" w:rsidRDefault="00464553" w:rsidP="00512E56">
      <w:pPr>
        <w:pStyle w:val="PAL1"/>
        <w:spacing w:line="360" w:lineRule="auto"/>
      </w:pPr>
      <w:r w:rsidRPr="006A02C3">
        <w:t>Người dùng chọn thao tác</w:t>
      </w:r>
    </w:p>
    <w:p w14:paraId="5962F02B" w14:textId="77777777" w:rsidR="00464553" w:rsidRPr="006A02C3" w:rsidRDefault="00464553">
      <w:pPr>
        <w:pStyle w:val="PAL0"/>
        <w:numPr>
          <w:ilvl w:val="0"/>
          <w:numId w:val="90"/>
        </w:numPr>
        <w:spacing w:line="360" w:lineRule="auto"/>
        <w:ind w:left="1701"/>
      </w:pPr>
      <w:r w:rsidRPr="006A02C3">
        <w:t>Chọn btn Đóng: đóng dialog confirm, không xảy ra sự kiện gì</w:t>
      </w:r>
    </w:p>
    <w:p w14:paraId="43A48D38" w14:textId="77777777" w:rsidR="00464553" w:rsidRPr="006A02C3" w:rsidRDefault="00464553">
      <w:pPr>
        <w:pStyle w:val="PAL0"/>
        <w:numPr>
          <w:ilvl w:val="0"/>
          <w:numId w:val="90"/>
        </w:numPr>
        <w:spacing w:line="360" w:lineRule="auto"/>
        <w:ind w:left="1701"/>
      </w:pPr>
      <w:r w:rsidRPr="006A02C3">
        <w:t>Chọn btn Mở lại: đóng dialog confirm &amp; thực hiện action</w:t>
      </w:r>
    </w:p>
    <w:p w14:paraId="1ACA70E4" w14:textId="77777777" w:rsidR="00464553" w:rsidRPr="006A02C3" w:rsidRDefault="00464553" w:rsidP="00512E56">
      <w:pPr>
        <w:pStyle w:val="PAL1"/>
        <w:spacing w:line="360" w:lineRule="auto"/>
      </w:pPr>
      <w:r w:rsidRPr="006A02C3">
        <w:t>Hệ thống thực hiện nghiệp vụ</w:t>
      </w:r>
    </w:p>
    <w:p w14:paraId="70AA555B" w14:textId="77777777" w:rsidR="00464553" w:rsidRPr="006A02C3" w:rsidRDefault="00464553">
      <w:pPr>
        <w:pStyle w:val="PAL2"/>
        <w:numPr>
          <w:ilvl w:val="0"/>
          <w:numId w:val="428"/>
        </w:numPr>
        <w:spacing w:line="360" w:lineRule="auto"/>
        <w:ind w:left="1701"/>
      </w:pPr>
      <w:r w:rsidRPr="006A02C3">
        <w:t>Nếu chọn 1 dòng</w:t>
      </w:r>
    </w:p>
    <w:p w14:paraId="662BE494" w14:textId="77777777" w:rsidR="00464553" w:rsidRPr="006A02C3" w:rsidRDefault="00464553">
      <w:pPr>
        <w:pStyle w:val="PAL2"/>
        <w:numPr>
          <w:ilvl w:val="0"/>
          <w:numId w:val="91"/>
        </w:numPr>
        <w:spacing w:line="360" w:lineRule="auto"/>
        <w:ind w:left="2268"/>
      </w:pPr>
      <w:r w:rsidRPr="006A02C3">
        <w:t>Nếu thành công: hiển thị toast thông báo. Tự động mất đi sau n giây (n = cấu hình chung cho toàn hệ thống). [Mở lại cụm kho &lt;</w:t>
      </w:r>
      <w:r w:rsidRPr="006A02C3">
        <w:rPr>
          <w:b/>
          <w:color w:val="000000"/>
        </w:rPr>
        <w:t>Mã – Tên cụm kho</w:t>
      </w:r>
      <w:r w:rsidRPr="006A02C3">
        <w:t>&gt; thành công.]</w:t>
      </w:r>
    </w:p>
    <w:p w14:paraId="6CC400FD" w14:textId="562AFFBD" w:rsidR="00464553" w:rsidRPr="006A02C3" w:rsidRDefault="00464553">
      <w:pPr>
        <w:pStyle w:val="PAL2"/>
        <w:numPr>
          <w:ilvl w:val="0"/>
          <w:numId w:val="91"/>
        </w:numPr>
        <w:spacing w:line="360" w:lineRule="auto"/>
        <w:ind w:left="2268"/>
      </w:pPr>
      <w:r w:rsidRPr="006A02C3">
        <w:t>Nếu thất bại: hiển thị dialog thông báo [Mở lại cụm kho &lt;</w:t>
      </w:r>
      <w:r w:rsidRPr="006A02C3">
        <w:rPr>
          <w:b/>
          <w:color w:val="000000"/>
        </w:rPr>
        <w:t>Mã – Tên cụm kho</w:t>
      </w:r>
      <w:r w:rsidRPr="006A02C3">
        <w:t>&gt; không thành công.&lt;</w:t>
      </w:r>
      <w:r w:rsidRPr="006A02C3">
        <w:rPr>
          <w:color w:val="FF0000"/>
        </w:rPr>
        <w:t>Thông tin lỗi</w:t>
      </w:r>
      <w:r w:rsidRPr="006A02C3">
        <w:t>&gt;] [btn Đóng]</w:t>
      </w:r>
    </w:p>
    <w:p w14:paraId="4DFC9248" w14:textId="728CFCDE" w:rsidR="00464553" w:rsidRPr="006A02C3" w:rsidRDefault="00464553" w:rsidP="00512E56">
      <w:pPr>
        <w:pStyle w:val="PAL2"/>
        <w:spacing w:line="360" w:lineRule="auto"/>
        <w:ind w:left="1701"/>
      </w:pPr>
      <w:r w:rsidRPr="006A02C3">
        <w:t>Nếu chọn nhiều dòng</w:t>
      </w:r>
    </w:p>
    <w:p w14:paraId="6E1660CB" w14:textId="77777777" w:rsidR="00464553" w:rsidRPr="006A02C3" w:rsidRDefault="00464553">
      <w:pPr>
        <w:pStyle w:val="PAL3"/>
        <w:numPr>
          <w:ilvl w:val="0"/>
          <w:numId w:val="92"/>
        </w:numPr>
      </w:pPr>
      <w:r w:rsidRPr="006A02C3">
        <w:t xml:space="preserve">Nếu tất cả thành công: hiển thị toast thông báo. Tự động mất đi sau n giây (n = cấu hình chung cho toàn hệ thống) [Mở lại </w:t>
      </w:r>
      <w:r w:rsidRPr="006A02C3">
        <w:rPr>
          <w:b/>
        </w:rPr>
        <w:t>n</w:t>
      </w:r>
      <w:r w:rsidRPr="006A02C3">
        <w:t xml:space="preserve"> cụm kho thành công]</w:t>
      </w:r>
    </w:p>
    <w:p w14:paraId="20F132C3" w14:textId="4AE5D315" w:rsidR="00464553" w:rsidRPr="006A02C3" w:rsidRDefault="00464553">
      <w:pPr>
        <w:pStyle w:val="PAL3"/>
        <w:numPr>
          <w:ilvl w:val="0"/>
          <w:numId w:val="92"/>
        </w:numPr>
      </w:pPr>
      <w:r w:rsidRPr="006A02C3">
        <w:t>Nếu có dòng thất bại: hiển thị dialog [Kết quả Mở lại cụm kho</w:t>
      </w:r>
    </w:p>
    <w:p w14:paraId="603532F0" w14:textId="77777777" w:rsidR="00464553" w:rsidRPr="006A02C3" w:rsidRDefault="00464553">
      <w:pPr>
        <w:pStyle w:val="PAL3"/>
        <w:numPr>
          <w:ilvl w:val="0"/>
          <w:numId w:val="93"/>
        </w:numPr>
      </w:pPr>
      <w:r w:rsidRPr="006A02C3">
        <w:t xml:space="preserve">Icon Pass + Mở lại </w:t>
      </w:r>
      <w:r w:rsidRPr="006A02C3">
        <w:rPr>
          <w:b/>
        </w:rPr>
        <w:t>n</w:t>
      </w:r>
      <w:r w:rsidRPr="006A02C3">
        <w:t xml:space="preserve"> cụm kho thành công</w:t>
      </w:r>
    </w:p>
    <w:p w14:paraId="027F9A93" w14:textId="77777777" w:rsidR="00464553" w:rsidRPr="006A02C3" w:rsidRDefault="00464553">
      <w:pPr>
        <w:pStyle w:val="PAL3"/>
        <w:numPr>
          <w:ilvl w:val="0"/>
          <w:numId w:val="93"/>
        </w:numPr>
      </w:pPr>
      <w:r w:rsidRPr="006A02C3">
        <w:t xml:space="preserve">Icon Fail + Mở lại </w:t>
      </w:r>
      <w:r w:rsidRPr="006A02C3">
        <w:rPr>
          <w:b/>
        </w:rPr>
        <w:t>n</w:t>
      </w:r>
      <w:r w:rsidRPr="006A02C3">
        <w:t xml:space="preserve"> cụm kho không thành công. </w:t>
      </w:r>
      <w:r w:rsidRPr="006A02C3">
        <w:rPr>
          <w:color w:val="0070C0"/>
        </w:rPr>
        <w:t>Chi tiết lỗi</w:t>
      </w:r>
      <w:r w:rsidRPr="006A02C3">
        <w:t xml:space="preserve"> (m=0 thì ẩn dòng này)] [btn Đóng]</w:t>
      </w:r>
    </w:p>
    <w:p w14:paraId="597DE1B4" w14:textId="6C11D0AE" w:rsidR="00464553" w:rsidRPr="006A02C3" w:rsidRDefault="00464553">
      <w:pPr>
        <w:pStyle w:val="PAL3"/>
        <w:numPr>
          <w:ilvl w:val="0"/>
          <w:numId w:val="93"/>
        </w:numPr>
      </w:pPr>
      <w:r w:rsidRPr="006A02C3">
        <w:t>Khi nhấn link Chi tiết lỗi hiển thị pop_up Chi tiết lỗi gồm các cột:</w:t>
      </w:r>
    </w:p>
    <w:p w14:paraId="4D48A0B7" w14:textId="77777777" w:rsidR="00464553" w:rsidRPr="006A02C3" w:rsidRDefault="00464553">
      <w:pPr>
        <w:pStyle w:val="PAL0"/>
        <w:numPr>
          <w:ilvl w:val="0"/>
          <w:numId w:val="94"/>
        </w:numPr>
        <w:spacing w:line="360" w:lineRule="auto"/>
        <w:ind w:left="3402"/>
      </w:pPr>
      <w:r w:rsidRPr="006A02C3">
        <w:lastRenderedPageBreak/>
        <w:t>Mã cụm kho</w:t>
      </w:r>
    </w:p>
    <w:p w14:paraId="764A5CA7" w14:textId="77777777" w:rsidR="00464553" w:rsidRPr="006A02C3" w:rsidRDefault="00464553">
      <w:pPr>
        <w:pStyle w:val="PAL0"/>
        <w:numPr>
          <w:ilvl w:val="0"/>
          <w:numId w:val="94"/>
        </w:numPr>
        <w:spacing w:line="360" w:lineRule="auto"/>
        <w:ind w:left="3402"/>
      </w:pPr>
      <w:r w:rsidRPr="006A02C3">
        <w:t>Tên cụm kho</w:t>
      </w:r>
    </w:p>
    <w:p w14:paraId="199654E3" w14:textId="77777777" w:rsidR="00464553" w:rsidRPr="006A02C3" w:rsidRDefault="00464553">
      <w:pPr>
        <w:pStyle w:val="PAL0"/>
        <w:numPr>
          <w:ilvl w:val="0"/>
          <w:numId w:val="94"/>
        </w:numPr>
        <w:spacing w:line="360" w:lineRule="auto"/>
        <w:ind w:left="3402"/>
      </w:pPr>
      <w:r w:rsidRPr="006A02C3">
        <w:t>Thông tin lỗi</w:t>
      </w:r>
    </w:p>
    <w:p w14:paraId="037C1171" w14:textId="405BB75E" w:rsidR="00464553" w:rsidRPr="006A02C3" w:rsidRDefault="00464553">
      <w:pPr>
        <w:pStyle w:val="PAL0"/>
        <w:numPr>
          <w:ilvl w:val="0"/>
          <w:numId w:val="95"/>
        </w:numPr>
        <w:spacing w:line="360" w:lineRule="auto"/>
        <w:ind w:left="2835"/>
      </w:pPr>
      <w:r w:rsidRPr="006A02C3">
        <w:t>Khi nhấn btn Đóng sẽ reload màn hình danh sách – hiển thị dữ liệu mới nhất</w:t>
      </w:r>
    </w:p>
    <w:p w14:paraId="49B5C0EA" w14:textId="1FC71582" w:rsidR="00464553" w:rsidRPr="006A02C3" w:rsidRDefault="00464553" w:rsidP="00512E56">
      <w:pPr>
        <w:pStyle w:val="PAL2"/>
        <w:spacing w:line="360" w:lineRule="auto"/>
        <w:ind w:left="1701"/>
      </w:pPr>
      <w:r w:rsidRPr="006A02C3">
        <w:t xml:space="preserve">Cập nhật CSDL trong trường hợp xử lý thành công </w:t>
      </w:r>
    </w:p>
    <w:p w14:paraId="68E18030" w14:textId="3B865349" w:rsidR="00464553" w:rsidRPr="006A02C3" w:rsidRDefault="00464553">
      <w:pPr>
        <w:pStyle w:val="PAL3"/>
        <w:numPr>
          <w:ilvl w:val="0"/>
          <w:numId w:val="96"/>
        </w:numPr>
      </w:pPr>
      <w:r w:rsidRPr="006A02C3">
        <w:t>Chuyển trạng thái thành [Hoạt động]. Bảng WAREHOUSE_GROUP: update row IS_ACTIVE = 1</w:t>
      </w:r>
    </w:p>
    <w:p w14:paraId="2DFFA9B3" w14:textId="277261D7" w:rsidR="00464553" w:rsidRPr="006A02C3" w:rsidRDefault="00464553" w:rsidP="00512E56">
      <w:pPr>
        <w:pStyle w:val="Heading3"/>
        <w:spacing w:line="360" w:lineRule="auto"/>
        <w:rPr>
          <w:szCs w:val="24"/>
        </w:rPr>
      </w:pPr>
      <w:bookmarkStart w:id="28" w:name="_Toc235626122"/>
      <w:r w:rsidRPr="006A02C3">
        <w:rPr>
          <w:szCs w:val="24"/>
        </w:rPr>
        <w:t>Quản lý kho</w:t>
      </w:r>
      <w:bookmarkEnd w:id="28"/>
    </w:p>
    <w:p w14:paraId="441DFFF5" w14:textId="77777777" w:rsidR="00464553" w:rsidRPr="006A02C3" w:rsidRDefault="00464553" w:rsidP="00512E56">
      <w:pPr>
        <w:pStyle w:val="Heading4"/>
        <w:spacing w:line="360" w:lineRule="auto"/>
      </w:pPr>
      <w:r w:rsidRPr="006A02C3">
        <w:t>Thông tin chung chức năng</w:t>
      </w:r>
    </w:p>
    <w:p w14:paraId="7E5EE5D1" w14:textId="57790227" w:rsidR="001C6812" w:rsidRPr="006A02C3" w:rsidRDefault="001C6812" w:rsidP="00512E56">
      <w:pPr>
        <w:spacing w:line="360" w:lineRule="auto"/>
        <w:jc w:val="center"/>
      </w:pPr>
      <w:r w:rsidRPr="006A02C3">
        <w:rPr>
          <w:noProof/>
        </w:rPr>
        <w:drawing>
          <wp:inline distT="0" distB="0" distL="0" distR="0" wp14:anchorId="585479B8" wp14:editId="3BCE62BB">
            <wp:extent cx="3981655" cy="2902099"/>
            <wp:effectExtent l="0" t="0" r="0" b="0"/>
            <wp:docPr id="127412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28360" name=""/>
                    <pic:cNvPicPr/>
                  </pic:nvPicPr>
                  <pic:blipFill>
                    <a:blip r:embed="rId23"/>
                    <a:stretch>
                      <a:fillRect/>
                    </a:stretch>
                  </pic:blipFill>
                  <pic:spPr>
                    <a:xfrm>
                      <a:off x="0" y="0"/>
                      <a:ext cx="3981655" cy="2902099"/>
                    </a:xfrm>
                    <a:prstGeom prst="rect">
                      <a:avLst/>
                    </a:prstGeom>
                  </pic:spPr>
                </pic:pic>
              </a:graphicData>
            </a:graphic>
          </wp:inline>
        </w:drawing>
      </w:r>
    </w:p>
    <w:p w14:paraId="4DF1423B" w14:textId="77777777" w:rsidR="00464553" w:rsidRPr="006A02C3" w:rsidRDefault="00464553" w:rsidP="00512E56">
      <w:pPr>
        <w:pStyle w:val="Para1"/>
        <w:spacing w:line="360" w:lineRule="auto"/>
      </w:pPr>
      <w:r w:rsidRPr="006A02C3">
        <w:lastRenderedPageBreak/>
        <w:t>Tác nhân: người dùng Head Office được phân quyền sử dụng chức năng</w:t>
      </w:r>
    </w:p>
    <w:p w14:paraId="3B869E50" w14:textId="77777777" w:rsidR="00464553" w:rsidRPr="006A02C3" w:rsidRDefault="00464553" w:rsidP="00512E56">
      <w:pPr>
        <w:pStyle w:val="Para1"/>
        <w:spacing w:line="360" w:lineRule="auto"/>
      </w:pPr>
      <w:r w:rsidRPr="006A02C3">
        <w:t xml:space="preserve">Ý nghĩa chức năng: cho phép quản lý thông tin kho (kho logic)  </w:t>
      </w:r>
    </w:p>
    <w:p w14:paraId="3674247A" w14:textId="77777777" w:rsidR="00464553" w:rsidRPr="006A02C3" w:rsidRDefault="00464553" w:rsidP="00512E56">
      <w:pPr>
        <w:pStyle w:val="Para1"/>
        <w:spacing w:line="360" w:lineRule="auto"/>
      </w:pPr>
      <w:r w:rsidRPr="006A02C3">
        <w:t>Đường dẫn: Kho &gt;&gt; Quản lý kho</w:t>
      </w:r>
    </w:p>
    <w:p w14:paraId="20A825C1" w14:textId="77777777" w:rsidR="00464553" w:rsidRPr="006A02C3" w:rsidRDefault="00464553" w:rsidP="00512E56">
      <w:pPr>
        <w:pStyle w:val="Heading4"/>
        <w:spacing w:line="360" w:lineRule="auto"/>
      </w:pPr>
      <w:r w:rsidRPr="006A02C3">
        <w:t>Màn hình</w:t>
      </w:r>
    </w:p>
    <w:p w14:paraId="6DBD10E3" w14:textId="77777777" w:rsidR="00464553" w:rsidRPr="006A02C3" w:rsidRDefault="00464553" w:rsidP="00512E56">
      <w:pPr>
        <w:pStyle w:val="Heading5"/>
        <w:spacing w:line="360" w:lineRule="auto"/>
        <w:rPr>
          <w:lang w:val="vi-VN"/>
        </w:rPr>
      </w:pPr>
      <w:r w:rsidRPr="006A02C3">
        <w:t>Quản</w:t>
      </w:r>
      <w:r w:rsidRPr="006A02C3">
        <w:rPr>
          <w:lang w:val="vi-VN"/>
        </w:rPr>
        <w:t xml:space="preserve"> lý kho </w:t>
      </w:r>
    </w:p>
    <w:p w14:paraId="093DC204" w14:textId="77777777" w:rsidR="00464553" w:rsidRPr="006A02C3" w:rsidRDefault="00464553" w:rsidP="00512E56">
      <w:pPr>
        <w:spacing w:line="360" w:lineRule="auto"/>
        <w:rPr>
          <w:lang w:val="vi-VN"/>
        </w:rPr>
      </w:pPr>
      <w:r w:rsidRPr="006A02C3">
        <w:rPr>
          <w:noProof/>
        </w:rPr>
        <w:drawing>
          <wp:inline distT="0" distB="0" distL="0" distR="0" wp14:anchorId="30B45850" wp14:editId="11ACB7D4">
            <wp:extent cx="8229600" cy="3743960"/>
            <wp:effectExtent l="0" t="0" r="0" b="0"/>
            <wp:docPr id="208016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61056" name=""/>
                    <pic:cNvPicPr/>
                  </pic:nvPicPr>
                  <pic:blipFill>
                    <a:blip r:embed="rId24"/>
                    <a:stretch>
                      <a:fillRect/>
                    </a:stretch>
                  </pic:blipFill>
                  <pic:spPr>
                    <a:xfrm>
                      <a:off x="0" y="0"/>
                      <a:ext cx="8229600" cy="3743960"/>
                    </a:xfrm>
                    <a:prstGeom prst="rect">
                      <a:avLst/>
                    </a:prstGeom>
                  </pic:spPr>
                </pic:pic>
              </a:graphicData>
            </a:graphic>
          </wp:inline>
        </w:drawing>
      </w:r>
    </w:p>
    <w:p w14:paraId="2148B626" w14:textId="77777777" w:rsidR="00464553" w:rsidRPr="006A02C3" w:rsidRDefault="00464553" w:rsidP="00512E56">
      <w:pPr>
        <w:pStyle w:val="Heading5"/>
        <w:spacing w:line="360" w:lineRule="auto"/>
        <w:rPr>
          <w:lang w:val="vi-VN"/>
        </w:rPr>
      </w:pPr>
      <w:r w:rsidRPr="006A02C3">
        <w:lastRenderedPageBreak/>
        <w:t>Thêm</w:t>
      </w:r>
      <w:r w:rsidRPr="006A02C3">
        <w:rPr>
          <w:lang w:val="vi-VN"/>
        </w:rPr>
        <w:t xml:space="preserve"> mới kho</w:t>
      </w:r>
    </w:p>
    <w:p w14:paraId="7D808719" w14:textId="77777777" w:rsidR="00464553" w:rsidRPr="006A02C3" w:rsidRDefault="00464553" w:rsidP="00512E56">
      <w:pPr>
        <w:spacing w:line="360" w:lineRule="auto"/>
        <w:jc w:val="center"/>
        <w:rPr>
          <w:lang w:val="vi-VN"/>
        </w:rPr>
      </w:pPr>
      <w:r w:rsidRPr="006A02C3">
        <w:rPr>
          <w:noProof/>
        </w:rPr>
        <w:drawing>
          <wp:inline distT="0" distB="0" distL="0" distR="0" wp14:anchorId="2A14ED6D" wp14:editId="7FE524EB">
            <wp:extent cx="8229600" cy="3736340"/>
            <wp:effectExtent l="0" t="0" r="0" b="0"/>
            <wp:docPr id="7662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96672" name=""/>
                    <pic:cNvPicPr/>
                  </pic:nvPicPr>
                  <pic:blipFill>
                    <a:blip r:embed="rId25"/>
                    <a:stretch>
                      <a:fillRect/>
                    </a:stretch>
                  </pic:blipFill>
                  <pic:spPr>
                    <a:xfrm>
                      <a:off x="0" y="0"/>
                      <a:ext cx="8229600" cy="3736340"/>
                    </a:xfrm>
                    <a:prstGeom prst="rect">
                      <a:avLst/>
                    </a:prstGeom>
                  </pic:spPr>
                </pic:pic>
              </a:graphicData>
            </a:graphic>
          </wp:inline>
        </w:drawing>
      </w:r>
    </w:p>
    <w:p w14:paraId="46CBCC3B" w14:textId="77777777" w:rsidR="00464553" w:rsidRPr="006A02C3" w:rsidRDefault="00464553" w:rsidP="00512E56">
      <w:pPr>
        <w:pStyle w:val="Heading5"/>
        <w:spacing w:line="360" w:lineRule="auto"/>
        <w:rPr>
          <w:lang w:val="vi-VN"/>
        </w:rPr>
      </w:pPr>
      <w:r w:rsidRPr="006A02C3">
        <w:t>Xem tồn</w:t>
      </w:r>
      <w:r w:rsidRPr="006A02C3">
        <w:rPr>
          <w:lang w:val="vi-VN"/>
        </w:rPr>
        <w:t xml:space="preserve"> kho</w:t>
      </w:r>
    </w:p>
    <w:p w14:paraId="1366E0E8" w14:textId="4420CD65" w:rsidR="00464553" w:rsidRPr="006A02C3" w:rsidRDefault="00BD3193" w:rsidP="00512E56">
      <w:pPr>
        <w:spacing w:line="360" w:lineRule="auto"/>
        <w:jc w:val="center"/>
        <w:rPr>
          <w:noProof/>
        </w:rPr>
      </w:pPr>
      <w:r w:rsidRPr="00BD3193">
        <w:rPr>
          <w:noProof/>
        </w:rPr>
        <w:lastRenderedPageBreak/>
        <w:drawing>
          <wp:inline distT="0" distB="0" distL="0" distR="0" wp14:anchorId="3974826B" wp14:editId="23A197D2">
            <wp:extent cx="8229600" cy="2364105"/>
            <wp:effectExtent l="0" t="0" r="0" b="0"/>
            <wp:docPr id="163984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42290" name=""/>
                    <pic:cNvPicPr/>
                  </pic:nvPicPr>
                  <pic:blipFill>
                    <a:blip r:embed="rId26"/>
                    <a:stretch>
                      <a:fillRect/>
                    </a:stretch>
                  </pic:blipFill>
                  <pic:spPr>
                    <a:xfrm>
                      <a:off x="0" y="0"/>
                      <a:ext cx="8229600" cy="2364105"/>
                    </a:xfrm>
                    <a:prstGeom prst="rect">
                      <a:avLst/>
                    </a:prstGeom>
                  </pic:spPr>
                </pic:pic>
              </a:graphicData>
            </a:graphic>
          </wp:inline>
        </w:drawing>
      </w:r>
    </w:p>
    <w:p w14:paraId="6CCEE637" w14:textId="77777777" w:rsidR="00464553" w:rsidRPr="006A02C3" w:rsidRDefault="00464553" w:rsidP="00512E56">
      <w:pPr>
        <w:spacing w:line="360" w:lineRule="auto"/>
        <w:jc w:val="center"/>
        <w:rPr>
          <w:i/>
          <w:iCs/>
          <w:noProof/>
        </w:rPr>
      </w:pPr>
      <w:r w:rsidRPr="006A02C3">
        <w:rPr>
          <w:i/>
          <w:iCs/>
          <w:noProof/>
        </w:rPr>
        <w:t>Hình 1: Xem tồn kho_Tổng tồn kho</w:t>
      </w:r>
    </w:p>
    <w:p w14:paraId="5862C630" w14:textId="452D149D" w:rsidR="00464553" w:rsidRPr="006A02C3" w:rsidRDefault="002E6398" w:rsidP="00512E56">
      <w:pPr>
        <w:spacing w:line="360" w:lineRule="auto"/>
        <w:jc w:val="center"/>
        <w:rPr>
          <w:i/>
          <w:iCs/>
          <w:noProof/>
        </w:rPr>
      </w:pPr>
      <w:r w:rsidRPr="002E6398">
        <w:rPr>
          <w:i/>
          <w:iCs/>
          <w:noProof/>
        </w:rPr>
        <w:lastRenderedPageBreak/>
        <w:drawing>
          <wp:inline distT="0" distB="0" distL="0" distR="0" wp14:anchorId="6D7C9416" wp14:editId="266EAE43">
            <wp:extent cx="8229600" cy="3305175"/>
            <wp:effectExtent l="0" t="0" r="0" b="0"/>
            <wp:docPr id="33491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17523" name=""/>
                    <pic:cNvPicPr/>
                  </pic:nvPicPr>
                  <pic:blipFill>
                    <a:blip r:embed="rId27"/>
                    <a:stretch>
                      <a:fillRect/>
                    </a:stretch>
                  </pic:blipFill>
                  <pic:spPr>
                    <a:xfrm>
                      <a:off x="0" y="0"/>
                      <a:ext cx="8229600" cy="3305175"/>
                    </a:xfrm>
                    <a:prstGeom prst="rect">
                      <a:avLst/>
                    </a:prstGeom>
                  </pic:spPr>
                </pic:pic>
              </a:graphicData>
            </a:graphic>
          </wp:inline>
        </w:drawing>
      </w:r>
    </w:p>
    <w:p w14:paraId="605A032A" w14:textId="77777777" w:rsidR="00464553" w:rsidRPr="006A02C3" w:rsidRDefault="00464553" w:rsidP="00512E56">
      <w:pPr>
        <w:spacing w:line="360" w:lineRule="auto"/>
        <w:jc w:val="center"/>
        <w:rPr>
          <w:i/>
          <w:iCs/>
          <w:noProof/>
        </w:rPr>
      </w:pPr>
      <w:r w:rsidRPr="006A02C3">
        <w:rPr>
          <w:i/>
          <w:iCs/>
          <w:noProof/>
        </w:rPr>
        <w:t>Hình 2: Xem tồn kho_Tồn theo lotdate</w:t>
      </w:r>
    </w:p>
    <w:p w14:paraId="78385964" w14:textId="77777777" w:rsidR="00464553" w:rsidRPr="006A02C3" w:rsidRDefault="00464553" w:rsidP="00512E56">
      <w:pPr>
        <w:spacing w:line="360" w:lineRule="auto"/>
        <w:jc w:val="center"/>
        <w:rPr>
          <w:noProof/>
        </w:rPr>
      </w:pPr>
    </w:p>
    <w:p w14:paraId="24CA4A30" w14:textId="77777777" w:rsidR="00464553" w:rsidRPr="006A02C3" w:rsidRDefault="00464553">
      <w:pPr>
        <w:pStyle w:val="Heading4"/>
        <w:numPr>
          <w:ilvl w:val="3"/>
          <w:numId w:val="10"/>
        </w:numPr>
        <w:tabs>
          <w:tab w:val="clear" w:pos="1584"/>
        </w:tabs>
        <w:spacing w:line="360" w:lineRule="auto"/>
        <w:ind w:left="450" w:hanging="360"/>
      </w:pPr>
      <w:r w:rsidRPr="006A02C3">
        <w:t>Mô tả chi tiết các thành phần</w:t>
      </w:r>
    </w:p>
    <w:p w14:paraId="7F8CECD3" w14:textId="77777777" w:rsidR="00464553" w:rsidRPr="006A02C3" w:rsidRDefault="00464553" w:rsidP="00512E56">
      <w:pPr>
        <w:pStyle w:val="Heading5"/>
        <w:spacing w:line="360" w:lineRule="auto"/>
      </w:pPr>
      <w:r w:rsidRPr="006A02C3">
        <w:t>Quản lý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1261834B" w14:textId="77777777" w:rsidTr="006D0B7A">
        <w:trPr>
          <w:tblHeader/>
        </w:trPr>
        <w:tc>
          <w:tcPr>
            <w:tcW w:w="828" w:type="dxa"/>
            <w:shd w:val="pct5" w:color="auto" w:fill="FFFFFF"/>
          </w:tcPr>
          <w:p w14:paraId="5C664F3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5BFAC94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3F0874C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42748A7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0BF0324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18C6634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0DDA7FB2"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2A9EEBEC" w14:textId="77777777" w:rsidTr="006D0B7A">
        <w:tc>
          <w:tcPr>
            <w:tcW w:w="13676" w:type="dxa"/>
            <w:gridSpan w:val="6"/>
          </w:tcPr>
          <w:p w14:paraId="41F68D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Điều kiện tìm kiếm</w:t>
            </w:r>
          </w:p>
        </w:tc>
      </w:tr>
      <w:tr w:rsidR="00464553" w:rsidRPr="006A02C3" w14:paraId="3A70C665" w14:textId="77777777" w:rsidTr="006D0B7A">
        <w:tc>
          <w:tcPr>
            <w:tcW w:w="828" w:type="dxa"/>
          </w:tcPr>
          <w:p w14:paraId="2DCD8BB6"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417589D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553553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79C3971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8765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684269CF" w14:textId="77777777" w:rsidR="00464553" w:rsidRPr="006A02C3" w:rsidRDefault="00464553" w:rsidP="00C87C71">
            <w:pPr>
              <w:pStyle w:val="GDP1"/>
            </w:pPr>
            <w:r w:rsidRPr="006A02C3">
              <w:t xml:space="preserve">Tập giá trị: {Load danh sách đơn vị trạng thái Hoạt động thuộc phân quyền của user login – hiển thị theo cấu trúc cây}. Hiển thị [Mã – Tên đơn vị]. </w:t>
            </w:r>
            <w:r w:rsidRPr="006A02C3">
              <w:rPr>
                <w:bCs/>
              </w:rPr>
              <w:t>Bảng OPT_DIST_UNIT_REF join DIST_UNIT, lấy CODE -  NAME.</w:t>
            </w:r>
          </w:p>
          <w:p w14:paraId="56E215F2"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2864E8CD" w14:textId="77777777" w:rsidTr="006D0B7A">
        <w:tc>
          <w:tcPr>
            <w:tcW w:w="828" w:type="dxa"/>
          </w:tcPr>
          <w:p w14:paraId="1377F699"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7C3C0041"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Kho</w:t>
            </w:r>
          </w:p>
        </w:tc>
        <w:tc>
          <w:tcPr>
            <w:tcW w:w="1800" w:type="dxa"/>
          </w:tcPr>
          <w:p w14:paraId="24E2B2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27D581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4C4B1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8E8DCA1" w14:textId="77777777" w:rsidR="00464553" w:rsidRPr="006A02C3" w:rsidRDefault="00464553" w:rsidP="00C87C71">
            <w:pPr>
              <w:pStyle w:val="GDP1"/>
            </w:pPr>
            <w:r w:rsidRPr="006A02C3">
              <w:t>Hint text: Nhập mã/ tên kho</w:t>
            </w:r>
          </w:p>
        </w:tc>
      </w:tr>
      <w:tr w:rsidR="00464553" w:rsidRPr="009F3346" w14:paraId="185048C3" w14:textId="77777777" w:rsidTr="006D0B7A">
        <w:tc>
          <w:tcPr>
            <w:tcW w:w="828" w:type="dxa"/>
          </w:tcPr>
          <w:p w14:paraId="4243D1EB"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3ED90F38"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lang w:val="vi-VN"/>
              </w:rPr>
              <w:t>Trạng thái</w:t>
            </w:r>
          </w:p>
        </w:tc>
        <w:tc>
          <w:tcPr>
            <w:tcW w:w="1800" w:type="dxa"/>
          </w:tcPr>
          <w:p w14:paraId="2829B1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29BE87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23180B0"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lang w:val="vi-VN"/>
              </w:rPr>
              <w:t>[</w:t>
            </w:r>
            <w:r w:rsidRPr="006A02C3">
              <w:rPr>
                <w:rFonts w:ascii="Times New Roman" w:hAnsi="Times New Roman"/>
                <w:sz w:val="24"/>
                <w:szCs w:val="24"/>
              </w:rPr>
              <w:t>Tất cả</w:t>
            </w:r>
            <w:r w:rsidRPr="006A02C3">
              <w:rPr>
                <w:rFonts w:ascii="Times New Roman" w:hAnsi="Times New Roman"/>
                <w:sz w:val="24"/>
                <w:szCs w:val="24"/>
                <w:lang w:val="vi-VN"/>
              </w:rPr>
              <w:t>]</w:t>
            </w:r>
          </w:p>
        </w:tc>
        <w:tc>
          <w:tcPr>
            <w:tcW w:w="5850" w:type="dxa"/>
          </w:tcPr>
          <w:p w14:paraId="10228B8D" w14:textId="77777777" w:rsidR="00464553" w:rsidRPr="006A02C3" w:rsidRDefault="00464553" w:rsidP="00C87C71">
            <w:pPr>
              <w:pStyle w:val="GDP1"/>
              <w:rPr>
                <w:lang w:val="vi-VN"/>
              </w:rPr>
            </w:pPr>
            <w:r w:rsidRPr="006A02C3">
              <w:rPr>
                <w:lang w:val="vi-VN"/>
              </w:rPr>
              <w:t>Tập giá trị {Tất cả, Hoạt động, Tạm ngưng}</w:t>
            </w:r>
          </w:p>
        </w:tc>
      </w:tr>
      <w:tr w:rsidR="00464553" w:rsidRPr="006A02C3" w14:paraId="48160761" w14:textId="77777777" w:rsidTr="006D0B7A">
        <w:tc>
          <w:tcPr>
            <w:tcW w:w="13676" w:type="dxa"/>
            <w:gridSpan w:val="6"/>
          </w:tcPr>
          <w:p w14:paraId="5B041E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 nâng cao</w:t>
            </w:r>
          </w:p>
        </w:tc>
      </w:tr>
      <w:tr w:rsidR="00464553" w:rsidRPr="006A02C3" w14:paraId="022B24E8" w14:textId="77777777" w:rsidTr="006D0B7A">
        <w:tc>
          <w:tcPr>
            <w:tcW w:w="828" w:type="dxa"/>
          </w:tcPr>
          <w:p w14:paraId="1025F87F"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1BBAD4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kho</w:t>
            </w:r>
          </w:p>
        </w:tc>
        <w:tc>
          <w:tcPr>
            <w:tcW w:w="1800" w:type="dxa"/>
          </w:tcPr>
          <w:p w14:paraId="6988BD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3DD60E2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7EAA9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06E6184" w14:textId="77777777" w:rsidR="00464553" w:rsidRPr="006A02C3" w:rsidRDefault="00464553" w:rsidP="00C87C71">
            <w:pPr>
              <w:pStyle w:val="GDP1"/>
            </w:pPr>
            <w:r w:rsidRPr="006A02C3">
              <w:t>Tập giá trị {Load cấu hình loại kho mà tenant sử dụng}</w:t>
            </w:r>
          </w:p>
          <w:p w14:paraId="059FDDAC" w14:textId="77777777" w:rsidR="00464553" w:rsidRPr="006A02C3" w:rsidRDefault="00464553" w:rsidP="00C87C71">
            <w:pPr>
              <w:pStyle w:val="GDP1"/>
            </w:pPr>
            <w:r w:rsidRPr="006A02C3">
              <w:t>Hiển thị Tên loại kho. Sort theo Tên loại kho ASC</w:t>
            </w:r>
          </w:p>
          <w:p w14:paraId="6107C55B" w14:textId="77777777" w:rsidR="00464553" w:rsidRPr="006A02C3" w:rsidRDefault="00464553" w:rsidP="00C87C71">
            <w:pPr>
              <w:pStyle w:val="GDP1"/>
            </w:pPr>
            <w:r w:rsidRPr="006A02C3">
              <w:t xml:space="preserve">Load từ bảng APP_SETTING_ENTRY.SETTING_ENUM_ID where APP_SETTING_ID = </w:t>
            </w:r>
            <w:r w:rsidRPr="006A02C3">
              <w:lastRenderedPageBreak/>
              <w:t>‘WAREHOUSE_TYPE’. Join qua APP_SETTING_ENUM lấy CAPTION</w:t>
            </w:r>
          </w:p>
        </w:tc>
      </w:tr>
      <w:tr w:rsidR="00464553" w:rsidRPr="006A02C3" w14:paraId="3AA47992" w14:textId="77777777" w:rsidTr="006D0B7A">
        <w:tc>
          <w:tcPr>
            <w:tcW w:w="828" w:type="dxa"/>
          </w:tcPr>
          <w:p w14:paraId="4C337A86"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6DF040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w:t>
            </w:r>
          </w:p>
        </w:tc>
        <w:tc>
          <w:tcPr>
            <w:tcW w:w="1800" w:type="dxa"/>
          </w:tcPr>
          <w:p w14:paraId="34F676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E26F0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6D9B3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8C3B54E" w14:textId="77777777" w:rsidR="00464553" w:rsidRPr="006A02C3" w:rsidRDefault="00464553" w:rsidP="00C87C71">
            <w:pPr>
              <w:pStyle w:val="GDP1"/>
            </w:pPr>
            <w:r w:rsidRPr="006A02C3">
              <w:t>Tập giá trị {Load danh sách cụm kho trạng thái Hoạt động thuộc đơn vị đang chọn}</w:t>
            </w:r>
          </w:p>
          <w:p w14:paraId="170F5119" w14:textId="77777777" w:rsidR="00464553" w:rsidRPr="006A02C3" w:rsidRDefault="00464553" w:rsidP="00C87C71">
            <w:pPr>
              <w:pStyle w:val="GDP1"/>
            </w:pPr>
            <w:r w:rsidRPr="006A02C3">
              <w:t>Hiển thị Tên cụm kho. Sort theo Tên cụm kho ASC</w:t>
            </w:r>
          </w:p>
          <w:p w14:paraId="41A6E4CE" w14:textId="77777777" w:rsidR="00464553" w:rsidRPr="006A02C3" w:rsidRDefault="00464553" w:rsidP="00C87C71">
            <w:pPr>
              <w:pStyle w:val="GDP1"/>
            </w:pPr>
            <w:r w:rsidRPr="006A02C3">
              <w:t>Load từ bảng WAREHOUSE_GROUP.NAME where IS_ACTIVE = 1 and DIST_UNIT_ID = ?</w:t>
            </w:r>
          </w:p>
        </w:tc>
      </w:tr>
      <w:tr w:rsidR="00464553" w:rsidRPr="006A02C3" w14:paraId="37BBDB5B" w14:textId="77777777" w:rsidTr="006D0B7A">
        <w:tc>
          <w:tcPr>
            <w:tcW w:w="828" w:type="dxa"/>
          </w:tcPr>
          <w:p w14:paraId="52D89B7F"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5AD23F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4EDE3F4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3F2E3B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BBA98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066EDC0" w14:textId="77777777" w:rsidR="00464553" w:rsidRPr="006A02C3" w:rsidRDefault="00464553" w:rsidP="00C87C71">
            <w:pPr>
              <w:pStyle w:val="GDP1"/>
            </w:pPr>
            <w:r w:rsidRPr="006A02C3">
              <w:t>Reset điều kiện tìm kiếm về giá trị mặc định</w:t>
            </w:r>
          </w:p>
        </w:tc>
      </w:tr>
      <w:tr w:rsidR="00464553" w:rsidRPr="006A02C3" w14:paraId="5C4B1744" w14:textId="77777777" w:rsidTr="006D0B7A">
        <w:tc>
          <w:tcPr>
            <w:tcW w:w="828" w:type="dxa"/>
          </w:tcPr>
          <w:p w14:paraId="3CDB0E98"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3ACBC3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361A96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50D6E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50D8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B984991" w14:textId="77777777" w:rsidR="00464553" w:rsidRPr="006A02C3" w:rsidRDefault="00464553" w:rsidP="00C87C71">
            <w:pPr>
              <w:pStyle w:val="GDP1"/>
            </w:pPr>
          </w:p>
        </w:tc>
      </w:tr>
      <w:tr w:rsidR="00464553" w:rsidRPr="006A02C3" w14:paraId="39BB5DF2" w14:textId="77777777" w:rsidTr="006D0B7A">
        <w:tc>
          <w:tcPr>
            <w:tcW w:w="828" w:type="dxa"/>
          </w:tcPr>
          <w:p w14:paraId="47C87281"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6FDDA0C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cao/Thu gọn</w:t>
            </w:r>
          </w:p>
        </w:tc>
        <w:tc>
          <w:tcPr>
            <w:tcW w:w="1800" w:type="dxa"/>
          </w:tcPr>
          <w:p w14:paraId="246E75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3C8F02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5616C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5961549" w14:textId="77777777" w:rsidR="00464553" w:rsidRPr="006A02C3" w:rsidRDefault="00464553" w:rsidP="00C87C71">
            <w:pPr>
              <w:pStyle w:val="GDP1"/>
            </w:pPr>
            <w:r w:rsidRPr="006A02C3">
              <w:t>Mở rộng/Thu gọn vùng tìm kiếm nâng cao</w:t>
            </w:r>
          </w:p>
        </w:tc>
      </w:tr>
      <w:tr w:rsidR="00464553" w:rsidRPr="006A02C3" w14:paraId="52A6B9AE" w14:textId="77777777" w:rsidTr="006D0B7A">
        <w:tc>
          <w:tcPr>
            <w:tcW w:w="13676" w:type="dxa"/>
            <w:gridSpan w:val="6"/>
          </w:tcPr>
          <w:p w14:paraId="640FF1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31A46780" w14:textId="77777777" w:rsidTr="006D0B7A">
        <w:tc>
          <w:tcPr>
            <w:tcW w:w="828" w:type="dxa"/>
          </w:tcPr>
          <w:p w14:paraId="612E201A"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419261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Ngưng </w:t>
            </w:r>
          </w:p>
        </w:tc>
        <w:tc>
          <w:tcPr>
            <w:tcW w:w="1800" w:type="dxa"/>
          </w:tcPr>
          <w:p w14:paraId="27BD20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DA4E8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A7B76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D863B79" w14:textId="77777777" w:rsidR="00464553" w:rsidRPr="006A02C3" w:rsidRDefault="00464553" w:rsidP="00C87C71">
            <w:pPr>
              <w:pStyle w:val="GDP1"/>
            </w:pPr>
          </w:p>
        </w:tc>
      </w:tr>
      <w:tr w:rsidR="00464553" w:rsidRPr="006A02C3" w14:paraId="54B02B86" w14:textId="77777777" w:rsidTr="006D0B7A">
        <w:tc>
          <w:tcPr>
            <w:tcW w:w="828" w:type="dxa"/>
          </w:tcPr>
          <w:p w14:paraId="0B236B7A"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68DECF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Mở lại</w:t>
            </w:r>
          </w:p>
        </w:tc>
        <w:tc>
          <w:tcPr>
            <w:tcW w:w="1800" w:type="dxa"/>
          </w:tcPr>
          <w:p w14:paraId="46D8E8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A628F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21523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0122F60" w14:textId="77777777" w:rsidR="00464553" w:rsidRPr="006A02C3" w:rsidRDefault="00464553" w:rsidP="00C87C71">
            <w:pPr>
              <w:pStyle w:val="GDP1"/>
            </w:pPr>
          </w:p>
        </w:tc>
      </w:tr>
      <w:tr w:rsidR="00464553" w:rsidRPr="006A02C3" w14:paraId="45DDC255" w14:textId="77777777" w:rsidTr="006D0B7A">
        <w:tc>
          <w:tcPr>
            <w:tcW w:w="828" w:type="dxa"/>
          </w:tcPr>
          <w:p w14:paraId="0582A69E"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003EB65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00E70C1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AC897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C7508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0D8BD29" w14:textId="77777777" w:rsidR="00464553" w:rsidRPr="006A02C3" w:rsidRDefault="00464553" w:rsidP="00C87C71">
            <w:pPr>
              <w:pStyle w:val="GDP1"/>
            </w:pPr>
          </w:p>
        </w:tc>
      </w:tr>
      <w:tr w:rsidR="00464553" w:rsidRPr="006A02C3" w14:paraId="4A002640" w14:textId="77777777" w:rsidTr="006D0B7A">
        <w:tc>
          <w:tcPr>
            <w:tcW w:w="13676" w:type="dxa"/>
            <w:gridSpan w:val="6"/>
          </w:tcPr>
          <w:p w14:paraId="67751B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12A1A26A" w14:textId="77777777" w:rsidR="00464553" w:rsidRPr="006A02C3" w:rsidRDefault="00464553" w:rsidP="00C87C71">
            <w:pPr>
              <w:pStyle w:val="GDP1"/>
            </w:pPr>
            <w:r w:rsidRPr="006A02C3">
              <w:t>Load danh sách kho</w:t>
            </w:r>
          </w:p>
          <w:p w14:paraId="5DE06E09" w14:textId="77777777" w:rsidR="00464553" w:rsidRPr="006A02C3" w:rsidRDefault="00464553" w:rsidP="00C87C71">
            <w:pPr>
              <w:pStyle w:val="GDP1"/>
            </w:pPr>
            <w:r w:rsidRPr="006A02C3">
              <w:t>Load dữ liệu từ bảng</w:t>
            </w:r>
            <w:r w:rsidRPr="006A02C3">
              <w:rPr>
                <w:lang w:val="vi-VN"/>
              </w:rPr>
              <w:t xml:space="preserve"> </w:t>
            </w:r>
            <w:r w:rsidRPr="006A02C3">
              <w:rPr>
                <w:b/>
                <w:lang w:val="vi-VN"/>
              </w:rPr>
              <w:t>WAREHOUSE</w:t>
            </w:r>
          </w:p>
          <w:p w14:paraId="05EA2B96" w14:textId="77777777" w:rsidR="00464553" w:rsidRPr="006A02C3" w:rsidRDefault="00464553" w:rsidP="00C87C71">
            <w:pPr>
              <w:pStyle w:val="GDP1"/>
            </w:pPr>
            <w:r w:rsidRPr="006A02C3">
              <w:lastRenderedPageBreak/>
              <w:t>Sort theo Mã kho ASC</w:t>
            </w:r>
          </w:p>
          <w:p w14:paraId="0396C494" w14:textId="77777777" w:rsidR="00464553" w:rsidRPr="006A02C3" w:rsidRDefault="00464553" w:rsidP="00C87C71">
            <w:pPr>
              <w:pStyle w:val="GDP1"/>
            </w:pPr>
            <w:r w:rsidRPr="006A02C3">
              <w:t>Phân trang theo quy định chung</w:t>
            </w:r>
          </w:p>
        </w:tc>
      </w:tr>
      <w:tr w:rsidR="00464553" w:rsidRPr="006A02C3" w14:paraId="21781026" w14:textId="77777777" w:rsidTr="006D0B7A">
        <w:tc>
          <w:tcPr>
            <w:tcW w:w="828" w:type="dxa"/>
          </w:tcPr>
          <w:p w14:paraId="02C83FD8"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5745E5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2F8B33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0A50A81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34CF37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4A24DACC" w14:textId="77777777" w:rsidR="00464553" w:rsidRPr="006A02C3" w:rsidRDefault="00464553" w:rsidP="00C87C71">
            <w:pPr>
              <w:pStyle w:val="GDP1"/>
            </w:pPr>
            <w:r w:rsidRPr="006A02C3">
              <w:t>CheckAll: xuất hiện trên Header</w:t>
            </w:r>
          </w:p>
          <w:p w14:paraId="02EA914A" w14:textId="77777777" w:rsidR="00464553" w:rsidRPr="006A02C3" w:rsidRDefault="00464553" w:rsidP="00C87C71">
            <w:pPr>
              <w:pStyle w:val="GDP1"/>
            </w:pPr>
            <w:r w:rsidRPr="006A02C3">
              <w:t>CheckRow: xuất hiện trên từng Row</w:t>
            </w:r>
          </w:p>
          <w:p w14:paraId="7BD47ACD"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1C5070AD" w14:textId="77777777" w:rsidTr="006D0B7A">
        <w:tc>
          <w:tcPr>
            <w:tcW w:w="828" w:type="dxa"/>
          </w:tcPr>
          <w:p w14:paraId="16104E29"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0A9331E5"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Đơ</w:t>
            </w:r>
            <w:r w:rsidRPr="006A02C3">
              <w:rPr>
                <w:rFonts w:ascii="Times New Roman" w:hAnsi="Times New Roman"/>
                <w:sz w:val="24"/>
                <w:szCs w:val="24"/>
                <w:lang w:val="vi-VN"/>
              </w:rPr>
              <w:t>n vị</w:t>
            </w:r>
          </w:p>
        </w:tc>
        <w:tc>
          <w:tcPr>
            <w:tcW w:w="1800" w:type="dxa"/>
          </w:tcPr>
          <w:p w14:paraId="4BEDDE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F6E895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E9714F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50CEDAD" w14:textId="77777777" w:rsidR="00464553" w:rsidRPr="006A02C3" w:rsidRDefault="00464553" w:rsidP="00C87C71">
            <w:pPr>
              <w:pStyle w:val="GDP1"/>
            </w:pPr>
            <w:r w:rsidRPr="006A02C3">
              <w:t>Mã – Tên đơn vị</w:t>
            </w:r>
          </w:p>
          <w:p w14:paraId="2C06CF6E" w14:textId="77777777" w:rsidR="00464553" w:rsidRPr="006A02C3" w:rsidRDefault="00464553" w:rsidP="00C87C71">
            <w:pPr>
              <w:pStyle w:val="GDP1"/>
            </w:pPr>
            <w:r w:rsidRPr="006A02C3">
              <w:t xml:space="preserve">Lấy từ bảng </w:t>
            </w:r>
            <w:r w:rsidRPr="006A02C3">
              <w:rPr>
                <w:lang w:val="vi-VN"/>
              </w:rPr>
              <w:t>WAREHOUSE.DIST_UNIT_ID</w:t>
            </w:r>
            <w:r w:rsidRPr="006A02C3">
              <w:t xml:space="preserve">. Join </w:t>
            </w:r>
            <w:r w:rsidRPr="006A02C3">
              <w:rPr>
                <w:lang w:val="vi-VN"/>
              </w:rPr>
              <w:t>qua bảng DIST_UNIT</w:t>
            </w:r>
            <w:r w:rsidRPr="006A02C3">
              <w:t xml:space="preserve"> lấy NODE_</w:t>
            </w:r>
            <w:r w:rsidRPr="006A02C3">
              <w:rPr>
                <w:lang w:val="vi-VN"/>
              </w:rPr>
              <w:t>CODE</w:t>
            </w:r>
            <w:r w:rsidRPr="006A02C3">
              <w:t xml:space="preserve"> – NODE_NAME</w:t>
            </w:r>
          </w:p>
        </w:tc>
      </w:tr>
      <w:tr w:rsidR="00464553" w:rsidRPr="006A02C3" w14:paraId="588B27FB" w14:textId="77777777" w:rsidTr="006D0B7A">
        <w:tc>
          <w:tcPr>
            <w:tcW w:w="828" w:type="dxa"/>
          </w:tcPr>
          <w:p w14:paraId="54FF5BC9"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63711E09"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Mã</w:t>
            </w:r>
            <w:r w:rsidRPr="006A02C3">
              <w:rPr>
                <w:rFonts w:ascii="Times New Roman" w:hAnsi="Times New Roman"/>
                <w:sz w:val="24"/>
                <w:szCs w:val="24"/>
                <w:lang w:val="vi-VN"/>
              </w:rPr>
              <w:t xml:space="preserve"> kho</w:t>
            </w:r>
          </w:p>
        </w:tc>
        <w:tc>
          <w:tcPr>
            <w:tcW w:w="1800" w:type="dxa"/>
          </w:tcPr>
          <w:p w14:paraId="059A2E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6EF94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016FEE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D3E4287" w14:textId="77777777" w:rsidR="00464553" w:rsidRPr="006A02C3" w:rsidRDefault="00464553" w:rsidP="00C87C71">
            <w:pPr>
              <w:pStyle w:val="GDP1"/>
            </w:pPr>
            <w:r w:rsidRPr="006A02C3">
              <w:t xml:space="preserve">Lấy từ bảng </w:t>
            </w:r>
            <w:r w:rsidRPr="006A02C3">
              <w:rPr>
                <w:lang w:val="vi-VN"/>
              </w:rPr>
              <w:t>WAREHOUSE.CODE</w:t>
            </w:r>
          </w:p>
        </w:tc>
      </w:tr>
      <w:tr w:rsidR="00464553" w:rsidRPr="006A02C3" w14:paraId="66DE9C3B" w14:textId="77777777" w:rsidTr="006D0B7A">
        <w:tc>
          <w:tcPr>
            <w:tcW w:w="828" w:type="dxa"/>
          </w:tcPr>
          <w:p w14:paraId="6D89BA99"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57C8676E"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Tên</w:t>
            </w:r>
            <w:r w:rsidRPr="006A02C3">
              <w:rPr>
                <w:rFonts w:ascii="Times New Roman" w:hAnsi="Times New Roman"/>
                <w:sz w:val="24"/>
                <w:szCs w:val="24"/>
                <w:lang w:val="vi-VN"/>
              </w:rPr>
              <w:t xml:space="preserve"> kho</w:t>
            </w:r>
          </w:p>
        </w:tc>
        <w:tc>
          <w:tcPr>
            <w:tcW w:w="1800" w:type="dxa"/>
          </w:tcPr>
          <w:p w14:paraId="3E34DD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D3097F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C42C46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875B647" w14:textId="77777777" w:rsidR="00464553" w:rsidRPr="006A02C3" w:rsidRDefault="00464553" w:rsidP="00C87C71">
            <w:pPr>
              <w:pStyle w:val="GDP1"/>
              <w:rPr>
                <w:lang w:val="vi-VN"/>
              </w:rPr>
            </w:pPr>
            <w:r w:rsidRPr="006A02C3">
              <w:t xml:space="preserve">Lấy từ bảng </w:t>
            </w:r>
            <w:r w:rsidRPr="006A02C3">
              <w:rPr>
                <w:lang w:val="vi-VN"/>
              </w:rPr>
              <w:t>WAREHOUSE.NAME</w:t>
            </w:r>
          </w:p>
        </w:tc>
      </w:tr>
      <w:tr w:rsidR="00464553" w:rsidRPr="006A02C3" w14:paraId="17B75715" w14:textId="77777777" w:rsidTr="006D0B7A">
        <w:tc>
          <w:tcPr>
            <w:tcW w:w="828" w:type="dxa"/>
          </w:tcPr>
          <w:p w14:paraId="051C667E"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2D94A832"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Loại</w:t>
            </w:r>
            <w:r w:rsidRPr="006A02C3">
              <w:rPr>
                <w:rFonts w:ascii="Times New Roman" w:hAnsi="Times New Roman"/>
                <w:sz w:val="24"/>
                <w:szCs w:val="24"/>
                <w:lang w:val="vi-VN"/>
              </w:rPr>
              <w:t xml:space="preserve"> kho</w:t>
            </w:r>
          </w:p>
        </w:tc>
        <w:tc>
          <w:tcPr>
            <w:tcW w:w="1800" w:type="dxa"/>
          </w:tcPr>
          <w:p w14:paraId="3B0557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6F646E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10B193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1D3DC4D" w14:textId="77777777" w:rsidR="00464553" w:rsidRPr="006A02C3" w:rsidRDefault="00464553" w:rsidP="00C87C71">
            <w:pPr>
              <w:pStyle w:val="GDP1"/>
              <w:rPr>
                <w:lang w:val="vi-VN"/>
              </w:rPr>
            </w:pPr>
            <w:r w:rsidRPr="006A02C3">
              <w:t xml:space="preserve">Lấy từ bảng </w:t>
            </w:r>
            <w:r w:rsidRPr="006A02C3">
              <w:rPr>
                <w:lang w:val="vi-VN"/>
              </w:rPr>
              <w:t>WAREHOUSE</w:t>
            </w:r>
            <w:r w:rsidRPr="006A02C3">
              <w:t>.TYPE</w:t>
            </w:r>
          </w:p>
        </w:tc>
      </w:tr>
      <w:tr w:rsidR="00464553" w:rsidRPr="006A02C3" w14:paraId="13CD1DC0" w14:textId="77777777" w:rsidTr="006D0B7A">
        <w:tc>
          <w:tcPr>
            <w:tcW w:w="828" w:type="dxa"/>
          </w:tcPr>
          <w:p w14:paraId="6F9483B0"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2F8CE695"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Cụm</w:t>
            </w:r>
            <w:r w:rsidRPr="006A02C3">
              <w:rPr>
                <w:rFonts w:ascii="Times New Roman" w:hAnsi="Times New Roman"/>
                <w:sz w:val="24"/>
                <w:szCs w:val="24"/>
                <w:lang w:val="vi-VN"/>
              </w:rPr>
              <w:t xml:space="preserve"> kho</w:t>
            </w:r>
          </w:p>
        </w:tc>
        <w:tc>
          <w:tcPr>
            <w:tcW w:w="1800" w:type="dxa"/>
          </w:tcPr>
          <w:p w14:paraId="4B76AE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31082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B59C64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E1842F2" w14:textId="77777777" w:rsidR="00464553" w:rsidRPr="006A02C3" w:rsidRDefault="00464553" w:rsidP="00C87C71">
            <w:pPr>
              <w:pStyle w:val="GDP1"/>
              <w:rPr>
                <w:lang w:val="vi-VN"/>
              </w:rPr>
            </w:pPr>
            <w:r w:rsidRPr="006A02C3">
              <w:t xml:space="preserve">Lấy từ bảng </w:t>
            </w:r>
            <w:r w:rsidRPr="006A02C3">
              <w:rPr>
                <w:lang w:val="vi-VN"/>
              </w:rPr>
              <w:t>WAREHOUSE</w:t>
            </w:r>
            <w:r w:rsidRPr="006A02C3">
              <w:t>.</w:t>
            </w:r>
            <w:r w:rsidRPr="006A02C3">
              <w:rPr>
                <w:lang w:val="vi-VN"/>
              </w:rPr>
              <w:t xml:space="preserve"> WAREHOUSE</w:t>
            </w:r>
            <w:r w:rsidRPr="006A02C3">
              <w:t>_GROUP_ID</w:t>
            </w:r>
          </w:p>
        </w:tc>
      </w:tr>
      <w:tr w:rsidR="00464553" w:rsidRPr="006A02C3" w14:paraId="027DB917" w14:textId="77777777" w:rsidTr="006D0B7A">
        <w:tc>
          <w:tcPr>
            <w:tcW w:w="828" w:type="dxa"/>
          </w:tcPr>
          <w:p w14:paraId="3EFB0E70"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4065C7AA"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Độ ưu tiên</w:t>
            </w:r>
          </w:p>
        </w:tc>
        <w:tc>
          <w:tcPr>
            <w:tcW w:w="1800" w:type="dxa"/>
          </w:tcPr>
          <w:p w14:paraId="1BA98A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236A7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5CF973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7E83673" w14:textId="77777777" w:rsidR="00464553" w:rsidRPr="006A02C3" w:rsidRDefault="00464553" w:rsidP="00C87C71">
            <w:pPr>
              <w:pStyle w:val="GDP1"/>
              <w:rPr>
                <w:lang w:val="vi-VN"/>
              </w:rPr>
            </w:pPr>
            <w:r w:rsidRPr="006A02C3">
              <w:t xml:space="preserve">Lấy từ bảng </w:t>
            </w:r>
            <w:r w:rsidRPr="006A02C3">
              <w:rPr>
                <w:lang w:val="vi-VN"/>
              </w:rPr>
              <w:t>WAREHOUSE</w:t>
            </w:r>
            <w:r w:rsidRPr="006A02C3">
              <w:t>.SEQ</w:t>
            </w:r>
          </w:p>
        </w:tc>
      </w:tr>
      <w:tr w:rsidR="00464553" w:rsidRPr="006A02C3" w14:paraId="3E4EAAED" w14:textId="77777777" w:rsidTr="006D0B7A">
        <w:tc>
          <w:tcPr>
            <w:tcW w:w="828" w:type="dxa"/>
          </w:tcPr>
          <w:p w14:paraId="2C325CA2"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23186B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7AF223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64866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2A156F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291CC12" w14:textId="77777777" w:rsidR="00464553" w:rsidRPr="006A02C3" w:rsidRDefault="00464553" w:rsidP="00C87C71">
            <w:pPr>
              <w:pStyle w:val="GDP1"/>
            </w:pPr>
            <w:r w:rsidRPr="006A02C3">
              <w:t xml:space="preserve">Lấy từ bảng </w:t>
            </w:r>
            <w:r w:rsidRPr="006A02C3">
              <w:rPr>
                <w:lang w:val="vi-VN"/>
              </w:rPr>
              <w:t>WAREHOUSE.</w:t>
            </w:r>
            <w:r w:rsidRPr="006A02C3">
              <w:t>STATUS</w:t>
            </w:r>
          </w:p>
        </w:tc>
      </w:tr>
      <w:tr w:rsidR="00464553" w:rsidRPr="006A02C3" w14:paraId="7E9F6E50" w14:textId="77777777" w:rsidTr="006D0B7A">
        <w:tc>
          <w:tcPr>
            <w:tcW w:w="13676" w:type="dxa"/>
            <w:gridSpan w:val="6"/>
          </w:tcPr>
          <w:p w14:paraId="6B001E8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615DB927" w14:textId="77777777" w:rsidTr="006D0B7A">
        <w:tc>
          <w:tcPr>
            <w:tcW w:w="828" w:type="dxa"/>
          </w:tcPr>
          <w:p w14:paraId="4557F477"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5A4A476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Chỉnh sửa</w:t>
            </w:r>
          </w:p>
        </w:tc>
        <w:tc>
          <w:tcPr>
            <w:tcW w:w="1800" w:type="dxa"/>
          </w:tcPr>
          <w:p w14:paraId="6EA13F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3B0989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7DC0B6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FAE00B3" w14:textId="77777777" w:rsidR="00464553" w:rsidRPr="006A02C3" w:rsidRDefault="00464553" w:rsidP="00C87C71">
            <w:pPr>
              <w:pStyle w:val="GDP1"/>
            </w:pPr>
            <w:r w:rsidRPr="006A02C3">
              <w:t>Tooltip: Chỉnh sửa</w:t>
            </w:r>
          </w:p>
        </w:tc>
      </w:tr>
      <w:tr w:rsidR="00464553" w:rsidRPr="006A02C3" w14:paraId="40490EE6" w14:textId="77777777" w:rsidTr="006D0B7A">
        <w:tc>
          <w:tcPr>
            <w:tcW w:w="828" w:type="dxa"/>
          </w:tcPr>
          <w:p w14:paraId="6394FD1C"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65BF03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tồn kho</w:t>
            </w:r>
          </w:p>
        </w:tc>
        <w:tc>
          <w:tcPr>
            <w:tcW w:w="1800" w:type="dxa"/>
          </w:tcPr>
          <w:p w14:paraId="6BEC6D3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6825BA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A6EE34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B114320" w14:textId="77777777" w:rsidR="00464553" w:rsidRPr="006A02C3" w:rsidRDefault="00464553" w:rsidP="00C87C71">
            <w:pPr>
              <w:pStyle w:val="GDP1"/>
            </w:pPr>
            <w:r w:rsidRPr="006A02C3">
              <w:t>Tooltip: Xem tồn kho</w:t>
            </w:r>
          </w:p>
        </w:tc>
      </w:tr>
      <w:tr w:rsidR="00464553" w:rsidRPr="006A02C3" w14:paraId="14DC9741" w14:textId="77777777" w:rsidTr="006D0B7A">
        <w:tc>
          <w:tcPr>
            <w:tcW w:w="828" w:type="dxa"/>
          </w:tcPr>
          <w:p w14:paraId="4DCD5316" w14:textId="77777777" w:rsidR="00464553" w:rsidRPr="006A02C3" w:rsidRDefault="00464553">
            <w:pPr>
              <w:pStyle w:val="TableData12"/>
              <w:numPr>
                <w:ilvl w:val="0"/>
                <w:numId w:val="28"/>
              </w:numPr>
              <w:spacing w:line="360" w:lineRule="auto"/>
              <w:rPr>
                <w:rFonts w:ascii="Times New Roman" w:hAnsi="Times New Roman"/>
                <w:sz w:val="24"/>
                <w:szCs w:val="24"/>
              </w:rPr>
            </w:pPr>
          </w:p>
        </w:tc>
        <w:tc>
          <w:tcPr>
            <w:tcW w:w="2070" w:type="dxa"/>
          </w:tcPr>
          <w:p w14:paraId="58F962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Tạm ngưng/Mở lại</w:t>
            </w:r>
          </w:p>
        </w:tc>
        <w:tc>
          <w:tcPr>
            <w:tcW w:w="1800" w:type="dxa"/>
          </w:tcPr>
          <w:p w14:paraId="724133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4A6D41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C7B5E3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3DAE5BD" w14:textId="77777777" w:rsidR="00464553" w:rsidRPr="006A02C3" w:rsidRDefault="00464553" w:rsidP="00C87C71">
            <w:pPr>
              <w:pStyle w:val="GDP1"/>
            </w:pPr>
            <w:r w:rsidRPr="006A02C3">
              <w:t>Tooltip: Tạm ngưng/ Mở lại</w:t>
            </w:r>
          </w:p>
          <w:p w14:paraId="7FAC3123" w14:textId="77777777" w:rsidR="00464553" w:rsidRPr="006A02C3" w:rsidRDefault="00464553" w:rsidP="00C87C71">
            <w:pPr>
              <w:pStyle w:val="GDP1"/>
            </w:pPr>
            <w:r w:rsidRPr="006A02C3">
              <w:t>Icon Tạm ngưng: chỉ xuất hiện trên bản ghi trạng thái Hoạt động</w:t>
            </w:r>
          </w:p>
          <w:p w14:paraId="0BE615BC" w14:textId="77777777" w:rsidR="00464553" w:rsidRPr="006A02C3" w:rsidRDefault="00464553" w:rsidP="00C87C71">
            <w:pPr>
              <w:pStyle w:val="GDP1"/>
            </w:pPr>
            <w:r w:rsidRPr="006A02C3">
              <w:t>Icon Mở lại: chỉ xuất hiện trên bản ghi trạng thái Tạm ngưng</w:t>
            </w:r>
          </w:p>
        </w:tc>
      </w:tr>
    </w:tbl>
    <w:p w14:paraId="6DA356CD" w14:textId="77777777" w:rsidR="00464553" w:rsidRPr="006A02C3" w:rsidRDefault="00464553" w:rsidP="00512E56">
      <w:pPr>
        <w:spacing w:line="360" w:lineRule="auto"/>
        <w:rPr>
          <w:lang w:eastAsia="ar-SA"/>
        </w:rPr>
      </w:pPr>
    </w:p>
    <w:p w14:paraId="2E45ED89" w14:textId="77777777" w:rsidR="00464553" w:rsidRPr="006A02C3" w:rsidRDefault="00464553" w:rsidP="00512E56">
      <w:pPr>
        <w:pStyle w:val="Heading5"/>
        <w:spacing w:line="360" w:lineRule="auto"/>
      </w:pPr>
      <w:r w:rsidRPr="006A02C3">
        <w:t>Thêm mới/ Chỉnh sửa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41C08CF" w14:textId="77777777" w:rsidTr="006D0B7A">
        <w:trPr>
          <w:tblHeader/>
        </w:trPr>
        <w:tc>
          <w:tcPr>
            <w:tcW w:w="828" w:type="dxa"/>
            <w:shd w:val="pct5" w:color="auto" w:fill="FFFFFF"/>
          </w:tcPr>
          <w:p w14:paraId="4BB66C5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0685CE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2EC1662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4C77FA1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31C353F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D785F3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7DE92421"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3F8CF895" w14:textId="77777777" w:rsidTr="006D0B7A">
        <w:tc>
          <w:tcPr>
            <w:tcW w:w="828" w:type="dxa"/>
          </w:tcPr>
          <w:p w14:paraId="728AF318"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579CD0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w:t>
            </w:r>
            <w:r w:rsidRPr="006A02C3">
              <w:rPr>
                <w:rFonts w:ascii="Times New Roman" w:hAnsi="Times New Roman"/>
                <w:sz w:val="24"/>
                <w:szCs w:val="24"/>
                <w:lang w:val="vi-VN"/>
              </w:rPr>
              <w:t xml:space="preserve"> vị</w:t>
            </w:r>
            <w:r w:rsidRPr="006A02C3">
              <w:rPr>
                <w:rFonts w:ascii="Times New Roman" w:hAnsi="Times New Roman"/>
                <w:sz w:val="24"/>
                <w:szCs w:val="24"/>
              </w:rPr>
              <w:t>*</w:t>
            </w:r>
          </w:p>
        </w:tc>
        <w:tc>
          <w:tcPr>
            <w:tcW w:w="1800" w:type="dxa"/>
          </w:tcPr>
          <w:p w14:paraId="35F14D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5326F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AF73A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99C65D1" w14:textId="77777777" w:rsidR="00464553" w:rsidRPr="006A02C3" w:rsidRDefault="00464553" w:rsidP="00C87C71">
            <w:pPr>
              <w:pStyle w:val="GDP1"/>
            </w:pPr>
            <w:r w:rsidRPr="006A02C3">
              <w:t xml:space="preserve">Tập giá trị {Load danh sách đơn vị trạng thái Hoạt động &amp; thuộc phạm vi phân quyền của user login &amp; có thuộc tính phân phối hàng hóa}. </w:t>
            </w:r>
            <w:r w:rsidRPr="006A02C3">
              <w:rPr>
                <w:bCs/>
              </w:rPr>
              <w:t>Bảng OPT_DIST_UNIT_REF join DIST_UNIT, lấy CODE -  NAME.</w:t>
            </w:r>
          </w:p>
          <w:p w14:paraId="7FFB0D51" w14:textId="77777777" w:rsidR="00464553" w:rsidRPr="006A02C3" w:rsidRDefault="00464553" w:rsidP="00C87C71">
            <w:pPr>
              <w:pStyle w:val="GDP1"/>
            </w:pPr>
            <w:r w:rsidRPr="006A02C3">
              <w:t>Bắt buộc chọn</w:t>
            </w:r>
          </w:p>
          <w:p w14:paraId="5D3AC925" w14:textId="77777777" w:rsidR="00464553" w:rsidRPr="006A02C3" w:rsidRDefault="00464553" w:rsidP="00C87C71">
            <w:pPr>
              <w:pStyle w:val="GDP1"/>
            </w:pPr>
            <w:r w:rsidRPr="006A02C3">
              <w:lastRenderedPageBreak/>
              <w:t xml:space="preserve">Luồng chỉnh sửa, không được chỉnh sửa </w:t>
            </w:r>
          </w:p>
          <w:p w14:paraId="33437FDC" w14:textId="77777777" w:rsidR="00464553" w:rsidRPr="006A02C3" w:rsidRDefault="00464553" w:rsidP="00C87C71">
            <w:pPr>
              <w:pStyle w:val="GDP1"/>
            </w:pPr>
            <w:r w:rsidRPr="006A02C3">
              <w:t>Lưu vào bảng WAREHOUSE.DIST_UNIT_ID</w:t>
            </w:r>
          </w:p>
        </w:tc>
      </w:tr>
      <w:tr w:rsidR="00464553" w:rsidRPr="006A02C3" w14:paraId="638219C0" w14:textId="77777777" w:rsidTr="006D0B7A">
        <w:tc>
          <w:tcPr>
            <w:tcW w:w="828" w:type="dxa"/>
          </w:tcPr>
          <w:p w14:paraId="1E2947EB"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30B8C96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đơn</w:t>
            </w:r>
            <w:r w:rsidRPr="006A02C3">
              <w:rPr>
                <w:rFonts w:ascii="Times New Roman" w:hAnsi="Times New Roman"/>
                <w:sz w:val="24"/>
                <w:szCs w:val="24"/>
                <w:lang w:val="vi-VN"/>
              </w:rPr>
              <w:t xml:space="preserve"> vị</w:t>
            </w:r>
          </w:p>
        </w:tc>
        <w:tc>
          <w:tcPr>
            <w:tcW w:w="1800" w:type="dxa"/>
          </w:tcPr>
          <w:p w14:paraId="3C1355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CCD7E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28315C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9E6A72A" w14:textId="77777777" w:rsidR="00464553" w:rsidRPr="006A02C3" w:rsidRDefault="00464553" w:rsidP="00C87C71">
            <w:pPr>
              <w:pStyle w:val="GDP1"/>
            </w:pPr>
            <w:r w:rsidRPr="006A02C3">
              <w:t xml:space="preserve">Load theo cbx Đơn vị </w:t>
            </w:r>
          </w:p>
          <w:p w14:paraId="20A7E17C" w14:textId="77777777" w:rsidR="00464553" w:rsidRPr="006A02C3" w:rsidRDefault="00464553" w:rsidP="00C87C71">
            <w:pPr>
              <w:pStyle w:val="GDP1"/>
            </w:pPr>
            <w:r w:rsidRPr="006A02C3">
              <w:t>Lấy từ bảng DIST_UNIT.NODE_NAME where NODE_CODE = Mã đơn vị đã chọn trước đó</w:t>
            </w:r>
          </w:p>
        </w:tc>
      </w:tr>
      <w:tr w:rsidR="00464553" w:rsidRPr="006A02C3" w14:paraId="50579AB4" w14:textId="77777777" w:rsidTr="006D0B7A">
        <w:tc>
          <w:tcPr>
            <w:tcW w:w="828" w:type="dxa"/>
          </w:tcPr>
          <w:p w14:paraId="1122D470"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003C7F9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w:t>
            </w:r>
          </w:p>
        </w:tc>
        <w:tc>
          <w:tcPr>
            <w:tcW w:w="1800" w:type="dxa"/>
          </w:tcPr>
          <w:p w14:paraId="2BF69D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F16E0B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BB8193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0AB0335" w14:textId="77777777" w:rsidR="00464553" w:rsidRPr="006A02C3" w:rsidRDefault="00464553" w:rsidP="00C87C71">
            <w:pPr>
              <w:pStyle w:val="GDP1"/>
            </w:pPr>
            <w:r w:rsidRPr="006A02C3">
              <w:t>Bắt buộc chọn</w:t>
            </w:r>
          </w:p>
          <w:p w14:paraId="3BA6C7A5" w14:textId="77777777" w:rsidR="00464553" w:rsidRPr="006A02C3" w:rsidRDefault="00464553" w:rsidP="00C87C71">
            <w:pPr>
              <w:pStyle w:val="GDP1"/>
            </w:pPr>
            <w:r w:rsidRPr="006A02C3">
              <w:t>Giá trị lựa chọn: load danh sách cụm kho thuộc đơn vị đã chọn. Bảng WAREHOUSE_GROUP, trường CODE, NAME where DIST_UNIT_ID = ID đơn vị đã chọn.</w:t>
            </w:r>
          </w:p>
          <w:p w14:paraId="0845D20C" w14:textId="77777777" w:rsidR="00464553" w:rsidRPr="006A02C3" w:rsidRDefault="00464553" w:rsidP="00C87C71">
            <w:pPr>
              <w:pStyle w:val="GDP1"/>
            </w:pPr>
            <w:r w:rsidRPr="006A02C3">
              <w:t>Luồng chỉnh sửa:Không được chỉnh sửa</w:t>
            </w:r>
          </w:p>
          <w:p w14:paraId="7997D1C6" w14:textId="77777777" w:rsidR="00464553" w:rsidRPr="006A02C3" w:rsidRDefault="00464553" w:rsidP="00C87C71">
            <w:pPr>
              <w:pStyle w:val="GDP1"/>
            </w:pPr>
            <w:r w:rsidRPr="006A02C3">
              <w:t>Lưu vào bảng WAREHOUSE.WAREHOUSE_GROUP_ID</w:t>
            </w:r>
          </w:p>
        </w:tc>
      </w:tr>
      <w:tr w:rsidR="00464553" w:rsidRPr="006A02C3" w14:paraId="38C79CA3" w14:textId="77777777" w:rsidTr="006D0B7A">
        <w:tc>
          <w:tcPr>
            <w:tcW w:w="828" w:type="dxa"/>
          </w:tcPr>
          <w:p w14:paraId="4BD6DC4F"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0CCE92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cụm kho</w:t>
            </w:r>
          </w:p>
        </w:tc>
        <w:tc>
          <w:tcPr>
            <w:tcW w:w="1800" w:type="dxa"/>
          </w:tcPr>
          <w:p w14:paraId="6BCE5D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6E6AC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A692E8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02A5FCF" w14:textId="77777777" w:rsidR="00464553" w:rsidRPr="006A02C3" w:rsidRDefault="00464553" w:rsidP="00C87C71">
            <w:pPr>
              <w:pStyle w:val="GDP1"/>
            </w:pPr>
            <w:r w:rsidRPr="006A02C3">
              <w:t xml:space="preserve">Load theo cbx Cụm kho </w:t>
            </w:r>
          </w:p>
          <w:p w14:paraId="24AA6A95" w14:textId="77777777" w:rsidR="00464553" w:rsidRPr="006A02C3" w:rsidRDefault="00464553" w:rsidP="00C87C71">
            <w:pPr>
              <w:pStyle w:val="GDP1"/>
            </w:pPr>
            <w:r w:rsidRPr="006A02C3">
              <w:t>Lấy từ bảng WAREHOUSE_GROUP.NAME where CODE = CODE đã chọn ở trên</w:t>
            </w:r>
          </w:p>
        </w:tc>
      </w:tr>
      <w:tr w:rsidR="00464553" w:rsidRPr="006A02C3" w14:paraId="47B217B4" w14:textId="77777777" w:rsidTr="006D0B7A">
        <w:tc>
          <w:tcPr>
            <w:tcW w:w="828" w:type="dxa"/>
          </w:tcPr>
          <w:p w14:paraId="5CD0F021"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569916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Địa chỉ cụm kho</w:t>
            </w:r>
          </w:p>
        </w:tc>
        <w:tc>
          <w:tcPr>
            <w:tcW w:w="1800" w:type="dxa"/>
          </w:tcPr>
          <w:p w14:paraId="4A0C972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00EB2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EF48FB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73B0F9D" w14:textId="77777777" w:rsidR="00464553" w:rsidRPr="006A02C3" w:rsidRDefault="00464553" w:rsidP="00C87C71">
            <w:pPr>
              <w:pStyle w:val="GDP1"/>
            </w:pPr>
            <w:r w:rsidRPr="006A02C3">
              <w:t xml:space="preserve">Load theo cbx Cụm kho </w:t>
            </w:r>
          </w:p>
          <w:p w14:paraId="2FD2DE97" w14:textId="77777777" w:rsidR="00464553" w:rsidRPr="006A02C3" w:rsidRDefault="00464553" w:rsidP="00C87C71">
            <w:pPr>
              <w:pStyle w:val="GDP1"/>
            </w:pPr>
            <w:r w:rsidRPr="006A02C3">
              <w:t xml:space="preserve">Lấy từ bảng </w:t>
            </w:r>
            <w:r w:rsidRPr="006A02C3">
              <w:lastRenderedPageBreak/>
              <w:t>WAREHOUSE_GROUP_LOCATION.ADDRESS_LINE where WAREHOUSE_GROUP_ID = cụm kho đã chọn</w:t>
            </w:r>
          </w:p>
        </w:tc>
      </w:tr>
      <w:tr w:rsidR="00464553" w:rsidRPr="006A02C3" w14:paraId="33A0228B" w14:textId="77777777" w:rsidTr="006D0B7A">
        <w:tc>
          <w:tcPr>
            <w:tcW w:w="828" w:type="dxa"/>
          </w:tcPr>
          <w:p w14:paraId="16442DDC"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509FFF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w:t>
            </w:r>
            <w:r w:rsidRPr="006A02C3">
              <w:rPr>
                <w:rFonts w:ascii="Times New Roman" w:hAnsi="Times New Roman"/>
                <w:sz w:val="24"/>
                <w:szCs w:val="24"/>
                <w:lang w:val="vi-VN"/>
              </w:rPr>
              <w:t xml:space="preserve"> kho</w:t>
            </w:r>
            <w:r w:rsidRPr="006A02C3">
              <w:rPr>
                <w:rFonts w:ascii="Times New Roman" w:hAnsi="Times New Roman"/>
                <w:sz w:val="24"/>
                <w:szCs w:val="24"/>
              </w:rPr>
              <w:t>*</w:t>
            </w:r>
          </w:p>
        </w:tc>
        <w:tc>
          <w:tcPr>
            <w:tcW w:w="1800" w:type="dxa"/>
          </w:tcPr>
          <w:p w14:paraId="252356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57C3A9B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853950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988C719" w14:textId="77777777" w:rsidR="00464553" w:rsidRPr="006A02C3" w:rsidRDefault="00464553" w:rsidP="00C87C71">
            <w:pPr>
              <w:pStyle w:val="GDP1"/>
            </w:pPr>
            <w:r w:rsidRPr="006A02C3">
              <w:t>Bắt buộc nhập</w:t>
            </w:r>
          </w:p>
          <w:p w14:paraId="5F4ABB3C" w14:textId="77777777" w:rsidR="00464553" w:rsidRPr="006A02C3" w:rsidRDefault="00464553" w:rsidP="00C87C71">
            <w:pPr>
              <w:pStyle w:val="GDP1"/>
            </w:pPr>
            <w:r w:rsidRPr="006A02C3">
              <w:t>Luồng chỉnh sửa: không được chỉnh sửa</w:t>
            </w:r>
          </w:p>
          <w:p w14:paraId="50FDCCA1" w14:textId="77777777" w:rsidR="00464553" w:rsidRPr="006A02C3" w:rsidRDefault="00464553" w:rsidP="00C87C71">
            <w:pPr>
              <w:pStyle w:val="GDP1"/>
            </w:pPr>
            <w:r w:rsidRPr="006A02C3">
              <w:t>Lưu vào bảng WAREHOUSE.CODE</w:t>
            </w:r>
          </w:p>
        </w:tc>
      </w:tr>
      <w:tr w:rsidR="00464553" w:rsidRPr="006A02C3" w14:paraId="6AEA004C" w14:textId="77777777" w:rsidTr="006D0B7A">
        <w:tc>
          <w:tcPr>
            <w:tcW w:w="828" w:type="dxa"/>
          </w:tcPr>
          <w:p w14:paraId="2159F11C"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1283850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w:t>
            </w:r>
            <w:r w:rsidRPr="006A02C3">
              <w:rPr>
                <w:rFonts w:ascii="Times New Roman" w:hAnsi="Times New Roman"/>
                <w:sz w:val="24"/>
                <w:szCs w:val="24"/>
                <w:lang w:val="vi-VN"/>
              </w:rPr>
              <w:t xml:space="preserve"> kho</w:t>
            </w:r>
            <w:r w:rsidRPr="006A02C3">
              <w:rPr>
                <w:rFonts w:ascii="Times New Roman" w:hAnsi="Times New Roman"/>
                <w:sz w:val="24"/>
                <w:szCs w:val="24"/>
              </w:rPr>
              <w:t>*</w:t>
            </w:r>
          </w:p>
        </w:tc>
        <w:tc>
          <w:tcPr>
            <w:tcW w:w="1800" w:type="dxa"/>
          </w:tcPr>
          <w:p w14:paraId="5A925C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3BEB76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32AEA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073CFA0" w14:textId="77777777" w:rsidR="00464553" w:rsidRPr="006A02C3" w:rsidRDefault="00464553" w:rsidP="00C87C71">
            <w:pPr>
              <w:pStyle w:val="GDP1"/>
            </w:pPr>
            <w:r w:rsidRPr="006A02C3">
              <w:t>Bắt buộc nhập</w:t>
            </w:r>
          </w:p>
          <w:p w14:paraId="65F108C3" w14:textId="77777777" w:rsidR="00464553" w:rsidRPr="006A02C3" w:rsidRDefault="00464553" w:rsidP="00C87C71">
            <w:pPr>
              <w:pStyle w:val="GDP1"/>
            </w:pPr>
            <w:r w:rsidRPr="006A02C3">
              <w:t>Lưu vào bảng WAREHOUSE.NAME</w:t>
            </w:r>
          </w:p>
        </w:tc>
      </w:tr>
      <w:tr w:rsidR="00464553" w:rsidRPr="006A02C3" w14:paraId="230B383C" w14:textId="77777777" w:rsidTr="006D0B7A">
        <w:tc>
          <w:tcPr>
            <w:tcW w:w="828" w:type="dxa"/>
          </w:tcPr>
          <w:p w14:paraId="2E1A4D2F"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420FDB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w:t>
            </w:r>
            <w:r w:rsidRPr="006A02C3">
              <w:rPr>
                <w:rFonts w:ascii="Times New Roman" w:hAnsi="Times New Roman"/>
                <w:sz w:val="24"/>
                <w:szCs w:val="24"/>
                <w:lang w:val="vi-VN"/>
              </w:rPr>
              <w:t xml:space="preserve"> kho</w:t>
            </w:r>
            <w:r w:rsidRPr="006A02C3">
              <w:rPr>
                <w:rFonts w:ascii="Times New Roman" w:hAnsi="Times New Roman"/>
                <w:sz w:val="24"/>
                <w:szCs w:val="24"/>
              </w:rPr>
              <w:t>*</w:t>
            </w:r>
          </w:p>
        </w:tc>
        <w:tc>
          <w:tcPr>
            <w:tcW w:w="1800" w:type="dxa"/>
          </w:tcPr>
          <w:p w14:paraId="755F70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95B7B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96BA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277E610" w14:textId="77777777" w:rsidR="00464553" w:rsidRPr="006A02C3" w:rsidRDefault="00464553" w:rsidP="00C87C71">
            <w:pPr>
              <w:pStyle w:val="GDP1"/>
            </w:pPr>
            <w:r w:rsidRPr="006A02C3">
              <w:t>Bắt buộc chọn</w:t>
            </w:r>
          </w:p>
          <w:p w14:paraId="3CC1C5DC" w14:textId="77777777" w:rsidR="00464553" w:rsidRPr="006A02C3" w:rsidRDefault="00464553" w:rsidP="00C87C71">
            <w:pPr>
              <w:pStyle w:val="GDP1"/>
            </w:pPr>
            <w:r w:rsidRPr="006A02C3">
              <w:t>Luồng chỉnh sửa: không được chỉnh sửa</w:t>
            </w:r>
          </w:p>
          <w:p w14:paraId="70D05EC9" w14:textId="77777777" w:rsidR="00464553" w:rsidRPr="006A02C3" w:rsidRDefault="00464553" w:rsidP="00C87C71">
            <w:pPr>
              <w:pStyle w:val="GDP1"/>
            </w:pPr>
            <w:r w:rsidRPr="006A02C3">
              <w:t>Tập giá trị {Load cấu hình loại kho mà tenant sử dụng}</w:t>
            </w:r>
          </w:p>
          <w:p w14:paraId="04D14B5F" w14:textId="77777777" w:rsidR="00464553" w:rsidRPr="006A02C3" w:rsidRDefault="00464553" w:rsidP="00C87C71">
            <w:pPr>
              <w:pStyle w:val="GDP1"/>
            </w:pPr>
            <w:r w:rsidRPr="006A02C3">
              <w:t>Hiển thị Tên loại kho. Sort theo Tên loại kho ASC</w:t>
            </w:r>
          </w:p>
          <w:p w14:paraId="6C4522D9" w14:textId="77777777" w:rsidR="00464553" w:rsidRPr="006A02C3" w:rsidRDefault="00464553" w:rsidP="00C87C71">
            <w:pPr>
              <w:pStyle w:val="GDP1"/>
            </w:pPr>
            <w:r w:rsidRPr="006A02C3">
              <w:t>Load từ bảng APP_SETTING_ENTRY.SETTING_ENUM_ID where APP_SETTING_ID = ‘WAREHOUSE_TYPE’. Join qua APP_SETTING_ENUM lấy CAPTION</w:t>
            </w:r>
          </w:p>
          <w:p w14:paraId="3356C689" w14:textId="77777777" w:rsidR="00464553" w:rsidRPr="006A02C3" w:rsidRDefault="00464553" w:rsidP="00C87C71">
            <w:pPr>
              <w:pStyle w:val="GDP1"/>
            </w:pPr>
            <w:r w:rsidRPr="006A02C3">
              <w:lastRenderedPageBreak/>
              <w:t>Lưu vào bảng WAREHOUSE.WAREHOUSE_TYPE</w:t>
            </w:r>
          </w:p>
        </w:tc>
      </w:tr>
      <w:tr w:rsidR="00464553" w:rsidRPr="006A02C3" w14:paraId="6FD99C34" w14:textId="77777777" w:rsidTr="006D0B7A">
        <w:tc>
          <w:tcPr>
            <w:tcW w:w="828" w:type="dxa"/>
          </w:tcPr>
          <w:p w14:paraId="00790DB3"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3F0F2C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Thứ tự ưu tiên*</w:t>
            </w:r>
          </w:p>
        </w:tc>
        <w:tc>
          <w:tcPr>
            <w:tcW w:w="1800" w:type="dxa"/>
          </w:tcPr>
          <w:p w14:paraId="4429EA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[9]</w:t>
            </w:r>
          </w:p>
        </w:tc>
        <w:tc>
          <w:tcPr>
            <w:tcW w:w="1598" w:type="dxa"/>
          </w:tcPr>
          <w:p w14:paraId="1711A1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A6979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B73A78F" w14:textId="77777777" w:rsidR="00464553" w:rsidRPr="006A02C3" w:rsidRDefault="00464553" w:rsidP="00C87C71">
            <w:pPr>
              <w:pStyle w:val="GDP1"/>
            </w:pPr>
            <w:r w:rsidRPr="006A02C3">
              <w:t>Bắt buộc nhập</w:t>
            </w:r>
          </w:p>
          <w:p w14:paraId="7EF00837" w14:textId="77777777" w:rsidR="00464553" w:rsidRPr="006A02C3" w:rsidRDefault="00464553" w:rsidP="00C87C71">
            <w:pPr>
              <w:pStyle w:val="GDP1"/>
            </w:pPr>
            <w:r w:rsidRPr="006A02C3">
              <w:t>Kiểu số tự nhiên</w:t>
            </w:r>
          </w:p>
          <w:p w14:paraId="59781C11" w14:textId="77777777" w:rsidR="00464553" w:rsidRPr="006A02C3" w:rsidRDefault="00464553" w:rsidP="00C87C71">
            <w:pPr>
              <w:pStyle w:val="GDP1"/>
            </w:pPr>
            <w:r w:rsidRPr="006A02C3">
              <w:t>Lưu vào bảng WAREHOUSE.SEQ</w:t>
            </w:r>
          </w:p>
        </w:tc>
      </w:tr>
      <w:tr w:rsidR="00464553" w:rsidRPr="006A02C3" w14:paraId="41F8C72A" w14:textId="77777777" w:rsidTr="006D0B7A">
        <w:tc>
          <w:tcPr>
            <w:tcW w:w="828" w:type="dxa"/>
          </w:tcPr>
          <w:p w14:paraId="0A4A638A"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62D9674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Mô tả</w:t>
            </w:r>
          </w:p>
        </w:tc>
        <w:tc>
          <w:tcPr>
            <w:tcW w:w="1800" w:type="dxa"/>
          </w:tcPr>
          <w:p w14:paraId="495C90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Textarea [512]</w:t>
            </w:r>
          </w:p>
        </w:tc>
        <w:tc>
          <w:tcPr>
            <w:tcW w:w="1598" w:type="dxa"/>
          </w:tcPr>
          <w:p w14:paraId="7F335D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0A73E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B114E61" w14:textId="77777777" w:rsidR="00464553" w:rsidRPr="006A02C3" w:rsidRDefault="00464553" w:rsidP="00C87C71">
            <w:pPr>
              <w:pStyle w:val="GDP1"/>
            </w:pPr>
            <w:r w:rsidRPr="006A02C3">
              <w:t>Lưu vào bảng WAREHOUSE.DESCRIPTION</w:t>
            </w:r>
          </w:p>
        </w:tc>
      </w:tr>
      <w:tr w:rsidR="00464553" w:rsidRPr="006A02C3" w14:paraId="38636506" w14:textId="77777777" w:rsidTr="006D0B7A">
        <w:tc>
          <w:tcPr>
            <w:tcW w:w="13676" w:type="dxa"/>
            <w:gridSpan w:val="6"/>
          </w:tcPr>
          <w:p w14:paraId="7FFD6D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1D1BCD2E" w14:textId="77777777" w:rsidTr="006D0B7A">
        <w:tc>
          <w:tcPr>
            <w:tcW w:w="828" w:type="dxa"/>
          </w:tcPr>
          <w:p w14:paraId="58275F2F"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797B7D4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Tiếp tục thêm mới</w:t>
            </w:r>
          </w:p>
        </w:tc>
        <w:tc>
          <w:tcPr>
            <w:tcW w:w="1800" w:type="dxa"/>
          </w:tcPr>
          <w:p w14:paraId="118188D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Checkbox </w:t>
            </w:r>
          </w:p>
        </w:tc>
        <w:tc>
          <w:tcPr>
            <w:tcW w:w="1598" w:type="dxa"/>
          </w:tcPr>
          <w:p w14:paraId="316AC88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89B3CD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267978CB" w14:textId="77777777" w:rsidR="00464553" w:rsidRPr="006A02C3" w:rsidRDefault="00464553" w:rsidP="00C87C71">
            <w:pPr>
              <w:pStyle w:val="GDP1"/>
            </w:pPr>
            <w:r w:rsidRPr="006A02C3">
              <w:t>Chỉ xuất hiện khi thêm mới</w:t>
            </w:r>
          </w:p>
        </w:tc>
      </w:tr>
      <w:tr w:rsidR="00464553" w:rsidRPr="006A02C3" w14:paraId="7134966B" w14:textId="77777777" w:rsidTr="006D0B7A">
        <w:tc>
          <w:tcPr>
            <w:tcW w:w="828" w:type="dxa"/>
          </w:tcPr>
          <w:p w14:paraId="4E9B117C"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2DFAAF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052F232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C6352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95B045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3C32A26" w14:textId="77777777" w:rsidR="00464553" w:rsidRPr="006A02C3" w:rsidRDefault="00464553" w:rsidP="00C87C71">
            <w:pPr>
              <w:pStyle w:val="GDP1"/>
            </w:pPr>
          </w:p>
        </w:tc>
      </w:tr>
      <w:tr w:rsidR="00464553" w:rsidRPr="006A02C3" w14:paraId="5E806585" w14:textId="77777777" w:rsidTr="006D0B7A">
        <w:trPr>
          <w:trHeight w:val="519"/>
        </w:trPr>
        <w:tc>
          <w:tcPr>
            <w:tcW w:w="828" w:type="dxa"/>
          </w:tcPr>
          <w:p w14:paraId="097B83EE" w14:textId="77777777" w:rsidR="00464553" w:rsidRPr="006A02C3" w:rsidRDefault="00464553">
            <w:pPr>
              <w:pStyle w:val="TableData12"/>
              <w:numPr>
                <w:ilvl w:val="0"/>
                <w:numId w:val="29"/>
              </w:numPr>
              <w:spacing w:line="360" w:lineRule="auto"/>
              <w:rPr>
                <w:rFonts w:ascii="Times New Roman" w:hAnsi="Times New Roman"/>
                <w:sz w:val="24"/>
                <w:szCs w:val="24"/>
              </w:rPr>
            </w:pPr>
          </w:p>
        </w:tc>
        <w:tc>
          <w:tcPr>
            <w:tcW w:w="2070" w:type="dxa"/>
          </w:tcPr>
          <w:p w14:paraId="6280FB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 Lưu</w:t>
            </w:r>
          </w:p>
        </w:tc>
        <w:tc>
          <w:tcPr>
            <w:tcW w:w="1800" w:type="dxa"/>
          </w:tcPr>
          <w:p w14:paraId="092D224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387F8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24F34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3ADD2E5" w14:textId="77777777" w:rsidR="00464553" w:rsidRPr="006A02C3" w:rsidRDefault="00464553" w:rsidP="00C87C71">
            <w:pPr>
              <w:pStyle w:val="GDP1"/>
            </w:pPr>
          </w:p>
        </w:tc>
      </w:tr>
    </w:tbl>
    <w:p w14:paraId="7EC38058" w14:textId="77777777" w:rsidR="00464553" w:rsidRPr="006A02C3" w:rsidRDefault="00464553" w:rsidP="00512E56">
      <w:pPr>
        <w:spacing w:line="360" w:lineRule="auto"/>
        <w:rPr>
          <w:lang w:eastAsia="ar-SA"/>
        </w:rPr>
      </w:pPr>
    </w:p>
    <w:p w14:paraId="2D1FB8CA" w14:textId="77777777" w:rsidR="00464553" w:rsidRPr="006A02C3" w:rsidRDefault="00464553" w:rsidP="00512E56">
      <w:pPr>
        <w:pStyle w:val="Heading5"/>
        <w:spacing w:line="360" w:lineRule="auto"/>
      </w:pPr>
      <w:r w:rsidRPr="006A02C3">
        <w:t>Xem tồn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D651C10" w14:textId="77777777" w:rsidTr="006D0B7A">
        <w:trPr>
          <w:tblHeader/>
        </w:trPr>
        <w:tc>
          <w:tcPr>
            <w:tcW w:w="828" w:type="dxa"/>
            <w:shd w:val="pct5" w:color="auto" w:fill="FFFFFF"/>
          </w:tcPr>
          <w:p w14:paraId="3500EAE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7F41AC9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1586E79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736E368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662EFA9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33503E0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2867B3AF"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5FD9A5B2" w14:textId="77777777" w:rsidTr="006D0B7A">
        <w:tc>
          <w:tcPr>
            <w:tcW w:w="13676" w:type="dxa"/>
            <w:gridSpan w:val="6"/>
          </w:tcPr>
          <w:p w14:paraId="1AF263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53255FA7" w14:textId="77777777" w:rsidTr="006D0B7A">
        <w:tc>
          <w:tcPr>
            <w:tcW w:w="828" w:type="dxa"/>
          </w:tcPr>
          <w:p w14:paraId="3BB67422"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619207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3A3101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w:t>
            </w:r>
          </w:p>
        </w:tc>
        <w:tc>
          <w:tcPr>
            <w:tcW w:w="1598" w:type="dxa"/>
          </w:tcPr>
          <w:p w14:paraId="0503400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8BAEA6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w:t>
            </w:r>
          </w:p>
        </w:tc>
        <w:tc>
          <w:tcPr>
            <w:tcW w:w="5850" w:type="dxa"/>
          </w:tcPr>
          <w:p w14:paraId="65BF90A3" w14:textId="77777777" w:rsidR="00464553" w:rsidRPr="006A02C3" w:rsidRDefault="00464553" w:rsidP="00C87C71">
            <w:pPr>
              <w:pStyle w:val="GDP1"/>
            </w:pPr>
            <w:r w:rsidRPr="006A02C3">
              <w:t>Mã – Tên kho</w:t>
            </w:r>
          </w:p>
          <w:p w14:paraId="011CBCE6" w14:textId="77777777" w:rsidR="00464553" w:rsidRPr="006A02C3" w:rsidRDefault="00464553" w:rsidP="00C87C71">
            <w:pPr>
              <w:pStyle w:val="GDP1"/>
            </w:pPr>
            <w:r w:rsidRPr="006A02C3">
              <w:t>Disable</w:t>
            </w:r>
          </w:p>
          <w:p w14:paraId="46876473" w14:textId="77777777" w:rsidR="00464553" w:rsidRPr="006A02C3" w:rsidRDefault="00464553" w:rsidP="00C87C71">
            <w:pPr>
              <w:pStyle w:val="GDP1"/>
            </w:pPr>
            <w:r w:rsidRPr="006A02C3">
              <w:lastRenderedPageBreak/>
              <w:t>Lấy từ bảng WAREHOUSE.CODE - NAME</w:t>
            </w:r>
          </w:p>
        </w:tc>
      </w:tr>
      <w:tr w:rsidR="00464553" w:rsidRPr="006A02C3" w14:paraId="57B876EA" w14:textId="77777777" w:rsidTr="006D0B7A">
        <w:tc>
          <w:tcPr>
            <w:tcW w:w="828" w:type="dxa"/>
          </w:tcPr>
          <w:p w14:paraId="5BD360BC"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5732E8AF"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Loại kho</w:t>
            </w:r>
          </w:p>
        </w:tc>
        <w:tc>
          <w:tcPr>
            <w:tcW w:w="1800" w:type="dxa"/>
          </w:tcPr>
          <w:p w14:paraId="571559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w:t>
            </w:r>
          </w:p>
        </w:tc>
        <w:tc>
          <w:tcPr>
            <w:tcW w:w="1598" w:type="dxa"/>
          </w:tcPr>
          <w:p w14:paraId="692A25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0F2B92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w:t>
            </w:r>
          </w:p>
        </w:tc>
        <w:tc>
          <w:tcPr>
            <w:tcW w:w="5850" w:type="dxa"/>
          </w:tcPr>
          <w:p w14:paraId="4AB6E0D1" w14:textId="77777777" w:rsidR="00464553" w:rsidRPr="006A02C3" w:rsidRDefault="00464553" w:rsidP="00C87C71">
            <w:pPr>
              <w:pStyle w:val="GDP1"/>
            </w:pPr>
            <w:r w:rsidRPr="006A02C3">
              <w:t>Disable</w:t>
            </w:r>
          </w:p>
          <w:p w14:paraId="64DB9A39" w14:textId="77777777" w:rsidR="00464553" w:rsidRPr="006A02C3" w:rsidRDefault="00464553" w:rsidP="00C87C71">
            <w:pPr>
              <w:pStyle w:val="GDP1"/>
            </w:pPr>
            <w:r w:rsidRPr="006A02C3">
              <w:t>Lấy từ bảng WAREHOUSE. WAREHOUSE_TYPE. Join qua APP_SETTING_ENUM lấy CAPTION where APP_SETTING_ENUM.ENUM_VALUE = WAREHOUSE.WAREHOUSE_TYPE</w:t>
            </w:r>
          </w:p>
        </w:tc>
      </w:tr>
      <w:tr w:rsidR="00464553" w:rsidRPr="006A02C3" w14:paraId="4B3849BF" w14:textId="77777777" w:rsidTr="006D0B7A">
        <w:tc>
          <w:tcPr>
            <w:tcW w:w="828" w:type="dxa"/>
          </w:tcPr>
          <w:p w14:paraId="5AB6D2A9"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32BC8D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w:t>
            </w:r>
          </w:p>
        </w:tc>
        <w:tc>
          <w:tcPr>
            <w:tcW w:w="1800" w:type="dxa"/>
          </w:tcPr>
          <w:p w14:paraId="068FA3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w:t>
            </w:r>
          </w:p>
        </w:tc>
        <w:tc>
          <w:tcPr>
            <w:tcW w:w="1598" w:type="dxa"/>
          </w:tcPr>
          <w:p w14:paraId="4F90BA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E4BCC31" w14:textId="77777777" w:rsidR="00464553" w:rsidRPr="006A02C3" w:rsidRDefault="00464553" w:rsidP="00512E56">
            <w:pPr>
              <w:pStyle w:val="TableData12"/>
              <w:spacing w:line="360" w:lineRule="auto"/>
              <w:rPr>
                <w:rFonts w:ascii="Times New Roman" w:hAnsi="Times New Roman"/>
                <w:sz w:val="24"/>
                <w:szCs w:val="24"/>
                <w:lang w:val="vi-VN"/>
              </w:rPr>
            </w:pPr>
          </w:p>
        </w:tc>
        <w:tc>
          <w:tcPr>
            <w:tcW w:w="5850" w:type="dxa"/>
          </w:tcPr>
          <w:p w14:paraId="3CE57EA5" w14:textId="77777777" w:rsidR="00464553" w:rsidRPr="006A02C3" w:rsidRDefault="00464553" w:rsidP="00C87C71">
            <w:pPr>
              <w:pStyle w:val="GDP1"/>
            </w:pPr>
            <w:r w:rsidRPr="006A02C3">
              <w:t>Load cây danh mục. Bảng PRODUCT_CATEGORY, hiển thị mã tên danh mục</w:t>
            </w:r>
          </w:p>
        </w:tc>
      </w:tr>
      <w:tr w:rsidR="00464553" w:rsidRPr="009F3346" w14:paraId="04701F2A" w14:textId="77777777" w:rsidTr="006D0B7A">
        <w:tc>
          <w:tcPr>
            <w:tcW w:w="828" w:type="dxa"/>
          </w:tcPr>
          <w:p w14:paraId="4971FB01"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34B72E4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727831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08010A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AEA0542" w14:textId="77777777" w:rsidR="00464553" w:rsidRPr="006A02C3" w:rsidRDefault="00464553" w:rsidP="00512E56">
            <w:pPr>
              <w:pStyle w:val="TableData12"/>
              <w:spacing w:line="360" w:lineRule="auto"/>
              <w:rPr>
                <w:rFonts w:ascii="Times New Roman" w:hAnsi="Times New Roman"/>
                <w:sz w:val="24"/>
                <w:szCs w:val="24"/>
                <w:lang w:val="vi-VN"/>
              </w:rPr>
            </w:pPr>
          </w:p>
        </w:tc>
        <w:tc>
          <w:tcPr>
            <w:tcW w:w="5850" w:type="dxa"/>
          </w:tcPr>
          <w:p w14:paraId="6ED88B97" w14:textId="77777777" w:rsidR="00464553" w:rsidRPr="006A02C3" w:rsidRDefault="00464553" w:rsidP="00C87C71">
            <w:pPr>
              <w:pStyle w:val="GDP1"/>
              <w:rPr>
                <w:lang w:val="vi-VN"/>
              </w:rPr>
            </w:pPr>
            <w:r w:rsidRPr="006A02C3">
              <w:rPr>
                <w:lang w:val="vi-VN"/>
              </w:rPr>
              <w:t>Tìm theo mã/tên sản phẩm trong bảng INVENTORY với kho đã chọn</w:t>
            </w:r>
          </w:p>
        </w:tc>
      </w:tr>
      <w:tr w:rsidR="002E6398" w:rsidRPr="00BD3193" w14:paraId="6D7BB5D1" w14:textId="77777777" w:rsidTr="006D0B7A">
        <w:tc>
          <w:tcPr>
            <w:tcW w:w="828" w:type="dxa"/>
          </w:tcPr>
          <w:p w14:paraId="6426CE50" w14:textId="77777777" w:rsidR="002E6398" w:rsidRPr="00293A0F" w:rsidRDefault="002E6398">
            <w:pPr>
              <w:pStyle w:val="TableData12"/>
              <w:numPr>
                <w:ilvl w:val="0"/>
                <w:numId w:val="30"/>
              </w:numPr>
              <w:spacing w:line="360" w:lineRule="auto"/>
              <w:rPr>
                <w:rFonts w:ascii="Times New Roman" w:hAnsi="Times New Roman"/>
                <w:sz w:val="24"/>
                <w:szCs w:val="24"/>
                <w:lang w:val="vi-VN"/>
              </w:rPr>
            </w:pPr>
          </w:p>
        </w:tc>
        <w:tc>
          <w:tcPr>
            <w:tcW w:w="2070" w:type="dxa"/>
          </w:tcPr>
          <w:p w14:paraId="3FC5B8BE" w14:textId="4D75BD39" w:rsidR="002E6398" w:rsidRPr="006A02C3" w:rsidRDefault="002E6398" w:rsidP="00512E56">
            <w:pPr>
              <w:pStyle w:val="TableData12"/>
              <w:spacing w:line="360" w:lineRule="auto"/>
              <w:rPr>
                <w:rFonts w:ascii="Times New Roman" w:hAnsi="Times New Roman"/>
                <w:sz w:val="24"/>
                <w:szCs w:val="24"/>
              </w:rPr>
            </w:pPr>
            <w:r>
              <w:rPr>
                <w:rFonts w:ascii="Times New Roman" w:hAnsi="Times New Roman"/>
                <w:sz w:val="24"/>
                <w:szCs w:val="24"/>
              </w:rPr>
              <w:t>Mã lô</w:t>
            </w:r>
          </w:p>
        </w:tc>
        <w:tc>
          <w:tcPr>
            <w:tcW w:w="1800" w:type="dxa"/>
          </w:tcPr>
          <w:p w14:paraId="1F4D1729" w14:textId="23F693C3" w:rsidR="002E6398" w:rsidRPr="006A02C3" w:rsidRDefault="002E6398" w:rsidP="00512E56">
            <w:pPr>
              <w:pStyle w:val="TableData12"/>
              <w:spacing w:line="360" w:lineRule="auto"/>
              <w:rPr>
                <w:rFonts w:ascii="Times New Roman" w:hAnsi="Times New Roman"/>
                <w:sz w:val="24"/>
                <w:szCs w:val="24"/>
              </w:rPr>
            </w:pPr>
            <w:r>
              <w:rPr>
                <w:rFonts w:ascii="Times New Roman" w:hAnsi="Times New Roman"/>
                <w:sz w:val="24"/>
                <w:szCs w:val="24"/>
              </w:rPr>
              <w:t>Textbox</w:t>
            </w:r>
          </w:p>
        </w:tc>
        <w:tc>
          <w:tcPr>
            <w:tcW w:w="1598" w:type="dxa"/>
          </w:tcPr>
          <w:p w14:paraId="6B7E33F8" w14:textId="4FD42960" w:rsidR="002E6398" w:rsidRPr="006A02C3" w:rsidRDefault="002E6398" w:rsidP="00512E56">
            <w:pPr>
              <w:pStyle w:val="TableData12"/>
              <w:spacing w:line="360" w:lineRule="auto"/>
              <w:rPr>
                <w:rFonts w:ascii="Times New Roman" w:hAnsi="Times New Roman"/>
                <w:sz w:val="24"/>
                <w:szCs w:val="24"/>
              </w:rPr>
            </w:pPr>
            <w:r>
              <w:rPr>
                <w:rFonts w:ascii="Times New Roman" w:hAnsi="Times New Roman"/>
                <w:sz w:val="24"/>
                <w:szCs w:val="24"/>
              </w:rPr>
              <w:t>Input</w:t>
            </w:r>
          </w:p>
        </w:tc>
        <w:tc>
          <w:tcPr>
            <w:tcW w:w="1530" w:type="dxa"/>
          </w:tcPr>
          <w:p w14:paraId="639C9426" w14:textId="709D6A93" w:rsidR="002E6398" w:rsidRPr="002E6398" w:rsidRDefault="002E6398" w:rsidP="00512E56">
            <w:pPr>
              <w:pStyle w:val="TableData12"/>
              <w:spacing w:line="360" w:lineRule="auto"/>
              <w:rPr>
                <w:rFonts w:ascii="Times New Roman" w:hAnsi="Times New Roman"/>
                <w:sz w:val="24"/>
                <w:szCs w:val="24"/>
              </w:rPr>
            </w:pPr>
            <w:r>
              <w:rPr>
                <w:rFonts w:ascii="Times New Roman" w:hAnsi="Times New Roman"/>
                <w:sz w:val="24"/>
                <w:szCs w:val="24"/>
              </w:rPr>
              <w:t>Enabled</w:t>
            </w:r>
          </w:p>
        </w:tc>
        <w:tc>
          <w:tcPr>
            <w:tcW w:w="5850" w:type="dxa"/>
          </w:tcPr>
          <w:p w14:paraId="08EC54BE" w14:textId="77777777" w:rsidR="002E6398" w:rsidRPr="006A02C3" w:rsidRDefault="002E6398" w:rsidP="00C87C71">
            <w:pPr>
              <w:pStyle w:val="GDP1"/>
              <w:rPr>
                <w:lang w:val="vi-VN"/>
              </w:rPr>
            </w:pPr>
          </w:p>
        </w:tc>
      </w:tr>
      <w:tr w:rsidR="00464553" w:rsidRPr="006A02C3" w14:paraId="35E02BB5" w14:textId="77777777" w:rsidTr="006D0B7A">
        <w:tc>
          <w:tcPr>
            <w:tcW w:w="828" w:type="dxa"/>
          </w:tcPr>
          <w:p w14:paraId="5C6832BF" w14:textId="77777777" w:rsidR="00464553" w:rsidRPr="006A02C3" w:rsidRDefault="00464553">
            <w:pPr>
              <w:pStyle w:val="TableData12"/>
              <w:numPr>
                <w:ilvl w:val="0"/>
                <w:numId w:val="30"/>
              </w:numPr>
              <w:spacing w:line="360" w:lineRule="auto"/>
              <w:rPr>
                <w:rFonts w:ascii="Times New Roman" w:hAnsi="Times New Roman"/>
                <w:sz w:val="24"/>
                <w:szCs w:val="24"/>
                <w:lang w:val="vi-VN"/>
              </w:rPr>
            </w:pPr>
          </w:p>
        </w:tc>
        <w:tc>
          <w:tcPr>
            <w:tcW w:w="2070" w:type="dxa"/>
          </w:tcPr>
          <w:p w14:paraId="246FB4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6C793B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01E6BB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BBC5B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40A9AC4" w14:textId="77777777" w:rsidR="00464553" w:rsidRPr="006A02C3" w:rsidRDefault="00464553" w:rsidP="00C87C71">
            <w:pPr>
              <w:pStyle w:val="GDP1"/>
            </w:pPr>
            <w:r w:rsidRPr="006A02C3">
              <w:t>Reset điều kiện tìm kiếm về giá trị mặc định</w:t>
            </w:r>
          </w:p>
        </w:tc>
      </w:tr>
      <w:tr w:rsidR="00464553" w:rsidRPr="006A02C3" w14:paraId="04611FAF" w14:textId="77777777" w:rsidTr="006D0B7A">
        <w:tc>
          <w:tcPr>
            <w:tcW w:w="828" w:type="dxa"/>
          </w:tcPr>
          <w:p w14:paraId="73F9997D"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49824F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272A8B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62578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695F7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2319D02" w14:textId="77777777" w:rsidR="00464553" w:rsidRPr="006A02C3" w:rsidRDefault="00464553" w:rsidP="00C87C71">
            <w:pPr>
              <w:pStyle w:val="GDP1"/>
            </w:pPr>
          </w:p>
        </w:tc>
      </w:tr>
      <w:tr w:rsidR="00464553" w:rsidRPr="006A02C3" w14:paraId="062041E8" w14:textId="77777777" w:rsidTr="006D0B7A">
        <w:tc>
          <w:tcPr>
            <w:tcW w:w="13676" w:type="dxa"/>
            <w:gridSpan w:val="6"/>
          </w:tcPr>
          <w:p w14:paraId="1D093AC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Tab</w:t>
            </w:r>
          </w:p>
        </w:tc>
      </w:tr>
      <w:tr w:rsidR="00464553" w:rsidRPr="006A02C3" w14:paraId="5A850B35" w14:textId="77777777" w:rsidTr="006D0B7A">
        <w:tc>
          <w:tcPr>
            <w:tcW w:w="828" w:type="dxa"/>
          </w:tcPr>
          <w:p w14:paraId="1E8D0673"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233D20D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Tab</w:t>
            </w:r>
          </w:p>
        </w:tc>
        <w:tc>
          <w:tcPr>
            <w:tcW w:w="1800" w:type="dxa"/>
          </w:tcPr>
          <w:p w14:paraId="7B2212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Tab menu</w:t>
            </w:r>
          </w:p>
        </w:tc>
        <w:tc>
          <w:tcPr>
            <w:tcW w:w="1598" w:type="dxa"/>
          </w:tcPr>
          <w:p w14:paraId="651C5C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C1B9FA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AC99959" w14:textId="77777777" w:rsidR="00464553" w:rsidRPr="006A02C3" w:rsidRDefault="00464553" w:rsidP="00C87C71">
            <w:pPr>
              <w:pStyle w:val="GDP1"/>
            </w:pPr>
            <w:r w:rsidRPr="006A02C3">
              <w:t>Tab Tổng tồn kho</w:t>
            </w:r>
          </w:p>
          <w:p w14:paraId="430CBB95" w14:textId="77777777" w:rsidR="00464553" w:rsidRPr="006A02C3" w:rsidRDefault="00464553" w:rsidP="00C87C71">
            <w:pPr>
              <w:pStyle w:val="GDP1"/>
            </w:pPr>
            <w:r w:rsidRPr="006A02C3">
              <w:t>Tab tồn theo lotdate</w:t>
            </w:r>
          </w:p>
        </w:tc>
      </w:tr>
      <w:tr w:rsidR="00464553" w:rsidRPr="006A02C3" w14:paraId="0C935B82" w14:textId="77777777" w:rsidTr="006D0B7A">
        <w:tc>
          <w:tcPr>
            <w:tcW w:w="13676" w:type="dxa"/>
            <w:gridSpan w:val="6"/>
          </w:tcPr>
          <w:p w14:paraId="3D0BE6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Tab Tổng tồn kho</w:t>
            </w:r>
          </w:p>
        </w:tc>
      </w:tr>
      <w:tr w:rsidR="00464553" w:rsidRPr="006A02C3" w14:paraId="386A7E4F" w14:textId="77777777" w:rsidTr="006D0B7A">
        <w:tc>
          <w:tcPr>
            <w:tcW w:w="13676" w:type="dxa"/>
            <w:gridSpan w:val="6"/>
          </w:tcPr>
          <w:p w14:paraId="0C2A4C6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4DC15AB7" w14:textId="77777777" w:rsidR="00464553" w:rsidRPr="006A02C3" w:rsidRDefault="00464553" w:rsidP="00C87C71">
            <w:pPr>
              <w:pStyle w:val="GDP1"/>
            </w:pPr>
            <w:r w:rsidRPr="006A02C3">
              <w:t>Load thông tin tồn kho</w:t>
            </w:r>
          </w:p>
          <w:p w14:paraId="0DC1F5C6" w14:textId="77777777" w:rsidR="00464553" w:rsidRPr="006A02C3" w:rsidRDefault="00464553" w:rsidP="00C87C71">
            <w:pPr>
              <w:pStyle w:val="GDP1"/>
            </w:pPr>
            <w:r w:rsidRPr="006A02C3">
              <w:t>Load dữ liệu từ bảng</w:t>
            </w:r>
            <w:r w:rsidRPr="006A02C3">
              <w:rPr>
                <w:b/>
                <w:lang w:val="vi-VN"/>
              </w:rPr>
              <w:t xml:space="preserve"> </w:t>
            </w:r>
            <w:r w:rsidRPr="006A02C3">
              <w:rPr>
                <w:b/>
              </w:rPr>
              <w:t>INVENTORY</w:t>
            </w:r>
          </w:p>
          <w:p w14:paraId="64FE77DB" w14:textId="77777777" w:rsidR="00464553" w:rsidRPr="006A02C3" w:rsidRDefault="00464553" w:rsidP="00C87C71">
            <w:pPr>
              <w:pStyle w:val="GDP1"/>
            </w:pPr>
            <w:r w:rsidRPr="006A02C3">
              <w:t>Sort theo VISUAL_INDEX của Sản phẩm ASC</w:t>
            </w:r>
          </w:p>
          <w:p w14:paraId="1148FEFA" w14:textId="77777777" w:rsidR="00464553" w:rsidRPr="006A02C3" w:rsidRDefault="00464553" w:rsidP="00C87C71">
            <w:pPr>
              <w:pStyle w:val="GDP1"/>
            </w:pPr>
            <w:r w:rsidRPr="006A02C3">
              <w:t>Phân trang theo quy định chung</w:t>
            </w:r>
          </w:p>
        </w:tc>
      </w:tr>
      <w:tr w:rsidR="00464553" w:rsidRPr="006A02C3" w14:paraId="79C62842" w14:textId="77777777" w:rsidTr="006D0B7A">
        <w:tc>
          <w:tcPr>
            <w:tcW w:w="828" w:type="dxa"/>
          </w:tcPr>
          <w:p w14:paraId="687C6D18"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08722E1A"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Mã SKUs</w:t>
            </w:r>
          </w:p>
        </w:tc>
        <w:tc>
          <w:tcPr>
            <w:tcW w:w="1800" w:type="dxa"/>
          </w:tcPr>
          <w:p w14:paraId="1F5F63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965E2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4B89AD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91A1C8C" w14:textId="77777777" w:rsidR="00464553" w:rsidRPr="006A02C3" w:rsidRDefault="00464553" w:rsidP="00C87C71">
            <w:pPr>
              <w:pStyle w:val="GDP1"/>
            </w:pPr>
            <w:r w:rsidRPr="006A02C3">
              <w:t>Lấy từ bảng PRODUCT.CODE where PRODUCT.ID = INVENTORY.PRODUCT_ID</w:t>
            </w:r>
          </w:p>
        </w:tc>
      </w:tr>
      <w:tr w:rsidR="00464553" w:rsidRPr="006A02C3" w14:paraId="09B5238D" w14:textId="77777777" w:rsidTr="006D0B7A">
        <w:tc>
          <w:tcPr>
            <w:tcW w:w="828" w:type="dxa"/>
          </w:tcPr>
          <w:p w14:paraId="4203607E"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169986A3"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Tên SKUs</w:t>
            </w:r>
          </w:p>
        </w:tc>
        <w:tc>
          <w:tcPr>
            <w:tcW w:w="1800" w:type="dxa"/>
          </w:tcPr>
          <w:p w14:paraId="1ACECB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A71D2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BAF34E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B8CF58F" w14:textId="77777777" w:rsidR="00464553" w:rsidRPr="006A02C3" w:rsidRDefault="00464553" w:rsidP="00C87C71">
            <w:pPr>
              <w:pStyle w:val="GDP1"/>
            </w:pPr>
            <w:r w:rsidRPr="006A02C3">
              <w:t>Lấy từ bảng PRODUCT.NAME where PRODUCT.ID = INVENTORY.PRODUCT_ID</w:t>
            </w:r>
          </w:p>
        </w:tc>
      </w:tr>
      <w:tr w:rsidR="00464553" w:rsidRPr="006A02C3" w14:paraId="7CF8B14F" w14:textId="77777777" w:rsidTr="006D0B7A">
        <w:tc>
          <w:tcPr>
            <w:tcW w:w="828" w:type="dxa"/>
          </w:tcPr>
          <w:p w14:paraId="05219F55"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75EA41D0"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Đơn vị tính</w:t>
            </w:r>
          </w:p>
        </w:tc>
        <w:tc>
          <w:tcPr>
            <w:tcW w:w="1800" w:type="dxa"/>
          </w:tcPr>
          <w:p w14:paraId="36EBC2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D9BE3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06BAB6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D9AA119" w14:textId="77777777" w:rsidR="00464553" w:rsidRPr="006A02C3" w:rsidRDefault="00464553" w:rsidP="00C87C71">
            <w:pPr>
              <w:pStyle w:val="GDP1"/>
              <w:rPr>
                <w:lang w:val="vi-VN"/>
              </w:rPr>
            </w:pPr>
            <w:r w:rsidRPr="006A02C3">
              <w:t>Đơn vị tính cơ bản của sản phẩm</w:t>
            </w:r>
          </w:p>
          <w:p w14:paraId="20231566" w14:textId="77777777" w:rsidR="00464553" w:rsidRPr="006A02C3" w:rsidRDefault="00464553" w:rsidP="00C87C71">
            <w:pPr>
              <w:pStyle w:val="GDP1"/>
              <w:rPr>
                <w:lang w:val="vi-VN"/>
              </w:rPr>
            </w:pPr>
            <w:r w:rsidRPr="006A02C3">
              <w:t>Lấy từ bảng PRODUCT_UOM.TITLE where PRODUCT_UOM.PRODUCT.ID = INVENTORY. PRODUCT_ID and PRODUCT_UOM.IS_DEFAULT = 1</w:t>
            </w:r>
          </w:p>
        </w:tc>
      </w:tr>
      <w:tr w:rsidR="00464553" w:rsidRPr="009F3346" w14:paraId="5E89C271" w14:textId="77777777" w:rsidTr="006D0B7A">
        <w:tc>
          <w:tcPr>
            <w:tcW w:w="828" w:type="dxa"/>
          </w:tcPr>
          <w:p w14:paraId="6BB719EF" w14:textId="77777777" w:rsidR="00464553" w:rsidRPr="006A02C3" w:rsidRDefault="00464553">
            <w:pPr>
              <w:pStyle w:val="TableData12"/>
              <w:numPr>
                <w:ilvl w:val="0"/>
                <w:numId w:val="30"/>
              </w:numPr>
              <w:spacing w:line="360" w:lineRule="auto"/>
              <w:rPr>
                <w:rFonts w:ascii="Times New Roman" w:hAnsi="Times New Roman"/>
                <w:sz w:val="24"/>
                <w:szCs w:val="24"/>
              </w:rPr>
            </w:pPr>
          </w:p>
        </w:tc>
        <w:tc>
          <w:tcPr>
            <w:tcW w:w="2070" w:type="dxa"/>
          </w:tcPr>
          <w:p w14:paraId="6A6AD7F0"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Tồn kho thực tế</w:t>
            </w:r>
          </w:p>
        </w:tc>
        <w:tc>
          <w:tcPr>
            <w:tcW w:w="1800" w:type="dxa"/>
          </w:tcPr>
          <w:p w14:paraId="1FEB04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61C6F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BF9B58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5B5123F" w14:textId="77777777" w:rsidR="00464553" w:rsidRPr="006A02C3" w:rsidRDefault="00464553" w:rsidP="00C87C71">
            <w:pPr>
              <w:pStyle w:val="GDP1"/>
              <w:rPr>
                <w:lang w:val="vi-VN"/>
              </w:rPr>
            </w:pPr>
            <w:r w:rsidRPr="00BD3193">
              <w:rPr>
                <w:lang w:val="pt-BR"/>
              </w:rPr>
              <w:t>Lấy từ bảng INVENTORY.QUANTITY</w:t>
            </w:r>
          </w:p>
        </w:tc>
      </w:tr>
      <w:tr w:rsidR="00464553" w:rsidRPr="006A02C3" w14:paraId="3FF3356D" w14:textId="77777777" w:rsidTr="006D0B7A">
        <w:tc>
          <w:tcPr>
            <w:tcW w:w="828" w:type="dxa"/>
          </w:tcPr>
          <w:p w14:paraId="65F554CC" w14:textId="77777777" w:rsidR="00464553" w:rsidRPr="00BD3193" w:rsidRDefault="00464553">
            <w:pPr>
              <w:pStyle w:val="TableData12"/>
              <w:numPr>
                <w:ilvl w:val="0"/>
                <w:numId w:val="30"/>
              </w:numPr>
              <w:spacing w:line="360" w:lineRule="auto"/>
              <w:rPr>
                <w:rFonts w:ascii="Times New Roman" w:hAnsi="Times New Roman"/>
                <w:sz w:val="24"/>
                <w:szCs w:val="24"/>
                <w:lang w:val="pt-BR"/>
              </w:rPr>
            </w:pPr>
          </w:p>
        </w:tc>
        <w:tc>
          <w:tcPr>
            <w:tcW w:w="2070" w:type="dxa"/>
          </w:tcPr>
          <w:p w14:paraId="0FC2F798"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Tồn kho khả dụng</w:t>
            </w:r>
          </w:p>
        </w:tc>
        <w:tc>
          <w:tcPr>
            <w:tcW w:w="1800" w:type="dxa"/>
          </w:tcPr>
          <w:p w14:paraId="45A141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6648A8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A22B80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0FAC8B9" w14:textId="77777777" w:rsidR="00464553" w:rsidRPr="006A02C3" w:rsidRDefault="00464553" w:rsidP="00C87C71">
            <w:pPr>
              <w:pStyle w:val="GDP1"/>
              <w:rPr>
                <w:lang w:val="vi-VN"/>
              </w:rPr>
            </w:pPr>
            <w:r w:rsidRPr="006A02C3">
              <w:t>Lấy từ bảng INVENTORY.AVAILABLE_QUANTITY</w:t>
            </w:r>
          </w:p>
        </w:tc>
      </w:tr>
      <w:tr w:rsidR="002E6398" w:rsidRPr="006A02C3" w14:paraId="51FC26F7" w14:textId="77777777" w:rsidTr="006D0B7A">
        <w:tc>
          <w:tcPr>
            <w:tcW w:w="828" w:type="dxa"/>
          </w:tcPr>
          <w:p w14:paraId="0BA8288A" w14:textId="77777777" w:rsidR="002E6398" w:rsidRPr="00293A0F" w:rsidRDefault="002E6398">
            <w:pPr>
              <w:pStyle w:val="TableData12"/>
              <w:numPr>
                <w:ilvl w:val="0"/>
                <w:numId w:val="30"/>
              </w:numPr>
              <w:spacing w:line="360" w:lineRule="auto"/>
              <w:rPr>
                <w:rFonts w:ascii="Times New Roman" w:hAnsi="Times New Roman"/>
                <w:sz w:val="24"/>
                <w:szCs w:val="24"/>
              </w:rPr>
            </w:pPr>
          </w:p>
        </w:tc>
        <w:tc>
          <w:tcPr>
            <w:tcW w:w="2070" w:type="dxa"/>
          </w:tcPr>
          <w:p w14:paraId="4D27F931" w14:textId="00255EB1" w:rsidR="002E6398" w:rsidRPr="006A02C3" w:rsidRDefault="002E6398" w:rsidP="002E6398">
            <w:pPr>
              <w:pStyle w:val="TableData12"/>
              <w:spacing w:line="360" w:lineRule="auto"/>
              <w:rPr>
                <w:rFonts w:ascii="Times New Roman" w:hAnsi="Times New Roman"/>
                <w:sz w:val="24"/>
                <w:szCs w:val="24"/>
              </w:rPr>
            </w:pPr>
            <w:r>
              <w:rPr>
                <w:rFonts w:ascii="Times New Roman" w:hAnsi="Times New Roman"/>
                <w:sz w:val="24"/>
                <w:szCs w:val="24"/>
              </w:rPr>
              <w:t>Tồn thực tế tổng</w:t>
            </w:r>
          </w:p>
        </w:tc>
        <w:tc>
          <w:tcPr>
            <w:tcW w:w="1800" w:type="dxa"/>
          </w:tcPr>
          <w:p w14:paraId="118FBC72" w14:textId="72A4E172"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23D2D9E" w14:textId="3A69D8D6"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00BD5D3" w14:textId="77777777" w:rsidR="002E6398" w:rsidRPr="006A02C3" w:rsidRDefault="002E6398" w:rsidP="002E6398">
            <w:pPr>
              <w:pStyle w:val="TableData12"/>
              <w:spacing w:line="360" w:lineRule="auto"/>
              <w:rPr>
                <w:rFonts w:ascii="Times New Roman" w:hAnsi="Times New Roman"/>
                <w:sz w:val="24"/>
                <w:szCs w:val="24"/>
              </w:rPr>
            </w:pPr>
          </w:p>
        </w:tc>
        <w:tc>
          <w:tcPr>
            <w:tcW w:w="5850" w:type="dxa"/>
          </w:tcPr>
          <w:p w14:paraId="3116C7CF" w14:textId="37338ED8" w:rsidR="002E6398" w:rsidRPr="006A02C3" w:rsidRDefault="002E6398" w:rsidP="00C87C71">
            <w:pPr>
              <w:pStyle w:val="GDP1"/>
            </w:pPr>
            <w:r>
              <w:t xml:space="preserve">Load </w:t>
            </w:r>
            <w:r w:rsidRPr="002E6398">
              <w:t>inventory.total_quantity</w:t>
            </w:r>
          </w:p>
        </w:tc>
      </w:tr>
      <w:tr w:rsidR="002E6398" w:rsidRPr="006A02C3" w14:paraId="0A532E5B" w14:textId="77777777" w:rsidTr="006D0B7A">
        <w:tc>
          <w:tcPr>
            <w:tcW w:w="828" w:type="dxa"/>
          </w:tcPr>
          <w:p w14:paraId="7E160460" w14:textId="77777777" w:rsidR="002E6398" w:rsidRPr="002E6398" w:rsidRDefault="002E6398">
            <w:pPr>
              <w:pStyle w:val="TableData12"/>
              <w:numPr>
                <w:ilvl w:val="0"/>
                <w:numId w:val="30"/>
              </w:numPr>
              <w:spacing w:line="360" w:lineRule="auto"/>
              <w:rPr>
                <w:rFonts w:ascii="Times New Roman" w:hAnsi="Times New Roman"/>
                <w:sz w:val="24"/>
                <w:szCs w:val="24"/>
              </w:rPr>
            </w:pPr>
          </w:p>
        </w:tc>
        <w:tc>
          <w:tcPr>
            <w:tcW w:w="2070" w:type="dxa"/>
          </w:tcPr>
          <w:p w14:paraId="2DB2D701" w14:textId="71B67E76" w:rsidR="002E6398" w:rsidRPr="006A02C3" w:rsidRDefault="002E6398" w:rsidP="002E6398">
            <w:pPr>
              <w:pStyle w:val="TableData12"/>
              <w:spacing w:line="360" w:lineRule="auto"/>
              <w:rPr>
                <w:rFonts w:ascii="Times New Roman" w:hAnsi="Times New Roman"/>
                <w:sz w:val="24"/>
                <w:szCs w:val="24"/>
              </w:rPr>
            </w:pPr>
            <w:r>
              <w:rPr>
                <w:rFonts w:ascii="Times New Roman" w:hAnsi="Times New Roman"/>
                <w:sz w:val="24"/>
                <w:szCs w:val="24"/>
              </w:rPr>
              <w:t>Tồn khả dụng tổng</w:t>
            </w:r>
          </w:p>
        </w:tc>
        <w:tc>
          <w:tcPr>
            <w:tcW w:w="1800" w:type="dxa"/>
          </w:tcPr>
          <w:p w14:paraId="40EF0C38" w14:textId="09B05E7D"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DB4856E" w14:textId="4E25A598"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16F9293" w14:textId="77777777" w:rsidR="002E6398" w:rsidRPr="006A02C3" w:rsidRDefault="002E6398" w:rsidP="002E6398">
            <w:pPr>
              <w:pStyle w:val="TableData12"/>
              <w:spacing w:line="360" w:lineRule="auto"/>
              <w:rPr>
                <w:rFonts w:ascii="Times New Roman" w:hAnsi="Times New Roman"/>
                <w:sz w:val="24"/>
                <w:szCs w:val="24"/>
              </w:rPr>
            </w:pPr>
          </w:p>
        </w:tc>
        <w:tc>
          <w:tcPr>
            <w:tcW w:w="5850" w:type="dxa"/>
          </w:tcPr>
          <w:p w14:paraId="3056BB10" w14:textId="15FF4F59" w:rsidR="002E6398" w:rsidRPr="006A02C3" w:rsidRDefault="002E6398" w:rsidP="00C87C71">
            <w:pPr>
              <w:pStyle w:val="GDP1"/>
            </w:pPr>
            <w:r>
              <w:t xml:space="preserve">Loa </w:t>
            </w:r>
            <w:r w:rsidRPr="002E6398">
              <w:t>inventory.total_available_quantity</w:t>
            </w:r>
          </w:p>
        </w:tc>
      </w:tr>
      <w:tr w:rsidR="002E6398" w:rsidRPr="006A02C3" w14:paraId="1B2AACD6" w14:textId="77777777" w:rsidTr="006D0B7A">
        <w:tc>
          <w:tcPr>
            <w:tcW w:w="828" w:type="dxa"/>
          </w:tcPr>
          <w:p w14:paraId="67ABE6A8" w14:textId="77777777" w:rsidR="002E6398" w:rsidRPr="002E6398" w:rsidRDefault="002E6398">
            <w:pPr>
              <w:pStyle w:val="TableData12"/>
              <w:numPr>
                <w:ilvl w:val="0"/>
                <w:numId w:val="30"/>
              </w:numPr>
              <w:spacing w:line="360" w:lineRule="auto"/>
              <w:rPr>
                <w:rFonts w:ascii="Times New Roman" w:hAnsi="Times New Roman"/>
                <w:sz w:val="24"/>
                <w:szCs w:val="24"/>
              </w:rPr>
            </w:pPr>
          </w:p>
        </w:tc>
        <w:tc>
          <w:tcPr>
            <w:tcW w:w="2070" w:type="dxa"/>
          </w:tcPr>
          <w:p w14:paraId="48BCBC82" w14:textId="25C5322E" w:rsidR="002E6398" w:rsidRPr="00293A0F" w:rsidRDefault="002E6398" w:rsidP="002E6398">
            <w:pPr>
              <w:pStyle w:val="TableData12"/>
              <w:spacing w:line="360" w:lineRule="auto"/>
              <w:rPr>
                <w:rFonts w:ascii="Times New Roman" w:hAnsi="Times New Roman"/>
                <w:sz w:val="24"/>
                <w:szCs w:val="24"/>
              </w:rPr>
            </w:pPr>
            <w:r w:rsidRPr="00293A0F">
              <w:rPr>
                <w:rFonts w:ascii="Times New Roman" w:hAnsi="Times New Roman"/>
                <w:sz w:val="24"/>
                <w:szCs w:val="24"/>
              </w:rPr>
              <w:t>Chênh lệch tồn thực tế</w:t>
            </w:r>
          </w:p>
        </w:tc>
        <w:tc>
          <w:tcPr>
            <w:tcW w:w="1800" w:type="dxa"/>
          </w:tcPr>
          <w:p w14:paraId="0B989C46" w14:textId="5B31D08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8AFE31F" w14:textId="2119A5C9"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EA91739" w14:textId="77777777" w:rsidR="002E6398" w:rsidRPr="006A02C3" w:rsidRDefault="002E6398" w:rsidP="002E6398">
            <w:pPr>
              <w:pStyle w:val="TableData12"/>
              <w:spacing w:line="360" w:lineRule="auto"/>
              <w:rPr>
                <w:rFonts w:ascii="Times New Roman" w:hAnsi="Times New Roman"/>
                <w:sz w:val="24"/>
                <w:szCs w:val="24"/>
              </w:rPr>
            </w:pPr>
          </w:p>
        </w:tc>
        <w:tc>
          <w:tcPr>
            <w:tcW w:w="5850" w:type="dxa"/>
          </w:tcPr>
          <w:p w14:paraId="07EC9C09" w14:textId="37320F8A" w:rsidR="002E6398" w:rsidRPr="006A02C3" w:rsidRDefault="002E6398" w:rsidP="00C87C71">
            <w:pPr>
              <w:pStyle w:val="GDP1"/>
            </w:pPr>
            <w:r w:rsidRPr="002E6398">
              <w:t>= inventory.available_quantity - inventory.total_available_quantity</w:t>
            </w:r>
          </w:p>
        </w:tc>
      </w:tr>
      <w:tr w:rsidR="002E6398" w:rsidRPr="006A02C3" w14:paraId="5475E3E4" w14:textId="77777777" w:rsidTr="006D0B7A">
        <w:tc>
          <w:tcPr>
            <w:tcW w:w="828" w:type="dxa"/>
          </w:tcPr>
          <w:p w14:paraId="1B37DF74" w14:textId="77777777" w:rsidR="002E6398" w:rsidRPr="00BD3193" w:rsidRDefault="002E6398">
            <w:pPr>
              <w:pStyle w:val="TableData12"/>
              <w:numPr>
                <w:ilvl w:val="0"/>
                <w:numId w:val="30"/>
              </w:numPr>
              <w:spacing w:line="360" w:lineRule="auto"/>
              <w:rPr>
                <w:rFonts w:ascii="Times New Roman" w:hAnsi="Times New Roman"/>
                <w:sz w:val="24"/>
                <w:szCs w:val="24"/>
                <w:lang w:val="pt-BR"/>
              </w:rPr>
            </w:pPr>
          </w:p>
        </w:tc>
        <w:tc>
          <w:tcPr>
            <w:tcW w:w="2070" w:type="dxa"/>
          </w:tcPr>
          <w:p w14:paraId="4984226F" w14:textId="5B44433A" w:rsidR="002E6398" w:rsidRPr="002E6398" w:rsidRDefault="002E6398" w:rsidP="002E6398">
            <w:pPr>
              <w:pStyle w:val="TableData12"/>
              <w:spacing w:line="360" w:lineRule="auto"/>
              <w:rPr>
                <w:rFonts w:ascii="Times New Roman" w:hAnsi="Times New Roman"/>
                <w:sz w:val="24"/>
                <w:szCs w:val="24"/>
                <w:lang w:val="pt-BR"/>
              </w:rPr>
            </w:pPr>
            <w:r w:rsidRPr="002E6398">
              <w:rPr>
                <w:rFonts w:ascii="Times New Roman" w:hAnsi="Times New Roman"/>
                <w:sz w:val="24"/>
                <w:szCs w:val="24"/>
                <w:lang w:val="pt-BR"/>
              </w:rPr>
              <w:t>Chênh lệch tồn khả dụng</w:t>
            </w:r>
          </w:p>
        </w:tc>
        <w:tc>
          <w:tcPr>
            <w:tcW w:w="1800" w:type="dxa"/>
          </w:tcPr>
          <w:p w14:paraId="6D29C620" w14:textId="5B9CD301"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6A2B69A" w14:textId="2A57C686"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B44313F" w14:textId="77777777" w:rsidR="002E6398" w:rsidRPr="006A02C3" w:rsidRDefault="002E6398" w:rsidP="002E6398">
            <w:pPr>
              <w:pStyle w:val="TableData12"/>
              <w:spacing w:line="360" w:lineRule="auto"/>
              <w:rPr>
                <w:rFonts w:ascii="Times New Roman" w:hAnsi="Times New Roman"/>
                <w:sz w:val="24"/>
                <w:szCs w:val="24"/>
              </w:rPr>
            </w:pPr>
          </w:p>
        </w:tc>
        <w:tc>
          <w:tcPr>
            <w:tcW w:w="5850" w:type="dxa"/>
          </w:tcPr>
          <w:p w14:paraId="62222F1A" w14:textId="221CA225" w:rsidR="002E6398" w:rsidRPr="006A02C3" w:rsidRDefault="004177C5" w:rsidP="00C87C71">
            <w:pPr>
              <w:pStyle w:val="GDP1"/>
            </w:pPr>
            <w:r w:rsidRPr="004177C5">
              <w:t>= inventory.available_quantity - inventory.total_available_quantity</w:t>
            </w:r>
          </w:p>
        </w:tc>
      </w:tr>
      <w:tr w:rsidR="002E6398" w:rsidRPr="006A02C3" w14:paraId="489639F2" w14:textId="77777777" w:rsidTr="006D0B7A">
        <w:tc>
          <w:tcPr>
            <w:tcW w:w="828" w:type="dxa"/>
          </w:tcPr>
          <w:p w14:paraId="705576BA" w14:textId="77777777" w:rsidR="002E6398" w:rsidRPr="006A02C3" w:rsidRDefault="002E6398">
            <w:pPr>
              <w:pStyle w:val="TableData12"/>
              <w:numPr>
                <w:ilvl w:val="0"/>
                <w:numId w:val="30"/>
              </w:numPr>
              <w:spacing w:line="360" w:lineRule="auto"/>
              <w:rPr>
                <w:rFonts w:ascii="Times New Roman" w:hAnsi="Times New Roman"/>
                <w:sz w:val="24"/>
                <w:szCs w:val="24"/>
              </w:rPr>
            </w:pPr>
          </w:p>
        </w:tc>
        <w:tc>
          <w:tcPr>
            <w:tcW w:w="2070" w:type="dxa"/>
          </w:tcPr>
          <w:p w14:paraId="19B8BF80" w14:textId="77777777" w:rsidR="002E6398" w:rsidRPr="006A02C3" w:rsidRDefault="002E6398" w:rsidP="002E6398">
            <w:pPr>
              <w:pStyle w:val="TableData12"/>
              <w:spacing w:line="360" w:lineRule="auto"/>
              <w:rPr>
                <w:rFonts w:ascii="Times New Roman" w:hAnsi="Times New Roman"/>
                <w:sz w:val="24"/>
                <w:szCs w:val="24"/>
                <w:lang w:val="vi-VN"/>
              </w:rPr>
            </w:pPr>
            <w:r w:rsidRPr="006A02C3">
              <w:rPr>
                <w:rFonts w:ascii="Times New Roman" w:hAnsi="Times New Roman"/>
                <w:sz w:val="24"/>
                <w:szCs w:val="24"/>
              </w:rPr>
              <w:t>Đơn giá</w:t>
            </w:r>
          </w:p>
        </w:tc>
        <w:tc>
          <w:tcPr>
            <w:tcW w:w="1800" w:type="dxa"/>
          </w:tcPr>
          <w:p w14:paraId="5F9743C6"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90FFE90"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5A5A8EB" w14:textId="77777777" w:rsidR="002E6398" w:rsidRPr="006A02C3" w:rsidRDefault="002E6398" w:rsidP="002E6398">
            <w:pPr>
              <w:pStyle w:val="TableData12"/>
              <w:spacing w:line="360" w:lineRule="auto"/>
              <w:rPr>
                <w:rFonts w:ascii="Times New Roman" w:hAnsi="Times New Roman"/>
                <w:sz w:val="24"/>
                <w:szCs w:val="24"/>
              </w:rPr>
            </w:pPr>
          </w:p>
        </w:tc>
        <w:tc>
          <w:tcPr>
            <w:tcW w:w="5850" w:type="dxa"/>
          </w:tcPr>
          <w:p w14:paraId="3F4DE13D" w14:textId="77777777" w:rsidR="002E6398" w:rsidRPr="006A02C3" w:rsidRDefault="002E6398" w:rsidP="00C87C71">
            <w:pPr>
              <w:pStyle w:val="GDP1"/>
              <w:rPr>
                <w:lang w:val="vi-VN"/>
              </w:rPr>
            </w:pPr>
            <w:r w:rsidRPr="006A02C3">
              <w:t>Đơn giá theo bảng giá bán mặc định của sản phẩm</w:t>
            </w:r>
          </w:p>
          <w:p w14:paraId="29C6BEE6" w14:textId="77777777" w:rsidR="002E6398" w:rsidRPr="006A02C3" w:rsidRDefault="002E6398" w:rsidP="00C87C71">
            <w:pPr>
              <w:pStyle w:val="GDP1"/>
              <w:rPr>
                <w:lang w:val="vi-VN"/>
              </w:rPr>
            </w:pPr>
            <w:r w:rsidRPr="006A02C3">
              <w:t>Lấy từ bảng PRICE_ENTRY.PRICE where PRICE_ENTRY.PRICE_LIST_ID = PRICE_LIST.ID and PRICE_LIST.IS_DEFAULT = 1 and TYPE = ‘SELL’ and IS_ACTIVE=1</w:t>
            </w:r>
          </w:p>
        </w:tc>
      </w:tr>
      <w:tr w:rsidR="002E6398" w:rsidRPr="006A02C3" w14:paraId="57AD0CE9" w14:textId="77777777" w:rsidTr="006D0B7A">
        <w:tc>
          <w:tcPr>
            <w:tcW w:w="828" w:type="dxa"/>
          </w:tcPr>
          <w:p w14:paraId="4639E230" w14:textId="77777777" w:rsidR="002E6398" w:rsidRPr="006A02C3" w:rsidRDefault="002E6398">
            <w:pPr>
              <w:pStyle w:val="TableData12"/>
              <w:numPr>
                <w:ilvl w:val="0"/>
                <w:numId w:val="30"/>
              </w:numPr>
              <w:spacing w:line="360" w:lineRule="auto"/>
              <w:rPr>
                <w:rFonts w:ascii="Times New Roman" w:hAnsi="Times New Roman"/>
                <w:sz w:val="24"/>
                <w:szCs w:val="24"/>
              </w:rPr>
            </w:pPr>
          </w:p>
        </w:tc>
        <w:tc>
          <w:tcPr>
            <w:tcW w:w="2070" w:type="dxa"/>
          </w:tcPr>
          <w:p w14:paraId="35A72D25"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Giá trị</w:t>
            </w:r>
          </w:p>
        </w:tc>
        <w:tc>
          <w:tcPr>
            <w:tcW w:w="1800" w:type="dxa"/>
          </w:tcPr>
          <w:p w14:paraId="697BB8E2"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A70AB24"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F625347" w14:textId="77777777" w:rsidR="002E6398" w:rsidRPr="006A02C3" w:rsidRDefault="002E6398" w:rsidP="002E6398">
            <w:pPr>
              <w:pStyle w:val="TableData12"/>
              <w:spacing w:line="360" w:lineRule="auto"/>
              <w:rPr>
                <w:rFonts w:ascii="Times New Roman" w:hAnsi="Times New Roman"/>
                <w:sz w:val="24"/>
                <w:szCs w:val="24"/>
              </w:rPr>
            </w:pPr>
          </w:p>
        </w:tc>
        <w:tc>
          <w:tcPr>
            <w:tcW w:w="5850" w:type="dxa"/>
          </w:tcPr>
          <w:p w14:paraId="5A21A468" w14:textId="77777777" w:rsidR="002E6398" w:rsidRPr="006A02C3" w:rsidRDefault="002E6398" w:rsidP="00C87C71">
            <w:pPr>
              <w:pStyle w:val="GDP1"/>
            </w:pPr>
            <w:r w:rsidRPr="006A02C3">
              <w:t>Bằng Tồn kho thực tế * Đơn giá</w:t>
            </w:r>
          </w:p>
        </w:tc>
      </w:tr>
      <w:tr w:rsidR="002E6398" w:rsidRPr="006A02C3" w14:paraId="21151228" w14:textId="77777777" w:rsidTr="006D0B7A">
        <w:tc>
          <w:tcPr>
            <w:tcW w:w="13676" w:type="dxa"/>
            <w:gridSpan w:val="6"/>
          </w:tcPr>
          <w:p w14:paraId="24D52C66"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2E6398" w:rsidRPr="006A02C3" w14:paraId="4A920D28" w14:textId="77777777" w:rsidTr="006D0B7A">
        <w:tc>
          <w:tcPr>
            <w:tcW w:w="828" w:type="dxa"/>
          </w:tcPr>
          <w:p w14:paraId="40665ED9" w14:textId="77777777" w:rsidR="002E6398" w:rsidRPr="006A02C3" w:rsidRDefault="002E6398">
            <w:pPr>
              <w:pStyle w:val="TableData12"/>
              <w:numPr>
                <w:ilvl w:val="0"/>
                <w:numId w:val="30"/>
              </w:numPr>
              <w:spacing w:line="360" w:lineRule="auto"/>
              <w:rPr>
                <w:rFonts w:ascii="Times New Roman" w:hAnsi="Times New Roman"/>
                <w:sz w:val="24"/>
                <w:szCs w:val="24"/>
              </w:rPr>
            </w:pPr>
          </w:p>
        </w:tc>
        <w:tc>
          <w:tcPr>
            <w:tcW w:w="2070" w:type="dxa"/>
          </w:tcPr>
          <w:p w14:paraId="32518E43"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7DCB7B99"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251A5EE"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1574CFE"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D316239" w14:textId="77777777" w:rsidR="002E6398" w:rsidRPr="006A02C3" w:rsidRDefault="002E6398" w:rsidP="00C87C71">
            <w:pPr>
              <w:pStyle w:val="GDP1"/>
            </w:pPr>
          </w:p>
        </w:tc>
      </w:tr>
      <w:tr w:rsidR="002E6398" w:rsidRPr="006A02C3" w14:paraId="51796D79" w14:textId="77777777" w:rsidTr="006D0B7A">
        <w:tc>
          <w:tcPr>
            <w:tcW w:w="13676" w:type="dxa"/>
            <w:gridSpan w:val="6"/>
          </w:tcPr>
          <w:p w14:paraId="600F9950"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Tab Tồn theo lotdate</w:t>
            </w:r>
          </w:p>
        </w:tc>
      </w:tr>
      <w:tr w:rsidR="002E6398" w:rsidRPr="006A02C3" w14:paraId="07837D59" w14:textId="77777777" w:rsidTr="006D0B7A">
        <w:tc>
          <w:tcPr>
            <w:tcW w:w="13676" w:type="dxa"/>
            <w:gridSpan w:val="6"/>
          </w:tcPr>
          <w:p w14:paraId="3A69ABE0"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02F37FF4" w14:textId="77777777" w:rsidR="002E6398" w:rsidRPr="006A02C3" w:rsidRDefault="002E6398" w:rsidP="00C87C71">
            <w:pPr>
              <w:pStyle w:val="GDP1"/>
            </w:pPr>
            <w:r w:rsidRPr="006A02C3">
              <w:t>Load thông tin tồn kho theo lotdate</w:t>
            </w:r>
          </w:p>
          <w:p w14:paraId="5280635F" w14:textId="77777777" w:rsidR="002E6398" w:rsidRPr="006A02C3" w:rsidRDefault="002E6398" w:rsidP="00C87C71">
            <w:pPr>
              <w:pStyle w:val="GDP1"/>
            </w:pPr>
            <w:r w:rsidRPr="006A02C3">
              <w:t>Load dữ liệu từ bảng</w:t>
            </w:r>
            <w:r w:rsidRPr="006A02C3">
              <w:rPr>
                <w:lang w:val="vi-VN"/>
              </w:rPr>
              <w:t xml:space="preserve"> </w:t>
            </w:r>
            <w:r w:rsidRPr="006A02C3">
              <w:rPr>
                <w:b/>
              </w:rPr>
              <w:t>INVENTORY_LOT</w:t>
            </w:r>
          </w:p>
          <w:p w14:paraId="2271020B" w14:textId="77777777" w:rsidR="002E6398" w:rsidRPr="006A02C3" w:rsidRDefault="002E6398" w:rsidP="00C87C71">
            <w:pPr>
              <w:pStyle w:val="GDP1"/>
            </w:pPr>
            <w:r w:rsidRPr="006A02C3">
              <w:lastRenderedPageBreak/>
              <w:t>Sort theo VISUAL_INDEX của Sản phẩm ASC</w:t>
            </w:r>
          </w:p>
          <w:p w14:paraId="646811E5" w14:textId="77777777" w:rsidR="002E6398" w:rsidRPr="006A02C3" w:rsidRDefault="002E6398" w:rsidP="00C87C71">
            <w:pPr>
              <w:pStyle w:val="GDP1"/>
            </w:pPr>
            <w:r w:rsidRPr="006A02C3">
              <w:t>Phân trang theo quy định chung</w:t>
            </w:r>
          </w:p>
        </w:tc>
      </w:tr>
      <w:tr w:rsidR="002E6398" w:rsidRPr="006A02C3" w14:paraId="3EA5ABA9" w14:textId="77777777" w:rsidTr="006D0B7A">
        <w:tc>
          <w:tcPr>
            <w:tcW w:w="828" w:type="dxa"/>
          </w:tcPr>
          <w:p w14:paraId="5A6C7C2C" w14:textId="77777777" w:rsidR="002E6398" w:rsidRPr="006A02C3" w:rsidRDefault="002E6398">
            <w:pPr>
              <w:pStyle w:val="TableData12"/>
              <w:numPr>
                <w:ilvl w:val="0"/>
                <w:numId w:val="30"/>
              </w:numPr>
              <w:spacing w:line="360" w:lineRule="auto"/>
              <w:rPr>
                <w:rFonts w:ascii="Times New Roman" w:hAnsi="Times New Roman"/>
                <w:sz w:val="24"/>
                <w:szCs w:val="24"/>
              </w:rPr>
            </w:pPr>
          </w:p>
        </w:tc>
        <w:tc>
          <w:tcPr>
            <w:tcW w:w="2070" w:type="dxa"/>
          </w:tcPr>
          <w:p w14:paraId="0EE490B5" w14:textId="77777777" w:rsidR="002E6398" w:rsidRPr="006A02C3" w:rsidRDefault="002E6398" w:rsidP="002E6398">
            <w:pPr>
              <w:pStyle w:val="TableData12"/>
              <w:spacing w:line="360" w:lineRule="auto"/>
              <w:rPr>
                <w:rFonts w:ascii="Times New Roman" w:hAnsi="Times New Roman"/>
                <w:sz w:val="24"/>
                <w:szCs w:val="24"/>
                <w:lang w:val="vi-VN"/>
              </w:rPr>
            </w:pPr>
            <w:r w:rsidRPr="006A02C3">
              <w:rPr>
                <w:rFonts w:ascii="Times New Roman" w:hAnsi="Times New Roman"/>
                <w:sz w:val="24"/>
                <w:szCs w:val="24"/>
              </w:rPr>
              <w:t>Mã SKUs</w:t>
            </w:r>
          </w:p>
        </w:tc>
        <w:tc>
          <w:tcPr>
            <w:tcW w:w="1800" w:type="dxa"/>
          </w:tcPr>
          <w:p w14:paraId="719038BB"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4DD5AFD"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AF87BE4" w14:textId="77777777" w:rsidR="002E6398" w:rsidRPr="006A02C3" w:rsidRDefault="002E6398" w:rsidP="002E6398">
            <w:pPr>
              <w:pStyle w:val="TableData12"/>
              <w:spacing w:line="360" w:lineRule="auto"/>
              <w:rPr>
                <w:rFonts w:ascii="Times New Roman" w:hAnsi="Times New Roman"/>
                <w:b/>
                <w:sz w:val="24"/>
                <w:szCs w:val="24"/>
              </w:rPr>
            </w:pPr>
          </w:p>
        </w:tc>
        <w:tc>
          <w:tcPr>
            <w:tcW w:w="5850" w:type="dxa"/>
          </w:tcPr>
          <w:p w14:paraId="29B5CDD2" w14:textId="77777777" w:rsidR="002E6398" w:rsidRPr="006A02C3" w:rsidRDefault="002E6398" w:rsidP="00C87C71">
            <w:pPr>
              <w:pStyle w:val="GDP1"/>
            </w:pPr>
            <w:r w:rsidRPr="006A02C3">
              <w:t>Lấy từ bảng INVENTORY_LOT.PRODUCT_LOT_ID. Join qua PRODUCT_LOT lấy PRODUCT_ID. Join qua PRODUCT lấy CODE</w:t>
            </w:r>
          </w:p>
        </w:tc>
      </w:tr>
      <w:tr w:rsidR="002E6398" w:rsidRPr="006A02C3" w14:paraId="61A229C7" w14:textId="77777777" w:rsidTr="006D0B7A">
        <w:tc>
          <w:tcPr>
            <w:tcW w:w="828" w:type="dxa"/>
          </w:tcPr>
          <w:p w14:paraId="74B738F9" w14:textId="77777777" w:rsidR="002E6398" w:rsidRPr="006A02C3" w:rsidRDefault="002E6398">
            <w:pPr>
              <w:pStyle w:val="TableData12"/>
              <w:numPr>
                <w:ilvl w:val="0"/>
                <w:numId w:val="30"/>
              </w:numPr>
              <w:spacing w:line="360" w:lineRule="auto"/>
              <w:rPr>
                <w:rFonts w:ascii="Times New Roman" w:hAnsi="Times New Roman"/>
                <w:sz w:val="24"/>
                <w:szCs w:val="24"/>
              </w:rPr>
            </w:pPr>
          </w:p>
        </w:tc>
        <w:tc>
          <w:tcPr>
            <w:tcW w:w="2070" w:type="dxa"/>
          </w:tcPr>
          <w:p w14:paraId="3411ACB5" w14:textId="77777777" w:rsidR="002E6398" w:rsidRPr="006A02C3" w:rsidRDefault="002E6398" w:rsidP="002E6398">
            <w:pPr>
              <w:pStyle w:val="TableData12"/>
              <w:spacing w:line="360" w:lineRule="auto"/>
              <w:rPr>
                <w:rFonts w:ascii="Times New Roman" w:hAnsi="Times New Roman"/>
                <w:sz w:val="24"/>
                <w:szCs w:val="24"/>
                <w:lang w:val="vi-VN"/>
              </w:rPr>
            </w:pPr>
            <w:r w:rsidRPr="006A02C3">
              <w:rPr>
                <w:rFonts w:ascii="Times New Roman" w:hAnsi="Times New Roman"/>
                <w:sz w:val="24"/>
                <w:szCs w:val="24"/>
              </w:rPr>
              <w:t>Tên SKUs</w:t>
            </w:r>
          </w:p>
        </w:tc>
        <w:tc>
          <w:tcPr>
            <w:tcW w:w="1800" w:type="dxa"/>
          </w:tcPr>
          <w:p w14:paraId="251B6629"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72AF489" w14:textId="77777777" w:rsidR="002E6398" w:rsidRPr="006A02C3" w:rsidRDefault="002E6398" w:rsidP="002E639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5F3E3BE" w14:textId="77777777" w:rsidR="002E6398" w:rsidRPr="006A02C3" w:rsidRDefault="002E6398" w:rsidP="002E6398">
            <w:pPr>
              <w:pStyle w:val="TableData12"/>
              <w:spacing w:line="360" w:lineRule="auto"/>
              <w:rPr>
                <w:rFonts w:ascii="Times New Roman" w:hAnsi="Times New Roman"/>
                <w:b/>
                <w:sz w:val="24"/>
                <w:szCs w:val="24"/>
              </w:rPr>
            </w:pPr>
          </w:p>
        </w:tc>
        <w:tc>
          <w:tcPr>
            <w:tcW w:w="5850" w:type="dxa"/>
          </w:tcPr>
          <w:p w14:paraId="6874BDCC" w14:textId="77777777" w:rsidR="002E6398" w:rsidRPr="006A02C3" w:rsidRDefault="002E6398" w:rsidP="00C87C71">
            <w:pPr>
              <w:pStyle w:val="GDP1"/>
            </w:pPr>
            <w:r w:rsidRPr="006A02C3">
              <w:t>Lấy từ bảng INVENTORY_LOT.PRODUCT_LOT_ID. Join qua PRODUCT_LOT lấy PRODUCT_ID. Join qua PRODUCT lấy NAME</w:t>
            </w:r>
          </w:p>
        </w:tc>
      </w:tr>
      <w:tr w:rsidR="005C3947" w:rsidRPr="006A02C3" w14:paraId="088C7704" w14:textId="77777777" w:rsidTr="006D0B7A">
        <w:tc>
          <w:tcPr>
            <w:tcW w:w="828" w:type="dxa"/>
          </w:tcPr>
          <w:p w14:paraId="1372E18F" w14:textId="77777777" w:rsidR="005C3947" w:rsidRPr="006A02C3" w:rsidRDefault="005C3947">
            <w:pPr>
              <w:pStyle w:val="TableData12"/>
              <w:numPr>
                <w:ilvl w:val="0"/>
                <w:numId w:val="30"/>
              </w:numPr>
              <w:spacing w:line="360" w:lineRule="auto"/>
              <w:rPr>
                <w:rFonts w:ascii="Times New Roman" w:hAnsi="Times New Roman"/>
                <w:sz w:val="24"/>
                <w:szCs w:val="24"/>
              </w:rPr>
            </w:pPr>
          </w:p>
        </w:tc>
        <w:tc>
          <w:tcPr>
            <w:tcW w:w="2070" w:type="dxa"/>
          </w:tcPr>
          <w:p w14:paraId="3943E17F" w14:textId="2FEDE316"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7C2EA7F7" w14:textId="542D8B4C"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4EE9EFA" w14:textId="7245C74F"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1559431" w14:textId="77777777" w:rsidR="005C3947" w:rsidRPr="006A02C3" w:rsidRDefault="005C3947" w:rsidP="005C3947">
            <w:pPr>
              <w:pStyle w:val="TableData12"/>
              <w:spacing w:line="360" w:lineRule="auto"/>
              <w:rPr>
                <w:rFonts w:ascii="Times New Roman" w:hAnsi="Times New Roman"/>
                <w:b/>
                <w:sz w:val="24"/>
                <w:szCs w:val="24"/>
              </w:rPr>
            </w:pPr>
          </w:p>
        </w:tc>
        <w:tc>
          <w:tcPr>
            <w:tcW w:w="5850" w:type="dxa"/>
          </w:tcPr>
          <w:p w14:paraId="79FC26B2" w14:textId="77777777" w:rsidR="005C3947" w:rsidRPr="006A02C3" w:rsidRDefault="005C3947" w:rsidP="00C87C71">
            <w:pPr>
              <w:pStyle w:val="GDP1"/>
              <w:rPr>
                <w:lang w:val="vi-VN"/>
              </w:rPr>
            </w:pPr>
            <w:r w:rsidRPr="006A02C3">
              <w:t>Đơn vị tính cơ bản của sản phẩm</w:t>
            </w:r>
          </w:p>
          <w:p w14:paraId="7B22FE8E" w14:textId="59656463" w:rsidR="005C3947" w:rsidRPr="006A02C3" w:rsidRDefault="005C3947" w:rsidP="00C87C71">
            <w:pPr>
              <w:pStyle w:val="GDP1"/>
            </w:pPr>
            <w:r w:rsidRPr="006A02C3">
              <w:t>Lấy từ bảng INVENTORY_LOT.PRODUCT_LOT_ID. Join qua PRODUCT_LOT lấy PRODUCT_ID. Join qua PRODUCT_UOM lấy TITLE where IS_DEFAULT = 1</w:t>
            </w:r>
          </w:p>
        </w:tc>
      </w:tr>
      <w:tr w:rsidR="005C3947" w:rsidRPr="006A02C3" w14:paraId="4103850C" w14:textId="77777777" w:rsidTr="006D0B7A">
        <w:tc>
          <w:tcPr>
            <w:tcW w:w="828" w:type="dxa"/>
          </w:tcPr>
          <w:p w14:paraId="25299C00" w14:textId="77777777" w:rsidR="005C3947" w:rsidRPr="006A02C3" w:rsidRDefault="005C3947">
            <w:pPr>
              <w:pStyle w:val="TableData12"/>
              <w:numPr>
                <w:ilvl w:val="0"/>
                <w:numId w:val="30"/>
              </w:numPr>
              <w:spacing w:line="360" w:lineRule="auto"/>
              <w:rPr>
                <w:rFonts w:ascii="Times New Roman" w:hAnsi="Times New Roman"/>
                <w:sz w:val="24"/>
                <w:szCs w:val="24"/>
              </w:rPr>
            </w:pPr>
          </w:p>
        </w:tc>
        <w:tc>
          <w:tcPr>
            <w:tcW w:w="2070" w:type="dxa"/>
          </w:tcPr>
          <w:p w14:paraId="48526445" w14:textId="5AA1B055" w:rsidR="005C3947" w:rsidRPr="006A02C3" w:rsidRDefault="005C3947" w:rsidP="005C3947">
            <w:pPr>
              <w:pStyle w:val="TableData12"/>
              <w:spacing w:line="360" w:lineRule="auto"/>
              <w:rPr>
                <w:rFonts w:ascii="Times New Roman" w:hAnsi="Times New Roman"/>
                <w:sz w:val="24"/>
                <w:szCs w:val="24"/>
                <w:lang w:val="vi-VN"/>
              </w:rPr>
            </w:pPr>
            <w:r>
              <w:rPr>
                <w:rFonts w:ascii="Times New Roman" w:hAnsi="Times New Roman"/>
                <w:sz w:val="24"/>
                <w:szCs w:val="24"/>
              </w:rPr>
              <w:t>Mã lô</w:t>
            </w:r>
          </w:p>
        </w:tc>
        <w:tc>
          <w:tcPr>
            <w:tcW w:w="1800" w:type="dxa"/>
          </w:tcPr>
          <w:p w14:paraId="1BDD94B8"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E9F0EAB"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70275F5" w14:textId="77777777" w:rsidR="005C3947" w:rsidRPr="006A02C3" w:rsidRDefault="005C3947" w:rsidP="005C3947">
            <w:pPr>
              <w:pStyle w:val="TableData12"/>
              <w:spacing w:line="360" w:lineRule="auto"/>
              <w:rPr>
                <w:rFonts w:ascii="Times New Roman" w:hAnsi="Times New Roman"/>
                <w:b/>
                <w:sz w:val="24"/>
                <w:szCs w:val="24"/>
              </w:rPr>
            </w:pPr>
          </w:p>
        </w:tc>
        <w:tc>
          <w:tcPr>
            <w:tcW w:w="5850" w:type="dxa"/>
          </w:tcPr>
          <w:p w14:paraId="14742EEB" w14:textId="77777777" w:rsidR="005C3947" w:rsidRPr="006A02C3" w:rsidRDefault="005C3947" w:rsidP="00C87C71">
            <w:pPr>
              <w:pStyle w:val="GDP1"/>
            </w:pPr>
            <w:r w:rsidRPr="006A02C3">
              <w:t>Số lô</w:t>
            </w:r>
          </w:p>
          <w:p w14:paraId="4838AAF6" w14:textId="77777777" w:rsidR="005C3947" w:rsidRPr="006A02C3" w:rsidRDefault="005C3947" w:rsidP="00C87C71">
            <w:pPr>
              <w:pStyle w:val="GDP1"/>
            </w:pPr>
            <w:r w:rsidRPr="006A02C3">
              <w:t xml:space="preserve">Lấy từ bảng </w:t>
            </w:r>
            <w:r w:rsidRPr="006A02C3">
              <w:lastRenderedPageBreak/>
              <w:t>INVENTORY_LOT.PRODUCT_LOT_ID. Join qua PRODUCT_LOT lấy LOT</w:t>
            </w:r>
          </w:p>
        </w:tc>
      </w:tr>
      <w:tr w:rsidR="005C3947" w:rsidRPr="006A02C3" w14:paraId="6483398D" w14:textId="77777777" w:rsidTr="006D0B7A">
        <w:tc>
          <w:tcPr>
            <w:tcW w:w="828" w:type="dxa"/>
          </w:tcPr>
          <w:p w14:paraId="3F13E37E" w14:textId="77777777" w:rsidR="005C3947" w:rsidRPr="006A02C3" w:rsidRDefault="005C3947">
            <w:pPr>
              <w:pStyle w:val="TableData12"/>
              <w:numPr>
                <w:ilvl w:val="0"/>
                <w:numId w:val="30"/>
              </w:numPr>
              <w:spacing w:line="360" w:lineRule="auto"/>
              <w:rPr>
                <w:rFonts w:ascii="Times New Roman" w:hAnsi="Times New Roman"/>
                <w:sz w:val="24"/>
                <w:szCs w:val="24"/>
              </w:rPr>
            </w:pPr>
          </w:p>
        </w:tc>
        <w:tc>
          <w:tcPr>
            <w:tcW w:w="2070" w:type="dxa"/>
          </w:tcPr>
          <w:p w14:paraId="790B3335" w14:textId="77777777" w:rsidR="005C3947" w:rsidRPr="006A02C3" w:rsidRDefault="005C3947" w:rsidP="005C3947">
            <w:pPr>
              <w:pStyle w:val="TableData12"/>
              <w:spacing w:line="360" w:lineRule="auto"/>
              <w:rPr>
                <w:rFonts w:ascii="Times New Roman" w:hAnsi="Times New Roman"/>
                <w:sz w:val="24"/>
                <w:szCs w:val="24"/>
                <w:lang w:val="vi-VN"/>
              </w:rPr>
            </w:pPr>
            <w:r w:rsidRPr="006A02C3">
              <w:rPr>
                <w:rFonts w:ascii="Times New Roman" w:hAnsi="Times New Roman"/>
                <w:sz w:val="24"/>
                <w:szCs w:val="24"/>
              </w:rPr>
              <w:t>Ngày hết hạn</w:t>
            </w:r>
          </w:p>
        </w:tc>
        <w:tc>
          <w:tcPr>
            <w:tcW w:w="1800" w:type="dxa"/>
          </w:tcPr>
          <w:p w14:paraId="3DB881AC"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A53826B"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0BF2208" w14:textId="77777777" w:rsidR="005C3947" w:rsidRPr="006A02C3" w:rsidRDefault="005C3947" w:rsidP="005C3947">
            <w:pPr>
              <w:pStyle w:val="TableData12"/>
              <w:spacing w:line="360" w:lineRule="auto"/>
              <w:rPr>
                <w:rFonts w:ascii="Times New Roman" w:hAnsi="Times New Roman"/>
                <w:b/>
                <w:sz w:val="24"/>
                <w:szCs w:val="24"/>
              </w:rPr>
            </w:pPr>
          </w:p>
        </w:tc>
        <w:tc>
          <w:tcPr>
            <w:tcW w:w="5850" w:type="dxa"/>
          </w:tcPr>
          <w:p w14:paraId="5F895A9B" w14:textId="77777777" w:rsidR="005C3947" w:rsidRPr="006A02C3" w:rsidRDefault="005C3947" w:rsidP="00C87C71">
            <w:pPr>
              <w:pStyle w:val="GDP1"/>
            </w:pPr>
            <w:r w:rsidRPr="006A02C3">
              <w:t>Format: dd/mm/yyyy</w:t>
            </w:r>
          </w:p>
          <w:p w14:paraId="3365D403" w14:textId="77777777" w:rsidR="005C3947" w:rsidRPr="006A02C3" w:rsidRDefault="005C3947" w:rsidP="00C87C71">
            <w:pPr>
              <w:pStyle w:val="GDP1"/>
            </w:pPr>
            <w:r w:rsidRPr="006A02C3">
              <w:t>Lấy từ bảng INVENTORY_LOT.PRODUCT_LOT_ID. Join qua PRODUCT_LOT lấy EXPIRE_DATE</w:t>
            </w:r>
          </w:p>
        </w:tc>
      </w:tr>
      <w:tr w:rsidR="005C3947" w:rsidRPr="006A02C3" w14:paraId="5B733C4C" w14:textId="77777777" w:rsidTr="006D0B7A">
        <w:tc>
          <w:tcPr>
            <w:tcW w:w="828" w:type="dxa"/>
          </w:tcPr>
          <w:p w14:paraId="280EF9F2" w14:textId="77777777" w:rsidR="005C3947" w:rsidRPr="006A02C3" w:rsidRDefault="005C3947">
            <w:pPr>
              <w:pStyle w:val="TableData12"/>
              <w:numPr>
                <w:ilvl w:val="0"/>
                <w:numId w:val="30"/>
              </w:numPr>
              <w:spacing w:line="360" w:lineRule="auto"/>
              <w:rPr>
                <w:rFonts w:ascii="Times New Roman" w:hAnsi="Times New Roman"/>
                <w:sz w:val="24"/>
                <w:szCs w:val="24"/>
              </w:rPr>
            </w:pPr>
          </w:p>
        </w:tc>
        <w:tc>
          <w:tcPr>
            <w:tcW w:w="2070" w:type="dxa"/>
          </w:tcPr>
          <w:p w14:paraId="619790A7" w14:textId="183FB2B6" w:rsidR="005C3947" w:rsidRPr="006A02C3" w:rsidRDefault="005C3947" w:rsidP="005C3947">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0E954B69" w14:textId="02D9F8BC"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07AAE79" w14:textId="7F27EE6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D841BB1" w14:textId="77777777" w:rsidR="005C3947" w:rsidRPr="006A02C3" w:rsidRDefault="005C3947" w:rsidP="005C3947">
            <w:pPr>
              <w:pStyle w:val="TableData12"/>
              <w:spacing w:line="360" w:lineRule="auto"/>
              <w:rPr>
                <w:rFonts w:ascii="Times New Roman" w:hAnsi="Times New Roman"/>
                <w:b/>
                <w:sz w:val="24"/>
                <w:szCs w:val="24"/>
              </w:rPr>
            </w:pPr>
          </w:p>
        </w:tc>
        <w:tc>
          <w:tcPr>
            <w:tcW w:w="5850" w:type="dxa"/>
          </w:tcPr>
          <w:p w14:paraId="602736EE" w14:textId="1A3B039D" w:rsidR="005C3947" w:rsidRPr="006A02C3" w:rsidRDefault="005C3947" w:rsidP="00C87C71">
            <w:pPr>
              <w:pStyle w:val="GDP1"/>
            </w:pPr>
            <w:r>
              <w:t>= Ngày hết hạn – ngày hiện tại</w:t>
            </w:r>
          </w:p>
        </w:tc>
      </w:tr>
      <w:tr w:rsidR="005C3947" w:rsidRPr="006A02C3" w14:paraId="770B9DF7" w14:textId="77777777" w:rsidTr="006D0B7A">
        <w:tc>
          <w:tcPr>
            <w:tcW w:w="828" w:type="dxa"/>
          </w:tcPr>
          <w:p w14:paraId="3122F48F" w14:textId="77777777" w:rsidR="005C3947" w:rsidRPr="006A02C3" w:rsidRDefault="005C3947">
            <w:pPr>
              <w:pStyle w:val="TableData12"/>
              <w:numPr>
                <w:ilvl w:val="0"/>
                <w:numId w:val="30"/>
              </w:numPr>
              <w:spacing w:line="360" w:lineRule="auto"/>
              <w:rPr>
                <w:rFonts w:ascii="Times New Roman" w:hAnsi="Times New Roman"/>
                <w:sz w:val="24"/>
                <w:szCs w:val="24"/>
              </w:rPr>
            </w:pPr>
          </w:p>
        </w:tc>
        <w:tc>
          <w:tcPr>
            <w:tcW w:w="2070" w:type="dxa"/>
          </w:tcPr>
          <w:p w14:paraId="250CEC8A" w14:textId="77777777" w:rsidR="005C3947" w:rsidRPr="006A02C3" w:rsidRDefault="005C3947" w:rsidP="005C3947">
            <w:pPr>
              <w:pStyle w:val="TableData12"/>
              <w:spacing w:line="360" w:lineRule="auto"/>
              <w:rPr>
                <w:rFonts w:ascii="Times New Roman" w:hAnsi="Times New Roman"/>
                <w:sz w:val="24"/>
                <w:szCs w:val="24"/>
                <w:lang w:val="vi-VN"/>
              </w:rPr>
            </w:pPr>
            <w:r w:rsidRPr="006A02C3">
              <w:rPr>
                <w:rFonts w:ascii="Times New Roman" w:hAnsi="Times New Roman"/>
                <w:sz w:val="24"/>
                <w:szCs w:val="24"/>
              </w:rPr>
              <w:t>Tồn kho thực tế</w:t>
            </w:r>
          </w:p>
        </w:tc>
        <w:tc>
          <w:tcPr>
            <w:tcW w:w="1800" w:type="dxa"/>
          </w:tcPr>
          <w:p w14:paraId="7BDB34C2"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383F362"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81CC8A7" w14:textId="77777777" w:rsidR="005C3947" w:rsidRPr="006A02C3" w:rsidRDefault="005C3947" w:rsidP="005C3947">
            <w:pPr>
              <w:pStyle w:val="TableData12"/>
              <w:spacing w:line="360" w:lineRule="auto"/>
              <w:rPr>
                <w:rFonts w:ascii="Times New Roman" w:hAnsi="Times New Roman"/>
                <w:b/>
                <w:sz w:val="24"/>
                <w:szCs w:val="24"/>
              </w:rPr>
            </w:pPr>
          </w:p>
        </w:tc>
        <w:tc>
          <w:tcPr>
            <w:tcW w:w="5850" w:type="dxa"/>
          </w:tcPr>
          <w:p w14:paraId="234A5E2D" w14:textId="77777777" w:rsidR="005C3947" w:rsidRPr="006A02C3" w:rsidRDefault="005C3947" w:rsidP="00C87C71">
            <w:pPr>
              <w:pStyle w:val="GDP1"/>
              <w:rPr>
                <w:lang w:val="vi-VN"/>
              </w:rPr>
            </w:pPr>
            <w:r w:rsidRPr="006A02C3">
              <w:t>Lấy từ bảng INVENTORY_LOT.QUANTITY</w:t>
            </w:r>
          </w:p>
        </w:tc>
      </w:tr>
      <w:tr w:rsidR="005C3947" w:rsidRPr="006A02C3" w14:paraId="71432268" w14:textId="77777777" w:rsidTr="006D0B7A">
        <w:tc>
          <w:tcPr>
            <w:tcW w:w="828" w:type="dxa"/>
          </w:tcPr>
          <w:p w14:paraId="13B800B9" w14:textId="77777777" w:rsidR="005C3947" w:rsidRPr="006A02C3" w:rsidRDefault="005C3947">
            <w:pPr>
              <w:pStyle w:val="TableData12"/>
              <w:numPr>
                <w:ilvl w:val="0"/>
                <w:numId w:val="30"/>
              </w:numPr>
              <w:spacing w:line="360" w:lineRule="auto"/>
              <w:rPr>
                <w:rFonts w:ascii="Times New Roman" w:hAnsi="Times New Roman"/>
                <w:sz w:val="24"/>
                <w:szCs w:val="24"/>
              </w:rPr>
            </w:pPr>
          </w:p>
        </w:tc>
        <w:tc>
          <w:tcPr>
            <w:tcW w:w="2070" w:type="dxa"/>
          </w:tcPr>
          <w:p w14:paraId="15007394" w14:textId="77777777" w:rsidR="005C3947" w:rsidRPr="006A02C3" w:rsidRDefault="005C3947" w:rsidP="005C3947">
            <w:pPr>
              <w:pStyle w:val="TableData12"/>
              <w:spacing w:line="360" w:lineRule="auto"/>
              <w:rPr>
                <w:rFonts w:ascii="Times New Roman" w:hAnsi="Times New Roman"/>
                <w:sz w:val="24"/>
                <w:szCs w:val="24"/>
                <w:lang w:val="vi-VN"/>
              </w:rPr>
            </w:pPr>
            <w:r w:rsidRPr="006A02C3">
              <w:rPr>
                <w:rFonts w:ascii="Times New Roman" w:hAnsi="Times New Roman"/>
                <w:sz w:val="24"/>
                <w:szCs w:val="24"/>
              </w:rPr>
              <w:t>Tồn kho khả dụng</w:t>
            </w:r>
          </w:p>
        </w:tc>
        <w:tc>
          <w:tcPr>
            <w:tcW w:w="1800" w:type="dxa"/>
          </w:tcPr>
          <w:p w14:paraId="4D5EBB59"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6462338"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BC1E5AD" w14:textId="77777777" w:rsidR="005C3947" w:rsidRPr="006A02C3" w:rsidRDefault="005C3947" w:rsidP="005C3947">
            <w:pPr>
              <w:pStyle w:val="TableData12"/>
              <w:spacing w:line="360" w:lineRule="auto"/>
              <w:rPr>
                <w:rFonts w:ascii="Times New Roman" w:hAnsi="Times New Roman"/>
                <w:b/>
                <w:sz w:val="24"/>
                <w:szCs w:val="24"/>
              </w:rPr>
            </w:pPr>
          </w:p>
        </w:tc>
        <w:tc>
          <w:tcPr>
            <w:tcW w:w="5850" w:type="dxa"/>
          </w:tcPr>
          <w:p w14:paraId="2894D885" w14:textId="77777777" w:rsidR="005C3947" w:rsidRPr="006A02C3" w:rsidRDefault="005C3947" w:rsidP="00C87C71">
            <w:pPr>
              <w:pStyle w:val="GDP1"/>
              <w:rPr>
                <w:lang w:val="vi-VN"/>
              </w:rPr>
            </w:pPr>
            <w:r w:rsidRPr="006A02C3">
              <w:t>Lấy từ bảng INVENTORY_LOT.AVAILABLE_QUANTITY</w:t>
            </w:r>
          </w:p>
        </w:tc>
      </w:tr>
      <w:tr w:rsidR="005C3947" w:rsidRPr="006A02C3" w14:paraId="40643FFF" w14:textId="77777777" w:rsidTr="006D0B7A">
        <w:tc>
          <w:tcPr>
            <w:tcW w:w="828" w:type="dxa"/>
          </w:tcPr>
          <w:p w14:paraId="378BE38C" w14:textId="77777777" w:rsidR="005C3947" w:rsidRPr="006A02C3" w:rsidRDefault="005C3947">
            <w:pPr>
              <w:pStyle w:val="TableData12"/>
              <w:numPr>
                <w:ilvl w:val="0"/>
                <w:numId w:val="30"/>
              </w:numPr>
              <w:spacing w:line="360" w:lineRule="auto"/>
              <w:rPr>
                <w:rFonts w:ascii="Times New Roman" w:hAnsi="Times New Roman"/>
                <w:sz w:val="24"/>
                <w:szCs w:val="24"/>
              </w:rPr>
            </w:pPr>
          </w:p>
        </w:tc>
        <w:tc>
          <w:tcPr>
            <w:tcW w:w="2070" w:type="dxa"/>
          </w:tcPr>
          <w:p w14:paraId="0CA53DC4" w14:textId="77777777" w:rsidR="005C3947" w:rsidRPr="006A02C3" w:rsidRDefault="005C3947" w:rsidP="005C3947">
            <w:pPr>
              <w:pStyle w:val="TableData12"/>
              <w:spacing w:line="360" w:lineRule="auto"/>
              <w:rPr>
                <w:rFonts w:ascii="Times New Roman" w:hAnsi="Times New Roman"/>
                <w:sz w:val="24"/>
                <w:szCs w:val="24"/>
                <w:lang w:val="vi-VN"/>
              </w:rPr>
            </w:pPr>
            <w:r w:rsidRPr="006A02C3">
              <w:rPr>
                <w:rFonts w:ascii="Times New Roman" w:hAnsi="Times New Roman"/>
                <w:sz w:val="24"/>
                <w:szCs w:val="24"/>
              </w:rPr>
              <w:t>Đơn giá</w:t>
            </w:r>
          </w:p>
        </w:tc>
        <w:tc>
          <w:tcPr>
            <w:tcW w:w="1800" w:type="dxa"/>
          </w:tcPr>
          <w:p w14:paraId="3A3F3BC1"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6E433C1"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BA24862" w14:textId="77777777" w:rsidR="005C3947" w:rsidRPr="006A02C3" w:rsidRDefault="005C3947" w:rsidP="005C3947">
            <w:pPr>
              <w:pStyle w:val="TableData12"/>
              <w:spacing w:line="360" w:lineRule="auto"/>
              <w:rPr>
                <w:rFonts w:ascii="Times New Roman" w:hAnsi="Times New Roman"/>
                <w:b/>
                <w:sz w:val="24"/>
                <w:szCs w:val="24"/>
              </w:rPr>
            </w:pPr>
          </w:p>
        </w:tc>
        <w:tc>
          <w:tcPr>
            <w:tcW w:w="5850" w:type="dxa"/>
          </w:tcPr>
          <w:p w14:paraId="3BBFA634" w14:textId="77777777" w:rsidR="005C3947" w:rsidRPr="006A02C3" w:rsidRDefault="005C3947" w:rsidP="00C87C71">
            <w:pPr>
              <w:pStyle w:val="GDP1"/>
              <w:rPr>
                <w:lang w:val="vi-VN"/>
              </w:rPr>
            </w:pPr>
            <w:r w:rsidRPr="006A02C3">
              <w:t>Đơn giá theo bảng giá bán mặc định của sản phẩm</w:t>
            </w:r>
          </w:p>
          <w:p w14:paraId="4257E11F" w14:textId="77777777" w:rsidR="005C3947" w:rsidRPr="006A02C3" w:rsidRDefault="005C3947" w:rsidP="00C87C71">
            <w:pPr>
              <w:pStyle w:val="GDP1"/>
              <w:rPr>
                <w:lang w:val="vi-VN"/>
              </w:rPr>
            </w:pPr>
            <w:r w:rsidRPr="006A02C3">
              <w:t>Lấy từ bảng PRICE_ENTRY.PRICE where PRICE_ENTRY.PRICE_LIST_ID = PRICE_LIST.ID and PRICE_LIST.IS_DEFAULT = 1 and TYPE = ‘SELL’ and IS_ACTIVE=1</w:t>
            </w:r>
          </w:p>
        </w:tc>
      </w:tr>
      <w:tr w:rsidR="005C3947" w:rsidRPr="006A02C3" w14:paraId="06E4418B" w14:textId="77777777" w:rsidTr="006D0B7A">
        <w:tc>
          <w:tcPr>
            <w:tcW w:w="828" w:type="dxa"/>
          </w:tcPr>
          <w:p w14:paraId="60F7FC64" w14:textId="77777777" w:rsidR="005C3947" w:rsidRPr="006A02C3" w:rsidRDefault="005C3947">
            <w:pPr>
              <w:pStyle w:val="TableData12"/>
              <w:numPr>
                <w:ilvl w:val="0"/>
                <w:numId w:val="30"/>
              </w:numPr>
              <w:spacing w:line="360" w:lineRule="auto"/>
              <w:rPr>
                <w:rFonts w:ascii="Times New Roman" w:hAnsi="Times New Roman"/>
                <w:sz w:val="24"/>
                <w:szCs w:val="24"/>
              </w:rPr>
            </w:pPr>
          </w:p>
        </w:tc>
        <w:tc>
          <w:tcPr>
            <w:tcW w:w="2070" w:type="dxa"/>
          </w:tcPr>
          <w:p w14:paraId="249A719B"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Giá trị</w:t>
            </w:r>
          </w:p>
        </w:tc>
        <w:tc>
          <w:tcPr>
            <w:tcW w:w="1800" w:type="dxa"/>
          </w:tcPr>
          <w:p w14:paraId="540502A7"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F43951C"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EBC4836" w14:textId="77777777" w:rsidR="005C3947" w:rsidRPr="006A02C3" w:rsidRDefault="005C3947" w:rsidP="005C3947">
            <w:pPr>
              <w:pStyle w:val="TableData12"/>
              <w:spacing w:line="360" w:lineRule="auto"/>
              <w:rPr>
                <w:rFonts w:ascii="Times New Roman" w:hAnsi="Times New Roman"/>
                <w:b/>
                <w:sz w:val="24"/>
                <w:szCs w:val="24"/>
              </w:rPr>
            </w:pPr>
          </w:p>
        </w:tc>
        <w:tc>
          <w:tcPr>
            <w:tcW w:w="5850" w:type="dxa"/>
          </w:tcPr>
          <w:p w14:paraId="582B0ED1" w14:textId="77777777" w:rsidR="005C3947" w:rsidRPr="006A02C3" w:rsidRDefault="005C3947" w:rsidP="00C87C71">
            <w:pPr>
              <w:pStyle w:val="GDP1"/>
            </w:pPr>
            <w:r w:rsidRPr="006A02C3">
              <w:t>Bằng Tồn kho thực tế * Đơn giá</w:t>
            </w:r>
          </w:p>
        </w:tc>
      </w:tr>
      <w:tr w:rsidR="005C3947" w:rsidRPr="006A02C3" w14:paraId="5E02A617" w14:textId="77777777" w:rsidTr="006D0B7A">
        <w:tc>
          <w:tcPr>
            <w:tcW w:w="13676" w:type="dxa"/>
            <w:gridSpan w:val="6"/>
          </w:tcPr>
          <w:p w14:paraId="7DB32E42"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5C3947" w:rsidRPr="006A02C3" w14:paraId="6AED3C76" w14:textId="77777777" w:rsidTr="006D0B7A">
        <w:tc>
          <w:tcPr>
            <w:tcW w:w="828" w:type="dxa"/>
          </w:tcPr>
          <w:p w14:paraId="26AAB3F9" w14:textId="77777777" w:rsidR="005C3947" w:rsidRPr="006A02C3" w:rsidRDefault="005C3947">
            <w:pPr>
              <w:pStyle w:val="TableData12"/>
              <w:numPr>
                <w:ilvl w:val="0"/>
                <w:numId w:val="30"/>
              </w:numPr>
              <w:spacing w:line="360" w:lineRule="auto"/>
              <w:rPr>
                <w:rFonts w:ascii="Times New Roman" w:hAnsi="Times New Roman"/>
                <w:sz w:val="24"/>
                <w:szCs w:val="24"/>
              </w:rPr>
            </w:pPr>
          </w:p>
        </w:tc>
        <w:tc>
          <w:tcPr>
            <w:tcW w:w="2070" w:type="dxa"/>
          </w:tcPr>
          <w:p w14:paraId="7DC71558"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598AD285"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DBB1467"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D0A9653" w14:textId="77777777" w:rsidR="005C3947" w:rsidRPr="006A02C3" w:rsidRDefault="005C3947" w:rsidP="005C3947">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A35BF00" w14:textId="77777777" w:rsidR="005C3947" w:rsidRPr="006A02C3" w:rsidRDefault="005C3947" w:rsidP="00C87C71">
            <w:pPr>
              <w:pStyle w:val="GDP1"/>
            </w:pPr>
          </w:p>
        </w:tc>
      </w:tr>
    </w:tbl>
    <w:p w14:paraId="2A35766D" w14:textId="77777777" w:rsidR="00464553" w:rsidRPr="006A02C3" w:rsidRDefault="00464553" w:rsidP="00512E56">
      <w:pPr>
        <w:spacing w:line="360" w:lineRule="auto"/>
        <w:rPr>
          <w:lang w:eastAsia="ar-SA"/>
        </w:rPr>
      </w:pPr>
    </w:p>
    <w:p w14:paraId="600CFB4D" w14:textId="77777777" w:rsidR="00464553" w:rsidRPr="006A02C3" w:rsidRDefault="00464553" w:rsidP="00512E56">
      <w:pPr>
        <w:pStyle w:val="Heading4"/>
        <w:spacing w:line="360" w:lineRule="auto"/>
      </w:pPr>
      <w:r w:rsidRPr="006A02C3">
        <w:lastRenderedPageBreak/>
        <w:t>Luồng nghiệp vụ</w:t>
      </w:r>
    </w:p>
    <w:p w14:paraId="6D11B2A7" w14:textId="77777777" w:rsidR="00464553" w:rsidRPr="006A02C3" w:rsidRDefault="00464553" w:rsidP="00512E56">
      <w:pPr>
        <w:spacing w:line="360" w:lineRule="auto"/>
        <w:jc w:val="center"/>
      </w:pPr>
      <w:r w:rsidRPr="006A02C3">
        <w:rPr>
          <w:noProof/>
        </w:rPr>
        <w:drawing>
          <wp:inline distT="0" distB="0" distL="0" distR="0" wp14:anchorId="449A630A" wp14:editId="71D651F8">
            <wp:extent cx="6384925" cy="4190365"/>
            <wp:effectExtent l="0" t="0" r="0" b="0"/>
            <wp:docPr id="171993597" name="Picture 17199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84925" cy="4190365"/>
                    </a:xfrm>
                    <a:prstGeom prst="rect">
                      <a:avLst/>
                    </a:prstGeom>
                    <a:noFill/>
                    <a:ln>
                      <a:noFill/>
                    </a:ln>
                  </pic:spPr>
                </pic:pic>
              </a:graphicData>
            </a:graphic>
          </wp:inline>
        </w:drawing>
      </w:r>
    </w:p>
    <w:p w14:paraId="5AFFB045" w14:textId="77777777" w:rsidR="00464553" w:rsidRPr="006A02C3" w:rsidRDefault="00464553" w:rsidP="00512E56">
      <w:pPr>
        <w:pStyle w:val="Heading5"/>
        <w:spacing w:line="360" w:lineRule="auto"/>
      </w:pPr>
      <w:r w:rsidRPr="006A02C3">
        <w:t>Xem danh sách &amp; tìm kiếm kho</w:t>
      </w:r>
    </w:p>
    <w:p w14:paraId="1E1A2DCC" w14:textId="77777777" w:rsidR="00464553" w:rsidRPr="006A02C3" w:rsidRDefault="00464553">
      <w:pPr>
        <w:pStyle w:val="PAL0"/>
        <w:numPr>
          <w:ilvl w:val="0"/>
          <w:numId w:val="97"/>
        </w:numPr>
        <w:spacing w:line="360" w:lineRule="auto"/>
        <w:ind w:left="567"/>
      </w:pPr>
      <w:r w:rsidRPr="006A02C3">
        <w:t>Chuẩn bị dữ liệu (Khi người dùng click vào menu Kho &gt;&gt; Quản lý kho)</w:t>
      </w:r>
    </w:p>
    <w:p w14:paraId="6D5B9FB5" w14:textId="77777777" w:rsidR="00464553" w:rsidRPr="006A02C3" w:rsidRDefault="00464553" w:rsidP="00512E56">
      <w:pPr>
        <w:pStyle w:val="PAL1"/>
        <w:spacing w:line="360" w:lineRule="auto"/>
      </w:pPr>
      <w:r w:rsidRPr="006A02C3">
        <w:t>Dữ liệu: theo bảng [Mô tả chi tiết các thành phần]</w:t>
      </w:r>
    </w:p>
    <w:p w14:paraId="6F0AD039" w14:textId="77777777" w:rsidR="00464553" w:rsidRPr="006A02C3" w:rsidRDefault="00464553" w:rsidP="00512E56">
      <w:pPr>
        <w:pStyle w:val="PAL0"/>
        <w:spacing w:line="360" w:lineRule="auto"/>
        <w:ind w:left="567"/>
      </w:pPr>
      <w:r w:rsidRPr="006A02C3">
        <w:t>Tìm kiếm (Khi người dùng nhập điều kiện tìm kiếm và click nút Tìm kiếm)</w:t>
      </w:r>
    </w:p>
    <w:p w14:paraId="0CE30316" w14:textId="77777777" w:rsidR="00464553" w:rsidRPr="006A02C3" w:rsidRDefault="00464553" w:rsidP="00512E56">
      <w:pPr>
        <w:pStyle w:val="PAL1"/>
        <w:spacing w:line="360" w:lineRule="auto"/>
      </w:pPr>
      <w:r w:rsidRPr="006A02C3">
        <w:lastRenderedPageBreak/>
        <w:t xml:space="preserve">Thực hiện tìm kiếm dữ liệu và trả kết quả trên grid Danh sách theo bảng </w:t>
      </w:r>
      <w:r w:rsidRPr="006A02C3">
        <w:rPr>
          <w:b/>
          <w:bCs w:val="0"/>
        </w:rPr>
        <w:t>WAREHOUSE</w:t>
      </w:r>
    </w:p>
    <w:p w14:paraId="7BFA1783" w14:textId="77777777" w:rsidR="00464553" w:rsidRPr="006A02C3" w:rsidRDefault="00464553">
      <w:pPr>
        <w:pStyle w:val="PAL1"/>
        <w:numPr>
          <w:ilvl w:val="0"/>
          <w:numId w:val="69"/>
        </w:numPr>
        <w:spacing w:line="360" w:lineRule="auto"/>
        <w:ind w:left="1701"/>
      </w:pPr>
      <w:r w:rsidRPr="006A02C3">
        <w:t>Đơn vị: So sánh giá trị tìm kiếm với trường WAREHOUSE. DIST_UNIT_ID</w:t>
      </w:r>
    </w:p>
    <w:p w14:paraId="44650975" w14:textId="77777777" w:rsidR="00464553" w:rsidRPr="006A02C3" w:rsidRDefault="00464553">
      <w:pPr>
        <w:pStyle w:val="PAL1"/>
        <w:numPr>
          <w:ilvl w:val="0"/>
          <w:numId w:val="69"/>
        </w:numPr>
        <w:spacing w:line="360" w:lineRule="auto"/>
        <w:ind w:left="1701"/>
      </w:pPr>
      <w:r w:rsidRPr="006A02C3">
        <w:t>Cụm kho: So sánh giá trị tìm kiếm với trường WAREHOUSE.SEARCH_TEXT</w:t>
      </w:r>
    </w:p>
    <w:p w14:paraId="7328938F" w14:textId="77777777" w:rsidR="00464553" w:rsidRPr="006A02C3" w:rsidRDefault="00464553">
      <w:pPr>
        <w:pStyle w:val="PAL1"/>
        <w:numPr>
          <w:ilvl w:val="0"/>
          <w:numId w:val="69"/>
        </w:numPr>
        <w:spacing w:line="360" w:lineRule="auto"/>
        <w:ind w:left="1701"/>
      </w:pPr>
      <w:r w:rsidRPr="006A02C3">
        <w:t>Trạng thái: So sánh giá trị tìm kiếm với trường WAREHOUSE. IS_ACTIVE</w:t>
      </w:r>
    </w:p>
    <w:p w14:paraId="76B1CEC8" w14:textId="77777777" w:rsidR="00464553" w:rsidRPr="006A02C3" w:rsidRDefault="00464553" w:rsidP="00512E56">
      <w:pPr>
        <w:pStyle w:val="Heading5"/>
        <w:spacing w:line="360" w:lineRule="auto"/>
      </w:pPr>
      <w:r w:rsidRPr="006A02C3">
        <w:t>Thêm mới/ Chỉnh sửa kho</w:t>
      </w:r>
    </w:p>
    <w:p w14:paraId="1E56B5FC" w14:textId="77777777" w:rsidR="00464553" w:rsidRPr="006A02C3" w:rsidRDefault="00464553">
      <w:pPr>
        <w:pStyle w:val="PAL0"/>
        <w:numPr>
          <w:ilvl w:val="0"/>
          <w:numId w:val="98"/>
        </w:numPr>
        <w:spacing w:line="360" w:lineRule="auto"/>
        <w:ind w:left="567"/>
      </w:pPr>
      <w:r w:rsidRPr="006A02C3">
        <w:t>Chuẩn bị dữ liệu (Khi người dùng click vào button Thêm mới hoặc icon Chỉnh sửa)</w:t>
      </w:r>
    </w:p>
    <w:p w14:paraId="7F904A9A" w14:textId="77777777" w:rsidR="00464553" w:rsidRPr="006A02C3" w:rsidRDefault="00464553" w:rsidP="00512E56">
      <w:pPr>
        <w:pStyle w:val="PAL1"/>
        <w:spacing w:line="360" w:lineRule="auto"/>
      </w:pPr>
      <w:r w:rsidRPr="006A02C3">
        <w:t>Dữ liệu: theo bảng [Mô tả chi tiết các thành phần]</w:t>
      </w:r>
    </w:p>
    <w:p w14:paraId="5D8AEFC7" w14:textId="77777777" w:rsidR="00464553" w:rsidRPr="006A02C3" w:rsidRDefault="00464553" w:rsidP="00512E56">
      <w:pPr>
        <w:pStyle w:val="PAL1"/>
        <w:spacing w:line="360" w:lineRule="auto"/>
      </w:pPr>
      <w:r w:rsidRPr="006A02C3">
        <w:t>Không được chỉnh sửa: Đơn vị, Mã kho, Loại kho</w:t>
      </w:r>
    </w:p>
    <w:p w14:paraId="361D8C9F" w14:textId="77777777" w:rsidR="00464553" w:rsidRPr="006A02C3" w:rsidRDefault="00464553" w:rsidP="00512E56">
      <w:pPr>
        <w:pStyle w:val="PAL1"/>
        <w:spacing w:line="360" w:lineRule="auto"/>
      </w:pPr>
      <w:r w:rsidRPr="006A02C3">
        <w:t>Các trường còn lại được chỉnh sửa</w:t>
      </w:r>
    </w:p>
    <w:p w14:paraId="26A875BF" w14:textId="77777777" w:rsidR="00464553" w:rsidRPr="006A02C3" w:rsidRDefault="00464553" w:rsidP="00512E56">
      <w:pPr>
        <w:pStyle w:val="PAL0"/>
        <w:spacing w:line="360" w:lineRule="auto"/>
        <w:ind w:left="567"/>
      </w:pPr>
      <w:r w:rsidRPr="006A02C3">
        <w:t>Lưu thông tin (Khi người dùng nhập liệu vào form, click nút Thêm mới/ Cập nhật)</w:t>
      </w:r>
    </w:p>
    <w:p w14:paraId="27B9ECE4" w14:textId="77777777" w:rsidR="00464553" w:rsidRPr="006A02C3" w:rsidRDefault="00464553" w:rsidP="00512E56">
      <w:pPr>
        <w:pStyle w:val="PAL1"/>
        <w:spacing w:line="360" w:lineRule="auto"/>
      </w:pPr>
      <w:r w:rsidRPr="006A02C3">
        <w:t>Hệ thống validate dữ liệu nhập</w:t>
      </w:r>
    </w:p>
    <w:p w14:paraId="22C1ABC4" w14:textId="77777777" w:rsidR="00464553" w:rsidRPr="006A02C3" w:rsidRDefault="00464553">
      <w:pPr>
        <w:pStyle w:val="PAL0"/>
        <w:numPr>
          <w:ilvl w:val="0"/>
          <w:numId w:val="99"/>
        </w:numPr>
        <w:spacing w:line="360" w:lineRule="auto"/>
        <w:ind w:left="1701"/>
      </w:pPr>
      <w:r w:rsidRPr="006A02C3">
        <w:t>Nếu hợp lệ: qua bước (3)</w:t>
      </w:r>
    </w:p>
    <w:p w14:paraId="7AE735DF" w14:textId="77777777" w:rsidR="00464553" w:rsidRPr="006A02C3" w:rsidRDefault="00464553">
      <w:pPr>
        <w:pStyle w:val="PAL0"/>
        <w:numPr>
          <w:ilvl w:val="0"/>
          <w:numId w:val="99"/>
        </w:numPr>
        <w:spacing w:line="360" w:lineRule="auto"/>
        <w:ind w:left="1701"/>
      </w:pPr>
      <w:r w:rsidRPr="006A02C3">
        <w:t xml:space="preserve">Nếu không hợp lệ: báo lỗi </w:t>
      </w:r>
    </w:p>
    <w:p w14:paraId="130AAAA5" w14:textId="77777777" w:rsidR="00464553" w:rsidRPr="006A02C3" w:rsidRDefault="00464553">
      <w:pPr>
        <w:pStyle w:val="PAL0"/>
        <w:numPr>
          <w:ilvl w:val="0"/>
          <w:numId w:val="100"/>
        </w:numPr>
        <w:spacing w:line="360" w:lineRule="auto"/>
        <w:ind w:left="2268"/>
      </w:pPr>
      <w:r w:rsidRPr="006A02C3">
        <w:t>Không nhập trường bắt buộc: báo lỗi [Vui lòng nhập/chọn &lt;Tên trường&gt;]</w:t>
      </w:r>
    </w:p>
    <w:p w14:paraId="1B412E85" w14:textId="77777777" w:rsidR="00464553" w:rsidRPr="006A02C3" w:rsidRDefault="00464553">
      <w:pPr>
        <w:pStyle w:val="PAL0"/>
        <w:numPr>
          <w:ilvl w:val="0"/>
          <w:numId w:val="100"/>
        </w:numPr>
        <w:spacing w:line="360" w:lineRule="auto"/>
        <w:ind w:left="2268"/>
      </w:pPr>
      <w:r w:rsidRPr="006A02C3">
        <w:t>Trong một đơn vị bán hàng, các mã kho không được trùng nhau, vi phạm báo lỗi [Mã kho đã tồn tại. Vui lòng nhập mã kho khác]</w:t>
      </w:r>
    </w:p>
    <w:p w14:paraId="2EA26F19" w14:textId="77777777" w:rsidR="00464553" w:rsidRPr="006A02C3" w:rsidRDefault="00464553">
      <w:pPr>
        <w:pStyle w:val="PAL0"/>
        <w:numPr>
          <w:ilvl w:val="0"/>
          <w:numId w:val="100"/>
        </w:numPr>
        <w:spacing w:line="360" w:lineRule="auto"/>
        <w:ind w:left="2268"/>
      </w:pPr>
      <w:r w:rsidRPr="006A02C3">
        <w:t>Trong một đơn vị bán hàng, thứ tự ưu tiên các kho không được trùng nhau, vi phạm báo lỗi [Thứ tự ưu tiên không được trùng. Vui lòng nhập thứ tự ưu tiên khác.]</w:t>
      </w:r>
    </w:p>
    <w:p w14:paraId="288CD033" w14:textId="3BE725A0" w:rsidR="00464553" w:rsidRPr="006A02C3" w:rsidRDefault="00464553">
      <w:pPr>
        <w:pStyle w:val="PAL0"/>
        <w:numPr>
          <w:ilvl w:val="0"/>
          <w:numId w:val="99"/>
        </w:numPr>
        <w:spacing w:line="360" w:lineRule="auto"/>
        <w:ind w:left="1701"/>
      </w:pPr>
      <w:r w:rsidRPr="006A02C3">
        <w:t>Xử lý nghiệp vụ</w:t>
      </w:r>
    </w:p>
    <w:p w14:paraId="3D1BFE42" w14:textId="77777777" w:rsidR="00464553" w:rsidRPr="006A02C3" w:rsidRDefault="00464553">
      <w:pPr>
        <w:pStyle w:val="PAL1"/>
        <w:numPr>
          <w:ilvl w:val="0"/>
          <w:numId w:val="101"/>
        </w:numPr>
        <w:spacing w:line="360" w:lineRule="auto"/>
        <w:ind w:left="2268"/>
      </w:pPr>
      <w:r w:rsidRPr="006A02C3">
        <w:t>Hiển thị toast thông báo [Thêm mới/Cập nhật kho &lt;</w:t>
      </w:r>
      <w:r w:rsidRPr="006A02C3">
        <w:rPr>
          <w:b/>
        </w:rPr>
        <w:t>Mã - Tên kho</w:t>
      </w:r>
      <w:r w:rsidRPr="006A02C3">
        <w:t xml:space="preserve">&gt; thành công]. </w:t>
      </w:r>
    </w:p>
    <w:p w14:paraId="75F5F99F" w14:textId="77777777" w:rsidR="00464553" w:rsidRPr="006A02C3" w:rsidRDefault="00464553">
      <w:pPr>
        <w:pStyle w:val="PAL1"/>
        <w:numPr>
          <w:ilvl w:val="0"/>
          <w:numId w:val="101"/>
        </w:numPr>
        <w:spacing w:line="360" w:lineRule="auto"/>
        <w:ind w:left="2268"/>
      </w:pPr>
      <w:r w:rsidRPr="006A02C3">
        <w:t xml:space="preserve">Lưu dữ liệu vào CSDL </w:t>
      </w:r>
    </w:p>
    <w:p w14:paraId="78764C2F" w14:textId="77777777" w:rsidR="00464553" w:rsidRPr="006A02C3" w:rsidRDefault="00464553">
      <w:pPr>
        <w:pStyle w:val="PAL0"/>
        <w:numPr>
          <w:ilvl w:val="0"/>
          <w:numId w:val="102"/>
        </w:numPr>
        <w:spacing w:line="360" w:lineRule="auto"/>
        <w:ind w:left="2835"/>
      </w:pPr>
      <w:r w:rsidRPr="006A02C3">
        <w:lastRenderedPageBreak/>
        <w:t>Bảng WAREHOUSE</w:t>
      </w:r>
    </w:p>
    <w:p w14:paraId="6D5597FD" w14:textId="77777777" w:rsidR="00464553" w:rsidRPr="006A02C3" w:rsidRDefault="00464553">
      <w:pPr>
        <w:pStyle w:val="PAL0"/>
        <w:numPr>
          <w:ilvl w:val="0"/>
          <w:numId w:val="102"/>
        </w:numPr>
        <w:spacing w:line="360" w:lineRule="auto"/>
        <w:ind w:left="2835"/>
      </w:pPr>
      <w:r w:rsidRPr="006A02C3">
        <w:t>Đơn vị bán hàng = DIST_UNIT_ID</w:t>
      </w:r>
    </w:p>
    <w:p w14:paraId="07B4BAED" w14:textId="77777777" w:rsidR="00464553" w:rsidRPr="006A02C3" w:rsidRDefault="00464553">
      <w:pPr>
        <w:pStyle w:val="PAL0"/>
        <w:numPr>
          <w:ilvl w:val="0"/>
          <w:numId w:val="102"/>
        </w:numPr>
        <w:spacing w:line="360" w:lineRule="auto"/>
        <w:ind w:left="2835"/>
      </w:pPr>
      <w:r w:rsidRPr="006A02C3">
        <w:t>Cụm kho = WAREHOUSE_GROUP_ID</w:t>
      </w:r>
    </w:p>
    <w:p w14:paraId="3B73CCDF" w14:textId="77777777" w:rsidR="00464553" w:rsidRPr="006A02C3" w:rsidRDefault="00464553">
      <w:pPr>
        <w:pStyle w:val="PAL0"/>
        <w:numPr>
          <w:ilvl w:val="0"/>
          <w:numId w:val="102"/>
        </w:numPr>
        <w:spacing w:line="360" w:lineRule="auto"/>
        <w:ind w:left="2835"/>
      </w:pPr>
      <w:r w:rsidRPr="006A02C3">
        <w:t>Mã kho = CODE</w:t>
      </w:r>
    </w:p>
    <w:p w14:paraId="64875862" w14:textId="77777777" w:rsidR="00464553" w:rsidRPr="006A02C3" w:rsidRDefault="00464553">
      <w:pPr>
        <w:pStyle w:val="PAL0"/>
        <w:numPr>
          <w:ilvl w:val="0"/>
          <w:numId w:val="102"/>
        </w:numPr>
        <w:spacing w:line="360" w:lineRule="auto"/>
        <w:ind w:left="2835"/>
      </w:pPr>
      <w:r w:rsidRPr="006A02C3">
        <w:t>Tên kho = NAME</w:t>
      </w:r>
    </w:p>
    <w:p w14:paraId="37568B7B" w14:textId="77777777" w:rsidR="00464553" w:rsidRPr="006A02C3" w:rsidRDefault="00464553">
      <w:pPr>
        <w:pStyle w:val="PAL0"/>
        <w:numPr>
          <w:ilvl w:val="0"/>
          <w:numId w:val="102"/>
        </w:numPr>
        <w:spacing w:line="360" w:lineRule="auto"/>
        <w:ind w:left="2835"/>
      </w:pPr>
      <w:r w:rsidRPr="006A02C3">
        <w:t>Loại kho = WAREHOUSE_TYPE</w:t>
      </w:r>
    </w:p>
    <w:p w14:paraId="0E31CC65" w14:textId="77777777" w:rsidR="00464553" w:rsidRPr="006A02C3" w:rsidRDefault="00464553">
      <w:pPr>
        <w:pStyle w:val="PAL0"/>
        <w:numPr>
          <w:ilvl w:val="0"/>
          <w:numId w:val="102"/>
        </w:numPr>
        <w:spacing w:line="360" w:lineRule="auto"/>
        <w:ind w:left="2835"/>
      </w:pPr>
      <w:r w:rsidRPr="006A02C3">
        <w:t>Thứ tự ưu tiên = SEQ</w:t>
      </w:r>
    </w:p>
    <w:p w14:paraId="277B08F2" w14:textId="77777777" w:rsidR="00464553" w:rsidRPr="006A02C3" w:rsidRDefault="00464553">
      <w:pPr>
        <w:pStyle w:val="PAL0"/>
        <w:numPr>
          <w:ilvl w:val="0"/>
          <w:numId w:val="102"/>
        </w:numPr>
        <w:spacing w:line="360" w:lineRule="auto"/>
        <w:ind w:left="2835"/>
      </w:pPr>
      <w:r w:rsidRPr="006A02C3">
        <w:t>Mô tả = DESCRIPTION</w:t>
      </w:r>
    </w:p>
    <w:p w14:paraId="361305FB" w14:textId="77777777" w:rsidR="00464553" w:rsidRPr="006A02C3" w:rsidRDefault="00464553" w:rsidP="00512E56">
      <w:pPr>
        <w:pStyle w:val="Heading5"/>
        <w:spacing w:line="360" w:lineRule="auto"/>
      </w:pPr>
      <w:r w:rsidRPr="006A02C3">
        <w:t>Ngưng/ Mở lại kho</w:t>
      </w:r>
    </w:p>
    <w:p w14:paraId="12D92E66" w14:textId="77777777" w:rsidR="00464553" w:rsidRPr="006A02C3" w:rsidRDefault="00464553">
      <w:pPr>
        <w:pStyle w:val="PAL0"/>
        <w:numPr>
          <w:ilvl w:val="0"/>
          <w:numId w:val="103"/>
        </w:numPr>
        <w:spacing w:line="360" w:lineRule="auto"/>
        <w:ind w:left="567"/>
      </w:pPr>
      <w:r w:rsidRPr="006A02C3">
        <w:t>Ngưng kho (Khi người dùng tick chọn n dòng, click vào nút Ngưng)</w:t>
      </w:r>
    </w:p>
    <w:p w14:paraId="30D5CC15" w14:textId="77777777" w:rsidR="00464553" w:rsidRPr="006A02C3" w:rsidRDefault="00464553" w:rsidP="00512E56">
      <w:pPr>
        <w:pStyle w:val="PAL1"/>
        <w:spacing w:line="360" w:lineRule="auto"/>
      </w:pPr>
      <w:r w:rsidRPr="006A02C3">
        <w:t xml:space="preserve">Trường hợp nhấn icon Ngưng trên grid sẽ xử lý giống như trường hợp tick chọn 1 dòng </w:t>
      </w:r>
      <w:r w:rsidRPr="006A02C3">
        <w:sym w:font="Wingdings" w:char="F0E0"/>
      </w:r>
      <w:r w:rsidRPr="006A02C3">
        <w:t xml:space="preserve"> nhấn btn Ngưng</w:t>
      </w:r>
    </w:p>
    <w:p w14:paraId="150310FB" w14:textId="77777777" w:rsidR="00464553" w:rsidRPr="006A02C3" w:rsidRDefault="00464553" w:rsidP="00512E56">
      <w:pPr>
        <w:pStyle w:val="PAL1"/>
        <w:spacing w:line="360" w:lineRule="auto"/>
      </w:pPr>
      <w:r w:rsidRPr="006A02C3">
        <w:t>Hệ thống hiển thị dialog confirm</w:t>
      </w:r>
    </w:p>
    <w:p w14:paraId="22DEA88F" w14:textId="1663B6AE" w:rsidR="00464553" w:rsidRPr="006A02C3" w:rsidRDefault="00464553">
      <w:pPr>
        <w:pStyle w:val="PAL0"/>
        <w:numPr>
          <w:ilvl w:val="0"/>
          <w:numId w:val="104"/>
        </w:numPr>
        <w:spacing w:line="360" w:lineRule="auto"/>
        <w:ind w:left="1701"/>
      </w:pPr>
      <w:r w:rsidRPr="006A02C3">
        <w:t>Nếu chọn 1 dòng</w:t>
      </w:r>
      <w:r w:rsidR="00046D34" w:rsidRPr="006A02C3">
        <w:t xml:space="preserve"> </w:t>
      </w:r>
      <w:r w:rsidRPr="006A02C3">
        <w:t xml:space="preserve">[Ngưng kho? Bạn muốn thực hiện </w:t>
      </w:r>
      <w:r w:rsidRPr="006A02C3">
        <w:rPr>
          <w:b/>
        </w:rPr>
        <w:t xml:space="preserve">ngưng </w:t>
      </w:r>
      <w:r w:rsidRPr="006A02C3">
        <w:t xml:space="preserve">kho </w:t>
      </w:r>
      <w:r w:rsidRPr="006A02C3">
        <w:rPr>
          <w:b/>
        </w:rPr>
        <w:t>&lt;Mã – Tên kho&gt;</w:t>
      </w:r>
      <w:r w:rsidRPr="006A02C3">
        <w:t>?] [btn Đóng][btn Ngưng]</w:t>
      </w:r>
    </w:p>
    <w:p w14:paraId="71C557BB" w14:textId="77777777" w:rsidR="00046D34" w:rsidRPr="006A02C3" w:rsidRDefault="00464553">
      <w:pPr>
        <w:pStyle w:val="PAL0"/>
        <w:numPr>
          <w:ilvl w:val="0"/>
          <w:numId w:val="104"/>
        </w:numPr>
        <w:spacing w:line="360" w:lineRule="auto"/>
        <w:ind w:left="1701"/>
      </w:pPr>
      <w:r w:rsidRPr="006A02C3">
        <w:t>Nếu chọn nhiều dòng</w:t>
      </w:r>
      <w:r w:rsidR="00046D34" w:rsidRPr="006A02C3">
        <w:t xml:space="preserve"> </w:t>
      </w:r>
      <w:r w:rsidRPr="006A02C3">
        <w:t>[Ngưng kho?</w:t>
      </w:r>
      <w:r w:rsidR="00046D34" w:rsidRPr="006A02C3">
        <w:t xml:space="preserve"> </w:t>
      </w:r>
      <w:r w:rsidRPr="006A02C3">
        <w:t xml:space="preserve">Bạn muốn thực hiện </w:t>
      </w:r>
      <w:r w:rsidRPr="006A02C3">
        <w:rPr>
          <w:b/>
        </w:rPr>
        <w:t>ngưng n</w:t>
      </w:r>
      <w:r w:rsidRPr="006A02C3">
        <w:t xml:space="preserve"> kho đã chọn?] [btn Đóng][btn Ngưng]</w:t>
      </w:r>
    </w:p>
    <w:p w14:paraId="7018E503" w14:textId="5F4B95F9" w:rsidR="00464553" w:rsidRPr="006A02C3" w:rsidRDefault="00464553">
      <w:pPr>
        <w:pStyle w:val="PAL0"/>
        <w:numPr>
          <w:ilvl w:val="0"/>
          <w:numId w:val="104"/>
        </w:numPr>
        <w:spacing w:line="360" w:lineRule="auto"/>
        <w:ind w:left="1701"/>
      </w:pPr>
      <w:r w:rsidRPr="006A02C3">
        <w:t>Người dùng chọn thao tác</w:t>
      </w:r>
    </w:p>
    <w:p w14:paraId="06169F33" w14:textId="77777777" w:rsidR="00464553" w:rsidRPr="006A02C3" w:rsidRDefault="00464553">
      <w:pPr>
        <w:pStyle w:val="PAL0"/>
        <w:numPr>
          <w:ilvl w:val="0"/>
          <w:numId w:val="105"/>
        </w:numPr>
        <w:spacing w:line="360" w:lineRule="auto"/>
        <w:ind w:left="2268"/>
      </w:pPr>
      <w:r w:rsidRPr="006A02C3">
        <w:t>Chọn btn Đóng: đóng dialog confirm, không xảy ra sự kiện gì</w:t>
      </w:r>
    </w:p>
    <w:p w14:paraId="2CE62BCA" w14:textId="77777777" w:rsidR="00464553" w:rsidRPr="006A02C3" w:rsidRDefault="00464553">
      <w:pPr>
        <w:pStyle w:val="PAL0"/>
        <w:numPr>
          <w:ilvl w:val="0"/>
          <w:numId w:val="105"/>
        </w:numPr>
        <w:spacing w:line="360" w:lineRule="auto"/>
        <w:ind w:left="2268"/>
      </w:pPr>
      <w:r w:rsidRPr="006A02C3">
        <w:t>Chọn btn Ngưng: đóng dialog confirm &amp; thực hiện action</w:t>
      </w:r>
    </w:p>
    <w:p w14:paraId="152AAA12" w14:textId="77777777" w:rsidR="00464553" w:rsidRPr="006A02C3" w:rsidRDefault="00464553" w:rsidP="00512E56">
      <w:pPr>
        <w:pStyle w:val="PAL1"/>
        <w:spacing w:line="360" w:lineRule="auto"/>
      </w:pPr>
      <w:r w:rsidRPr="006A02C3">
        <w:t>Hệ thống thực hiện nghiệp vụ</w:t>
      </w:r>
    </w:p>
    <w:p w14:paraId="20CB252B" w14:textId="1D351D31" w:rsidR="00464553" w:rsidRPr="006A02C3" w:rsidRDefault="00464553">
      <w:pPr>
        <w:pStyle w:val="PAL2"/>
        <w:numPr>
          <w:ilvl w:val="0"/>
          <w:numId w:val="429"/>
        </w:numPr>
        <w:spacing w:line="360" w:lineRule="auto"/>
        <w:ind w:left="1701"/>
      </w:pPr>
      <w:r w:rsidRPr="006A02C3">
        <w:t>Nếu chọn 1 dòng</w:t>
      </w:r>
    </w:p>
    <w:p w14:paraId="050841ED" w14:textId="77777777" w:rsidR="00046D34" w:rsidRPr="006A02C3" w:rsidRDefault="00464553">
      <w:pPr>
        <w:pStyle w:val="PAL3"/>
        <w:numPr>
          <w:ilvl w:val="0"/>
          <w:numId w:val="106"/>
        </w:numPr>
      </w:pPr>
      <w:r w:rsidRPr="006A02C3">
        <w:t>Nếu thành công: hiển thị toast thông báo. Tự động mất đi sau n giây (n = cấu hình chung cho toàn hệ thống)</w:t>
      </w:r>
      <w:r w:rsidR="00046D34" w:rsidRPr="006A02C3">
        <w:t xml:space="preserve">. </w:t>
      </w:r>
      <w:r w:rsidRPr="006A02C3">
        <w:t>[Ngưng kho &lt;</w:t>
      </w:r>
      <w:r w:rsidRPr="006A02C3">
        <w:rPr>
          <w:b/>
          <w:color w:val="000000"/>
        </w:rPr>
        <w:t>Mã – Tên kho</w:t>
      </w:r>
      <w:r w:rsidRPr="006A02C3">
        <w:t>&gt; thành công.]</w:t>
      </w:r>
    </w:p>
    <w:p w14:paraId="252CAAC5" w14:textId="25CD6317" w:rsidR="00464553" w:rsidRPr="006A02C3" w:rsidRDefault="00464553">
      <w:pPr>
        <w:pStyle w:val="PAL3"/>
        <w:numPr>
          <w:ilvl w:val="0"/>
          <w:numId w:val="106"/>
        </w:numPr>
      </w:pPr>
      <w:r w:rsidRPr="006A02C3">
        <w:lastRenderedPageBreak/>
        <w:t>Nếu thất bại: hiển thị dialog thông báo</w:t>
      </w:r>
      <w:r w:rsidR="00046D34" w:rsidRPr="006A02C3">
        <w:t xml:space="preserve"> </w:t>
      </w:r>
      <w:r w:rsidRPr="006A02C3">
        <w:t>[Ngưng kho &lt;</w:t>
      </w:r>
      <w:r w:rsidRPr="006A02C3">
        <w:rPr>
          <w:b/>
          <w:color w:val="000000"/>
        </w:rPr>
        <w:t>Mã – Tên kho</w:t>
      </w:r>
      <w:r w:rsidRPr="006A02C3">
        <w:t>&gt; không thành công.&lt;</w:t>
      </w:r>
      <w:r w:rsidRPr="006A02C3">
        <w:rPr>
          <w:color w:val="FF0000"/>
        </w:rPr>
        <w:t>Thông tin lỗi</w:t>
      </w:r>
      <w:r w:rsidRPr="006A02C3">
        <w:t>&gt;] [btn Đóng]</w:t>
      </w:r>
    </w:p>
    <w:p w14:paraId="1D9EE491" w14:textId="78BBB632" w:rsidR="00464553" w:rsidRPr="006A02C3" w:rsidRDefault="00464553" w:rsidP="00512E56">
      <w:pPr>
        <w:pStyle w:val="PAL2"/>
        <w:spacing w:line="360" w:lineRule="auto"/>
        <w:ind w:left="1701"/>
      </w:pPr>
      <w:r w:rsidRPr="006A02C3">
        <w:t>Nếu chọn nhiều dòng</w:t>
      </w:r>
    </w:p>
    <w:p w14:paraId="403415DF" w14:textId="3FE89152" w:rsidR="00464553" w:rsidRPr="006A02C3" w:rsidRDefault="00464553">
      <w:pPr>
        <w:pStyle w:val="PAL3"/>
        <w:numPr>
          <w:ilvl w:val="0"/>
          <w:numId w:val="107"/>
        </w:numPr>
      </w:pPr>
      <w:r w:rsidRPr="006A02C3">
        <w:t>Nếu tất cả thành công: hiển thị toast thông báo. Tự động mất đi sau n giây (n = cấu hình chung cho toàn hệ thống)</w:t>
      </w:r>
      <w:r w:rsidR="00046D34" w:rsidRPr="006A02C3">
        <w:t xml:space="preserve"> </w:t>
      </w:r>
      <w:r w:rsidRPr="006A02C3">
        <w:t xml:space="preserve">[Ngưng </w:t>
      </w:r>
      <w:r w:rsidRPr="006A02C3">
        <w:rPr>
          <w:b/>
        </w:rPr>
        <w:t>n</w:t>
      </w:r>
      <w:r w:rsidRPr="006A02C3">
        <w:t xml:space="preserve"> kho thành công]</w:t>
      </w:r>
    </w:p>
    <w:p w14:paraId="62B89400" w14:textId="15791792" w:rsidR="00464553" w:rsidRPr="006A02C3" w:rsidRDefault="00464553">
      <w:pPr>
        <w:pStyle w:val="PAL3"/>
        <w:numPr>
          <w:ilvl w:val="0"/>
          <w:numId w:val="107"/>
        </w:numPr>
      </w:pPr>
      <w:r w:rsidRPr="006A02C3">
        <w:t>Nếu có dòng thất bại: hiển thị dialog [Kết quả ngưng kho</w:t>
      </w:r>
    </w:p>
    <w:p w14:paraId="5E12B12B" w14:textId="77777777" w:rsidR="00464553" w:rsidRPr="006A02C3" w:rsidRDefault="00464553">
      <w:pPr>
        <w:pStyle w:val="PAL3"/>
        <w:numPr>
          <w:ilvl w:val="0"/>
          <w:numId w:val="108"/>
        </w:numPr>
      </w:pPr>
      <w:r w:rsidRPr="006A02C3">
        <w:t xml:space="preserve">Icon Pass + Ngưng </w:t>
      </w:r>
      <w:r w:rsidRPr="006A02C3">
        <w:rPr>
          <w:b/>
        </w:rPr>
        <w:t>n</w:t>
      </w:r>
      <w:r w:rsidRPr="006A02C3">
        <w:t xml:space="preserve"> kho thành công</w:t>
      </w:r>
    </w:p>
    <w:p w14:paraId="5DE7ECCC" w14:textId="77777777" w:rsidR="00046D34" w:rsidRPr="006A02C3" w:rsidRDefault="00464553">
      <w:pPr>
        <w:pStyle w:val="PAL3"/>
        <w:numPr>
          <w:ilvl w:val="0"/>
          <w:numId w:val="108"/>
        </w:numPr>
      </w:pPr>
      <w:r w:rsidRPr="006A02C3">
        <w:t xml:space="preserve">Icon Fail + Ngưng </w:t>
      </w:r>
      <w:r w:rsidRPr="006A02C3">
        <w:rPr>
          <w:b/>
        </w:rPr>
        <w:t>n</w:t>
      </w:r>
      <w:r w:rsidRPr="006A02C3">
        <w:t xml:space="preserve"> kho không thành công. </w:t>
      </w:r>
      <w:r w:rsidRPr="006A02C3">
        <w:rPr>
          <w:color w:val="0070C0"/>
        </w:rPr>
        <w:t>Chi tiết lỗi</w:t>
      </w:r>
      <w:r w:rsidRPr="006A02C3">
        <w:t xml:space="preserve"> (m=0 thì ẩn dòng này)] [btn Đóng]</w:t>
      </w:r>
    </w:p>
    <w:p w14:paraId="0A59ED7A" w14:textId="4100FC9D" w:rsidR="00464553" w:rsidRPr="006A02C3" w:rsidRDefault="00464553">
      <w:pPr>
        <w:pStyle w:val="PAL3"/>
        <w:numPr>
          <w:ilvl w:val="0"/>
          <w:numId w:val="108"/>
        </w:numPr>
      </w:pPr>
      <w:r w:rsidRPr="006A02C3">
        <w:t>Khi nhấn link Chi tiết lỗi hiển thị pop_up Chi tiết lỗi gồm các cột:</w:t>
      </w:r>
    </w:p>
    <w:p w14:paraId="36F81D1D" w14:textId="77777777" w:rsidR="00464553" w:rsidRPr="006A02C3" w:rsidRDefault="00464553">
      <w:pPr>
        <w:pStyle w:val="PAL0"/>
        <w:numPr>
          <w:ilvl w:val="0"/>
          <w:numId w:val="109"/>
        </w:numPr>
        <w:spacing w:line="360" w:lineRule="auto"/>
        <w:ind w:left="3402"/>
      </w:pPr>
      <w:r w:rsidRPr="006A02C3">
        <w:t>Mã kho</w:t>
      </w:r>
    </w:p>
    <w:p w14:paraId="6781B96D" w14:textId="77777777" w:rsidR="00464553" w:rsidRPr="006A02C3" w:rsidRDefault="00464553">
      <w:pPr>
        <w:pStyle w:val="PAL0"/>
        <w:numPr>
          <w:ilvl w:val="0"/>
          <w:numId w:val="109"/>
        </w:numPr>
        <w:spacing w:line="360" w:lineRule="auto"/>
        <w:ind w:left="3402"/>
      </w:pPr>
      <w:r w:rsidRPr="006A02C3">
        <w:t>Tên kho</w:t>
      </w:r>
    </w:p>
    <w:p w14:paraId="76B366E8" w14:textId="77777777" w:rsidR="00464553" w:rsidRPr="006A02C3" w:rsidRDefault="00464553">
      <w:pPr>
        <w:pStyle w:val="PAL0"/>
        <w:numPr>
          <w:ilvl w:val="0"/>
          <w:numId w:val="109"/>
        </w:numPr>
        <w:spacing w:line="360" w:lineRule="auto"/>
        <w:ind w:left="3402"/>
      </w:pPr>
      <w:r w:rsidRPr="006A02C3">
        <w:t>Thông tin lỗi</w:t>
      </w:r>
    </w:p>
    <w:p w14:paraId="5B7FCA17" w14:textId="77777777" w:rsidR="00464553" w:rsidRPr="006A02C3" w:rsidRDefault="00464553" w:rsidP="0069407E">
      <w:pPr>
        <w:pStyle w:val="PAL3"/>
      </w:pPr>
      <w:r w:rsidRPr="006A02C3">
        <w:t>Khi nhấn btn Đóng sẽ reload màn hình danh sách – hiển thị dữ liệu mới nhất</w:t>
      </w:r>
    </w:p>
    <w:p w14:paraId="368ABCFC" w14:textId="77777777" w:rsidR="00046D34" w:rsidRPr="006A02C3" w:rsidRDefault="00464553" w:rsidP="00512E56">
      <w:pPr>
        <w:pStyle w:val="PAL1"/>
        <w:spacing w:line="360" w:lineRule="auto"/>
      </w:pPr>
      <w:r w:rsidRPr="006A02C3">
        <w:t xml:space="preserve">Cập nhật CSDL trong trường hợp xử lý thành công </w:t>
      </w:r>
    </w:p>
    <w:p w14:paraId="45348B34" w14:textId="55549F19" w:rsidR="00464553" w:rsidRPr="006A02C3" w:rsidRDefault="00464553" w:rsidP="00512E56">
      <w:pPr>
        <w:pStyle w:val="PAL2"/>
        <w:spacing w:line="360" w:lineRule="auto"/>
        <w:ind w:left="1701"/>
      </w:pPr>
      <w:r w:rsidRPr="006A02C3">
        <w:t>Chuyển trạng thái thành [Tạm ngưng]. Bảng WAREHOUSE: update row</w:t>
      </w:r>
      <w:r w:rsidR="00046D34" w:rsidRPr="006A02C3">
        <w:t xml:space="preserve"> </w:t>
      </w:r>
      <w:r w:rsidRPr="006A02C3">
        <w:t>IS_ACTIVE = 0</w:t>
      </w:r>
    </w:p>
    <w:p w14:paraId="0BCD20D0" w14:textId="77777777" w:rsidR="00464553" w:rsidRPr="006A02C3" w:rsidRDefault="00464553">
      <w:pPr>
        <w:pStyle w:val="PAL0"/>
        <w:numPr>
          <w:ilvl w:val="0"/>
          <w:numId w:val="9"/>
        </w:numPr>
        <w:spacing w:line="360" w:lineRule="auto"/>
        <w:ind w:left="567"/>
      </w:pPr>
      <w:r w:rsidRPr="006A02C3">
        <w:t>Mở lại kho (Khi người dùng tick chọn n dòng, click vào nút Mở lại)</w:t>
      </w:r>
    </w:p>
    <w:p w14:paraId="577073A6" w14:textId="77777777" w:rsidR="00464553" w:rsidRPr="006A02C3" w:rsidRDefault="00464553" w:rsidP="00512E56">
      <w:pPr>
        <w:pStyle w:val="PAL1"/>
        <w:spacing w:line="360" w:lineRule="auto"/>
      </w:pPr>
      <w:r w:rsidRPr="006A02C3">
        <w:t xml:space="preserve">Trường hợp nhấn icon Mở lại trên grid sẽ xử lý giống như trường hợp tick chọn 1 dòng </w:t>
      </w:r>
      <w:r w:rsidRPr="006A02C3">
        <w:sym w:font="Wingdings" w:char="F0E0"/>
      </w:r>
      <w:r w:rsidRPr="006A02C3">
        <w:t xml:space="preserve"> nhấn btn Mở lại</w:t>
      </w:r>
    </w:p>
    <w:p w14:paraId="28F62401" w14:textId="77777777" w:rsidR="00046D34" w:rsidRPr="006A02C3" w:rsidRDefault="00464553" w:rsidP="00512E56">
      <w:pPr>
        <w:pStyle w:val="PAL1"/>
        <w:spacing w:line="360" w:lineRule="auto"/>
      </w:pPr>
      <w:r w:rsidRPr="006A02C3">
        <w:t>Hệ thống hiển thị dialog confirm</w:t>
      </w:r>
    </w:p>
    <w:p w14:paraId="516FB98B" w14:textId="77777777" w:rsidR="00046D34" w:rsidRPr="006A02C3" w:rsidRDefault="00464553">
      <w:pPr>
        <w:pStyle w:val="PAL2"/>
        <w:numPr>
          <w:ilvl w:val="0"/>
          <w:numId w:val="430"/>
        </w:numPr>
        <w:spacing w:line="360" w:lineRule="auto"/>
        <w:ind w:left="1701"/>
      </w:pPr>
      <w:r w:rsidRPr="006A02C3">
        <w:t>Nếu chọn 1 dòng</w:t>
      </w:r>
      <w:r w:rsidR="00046D34" w:rsidRPr="006A02C3">
        <w:t xml:space="preserve"> </w:t>
      </w:r>
      <w:r w:rsidRPr="006A02C3">
        <w:t xml:space="preserve">[Mở lại kho? Bạn muốn thực hiện </w:t>
      </w:r>
      <w:r w:rsidRPr="00476F19">
        <w:rPr>
          <w:b/>
        </w:rPr>
        <w:t xml:space="preserve">Mở lại </w:t>
      </w:r>
      <w:r w:rsidRPr="006A02C3">
        <w:t xml:space="preserve">kho </w:t>
      </w:r>
      <w:r w:rsidRPr="00476F19">
        <w:rPr>
          <w:b/>
        </w:rPr>
        <w:t>&lt;Mã – Tên kho&gt;</w:t>
      </w:r>
      <w:r w:rsidRPr="006A02C3">
        <w:t>?] [btn Đóng][btn Mở lại]</w:t>
      </w:r>
    </w:p>
    <w:p w14:paraId="4B1002EA" w14:textId="0B572E19" w:rsidR="00464553" w:rsidRPr="006A02C3" w:rsidRDefault="00464553" w:rsidP="00512E56">
      <w:pPr>
        <w:pStyle w:val="PAL2"/>
        <w:spacing w:line="360" w:lineRule="auto"/>
        <w:ind w:left="1701"/>
      </w:pPr>
      <w:r w:rsidRPr="006A02C3">
        <w:t>Nếu chọn nhiều dòng</w:t>
      </w:r>
      <w:r w:rsidR="00046D34" w:rsidRPr="006A02C3">
        <w:t xml:space="preserve"> </w:t>
      </w:r>
      <w:r w:rsidRPr="006A02C3">
        <w:t>[Mở lại kho?</w:t>
      </w:r>
      <w:r w:rsidR="00046D34" w:rsidRPr="006A02C3">
        <w:t xml:space="preserve"> </w:t>
      </w:r>
      <w:r w:rsidRPr="006A02C3">
        <w:t xml:space="preserve">Bạn muốn thực hiện </w:t>
      </w:r>
      <w:r w:rsidRPr="006A02C3">
        <w:rPr>
          <w:b/>
        </w:rPr>
        <w:t>Mở lại n</w:t>
      </w:r>
      <w:r w:rsidRPr="006A02C3">
        <w:t xml:space="preserve"> kho đã chọn?] [btn Đóng][btn Mở lại]</w:t>
      </w:r>
    </w:p>
    <w:p w14:paraId="404CA872" w14:textId="77777777" w:rsidR="00464553" w:rsidRPr="006A02C3" w:rsidRDefault="00464553" w:rsidP="00512E56">
      <w:pPr>
        <w:pStyle w:val="PAL1"/>
        <w:spacing w:line="360" w:lineRule="auto"/>
      </w:pPr>
      <w:r w:rsidRPr="006A02C3">
        <w:t>Người dùng chọn thao tác</w:t>
      </w:r>
    </w:p>
    <w:p w14:paraId="57E6EFC2" w14:textId="77777777" w:rsidR="00464553" w:rsidRPr="006A02C3" w:rsidRDefault="00464553">
      <w:pPr>
        <w:pStyle w:val="PAL0"/>
        <w:numPr>
          <w:ilvl w:val="0"/>
          <w:numId w:val="110"/>
        </w:numPr>
        <w:spacing w:line="360" w:lineRule="auto"/>
        <w:ind w:left="1701"/>
      </w:pPr>
      <w:r w:rsidRPr="006A02C3">
        <w:lastRenderedPageBreak/>
        <w:t>Chọn btn Đóng: đóng dialog confirm, không xảy ra sự kiện gì</w:t>
      </w:r>
    </w:p>
    <w:p w14:paraId="5188D738" w14:textId="77777777" w:rsidR="00464553" w:rsidRPr="006A02C3" w:rsidRDefault="00464553">
      <w:pPr>
        <w:pStyle w:val="PAL0"/>
        <w:numPr>
          <w:ilvl w:val="0"/>
          <w:numId w:val="110"/>
        </w:numPr>
        <w:spacing w:line="360" w:lineRule="auto"/>
        <w:ind w:left="1701"/>
      </w:pPr>
      <w:r w:rsidRPr="006A02C3">
        <w:t>Chọn btn Mở lại: đóng dialog confirm &amp; thực hiện action</w:t>
      </w:r>
    </w:p>
    <w:p w14:paraId="09B54ED9" w14:textId="77777777" w:rsidR="00464553" w:rsidRPr="006A02C3" w:rsidRDefault="00464553" w:rsidP="00512E56">
      <w:pPr>
        <w:pStyle w:val="PAL1"/>
        <w:spacing w:line="360" w:lineRule="auto"/>
      </w:pPr>
      <w:r w:rsidRPr="006A02C3">
        <w:t>Hệ thống thực hiện nghiệp vụ</w:t>
      </w:r>
    </w:p>
    <w:p w14:paraId="0B9E8399" w14:textId="77777777" w:rsidR="00464553" w:rsidRPr="006A02C3" w:rsidRDefault="00464553">
      <w:pPr>
        <w:pStyle w:val="PAL0"/>
        <w:numPr>
          <w:ilvl w:val="0"/>
          <w:numId w:val="111"/>
        </w:numPr>
        <w:spacing w:line="360" w:lineRule="auto"/>
        <w:ind w:left="1701"/>
      </w:pPr>
      <w:r w:rsidRPr="006A02C3">
        <w:t>Nếu chọn 1 dòng</w:t>
      </w:r>
    </w:p>
    <w:p w14:paraId="22FE758A" w14:textId="06E84515" w:rsidR="00464553" w:rsidRPr="006A02C3" w:rsidRDefault="00464553">
      <w:pPr>
        <w:pStyle w:val="PAL3"/>
        <w:numPr>
          <w:ilvl w:val="0"/>
          <w:numId w:val="112"/>
        </w:numPr>
      </w:pPr>
      <w:r w:rsidRPr="006A02C3">
        <w:t>Nếu thành công: hiển thị toast thông báo. Tự động mất đi sau n giây (n = cấu hình chung cho toàn hệ thống)</w:t>
      </w:r>
      <w:r w:rsidR="00046D34" w:rsidRPr="006A02C3">
        <w:t xml:space="preserve">. </w:t>
      </w:r>
      <w:r w:rsidRPr="006A02C3">
        <w:t>[Mở lại kho &lt;</w:t>
      </w:r>
      <w:r w:rsidRPr="006A02C3">
        <w:rPr>
          <w:b/>
          <w:color w:val="000000"/>
        </w:rPr>
        <w:t>Mã – Tên kho</w:t>
      </w:r>
      <w:r w:rsidRPr="006A02C3">
        <w:t>&gt; thành công.]</w:t>
      </w:r>
    </w:p>
    <w:p w14:paraId="4462C7E0" w14:textId="507A2B27" w:rsidR="00464553" w:rsidRPr="006A02C3" w:rsidRDefault="00464553">
      <w:pPr>
        <w:pStyle w:val="PAL3"/>
        <w:numPr>
          <w:ilvl w:val="0"/>
          <w:numId w:val="112"/>
        </w:numPr>
      </w:pPr>
      <w:r w:rsidRPr="006A02C3">
        <w:t>Nếu thất bại: hiển thị dialog thông báo</w:t>
      </w:r>
      <w:r w:rsidR="00046D34" w:rsidRPr="006A02C3">
        <w:t xml:space="preserve"> </w:t>
      </w:r>
      <w:r w:rsidRPr="006A02C3">
        <w:t>[Mở lại kho &lt;</w:t>
      </w:r>
      <w:r w:rsidRPr="006A02C3">
        <w:rPr>
          <w:b/>
          <w:color w:val="000000"/>
        </w:rPr>
        <w:t>Mã – Tên kho</w:t>
      </w:r>
      <w:r w:rsidRPr="006A02C3">
        <w:t>&gt; không thành công.&lt;</w:t>
      </w:r>
      <w:r w:rsidRPr="006A02C3">
        <w:rPr>
          <w:color w:val="FF0000"/>
        </w:rPr>
        <w:t>Thông tin lỗi</w:t>
      </w:r>
      <w:r w:rsidRPr="006A02C3">
        <w:t>&gt;] [btn Đóng]</w:t>
      </w:r>
    </w:p>
    <w:p w14:paraId="66E68144" w14:textId="0AF34437" w:rsidR="00464553" w:rsidRPr="006A02C3" w:rsidRDefault="00464553">
      <w:pPr>
        <w:pStyle w:val="PAL0"/>
        <w:numPr>
          <w:ilvl w:val="0"/>
          <w:numId w:val="111"/>
        </w:numPr>
        <w:spacing w:line="360" w:lineRule="auto"/>
        <w:ind w:left="1701"/>
      </w:pPr>
      <w:r w:rsidRPr="006A02C3">
        <w:t>Nếu chọn nhiều dòng</w:t>
      </w:r>
    </w:p>
    <w:p w14:paraId="2FE29E24" w14:textId="77777777" w:rsidR="007A5C59" w:rsidRPr="006A02C3" w:rsidRDefault="00464553">
      <w:pPr>
        <w:pStyle w:val="PAL3"/>
        <w:numPr>
          <w:ilvl w:val="0"/>
          <w:numId w:val="113"/>
        </w:numPr>
      </w:pPr>
      <w:r w:rsidRPr="006A02C3">
        <w:t>Nếu tất cả thành công: hiển thị toast thông báo. Tự động mất đi sau n giây (n = cấu hình chung cho toàn hệ thống)</w:t>
      </w:r>
      <w:r w:rsidR="007A5C59" w:rsidRPr="006A02C3">
        <w:t xml:space="preserve"> </w:t>
      </w:r>
      <w:r w:rsidRPr="006A02C3">
        <w:t xml:space="preserve">[Mở lại </w:t>
      </w:r>
      <w:r w:rsidRPr="006A02C3">
        <w:rPr>
          <w:b/>
        </w:rPr>
        <w:t>n</w:t>
      </w:r>
      <w:r w:rsidRPr="006A02C3">
        <w:t xml:space="preserve"> kho thành công]</w:t>
      </w:r>
    </w:p>
    <w:p w14:paraId="21F12BF9" w14:textId="6040F080" w:rsidR="00464553" w:rsidRPr="006A02C3" w:rsidRDefault="00464553">
      <w:pPr>
        <w:pStyle w:val="PAL3"/>
        <w:numPr>
          <w:ilvl w:val="0"/>
          <w:numId w:val="113"/>
        </w:numPr>
      </w:pPr>
      <w:r w:rsidRPr="006A02C3">
        <w:t>Nếu có dòng thất bại: hiển thị dialog [Kết quả Mở lại kho</w:t>
      </w:r>
    </w:p>
    <w:p w14:paraId="3C30AA20" w14:textId="77777777" w:rsidR="00464553" w:rsidRPr="006A02C3" w:rsidRDefault="00464553">
      <w:pPr>
        <w:pStyle w:val="PAL3"/>
        <w:numPr>
          <w:ilvl w:val="0"/>
          <w:numId w:val="114"/>
        </w:numPr>
      </w:pPr>
      <w:r w:rsidRPr="006A02C3">
        <w:t xml:space="preserve">Icon Pass + Mở lại </w:t>
      </w:r>
      <w:r w:rsidRPr="006A02C3">
        <w:rPr>
          <w:b/>
        </w:rPr>
        <w:t>n</w:t>
      </w:r>
      <w:r w:rsidRPr="006A02C3">
        <w:t xml:space="preserve"> kho thành công</w:t>
      </w:r>
    </w:p>
    <w:p w14:paraId="3BEF7B90" w14:textId="77777777" w:rsidR="007A5C59" w:rsidRPr="006A02C3" w:rsidRDefault="00464553">
      <w:pPr>
        <w:pStyle w:val="PAL3"/>
        <w:numPr>
          <w:ilvl w:val="0"/>
          <w:numId w:val="114"/>
        </w:numPr>
      </w:pPr>
      <w:r w:rsidRPr="006A02C3">
        <w:t xml:space="preserve">Icon Fail + Mở lại </w:t>
      </w:r>
      <w:r w:rsidRPr="006A02C3">
        <w:rPr>
          <w:b/>
        </w:rPr>
        <w:t>n</w:t>
      </w:r>
      <w:r w:rsidRPr="006A02C3">
        <w:t xml:space="preserve"> kho không thành công. </w:t>
      </w:r>
      <w:r w:rsidRPr="006A02C3">
        <w:rPr>
          <w:color w:val="0070C0"/>
        </w:rPr>
        <w:t>Chi tiết lỗi</w:t>
      </w:r>
      <w:r w:rsidRPr="006A02C3">
        <w:t xml:space="preserve"> (m=0 thì ẩn dòng này)] [btn Đóng]</w:t>
      </w:r>
    </w:p>
    <w:p w14:paraId="1607A308" w14:textId="036E5CEC" w:rsidR="00464553" w:rsidRPr="006A02C3" w:rsidRDefault="00464553">
      <w:pPr>
        <w:pStyle w:val="PAL3"/>
        <w:numPr>
          <w:ilvl w:val="0"/>
          <w:numId w:val="114"/>
        </w:numPr>
      </w:pPr>
      <w:r w:rsidRPr="006A02C3">
        <w:t>Khi nhấn link Chi tiết lỗi hiển thị pop_up Chi tiết lỗi gồm các cột:</w:t>
      </w:r>
    </w:p>
    <w:p w14:paraId="3E0635BC" w14:textId="77777777" w:rsidR="00464553" w:rsidRPr="006A02C3" w:rsidRDefault="00464553">
      <w:pPr>
        <w:pStyle w:val="PAL0"/>
        <w:numPr>
          <w:ilvl w:val="0"/>
          <w:numId w:val="115"/>
        </w:numPr>
        <w:spacing w:line="360" w:lineRule="auto"/>
      </w:pPr>
      <w:r w:rsidRPr="006A02C3">
        <w:t>Mã kho</w:t>
      </w:r>
    </w:p>
    <w:p w14:paraId="0F48403F" w14:textId="77777777" w:rsidR="00464553" w:rsidRPr="006A02C3" w:rsidRDefault="00464553">
      <w:pPr>
        <w:pStyle w:val="PAL0"/>
        <w:numPr>
          <w:ilvl w:val="0"/>
          <w:numId w:val="115"/>
        </w:numPr>
        <w:spacing w:line="360" w:lineRule="auto"/>
      </w:pPr>
      <w:r w:rsidRPr="006A02C3">
        <w:t>Tên kho</w:t>
      </w:r>
    </w:p>
    <w:p w14:paraId="61D56748" w14:textId="77777777" w:rsidR="00464553" w:rsidRPr="006A02C3" w:rsidRDefault="00464553">
      <w:pPr>
        <w:pStyle w:val="PAL0"/>
        <w:numPr>
          <w:ilvl w:val="0"/>
          <w:numId w:val="115"/>
        </w:numPr>
        <w:spacing w:line="360" w:lineRule="auto"/>
      </w:pPr>
      <w:r w:rsidRPr="006A02C3">
        <w:t>Thông tin lỗi</w:t>
      </w:r>
    </w:p>
    <w:p w14:paraId="52E8306A" w14:textId="77777777" w:rsidR="00464553" w:rsidRPr="006A02C3" w:rsidRDefault="00464553" w:rsidP="0069407E">
      <w:pPr>
        <w:pStyle w:val="PAL3"/>
      </w:pPr>
      <w:r w:rsidRPr="006A02C3">
        <w:t>Khi nhấn btn Đóng sẽ reload màn hình danh sách – hiển thị dữ liệu mới nhất</w:t>
      </w:r>
    </w:p>
    <w:p w14:paraId="1778B6FF" w14:textId="77777777" w:rsidR="007D60C1" w:rsidRPr="006A02C3" w:rsidRDefault="00464553">
      <w:pPr>
        <w:pStyle w:val="PAL0"/>
        <w:numPr>
          <w:ilvl w:val="0"/>
          <w:numId w:val="111"/>
        </w:numPr>
        <w:spacing w:line="360" w:lineRule="auto"/>
        <w:ind w:left="1701"/>
      </w:pPr>
      <w:r w:rsidRPr="006A02C3">
        <w:t xml:space="preserve">Cập nhật CSDL trong trường hợp xử lý thành công </w:t>
      </w:r>
    </w:p>
    <w:p w14:paraId="4F8D7904" w14:textId="1340161B" w:rsidR="00464553" w:rsidRPr="006A02C3" w:rsidRDefault="00464553">
      <w:pPr>
        <w:pStyle w:val="PAL0"/>
        <w:numPr>
          <w:ilvl w:val="0"/>
          <w:numId w:val="116"/>
        </w:numPr>
        <w:spacing w:line="360" w:lineRule="auto"/>
        <w:ind w:left="2268"/>
      </w:pPr>
      <w:r w:rsidRPr="006A02C3">
        <w:t>Chuyển trạng thái thành [Hoạt động]. Bảng WAREHOUSE: update row</w:t>
      </w:r>
      <w:r w:rsidR="007D60C1" w:rsidRPr="006A02C3">
        <w:t xml:space="preserve"> </w:t>
      </w:r>
      <w:r w:rsidRPr="006A02C3">
        <w:t>IS_ACTIVE = 1</w:t>
      </w:r>
    </w:p>
    <w:p w14:paraId="01685C75" w14:textId="77777777" w:rsidR="00464553" w:rsidRPr="006A02C3" w:rsidRDefault="00464553" w:rsidP="00512E56">
      <w:pPr>
        <w:pStyle w:val="Heading5"/>
        <w:spacing w:line="360" w:lineRule="auto"/>
      </w:pPr>
      <w:r w:rsidRPr="006A02C3">
        <w:t>Xem tồn kho</w:t>
      </w:r>
    </w:p>
    <w:p w14:paraId="1BAFAB5B" w14:textId="77777777" w:rsidR="00464553" w:rsidRPr="006A02C3" w:rsidRDefault="00464553">
      <w:pPr>
        <w:pStyle w:val="PAL0"/>
        <w:numPr>
          <w:ilvl w:val="0"/>
          <w:numId w:val="117"/>
        </w:numPr>
        <w:spacing w:line="360" w:lineRule="auto"/>
        <w:ind w:left="567"/>
      </w:pPr>
      <w:r w:rsidRPr="006A02C3">
        <w:lastRenderedPageBreak/>
        <w:t>Chuẩn bị dữ liệu (Khi người dùng click vào icon Xem tồn kho)</w:t>
      </w:r>
    </w:p>
    <w:p w14:paraId="623A41E1" w14:textId="77777777" w:rsidR="007D60C1" w:rsidRPr="006A02C3" w:rsidRDefault="00464553" w:rsidP="00512E56">
      <w:pPr>
        <w:pStyle w:val="PAL1"/>
        <w:spacing w:line="360" w:lineRule="auto"/>
      </w:pPr>
      <w:r w:rsidRPr="006A02C3">
        <w:t>Dữ liệu: theo bảng [Mô tả chi tiết các thành phần]</w:t>
      </w:r>
    </w:p>
    <w:p w14:paraId="5F696887" w14:textId="78A4B82B" w:rsidR="00464553" w:rsidRPr="006A02C3" w:rsidRDefault="00464553" w:rsidP="00512E56">
      <w:pPr>
        <w:pStyle w:val="PAL1"/>
        <w:spacing w:line="360" w:lineRule="auto"/>
      </w:pPr>
      <w:r w:rsidRPr="006A02C3">
        <w:t>Tìm kiếm tồn kho sản phẩm (Khi người dùng nhập điều kiện tìm kiếm và click nút Tìm kiếm)</w:t>
      </w:r>
    </w:p>
    <w:p w14:paraId="69DBF0BC" w14:textId="4CFADD19" w:rsidR="00464553" w:rsidRPr="006A02C3" w:rsidRDefault="00464553" w:rsidP="00512E56">
      <w:pPr>
        <w:pStyle w:val="PAL1"/>
        <w:spacing w:line="360" w:lineRule="auto"/>
      </w:pPr>
      <w:r w:rsidRPr="006A02C3">
        <w:t xml:space="preserve">Thực hiện tìm kiếm dữ liệu và trả kết quả trên grid Danh sách theo bảng </w:t>
      </w:r>
      <w:r w:rsidRPr="006A02C3">
        <w:rPr>
          <w:b/>
        </w:rPr>
        <w:t xml:space="preserve">INVENTORY </w:t>
      </w:r>
      <w:r w:rsidRPr="006A02C3">
        <w:t>cho tìm kiếm tồn sản phẩm,</w:t>
      </w:r>
      <w:r w:rsidR="007D60C1" w:rsidRPr="006A02C3">
        <w:rPr>
          <w:b/>
        </w:rPr>
        <w:t xml:space="preserve"> </w:t>
      </w:r>
      <w:r w:rsidRPr="006A02C3">
        <w:rPr>
          <w:b/>
        </w:rPr>
        <w:t xml:space="preserve">INVENTORY_LOT </w:t>
      </w:r>
      <w:r w:rsidRPr="006A02C3">
        <w:t>cho tìm kiếm kiếm tồn theo lotdate</w:t>
      </w:r>
    </w:p>
    <w:p w14:paraId="35AF5981" w14:textId="77777777" w:rsidR="00464553" w:rsidRPr="006A02C3" w:rsidRDefault="00464553">
      <w:pPr>
        <w:pStyle w:val="PAL1"/>
        <w:numPr>
          <w:ilvl w:val="0"/>
          <w:numId w:val="70"/>
        </w:numPr>
        <w:spacing w:line="360" w:lineRule="auto"/>
        <w:ind w:left="1701"/>
      </w:pPr>
      <w:r w:rsidRPr="006A02C3">
        <w:t>Kho: Tìm kiếm sản phẩm theo kho được chọn INVENTORY. WAREHOUSE_ID</w:t>
      </w:r>
    </w:p>
    <w:p w14:paraId="23097159" w14:textId="77777777" w:rsidR="00464553" w:rsidRPr="006A02C3" w:rsidRDefault="00464553">
      <w:pPr>
        <w:pStyle w:val="PAL1"/>
        <w:numPr>
          <w:ilvl w:val="0"/>
          <w:numId w:val="70"/>
        </w:numPr>
        <w:spacing w:line="360" w:lineRule="auto"/>
        <w:ind w:left="1701"/>
      </w:pPr>
      <w:r w:rsidRPr="006A02C3">
        <w:t>Loại kho: So sánh giá trị tìm kiếm với INVENTORY. WAREHOUSE_ID join bảng WAREHOUSE.WAREHOUSE_TYPE</w:t>
      </w:r>
    </w:p>
    <w:p w14:paraId="3C4E21BF" w14:textId="77777777" w:rsidR="00464553" w:rsidRPr="006A02C3" w:rsidRDefault="00464553">
      <w:pPr>
        <w:pStyle w:val="PAL1"/>
        <w:numPr>
          <w:ilvl w:val="0"/>
          <w:numId w:val="70"/>
        </w:numPr>
        <w:spacing w:line="360" w:lineRule="auto"/>
        <w:ind w:left="1701"/>
      </w:pPr>
      <w:r w:rsidRPr="006A02C3">
        <w:t>Danh mục: So sánh giá trị tìm kiếm với INVENTORY. PRODUCT_ID join qua PRODUCT_CATEGORY_ENTRY. CATEGORY_ID</w:t>
      </w:r>
    </w:p>
    <w:p w14:paraId="1C7181FE" w14:textId="77777777" w:rsidR="00464553" w:rsidRPr="006A02C3" w:rsidRDefault="00464553">
      <w:pPr>
        <w:pStyle w:val="PAL1"/>
        <w:numPr>
          <w:ilvl w:val="0"/>
          <w:numId w:val="70"/>
        </w:numPr>
        <w:spacing w:line="360" w:lineRule="auto"/>
        <w:ind w:left="1701"/>
      </w:pPr>
      <w:r w:rsidRPr="006A02C3">
        <w:t>Sản phẩm: So sánh giá trị tìm kiếm với INVENTORY. PRODUCT_ID join qua PRODUCT. PRODUCT_ID</w:t>
      </w:r>
    </w:p>
    <w:p w14:paraId="4994AC70" w14:textId="2E7838F7" w:rsidR="00464553" w:rsidRPr="006A02C3" w:rsidRDefault="00464553" w:rsidP="00512E56">
      <w:pPr>
        <w:pStyle w:val="Heading3"/>
        <w:spacing w:line="360" w:lineRule="auto"/>
        <w:rPr>
          <w:szCs w:val="24"/>
        </w:rPr>
      </w:pPr>
      <w:bookmarkStart w:id="29" w:name="_Toc235626123"/>
      <w:r w:rsidRPr="006A02C3">
        <w:rPr>
          <w:szCs w:val="24"/>
        </w:rPr>
        <w:lastRenderedPageBreak/>
        <w:t>Xem tồn kho</w:t>
      </w:r>
      <w:bookmarkEnd w:id="29"/>
    </w:p>
    <w:p w14:paraId="67A8233F" w14:textId="77777777" w:rsidR="00464553" w:rsidRPr="006A02C3" w:rsidRDefault="00464553" w:rsidP="00512E56">
      <w:pPr>
        <w:pStyle w:val="Heading4"/>
        <w:spacing w:line="360" w:lineRule="auto"/>
      </w:pPr>
      <w:r w:rsidRPr="006A02C3">
        <w:t>Thông tin chung chức năng</w:t>
      </w:r>
    </w:p>
    <w:p w14:paraId="385D0A91" w14:textId="77777777" w:rsidR="00464553" w:rsidRPr="006A02C3" w:rsidRDefault="00464553" w:rsidP="00512E56">
      <w:pPr>
        <w:spacing w:line="360" w:lineRule="auto"/>
        <w:jc w:val="center"/>
      </w:pPr>
      <w:r w:rsidRPr="006A02C3">
        <w:rPr>
          <w:noProof/>
        </w:rPr>
        <w:drawing>
          <wp:inline distT="0" distB="0" distL="0" distR="0" wp14:anchorId="4613810B" wp14:editId="754A56D7">
            <wp:extent cx="3073558" cy="2724290"/>
            <wp:effectExtent l="0" t="0" r="0" b="0"/>
            <wp:docPr id="839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1894" name=""/>
                    <pic:cNvPicPr/>
                  </pic:nvPicPr>
                  <pic:blipFill>
                    <a:blip r:embed="rId29"/>
                    <a:stretch>
                      <a:fillRect/>
                    </a:stretch>
                  </pic:blipFill>
                  <pic:spPr>
                    <a:xfrm>
                      <a:off x="0" y="0"/>
                      <a:ext cx="3073558" cy="2724290"/>
                    </a:xfrm>
                    <a:prstGeom prst="rect">
                      <a:avLst/>
                    </a:prstGeom>
                  </pic:spPr>
                </pic:pic>
              </a:graphicData>
            </a:graphic>
          </wp:inline>
        </w:drawing>
      </w:r>
    </w:p>
    <w:p w14:paraId="646B3EFB" w14:textId="77777777" w:rsidR="00464553" w:rsidRPr="006A02C3" w:rsidRDefault="00464553" w:rsidP="00512E56">
      <w:pPr>
        <w:pStyle w:val="Para1"/>
        <w:spacing w:line="360" w:lineRule="auto"/>
      </w:pPr>
      <w:r w:rsidRPr="006A02C3">
        <w:t>Tác nhân: người dùng Head Office được phân quyền sử dụng chức năng</w:t>
      </w:r>
    </w:p>
    <w:p w14:paraId="015C0904" w14:textId="77777777" w:rsidR="00464553" w:rsidRPr="006A02C3" w:rsidRDefault="00464553" w:rsidP="00512E56">
      <w:pPr>
        <w:pStyle w:val="Para1"/>
        <w:spacing w:line="360" w:lineRule="auto"/>
      </w:pPr>
      <w:r w:rsidRPr="006A02C3">
        <w:t>Ý nghĩa chức năng: cho phép xem tồn kho sản phẩm/ biến thể theo tổng/ lotdate theo kho/ cụm kho/ đơn vị</w:t>
      </w:r>
    </w:p>
    <w:p w14:paraId="42D28C29" w14:textId="77777777" w:rsidR="00464553" w:rsidRPr="006A02C3" w:rsidRDefault="00464553" w:rsidP="00512E56">
      <w:pPr>
        <w:pStyle w:val="Para1"/>
        <w:spacing w:line="360" w:lineRule="auto"/>
      </w:pPr>
      <w:r w:rsidRPr="006A02C3">
        <w:t>Đường dẫn: Kho &gt;&gt; Xem tồn kho</w:t>
      </w:r>
    </w:p>
    <w:p w14:paraId="2257D318" w14:textId="77777777" w:rsidR="00464553" w:rsidRPr="006A02C3" w:rsidRDefault="00464553" w:rsidP="00512E56">
      <w:pPr>
        <w:pStyle w:val="Heading4"/>
        <w:spacing w:line="360" w:lineRule="auto"/>
      </w:pPr>
      <w:r w:rsidRPr="006A02C3">
        <w:t>Màn hình</w:t>
      </w:r>
    </w:p>
    <w:p w14:paraId="1E4A08A0" w14:textId="77777777" w:rsidR="00464553" w:rsidRPr="006A02C3" w:rsidRDefault="00464553" w:rsidP="00512E56">
      <w:pPr>
        <w:pStyle w:val="Heading5"/>
        <w:spacing w:line="360" w:lineRule="auto"/>
      </w:pPr>
      <w:r w:rsidRPr="006A02C3">
        <w:t>Xem tồn kho</w:t>
      </w:r>
    </w:p>
    <w:p w14:paraId="1939B1DA" w14:textId="77777777" w:rsidR="00464553" w:rsidRPr="006A02C3" w:rsidRDefault="00464553" w:rsidP="00512E56">
      <w:pPr>
        <w:pStyle w:val="Heading6"/>
        <w:spacing w:line="360" w:lineRule="auto"/>
      </w:pPr>
      <w:r w:rsidRPr="006A02C3">
        <w:t>Theo Tổng tồn sản phẩm - đơn vị chọn</w:t>
      </w:r>
    </w:p>
    <w:p w14:paraId="5568B5DC" w14:textId="2CC40036" w:rsidR="00464553" w:rsidRPr="006A02C3" w:rsidRDefault="0026214D" w:rsidP="00512E56">
      <w:pPr>
        <w:spacing w:line="360" w:lineRule="auto"/>
        <w:rPr>
          <w:lang w:eastAsia="ar-SA"/>
        </w:rPr>
      </w:pPr>
      <w:r w:rsidRPr="0026214D">
        <w:rPr>
          <w:noProof/>
        </w:rPr>
        <w:lastRenderedPageBreak/>
        <w:drawing>
          <wp:inline distT="0" distB="0" distL="0" distR="0" wp14:anchorId="7648E504" wp14:editId="5071C7AB">
            <wp:extent cx="8229600" cy="4022090"/>
            <wp:effectExtent l="0" t="0" r="0" b="0"/>
            <wp:docPr id="52344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46706" name=""/>
                    <pic:cNvPicPr/>
                  </pic:nvPicPr>
                  <pic:blipFill>
                    <a:blip r:embed="rId30"/>
                    <a:stretch>
                      <a:fillRect/>
                    </a:stretch>
                  </pic:blipFill>
                  <pic:spPr>
                    <a:xfrm>
                      <a:off x="0" y="0"/>
                      <a:ext cx="8229600" cy="4022090"/>
                    </a:xfrm>
                    <a:prstGeom prst="rect">
                      <a:avLst/>
                    </a:prstGeom>
                  </pic:spPr>
                </pic:pic>
              </a:graphicData>
            </a:graphic>
          </wp:inline>
        </w:drawing>
      </w:r>
    </w:p>
    <w:p w14:paraId="2D15A592" w14:textId="77777777" w:rsidR="00464553" w:rsidRPr="006A02C3" w:rsidRDefault="00464553" w:rsidP="00512E56">
      <w:pPr>
        <w:pStyle w:val="Heading6"/>
        <w:spacing w:line="360" w:lineRule="auto"/>
      </w:pPr>
      <w:r w:rsidRPr="006A02C3">
        <w:t>Theo Tổng tồn sản phẩm – cụm kho</w:t>
      </w:r>
    </w:p>
    <w:p w14:paraId="327D940D" w14:textId="6A004260" w:rsidR="00464553" w:rsidRPr="006A02C3" w:rsidRDefault="0026214D" w:rsidP="00512E56">
      <w:pPr>
        <w:spacing w:line="360" w:lineRule="auto"/>
        <w:rPr>
          <w:noProof/>
        </w:rPr>
      </w:pPr>
      <w:r w:rsidRPr="0026214D">
        <w:rPr>
          <w:noProof/>
        </w:rPr>
        <w:lastRenderedPageBreak/>
        <w:drawing>
          <wp:inline distT="0" distB="0" distL="0" distR="0" wp14:anchorId="26FF3FEF" wp14:editId="545425EA">
            <wp:extent cx="8229600" cy="4019550"/>
            <wp:effectExtent l="0" t="0" r="0" b="0"/>
            <wp:docPr id="203565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8135" name=""/>
                    <pic:cNvPicPr/>
                  </pic:nvPicPr>
                  <pic:blipFill>
                    <a:blip r:embed="rId31"/>
                    <a:stretch>
                      <a:fillRect/>
                    </a:stretch>
                  </pic:blipFill>
                  <pic:spPr>
                    <a:xfrm>
                      <a:off x="0" y="0"/>
                      <a:ext cx="8229600" cy="4019550"/>
                    </a:xfrm>
                    <a:prstGeom prst="rect">
                      <a:avLst/>
                    </a:prstGeom>
                  </pic:spPr>
                </pic:pic>
              </a:graphicData>
            </a:graphic>
          </wp:inline>
        </w:drawing>
      </w:r>
    </w:p>
    <w:p w14:paraId="16A5918A" w14:textId="77777777" w:rsidR="00464553" w:rsidRPr="006A02C3" w:rsidRDefault="00464553" w:rsidP="00512E56">
      <w:pPr>
        <w:pStyle w:val="Heading6"/>
        <w:spacing w:line="360" w:lineRule="auto"/>
      </w:pPr>
      <w:r w:rsidRPr="006A02C3">
        <w:t>Theo Tổng tồn sản phẩm – kho</w:t>
      </w:r>
    </w:p>
    <w:p w14:paraId="68CD144D" w14:textId="1706B24A" w:rsidR="00464553" w:rsidRPr="006A02C3" w:rsidRDefault="0026214D" w:rsidP="00512E56">
      <w:pPr>
        <w:spacing w:line="360" w:lineRule="auto"/>
        <w:rPr>
          <w:noProof/>
        </w:rPr>
      </w:pPr>
      <w:r w:rsidRPr="0026214D">
        <w:rPr>
          <w:noProof/>
        </w:rPr>
        <w:lastRenderedPageBreak/>
        <w:drawing>
          <wp:inline distT="0" distB="0" distL="0" distR="0" wp14:anchorId="76F27FBF" wp14:editId="7F1D985C">
            <wp:extent cx="8229600" cy="4019550"/>
            <wp:effectExtent l="0" t="0" r="0" b="0"/>
            <wp:docPr id="8461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2521" name=""/>
                    <pic:cNvPicPr/>
                  </pic:nvPicPr>
                  <pic:blipFill>
                    <a:blip r:embed="rId31"/>
                    <a:stretch>
                      <a:fillRect/>
                    </a:stretch>
                  </pic:blipFill>
                  <pic:spPr>
                    <a:xfrm>
                      <a:off x="0" y="0"/>
                      <a:ext cx="8229600" cy="4019550"/>
                    </a:xfrm>
                    <a:prstGeom prst="rect">
                      <a:avLst/>
                    </a:prstGeom>
                  </pic:spPr>
                </pic:pic>
              </a:graphicData>
            </a:graphic>
          </wp:inline>
        </w:drawing>
      </w:r>
    </w:p>
    <w:p w14:paraId="1E90BE84" w14:textId="77777777" w:rsidR="00464553" w:rsidRPr="006A02C3" w:rsidRDefault="00464553" w:rsidP="00512E56">
      <w:pPr>
        <w:pStyle w:val="Heading6"/>
        <w:spacing w:line="360" w:lineRule="auto"/>
      </w:pPr>
      <w:r w:rsidRPr="006A02C3">
        <w:t>Theo Tổng tồn biến thể - đơn vị chọn</w:t>
      </w:r>
    </w:p>
    <w:p w14:paraId="31E9A10D"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389650ED" wp14:editId="79AB677D">
            <wp:extent cx="8229600" cy="3704590"/>
            <wp:effectExtent l="0" t="0" r="0" b="0"/>
            <wp:docPr id="102641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16412" name=""/>
                    <pic:cNvPicPr/>
                  </pic:nvPicPr>
                  <pic:blipFill>
                    <a:blip r:embed="rId32"/>
                    <a:stretch>
                      <a:fillRect/>
                    </a:stretch>
                  </pic:blipFill>
                  <pic:spPr>
                    <a:xfrm>
                      <a:off x="0" y="0"/>
                      <a:ext cx="8229600" cy="3704590"/>
                    </a:xfrm>
                    <a:prstGeom prst="rect">
                      <a:avLst/>
                    </a:prstGeom>
                  </pic:spPr>
                </pic:pic>
              </a:graphicData>
            </a:graphic>
          </wp:inline>
        </w:drawing>
      </w:r>
    </w:p>
    <w:p w14:paraId="6AD4340E" w14:textId="77777777" w:rsidR="00464553" w:rsidRPr="006A02C3" w:rsidRDefault="00464553" w:rsidP="00512E56">
      <w:pPr>
        <w:pStyle w:val="Heading6"/>
        <w:spacing w:line="360" w:lineRule="auto"/>
      </w:pPr>
      <w:r w:rsidRPr="006A02C3">
        <w:t>Theo Tổng tồn biến thể – cụm kho</w:t>
      </w:r>
    </w:p>
    <w:p w14:paraId="69DDF019" w14:textId="77777777" w:rsidR="00464553" w:rsidRPr="006A02C3" w:rsidRDefault="00464553" w:rsidP="00512E56">
      <w:pPr>
        <w:spacing w:line="360" w:lineRule="auto"/>
        <w:rPr>
          <w:noProof/>
        </w:rPr>
      </w:pPr>
      <w:r w:rsidRPr="006A02C3">
        <w:rPr>
          <w:noProof/>
        </w:rPr>
        <w:lastRenderedPageBreak/>
        <w:drawing>
          <wp:inline distT="0" distB="0" distL="0" distR="0" wp14:anchorId="3FAE2CFB" wp14:editId="18007BB8">
            <wp:extent cx="8229600" cy="3737610"/>
            <wp:effectExtent l="0" t="0" r="0" b="0"/>
            <wp:docPr id="79715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56581" name=""/>
                    <pic:cNvPicPr/>
                  </pic:nvPicPr>
                  <pic:blipFill>
                    <a:blip r:embed="rId33"/>
                    <a:stretch>
                      <a:fillRect/>
                    </a:stretch>
                  </pic:blipFill>
                  <pic:spPr>
                    <a:xfrm>
                      <a:off x="0" y="0"/>
                      <a:ext cx="8229600" cy="3737610"/>
                    </a:xfrm>
                    <a:prstGeom prst="rect">
                      <a:avLst/>
                    </a:prstGeom>
                  </pic:spPr>
                </pic:pic>
              </a:graphicData>
            </a:graphic>
          </wp:inline>
        </w:drawing>
      </w:r>
    </w:p>
    <w:p w14:paraId="0250E865" w14:textId="77777777" w:rsidR="00464553" w:rsidRPr="006A02C3" w:rsidRDefault="00464553" w:rsidP="00512E56">
      <w:pPr>
        <w:pStyle w:val="Heading6"/>
        <w:spacing w:line="360" w:lineRule="auto"/>
      </w:pPr>
      <w:r w:rsidRPr="006A02C3">
        <w:t>Theo Tổng tồn biến thể – kho</w:t>
      </w:r>
    </w:p>
    <w:p w14:paraId="74F02116" w14:textId="77777777" w:rsidR="00464553" w:rsidRPr="006A02C3" w:rsidRDefault="00464553" w:rsidP="00512E56">
      <w:pPr>
        <w:spacing w:line="360" w:lineRule="auto"/>
        <w:rPr>
          <w:noProof/>
        </w:rPr>
      </w:pPr>
      <w:r w:rsidRPr="006A02C3">
        <w:rPr>
          <w:noProof/>
        </w:rPr>
        <w:lastRenderedPageBreak/>
        <w:drawing>
          <wp:inline distT="0" distB="0" distL="0" distR="0" wp14:anchorId="6596EFD9" wp14:editId="6A7C45E6">
            <wp:extent cx="8229600" cy="3724910"/>
            <wp:effectExtent l="0" t="0" r="0" b="0"/>
            <wp:docPr id="69588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87221" name=""/>
                    <pic:cNvPicPr/>
                  </pic:nvPicPr>
                  <pic:blipFill>
                    <a:blip r:embed="rId34"/>
                    <a:stretch>
                      <a:fillRect/>
                    </a:stretch>
                  </pic:blipFill>
                  <pic:spPr>
                    <a:xfrm>
                      <a:off x="0" y="0"/>
                      <a:ext cx="8229600" cy="3724910"/>
                    </a:xfrm>
                    <a:prstGeom prst="rect">
                      <a:avLst/>
                    </a:prstGeom>
                  </pic:spPr>
                </pic:pic>
              </a:graphicData>
            </a:graphic>
          </wp:inline>
        </w:drawing>
      </w:r>
    </w:p>
    <w:p w14:paraId="3B324441" w14:textId="77777777" w:rsidR="00464553" w:rsidRPr="006A02C3" w:rsidRDefault="00464553" w:rsidP="00512E56">
      <w:pPr>
        <w:pStyle w:val="Heading5"/>
        <w:spacing w:line="360" w:lineRule="auto"/>
        <w:rPr>
          <w:lang w:val="pt-BR"/>
        </w:rPr>
      </w:pPr>
      <w:r w:rsidRPr="006A02C3">
        <w:rPr>
          <w:lang w:val="pt-BR"/>
        </w:rPr>
        <w:t>Xem chi tiết tồn kho</w:t>
      </w:r>
    </w:p>
    <w:p w14:paraId="12713461"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3C92823D" wp14:editId="5B9B3766">
            <wp:extent cx="8229600" cy="3736340"/>
            <wp:effectExtent l="0" t="0" r="0" b="0"/>
            <wp:docPr id="8801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4151" name=""/>
                    <pic:cNvPicPr/>
                  </pic:nvPicPr>
                  <pic:blipFill>
                    <a:blip r:embed="rId35"/>
                    <a:stretch>
                      <a:fillRect/>
                    </a:stretch>
                  </pic:blipFill>
                  <pic:spPr>
                    <a:xfrm>
                      <a:off x="0" y="0"/>
                      <a:ext cx="8229600" cy="3736340"/>
                    </a:xfrm>
                    <a:prstGeom prst="rect">
                      <a:avLst/>
                    </a:prstGeom>
                  </pic:spPr>
                </pic:pic>
              </a:graphicData>
            </a:graphic>
          </wp:inline>
        </w:drawing>
      </w:r>
    </w:p>
    <w:p w14:paraId="1BF31AA6" w14:textId="77777777" w:rsidR="00464553" w:rsidRPr="006A02C3" w:rsidRDefault="00464553">
      <w:pPr>
        <w:pStyle w:val="Heading4"/>
        <w:numPr>
          <w:ilvl w:val="3"/>
          <w:numId w:val="10"/>
        </w:numPr>
        <w:tabs>
          <w:tab w:val="clear" w:pos="1584"/>
        </w:tabs>
        <w:spacing w:line="360" w:lineRule="auto"/>
        <w:ind w:left="540" w:hanging="360"/>
      </w:pPr>
      <w:r w:rsidRPr="006A02C3">
        <w:t>Mô tả chi tiết các thành phần</w:t>
      </w:r>
    </w:p>
    <w:p w14:paraId="585208A0" w14:textId="77777777" w:rsidR="00464553" w:rsidRPr="006A02C3" w:rsidRDefault="00464553" w:rsidP="00512E56">
      <w:pPr>
        <w:pStyle w:val="Heading5"/>
        <w:spacing w:line="360" w:lineRule="auto"/>
      </w:pPr>
      <w:r w:rsidRPr="006A02C3">
        <w:t xml:space="preserve">Xem tồn kho </w:t>
      </w:r>
    </w:p>
    <w:p w14:paraId="5E21D66A" w14:textId="77777777" w:rsidR="00464553" w:rsidRPr="006A02C3" w:rsidRDefault="00464553" w:rsidP="00512E56">
      <w:pPr>
        <w:pStyle w:val="Heading6"/>
        <w:spacing w:line="360" w:lineRule="auto"/>
      </w:pPr>
      <w:r w:rsidRPr="006A02C3">
        <w:t>Theo Tổng tồn sản phẩm - đơn vị chọn</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1D24178" w14:textId="77777777" w:rsidTr="006D0B7A">
        <w:trPr>
          <w:tblHeader/>
        </w:trPr>
        <w:tc>
          <w:tcPr>
            <w:tcW w:w="828" w:type="dxa"/>
            <w:shd w:val="pct5" w:color="auto" w:fill="FFFFFF"/>
          </w:tcPr>
          <w:p w14:paraId="532B76C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lastRenderedPageBreak/>
              <w:t>STT</w:t>
            </w:r>
          </w:p>
        </w:tc>
        <w:tc>
          <w:tcPr>
            <w:tcW w:w="2070" w:type="dxa"/>
            <w:shd w:val="pct5" w:color="auto" w:fill="FFFFFF"/>
          </w:tcPr>
          <w:p w14:paraId="4577803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147E770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52A81D9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16849EA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78C709E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06D34387"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25A0FD35" w14:textId="77777777" w:rsidTr="006D0B7A">
        <w:tc>
          <w:tcPr>
            <w:tcW w:w="13676" w:type="dxa"/>
            <w:gridSpan w:val="6"/>
          </w:tcPr>
          <w:p w14:paraId="2A2697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3902470E" w14:textId="77777777" w:rsidTr="006D0B7A">
        <w:tc>
          <w:tcPr>
            <w:tcW w:w="828" w:type="dxa"/>
          </w:tcPr>
          <w:p w14:paraId="2C1E9440"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2C2A25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67E7E0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459059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DD572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10953BFD" w14:textId="77777777" w:rsidR="00464553" w:rsidRPr="006A02C3" w:rsidRDefault="00464553" w:rsidP="00C87C71">
            <w:pPr>
              <w:pStyle w:val="GDP1"/>
            </w:pPr>
            <w:r w:rsidRPr="006A02C3">
              <w:t xml:space="preserve">Tập giá trị: {Load danh sách đơn vị trạng thái Hoạt động thuộc phân quyền của user login – hiển thị theo cấu trúc cây}. Hiển thị [Mã – Tên đơn vị], Hiển thị [Mã – Tên đơn vị]. </w:t>
            </w:r>
            <w:r w:rsidRPr="006A02C3">
              <w:rPr>
                <w:bCs/>
              </w:rPr>
              <w:t>Bảng OPT_DIST_UNIT_REF join DIST_UNIT, lấy CODE -  NAME.</w:t>
            </w:r>
          </w:p>
          <w:p w14:paraId="482B1CF2"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4A292EE0" w14:textId="77777777" w:rsidTr="006D0B7A">
        <w:tc>
          <w:tcPr>
            <w:tcW w:w="828" w:type="dxa"/>
          </w:tcPr>
          <w:p w14:paraId="276CC771"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132C0E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1C2F2D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58E0E2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67090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7530688" w14:textId="77777777" w:rsidR="00464553" w:rsidRPr="006A02C3" w:rsidRDefault="00464553" w:rsidP="00C87C71">
            <w:pPr>
              <w:pStyle w:val="GDP1"/>
            </w:pPr>
            <w:r w:rsidRPr="006A02C3">
              <w:t>Tập giá trị {Load danh sách cụm kho trạng thái Hoạt động thuộc đơn vị đang chọn}</w:t>
            </w:r>
          </w:p>
          <w:p w14:paraId="772E7801" w14:textId="77777777" w:rsidR="00464553" w:rsidRPr="006A02C3" w:rsidRDefault="00464553" w:rsidP="00C87C71">
            <w:pPr>
              <w:pStyle w:val="GDP1"/>
            </w:pPr>
            <w:r w:rsidRPr="006A02C3">
              <w:t>Hiển thị Mã - Tên cụm kho. Sort theo Mã cụm kho ASC</w:t>
            </w:r>
          </w:p>
          <w:p w14:paraId="4CBEAE15" w14:textId="77777777" w:rsidR="00464553" w:rsidRPr="006A02C3" w:rsidRDefault="00464553" w:rsidP="00C87C71">
            <w:pPr>
              <w:pStyle w:val="GDP1"/>
            </w:pPr>
            <w:r w:rsidRPr="006A02C3">
              <w:t>Load từ bảng WAREHOUSE_GROUP.CODE - NAME where IS_ACTIVE = 1 and DIST_UNIT_ID = ?</w:t>
            </w:r>
          </w:p>
        </w:tc>
      </w:tr>
      <w:tr w:rsidR="00464553" w:rsidRPr="006A02C3" w14:paraId="72E48883" w14:textId="77777777" w:rsidTr="006D0B7A">
        <w:tc>
          <w:tcPr>
            <w:tcW w:w="828" w:type="dxa"/>
          </w:tcPr>
          <w:p w14:paraId="28F819A6"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50FCB9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0A6D75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43235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52F955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D80B35E" w14:textId="77777777" w:rsidR="00464553" w:rsidRPr="006A02C3" w:rsidRDefault="00464553" w:rsidP="00C87C71">
            <w:pPr>
              <w:pStyle w:val="GDP1"/>
            </w:pPr>
            <w:r w:rsidRPr="006A02C3">
              <w:t>Chỉ enable sau khi chọn giá trị cho cbx Cụm kho</w:t>
            </w:r>
          </w:p>
          <w:p w14:paraId="4D6E2704" w14:textId="77777777" w:rsidR="00464553" w:rsidRPr="006A02C3" w:rsidRDefault="00464553" w:rsidP="00C87C71">
            <w:pPr>
              <w:pStyle w:val="GDP1"/>
            </w:pPr>
            <w:r w:rsidRPr="006A02C3">
              <w:lastRenderedPageBreak/>
              <w:t>Tập giá trị {Load danh sách kho trạng thái Hoạt động thuộc cụm kho đang chọn}</w:t>
            </w:r>
          </w:p>
          <w:p w14:paraId="15DBA6B0" w14:textId="77777777" w:rsidR="00464553" w:rsidRPr="006A02C3" w:rsidRDefault="00464553" w:rsidP="00C87C71">
            <w:pPr>
              <w:pStyle w:val="GDP1"/>
            </w:pPr>
            <w:r w:rsidRPr="006A02C3">
              <w:t>Hiển thị Mã - Tên kho. Sort theo Mã kho ASC</w:t>
            </w:r>
          </w:p>
          <w:p w14:paraId="2696666F" w14:textId="77777777" w:rsidR="00464553" w:rsidRPr="006A02C3" w:rsidRDefault="00464553" w:rsidP="00C87C71">
            <w:pPr>
              <w:pStyle w:val="GDP1"/>
            </w:pPr>
            <w:r w:rsidRPr="006A02C3">
              <w:t>Load từ bảng WAREHOUSE.CODE - NAME where IS_ACTIVE = 1 and WAREHOUSE_GROUP_ID = ?</w:t>
            </w:r>
          </w:p>
        </w:tc>
      </w:tr>
      <w:tr w:rsidR="00464553" w:rsidRPr="006A02C3" w14:paraId="718E15EE" w14:textId="77777777" w:rsidTr="006D0B7A">
        <w:tc>
          <w:tcPr>
            <w:tcW w:w="828" w:type="dxa"/>
          </w:tcPr>
          <w:p w14:paraId="445601C6"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328EF04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Cách xem</w:t>
            </w:r>
          </w:p>
        </w:tc>
        <w:tc>
          <w:tcPr>
            <w:tcW w:w="1800" w:type="dxa"/>
          </w:tcPr>
          <w:p w14:paraId="30A3D9F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8ED7E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A28F5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tồn sản phẩm – đơn vị chọn]</w:t>
            </w:r>
          </w:p>
        </w:tc>
        <w:tc>
          <w:tcPr>
            <w:tcW w:w="5850" w:type="dxa"/>
          </w:tcPr>
          <w:p w14:paraId="407022F3" w14:textId="77777777" w:rsidR="00464553" w:rsidRPr="006A02C3" w:rsidRDefault="00464553" w:rsidP="00C87C71">
            <w:pPr>
              <w:pStyle w:val="GDP1"/>
            </w:pPr>
            <w:r w:rsidRPr="006A02C3">
              <w:t xml:space="preserve">Tập giá trị: </w:t>
            </w:r>
          </w:p>
          <w:p w14:paraId="28F99C8B" w14:textId="77777777" w:rsidR="00464553" w:rsidRPr="006A02C3" w:rsidRDefault="00464553" w:rsidP="00C87C71">
            <w:pPr>
              <w:pStyle w:val="GDP2"/>
              <w:numPr>
                <w:ilvl w:val="0"/>
                <w:numId w:val="71"/>
              </w:numPr>
            </w:pPr>
            <w:r w:rsidRPr="006A02C3">
              <w:t>Tổng tồn sản phẩm – đơn vị chọn</w:t>
            </w:r>
          </w:p>
          <w:p w14:paraId="0AF7594A" w14:textId="77777777" w:rsidR="00464553" w:rsidRPr="006A02C3" w:rsidRDefault="00464553" w:rsidP="00C87C71">
            <w:pPr>
              <w:pStyle w:val="GDP2"/>
              <w:numPr>
                <w:ilvl w:val="0"/>
                <w:numId w:val="71"/>
              </w:numPr>
            </w:pPr>
            <w:r w:rsidRPr="006A02C3">
              <w:t xml:space="preserve">Tổng tồn sản phẩm – cụm kho </w:t>
            </w:r>
          </w:p>
          <w:p w14:paraId="4E2928B9" w14:textId="77777777" w:rsidR="00464553" w:rsidRPr="006A02C3" w:rsidRDefault="00464553" w:rsidP="00C87C71">
            <w:pPr>
              <w:pStyle w:val="GDP2"/>
              <w:numPr>
                <w:ilvl w:val="0"/>
                <w:numId w:val="71"/>
              </w:numPr>
            </w:pPr>
            <w:r w:rsidRPr="006A02C3">
              <w:t>Tổng tồn sản phẩm – kho</w:t>
            </w:r>
          </w:p>
          <w:p w14:paraId="1C0C2DEE" w14:textId="77777777" w:rsidR="00464553" w:rsidRPr="006A02C3" w:rsidRDefault="00464553" w:rsidP="00C87C71">
            <w:pPr>
              <w:pStyle w:val="GDP2"/>
              <w:numPr>
                <w:ilvl w:val="0"/>
                <w:numId w:val="71"/>
              </w:numPr>
            </w:pPr>
            <w:r w:rsidRPr="006A02C3">
              <w:t>Tổng tồn biến thể (SKUs) – đơn vị chọn</w:t>
            </w:r>
          </w:p>
          <w:p w14:paraId="1A4ACC72" w14:textId="77777777" w:rsidR="00464553" w:rsidRPr="006A02C3" w:rsidRDefault="00464553" w:rsidP="00C87C71">
            <w:pPr>
              <w:pStyle w:val="GDP2"/>
              <w:numPr>
                <w:ilvl w:val="0"/>
                <w:numId w:val="71"/>
              </w:numPr>
            </w:pPr>
            <w:r w:rsidRPr="006A02C3">
              <w:t xml:space="preserve">Tổng tồn biến thể (SKUs) – cụm kho </w:t>
            </w:r>
          </w:p>
          <w:p w14:paraId="4291E1BE" w14:textId="77777777" w:rsidR="00464553" w:rsidRPr="006A02C3" w:rsidRDefault="00464553" w:rsidP="00C87C71">
            <w:pPr>
              <w:pStyle w:val="GDP2"/>
              <w:numPr>
                <w:ilvl w:val="0"/>
                <w:numId w:val="71"/>
              </w:numPr>
            </w:pPr>
            <w:r w:rsidRPr="006A02C3">
              <w:t>Tổng tồn biến thể (SKUs) – kho</w:t>
            </w:r>
          </w:p>
        </w:tc>
      </w:tr>
      <w:tr w:rsidR="00464553" w:rsidRPr="006A02C3" w14:paraId="2A3CAE14" w14:textId="77777777" w:rsidTr="006D0B7A">
        <w:tc>
          <w:tcPr>
            <w:tcW w:w="828" w:type="dxa"/>
          </w:tcPr>
          <w:p w14:paraId="72EC387B"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6B3FAB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w:t>
            </w:r>
          </w:p>
        </w:tc>
        <w:tc>
          <w:tcPr>
            <w:tcW w:w="1800" w:type="dxa"/>
          </w:tcPr>
          <w:p w14:paraId="04A773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26FE9BD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0ADB5F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32B82CC" w14:textId="77777777" w:rsidR="00464553" w:rsidRPr="006A02C3" w:rsidRDefault="00464553" w:rsidP="00C87C71">
            <w:pPr>
              <w:pStyle w:val="GDP1"/>
            </w:pPr>
            <w:r w:rsidRPr="006A02C3">
              <w:t>Tập giá trị {Load danh mục sản phẩm – theo cấu trúc cây}. Hiển thị [Mã – Tên danh mục]</w:t>
            </w:r>
          </w:p>
          <w:p w14:paraId="6745CEC8" w14:textId="77777777" w:rsidR="00464553" w:rsidRPr="006A02C3" w:rsidRDefault="00464553" w:rsidP="00C87C71">
            <w:pPr>
              <w:pStyle w:val="GDP1"/>
            </w:pPr>
            <w:r w:rsidRPr="006A02C3">
              <w:t>Load từ bảng PRODUCT_CATEGORY.CODE - NAME</w:t>
            </w:r>
          </w:p>
          <w:p w14:paraId="7C1AC677" w14:textId="77777777" w:rsidR="00464553" w:rsidRPr="006A02C3" w:rsidRDefault="00464553" w:rsidP="00C87C71">
            <w:pPr>
              <w:pStyle w:val="GDP1"/>
            </w:pPr>
            <w:r w:rsidRPr="006A02C3">
              <w:lastRenderedPageBreak/>
              <w:t xml:space="preserve">Tham khảo chức năng Quản lý sản phẩm &gt; Điều kiện tìm kiếm &gt; cbx Danh mục </w:t>
            </w:r>
          </w:p>
        </w:tc>
      </w:tr>
      <w:tr w:rsidR="00464553" w:rsidRPr="006A02C3" w14:paraId="02B3227A" w14:textId="77777777" w:rsidTr="006D0B7A">
        <w:tc>
          <w:tcPr>
            <w:tcW w:w="828" w:type="dxa"/>
          </w:tcPr>
          <w:p w14:paraId="74EF1000"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1245CE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1B204E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418021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B8A6C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8828849" w14:textId="77777777" w:rsidR="00464553" w:rsidRPr="006A02C3" w:rsidRDefault="00464553" w:rsidP="00C87C71">
            <w:pPr>
              <w:pStyle w:val="GDP1"/>
            </w:pPr>
            <w:r w:rsidRPr="006A02C3">
              <w:t>Hint text: Nhập mã/ tên sản phẩm</w:t>
            </w:r>
          </w:p>
        </w:tc>
      </w:tr>
      <w:tr w:rsidR="00464553" w:rsidRPr="006A02C3" w14:paraId="4D09524A" w14:textId="77777777" w:rsidTr="006D0B7A">
        <w:tc>
          <w:tcPr>
            <w:tcW w:w="13676" w:type="dxa"/>
            <w:gridSpan w:val="6"/>
          </w:tcPr>
          <w:p w14:paraId="2D3E608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459754F8" w14:textId="77777777" w:rsidTr="006D0B7A">
        <w:tc>
          <w:tcPr>
            <w:tcW w:w="828" w:type="dxa"/>
          </w:tcPr>
          <w:p w14:paraId="79A6C369"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0DA38D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tồn kho theo lotdate</w:t>
            </w:r>
          </w:p>
        </w:tc>
        <w:tc>
          <w:tcPr>
            <w:tcW w:w="1800" w:type="dxa"/>
          </w:tcPr>
          <w:p w14:paraId="5686B8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Checkbox </w:t>
            </w:r>
          </w:p>
        </w:tc>
        <w:tc>
          <w:tcPr>
            <w:tcW w:w="1598" w:type="dxa"/>
          </w:tcPr>
          <w:p w14:paraId="096480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FA199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25839FD4" w14:textId="77777777" w:rsidR="00464553" w:rsidRPr="006A02C3" w:rsidRDefault="00464553" w:rsidP="00C87C71">
            <w:pPr>
              <w:pStyle w:val="GDP1"/>
            </w:pPr>
          </w:p>
        </w:tc>
      </w:tr>
      <w:tr w:rsidR="00464553" w:rsidRPr="006A02C3" w14:paraId="58859AAC" w14:textId="77777777" w:rsidTr="006D0B7A">
        <w:tc>
          <w:tcPr>
            <w:tcW w:w="828" w:type="dxa"/>
          </w:tcPr>
          <w:p w14:paraId="59A37679"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6F04EBA0" w14:textId="7CD88A2E" w:rsidR="00464553" w:rsidRPr="006A02C3" w:rsidRDefault="0026214D" w:rsidP="00512E56">
            <w:pPr>
              <w:pStyle w:val="TableData12"/>
              <w:spacing w:line="360" w:lineRule="auto"/>
              <w:rPr>
                <w:rFonts w:ascii="Times New Roman" w:hAnsi="Times New Roman"/>
                <w:sz w:val="24"/>
                <w:szCs w:val="24"/>
              </w:rPr>
            </w:pPr>
            <w:r>
              <w:rPr>
                <w:rFonts w:ascii="Times New Roman" w:hAnsi="Times New Roman"/>
                <w:sz w:val="24"/>
                <w:szCs w:val="24"/>
              </w:rPr>
              <w:t>Mã lô</w:t>
            </w:r>
          </w:p>
        </w:tc>
        <w:tc>
          <w:tcPr>
            <w:tcW w:w="1800" w:type="dxa"/>
          </w:tcPr>
          <w:p w14:paraId="2AD05A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16199C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F836C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FF36C11" w14:textId="77777777" w:rsidR="00464553" w:rsidRPr="006A02C3" w:rsidRDefault="00464553" w:rsidP="00C87C71">
            <w:pPr>
              <w:pStyle w:val="GDP1"/>
            </w:pPr>
            <w:r w:rsidRPr="006A02C3">
              <w:t>Chỉ enable khi tick chọn checkbox Xem tồn kho theo lotdate</w:t>
            </w:r>
          </w:p>
        </w:tc>
      </w:tr>
      <w:tr w:rsidR="00464553" w:rsidRPr="006A02C3" w14:paraId="322BEB29" w14:textId="77777777" w:rsidTr="006D0B7A">
        <w:tc>
          <w:tcPr>
            <w:tcW w:w="828" w:type="dxa"/>
          </w:tcPr>
          <w:p w14:paraId="188B91CD"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3D652C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hết hạn</w:t>
            </w:r>
          </w:p>
        </w:tc>
        <w:tc>
          <w:tcPr>
            <w:tcW w:w="1800" w:type="dxa"/>
          </w:tcPr>
          <w:p w14:paraId="6D71D1C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Calendar</w:t>
            </w:r>
          </w:p>
        </w:tc>
        <w:tc>
          <w:tcPr>
            <w:tcW w:w="1598" w:type="dxa"/>
          </w:tcPr>
          <w:p w14:paraId="428ABD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A045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2A86B5F" w14:textId="77777777" w:rsidR="00464553" w:rsidRPr="006A02C3" w:rsidRDefault="00464553" w:rsidP="00C87C71">
            <w:pPr>
              <w:pStyle w:val="GDP1"/>
            </w:pPr>
            <w:r w:rsidRPr="006A02C3">
              <w:t>Chỉ enable khi tick chọn checkbox Xem tồn kho theo lotdate</w:t>
            </w:r>
          </w:p>
        </w:tc>
      </w:tr>
      <w:tr w:rsidR="0026214D" w:rsidRPr="006A02C3" w14:paraId="31535751" w14:textId="77777777" w:rsidTr="006D0B7A">
        <w:tc>
          <w:tcPr>
            <w:tcW w:w="828" w:type="dxa"/>
          </w:tcPr>
          <w:p w14:paraId="6CC193CF" w14:textId="77777777" w:rsidR="0026214D" w:rsidRPr="006A02C3" w:rsidRDefault="0026214D">
            <w:pPr>
              <w:pStyle w:val="TableData12"/>
              <w:numPr>
                <w:ilvl w:val="0"/>
                <w:numId w:val="21"/>
              </w:numPr>
              <w:spacing w:line="360" w:lineRule="auto"/>
              <w:rPr>
                <w:rFonts w:ascii="Times New Roman" w:hAnsi="Times New Roman"/>
                <w:sz w:val="24"/>
                <w:szCs w:val="24"/>
              </w:rPr>
            </w:pPr>
          </w:p>
        </w:tc>
        <w:tc>
          <w:tcPr>
            <w:tcW w:w="2070" w:type="dxa"/>
          </w:tcPr>
          <w:p w14:paraId="5950600A" w14:textId="78AAD5EB"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Trạng thái lotdate</w:t>
            </w:r>
          </w:p>
        </w:tc>
        <w:tc>
          <w:tcPr>
            <w:tcW w:w="1800" w:type="dxa"/>
          </w:tcPr>
          <w:p w14:paraId="7B813293" w14:textId="4AB32100"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 xml:space="preserve">Combobox </w:t>
            </w:r>
          </w:p>
        </w:tc>
        <w:tc>
          <w:tcPr>
            <w:tcW w:w="1598" w:type="dxa"/>
          </w:tcPr>
          <w:p w14:paraId="267E3487" w14:textId="24ABF4C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2B1F416" w14:textId="73DA4CE8"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FEDD00E" w14:textId="61560D69" w:rsidR="0026214D" w:rsidRPr="006A02C3" w:rsidRDefault="0026214D" w:rsidP="00C87C71">
            <w:pPr>
              <w:pStyle w:val="GDP1"/>
            </w:pPr>
            <w:r w:rsidRPr="00B721D9">
              <w:t>Chỉ enable khi tick chọn checkbox Xem tồn kho theo lotdate</w:t>
            </w:r>
          </w:p>
        </w:tc>
      </w:tr>
      <w:tr w:rsidR="0026214D" w:rsidRPr="006A02C3" w14:paraId="7D8AFAC7" w14:textId="77777777" w:rsidTr="006D0B7A">
        <w:tc>
          <w:tcPr>
            <w:tcW w:w="828" w:type="dxa"/>
          </w:tcPr>
          <w:p w14:paraId="710DECAC" w14:textId="77777777" w:rsidR="0026214D" w:rsidRPr="006A02C3" w:rsidRDefault="0026214D">
            <w:pPr>
              <w:pStyle w:val="TableData12"/>
              <w:numPr>
                <w:ilvl w:val="0"/>
                <w:numId w:val="21"/>
              </w:numPr>
              <w:spacing w:line="360" w:lineRule="auto"/>
              <w:rPr>
                <w:rFonts w:ascii="Times New Roman" w:hAnsi="Times New Roman"/>
                <w:sz w:val="24"/>
                <w:szCs w:val="24"/>
              </w:rPr>
            </w:pPr>
          </w:p>
        </w:tc>
        <w:tc>
          <w:tcPr>
            <w:tcW w:w="2070" w:type="dxa"/>
          </w:tcPr>
          <w:p w14:paraId="3E3D8503" w14:textId="76862DCA"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592487C0" w14:textId="1F0AB557"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 xml:space="preserve">Textbox </w:t>
            </w:r>
          </w:p>
        </w:tc>
        <w:tc>
          <w:tcPr>
            <w:tcW w:w="1598" w:type="dxa"/>
          </w:tcPr>
          <w:p w14:paraId="6978AB69" w14:textId="18C55F96"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554D31B" w14:textId="66F0C858"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233853B" w14:textId="3D4D65E9" w:rsidR="0026214D" w:rsidRPr="006A02C3" w:rsidRDefault="0026214D" w:rsidP="00C87C71">
            <w:pPr>
              <w:pStyle w:val="GDP1"/>
            </w:pPr>
            <w:r w:rsidRPr="00B721D9">
              <w:t>Chỉ enable khi tick chọn checkbox Xem tồn kho theo lotdate</w:t>
            </w:r>
          </w:p>
        </w:tc>
      </w:tr>
      <w:tr w:rsidR="00464553" w:rsidRPr="006A02C3" w14:paraId="52DBF0F7" w14:textId="77777777" w:rsidTr="006D0B7A">
        <w:tc>
          <w:tcPr>
            <w:tcW w:w="828" w:type="dxa"/>
          </w:tcPr>
          <w:p w14:paraId="59E960F4"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6939616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595ABA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08BC68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F14A60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6330908" w14:textId="77777777" w:rsidR="00464553" w:rsidRPr="006A02C3" w:rsidRDefault="00464553" w:rsidP="00C87C71">
            <w:pPr>
              <w:pStyle w:val="GDP1"/>
            </w:pPr>
            <w:r w:rsidRPr="006A02C3">
              <w:t>Tập giá trị {Load danh sách loại sản phẩm}. Hiển thị [Mã – Tên loại sản phẩm]</w:t>
            </w:r>
          </w:p>
          <w:p w14:paraId="3EEE363F" w14:textId="77777777" w:rsidR="00464553" w:rsidRPr="006A02C3" w:rsidRDefault="00464553" w:rsidP="00C87C71">
            <w:pPr>
              <w:pStyle w:val="GDP1"/>
            </w:pPr>
            <w:r w:rsidRPr="006A02C3">
              <w:t>Load từ bảng PRODUCT_TYPE.CODE - NAME</w:t>
            </w:r>
          </w:p>
          <w:p w14:paraId="53A3ED85" w14:textId="77777777" w:rsidR="00464553" w:rsidRPr="006A02C3" w:rsidRDefault="00464553" w:rsidP="00C87C71">
            <w:pPr>
              <w:pStyle w:val="GDP1"/>
            </w:pPr>
            <w:r w:rsidRPr="006A02C3">
              <w:t xml:space="preserve">Tham khảo chức năng Quản lý sản phẩm &gt; Điều </w:t>
            </w:r>
            <w:r w:rsidRPr="006A02C3">
              <w:lastRenderedPageBreak/>
              <w:t xml:space="preserve">kiện tìm kiếm &gt; cbx Loại sản phẩm </w:t>
            </w:r>
          </w:p>
        </w:tc>
      </w:tr>
      <w:tr w:rsidR="00464553" w:rsidRPr="006A02C3" w14:paraId="43C685EC" w14:textId="77777777" w:rsidTr="006D0B7A">
        <w:tc>
          <w:tcPr>
            <w:tcW w:w="828" w:type="dxa"/>
          </w:tcPr>
          <w:p w14:paraId="5AB811EA"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629424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683DFC2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CFFBB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9BDEC4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61EE5BE" w14:textId="77777777" w:rsidR="00464553" w:rsidRPr="006A02C3" w:rsidRDefault="00464553" w:rsidP="00C87C71">
            <w:pPr>
              <w:pStyle w:val="GDP1"/>
            </w:pPr>
            <w:r w:rsidRPr="006A02C3">
              <w:t>Tập giá trị {Load danh mục đơn vị tính}. Hiển thị [Mã – Tên đơn vị tính]</w:t>
            </w:r>
          </w:p>
          <w:p w14:paraId="5A608476" w14:textId="77777777" w:rsidR="00464553" w:rsidRPr="006A02C3" w:rsidRDefault="00464553" w:rsidP="00C87C71">
            <w:pPr>
              <w:pStyle w:val="GDP1"/>
            </w:pPr>
            <w:r w:rsidRPr="006A02C3">
              <w:t>Load từ bảng SYSTEM_PARAMETER_ENTRY.CODE - NAME where SYSTEM_PARAMETER_ID = ‘PRODUCT_UOM’</w:t>
            </w:r>
          </w:p>
        </w:tc>
      </w:tr>
      <w:tr w:rsidR="00464553" w:rsidRPr="006A02C3" w14:paraId="11BC58CC" w14:textId="77777777" w:rsidTr="006D0B7A">
        <w:tc>
          <w:tcPr>
            <w:tcW w:w="828" w:type="dxa"/>
          </w:tcPr>
          <w:p w14:paraId="320C8D85"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269DF8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15549C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9F46BD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0DA7A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88998EC" w14:textId="77777777" w:rsidR="00464553" w:rsidRPr="006A02C3" w:rsidRDefault="00464553" w:rsidP="00C87C71">
            <w:pPr>
              <w:pStyle w:val="GDP1"/>
            </w:pPr>
          </w:p>
        </w:tc>
      </w:tr>
      <w:tr w:rsidR="00464553" w:rsidRPr="006A02C3" w14:paraId="181BA4EA" w14:textId="77777777" w:rsidTr="006D0B7A">
        <w:tc>
          <w:tcPr>
            <w:tcW w:w="828" w:type="dxa"/>
          </w:tcPr>
          <w:p w14:paraId="01A75365"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0B36EF8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559003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0EFD60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BF2FC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3D61CCD" w14:textId="77777777" w:rsidR="00464553" w:rsidRPr="006A02C3" w:rsidRDefault="00464553" w:rsidP="00C87C71">
            <w:pPr>
              <w:pStyle w:val="GDP1"/>
            </w:pPr>
          </w:p>
        </w:tc>
      </w:tr>
      <w:tr w:rsidR="00464553" w:rsidRPr="006A02C3" w14:paraId="03712BC7" w14:textId="77777777" w:rsidTr="006D0B7A">
        <w:tc>
          <w:tcPr>
            <w:tcW w:w="828" w:type="dxa"/>
          </w:tcPr>
          <w:p w14:paraId="77926093"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458FD0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39483E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23956B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6501F9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AD7CA1A" w14:textId="77777777" w:rsidR="00464553" w:rsidRPr="006A02C3" w:rsidRDefault="00464553" w:rsidP="00C87C71">
            <w:pPr>
              <w:pStyle w:val="GDP1"/>
            </w:pPr>
          </w:p>
        </w:tc>
      </w:tr>
      <w:tr w:rsidR="00464553" w:rsidRPr="006A02C3" w14:paraId="20337CE3" w14:textId="77777777" w:rsidTr="006D0B7A">
        <w:tc>
          <w:tcPr>
            <w:tcW w:w="13676" w:type="dxa"/>
            <w:gridSpan w:val="6"/>
          </w:tcPr>
          <w:p w14:paraId="27A92D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tồn kho</w:t>
            </w:r>
          </w:p>
        </w:tc>
      </w:tr>
      <w:tr w:rsidR="00464553" w:rsidRPr="006A02C3" w14:paraId="39AAA1F5" w14:textId="77777777" w:rsidTr="006D0B7A">
        <w:tc>
          <w:tcPr>
            <w:tcW w:w="13676" w:type="dxa"/>
            <w:gridSpan w:val="6"/>
          </w:tcPr>
          <w:p w14:paraId="724AC6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513AB679" w14:textId="77777777" w:rsidTr="006D0B7A">
        <w:tc>
          <w:tcPr>
            <w:tcW w:w="828" w:type="dxa"/>
          </w:tcPr>
          <w:p w14:paraId="6213F890"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33338D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5BD66A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BC147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0D697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3752C8B" w14:textId="77777777" w:rsidR="00464553" w:rsidRPr="006A02C3" w:rsidRDefault="00464553" w:rsidP="00C87C71">
            <w:pPr>
              <w:pStyle w:val="GDP1"/>
            </w:pPr>
          </w:p>
        </w:tc>
      </w:tr>
      <w:tr w:rsidR="00464553" w:rsidRPr="006A02C3" w14:paraId="15D4BE69" w14:textId="77777777" w:rsidTr="006D0B7A">
        <w:tc>
          <w:tcPr>
            <w:tcW w:w="13676" w:type="dxa"/>
            <w:gridSpan w:val="6"/>
          </w:tcPr>
          <w:p w14:paraId="547721F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795ECAAE" w14:textId="77777777" w:rsidR="00464553" w:rsidRPr="006A02C3" w:rsidRDefault="00464553" w:rsidP="00C87C71">
            <w:pPr>
              <w:pStyle w:val="GDP1"/>
            </w:pPr>
            <w:r w:rsidRPr="006A02C3">
              <w:t>Load danh sách sản phẩm tồn trong kho gom nhóm theo đơn vị</w:t>
            </w:r>
          </w:p>
          <w:p w14:paraId="44928021" w14:textId="77777777" w:rsidR="00464553" w:rsidRPr="006A02C3" w:rsidRDefault="00464553" w:rsidP="00C87C71">
            <w:pPr>
              <w:pStyle w:val="GDP1"/>
            </w:pPr>
            <w:r w:rsidRPr="006A02C3">
              <w:t>Load dữ liệu từ bảng INVENTORY group by DIST_UNIT_ID</w:t>
            </w:r>
          </w:p>
          <w:p w14:paraId="434A42D6" w14:textId="77777777" w:rsidR="00464553" w:rsidRPr="006A02C3" w:rsidRDefault="00464553" w:rsidP="00C87C71">
            <w:pPr>
              <w:pStyle w:val="GDP1"/>
            </w:pPr>
            <w:r w:rsidRPr="006A02C3">
              <w:t>Nếu xem tồn kho theo lotdate sẽ load dữ liệu từ bảng INVENTORY_LOT</w:t>
            </w:r>
          </w:p>
          <w:p w14:paraId="12F2E536" w14:textId="77777777" w:rsidR="00464553" w:rsidRPr="006A02C3" w:rsidRDefault="00464553" w:rsidP="00C87C71">
            <w:pPr>
              <w:pStyle w:val="GDP1"/>
            </w:pPr>
            <w:r w:rsidRPr="006A02C3">
              <w:lastRenderedPageBreak/>
              <w:t>Sort theo VISUAL_INDEX ASC của Sản phẩm, Mã sản phẩm ASC</w:t>
            </w:r>
          </w:p>
          <w:p w14:paraId="0B4FF773" w14:textId="77777777" w:rsidR="00464553" w:rsidRPr="006A02C3" w:rsidRDefault="00464553" w:rsidP="00C87C71">
            <w:pPr>
              <w:pStyle w:val="GDP1"/>
            </w:pPr>
            <w:r w:rsidRPr="006A02C3">
              <w:t>Phân trang theo quy định chung</w:t>
            </w:r>
          </w:p>
        </w:tc>
      </w:tr>
      <w:tr w:rsidR="00464553" w:rsidRPr="006A02C3" w14:paraId="47D93A81" w14:textId="77777777" w:rsidTr="006D0B7A">
        <w:tc>
          <w:tcPr>
            <w:tcW w:w="828" w:type="dxa"/>
          </w:tcPr>
          <w:p w14:paraId="1D998E80"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26FC7B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3F1A9D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7B15C3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CE79D0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w:t>
            </w:r>
          </w:p>
        </w:tc>
        <w:tc>
          <w:tcPr>
            <w:tcW w:w="5850" w:type="dxa"/>
          </w:tcPr>
          <w:p w14:paraId="2C7F6238" w14:textId="77777777" w:rsidR="00464553" w:rsidRPr="006A02C3" w:rsidRDefault="00464553" w:rsidP="00C87C71">
            <w:pPr>
              <w:pStyle w:val="GDP1"/>
            </w:pPr>
            <w:r w:rsidRPr="006A02C3">
              <w:t>CheckAll: xuất hiện trên Header</w:t>
            </w:r>
          </w:p>
          <w:p w14:paraId="2DE7C7ED" w14:textId="77777777" w:rsidR="00464553" w:rsidRPr="006A02C3" w:rsidRDefault="00464553" w:rsidP="00C87C71">
            <w:pPr>
              <w:pStyle w:val="GDP1"/>
            </w:pPr>
            <w:r w:rsidRPr="006A02C3">
              <w:t>CheckRow: xuất hiện trên từng Row</w:t>
            </w:r>
          </w:p>
          <w:p w14:paraId="2FED90D0"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7C64107B" w14:textId="77777777" w:rsidTr="006D0B7A">
        <w:tc>
          <w:tcPr>
            <w:tcW w:w="828" w:type="dxa"/>
          </w:tcPr>
          <w:p w14:paraId="73A63084"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49A026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2004E5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6F733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46EA9B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4723856" w14:textId="77777777" w:rsidR="00464553" w:rsidRPr="006A02C3" w:rsidRDefault="00464553" w:rsidP="00C87C71">
            <w:pPr>
              <w:pStyle w:val="GDP1"/>
            </w:pPr>
            <w:r w:rsidRPr="006A02C3">
              <w:t>Mã – Tên đơn vị</w:t>
            </w:r>
          </w:p>
          <w:p w14:paraId="4CE80712" w14:textId="77777777" w:rsidR="00464553" w:rsidRPr="006A02C3" w:rsidRDefault="00464553" w:rsidP="00C87C71">
            <w:pPr>
              <w:pStyle w:val="GDP1"/>
            </w:pPr>
            <w:r w:rsidRPr="006A02C3">
              <w:t>Lấy từ bảng INVENTORY.DIST_UNIT_ID join qua DIST_UNIT lấy NODE.CODE – NODE.NAME</w:t>
            </w:r>
          </w:p>
        </w:tc>
      </w:tr>
      <w:tr w:rsidR="00464553" w:rsidRPr="006A02C3" w14:paraId="42076840" w14:textId="77777777" w:rsidTr="006D0B7A">
        <w:tc>
          <w:tcPr>
            <w:tcW w:w="828" w:type="dxa"/>
          </w:tcPr>
          <w:p w14:paraId="25D941CF"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1ABE77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17F165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2D2D9B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DF76AD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7C9C13E" w14:textId="77777777" w:rsidR="00464553" w:rsidRPr="006A02C3" w:rsidRDefault="00464553" w:rsidP="00C87C71">
            <w:pPr>
              <w:pStyle w:val="GDP1"/>
            </w:pPr>
            <w:r w:rsidRPr="006A02C3">
              <w:t>Lấy từ bảng PRODUCT.CODE where PRODUCT.ID = INVENTORY.PRODUCT_ID and PRODUCT.PARENT_ID is null</w:t>
            </w:r>
          </w:p>
        </w:tc>
      </w:tr>
      <w:tr w:rsidR="00464553" w:rsidRPr="006A02C3" w14:paraId="41FEAFFF" w14:textId="77777777" w:rsidTr="006D0B7A">
        <w:tc>
          <w:tcPr>
            <w:tcW w:w="828" w:type="dxa"/>
          </w:tcPr>
          <w:p w14:paraId="31373B57"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2EEC35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36BFC3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5C1B72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39B688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C068A91" w14:textId="77777777" w:rsidR="00464553" w:rsidRPr="006A02C3" w:rsidRDefault="00464553" w:rsidP="00C87C71">
            <w:pPr>
              <w:pStyle w:val="GDP1"/>
            </w:pPr>
            <w:r w:rsidRPr="006A02C3">
              <w:t>Lấy từ bảng PRODUCT.NAME where PRODUCT.ID = INVENTORY.PRODUCT_ID and PRODUCT.PARENT_ID is null</w:t>
            </w:r>
          </w:p>
        </w:tc>
      </w:tr>
      <w:tr w:rsidR="00464553" w:rsidRPr="006A02C3" w14:paraId="08308C46" w14:textId="77777777" w:rsidTr="006D0B7A">
        <w:tc>
          <w:tcPr>
            <w:tcW w:w="828" w:type="dxa"/>
          </w:tcPr>
          <w:p w14:paraId="62B2A2E0"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7A1F5206"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LOT</w:t>
            </w:r>
          </w:p>
        </w:tc>
        <w:tc>
          <w:tcPr>
            <w:tcW w:w="1800" w:type="dxa"/>
          </w:tcPr>
          <w:p w14:paraId="1E9AAA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E8D3B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B2E0037" w14:textId="77777777" w:rsidR="00464553" w:rsidRPr="006A02C3" w:rsidRDefault="00464553" w:rsidP="00512E56">
            <w:pPr>
              <w:pStyle w:val="TableData12"/>
              <w:spacing w:line="360" w:lineRule="auto"/>
              <w:rPr>
                <w:rFonts w:ascii="Times New Roman" w:hAnsi="Times New Roman"/>
                <w:b/>
                <w:sz w:val="24"/>
                <w:szCs w:val="24"/>
              </w:rPr>
            </w:pPr>
          </w:p>
        </w:tc>
        <w:tc>
          <w:tcPr>
            <w:tcW w:w="5850" w:type="dxa"/>
          </w:tcPr>
          <w:p w14:paraId="2ECB3797" w14:textId="77777777" w:rsidR="00464553" w:rsidRPr="006A02C3" w:rsidRDefault="00464553" w:rsidP="00C87C71">
            <w:pPr>
              <w:pStyle w:val="GDP1"/>
            </w:pPr>
            <w:r w:rsidRPr="006A02C3">
              <w:t>Chỉ xuất hiện nếu có tick chọn Xem tồn kho theo lotdate</w:t>
            </w:r>
          </w:p>
          <w:p w14:paraId="45206E34" w14:textId="77777777" w:rsidR="00464553" w:rsidRPr="006A02C3" w:rsidRDefault="00464553" w:rsidP="00C87C71">
            <w:pPr>
              <w:pStyle w:val="GDP1"/>
            </w:pPr>
            <w:r w:rsidRPr="006A02C3">
              <w:lastRenderedPageBreak/>
              <w:t>Lấy từ bảng INVENTORY_LOT.PRODUCT_LOT_ID. Join qua PRODUCT_LOT lấy LOT</w:t>
            </w:r>
          </w:p>
        </w:tc>
      </w:tr>
      <w:tr w:rsidR="00464553" w:rsidRPr="006A02C3" w14:paraId="564CC23B" w14:textId="77777777" w:rsidTr="006D0B7A">
        <w:tc>
          <w:tcPr>
            <w:tcW w:w="828" w:type="dxa"/>
          </w:tcPr>
          <w:p w14:paraId="49820291"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1BA943CD"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Ngày hết hạn</w:t>
            </w:r>
          </w:p>
        </w:tc>
        <w:tc>
          <w:tcPr>
            <w:tcW w:w="1800" w:type="dxa"/>
          </w:tcPr>
          <w:p w14:paraId="479AE21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BE1802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4FE172F" w14:textId="77777777" w:rsidR="00464553" w:rsidRPr="006A02C3" w:rsidRDefault="00464553" w:rsidP="00512E56">
            <w:pPr>
              <w:pStyle w:val="TableData12"/>
              <w:spacing w:line="360" w:lineRule="auto"/>
              <w:rPr>
                <w:rFonts w:ascii="Times New Roman" w:hAnsi="Times New Roman"/>
                <w:b/>
                <w:sz w:val="24"/>
                <w:szCs w:val="24"/>
              </w:rPr>
            </w:pPr>
          </w:p>
        </w:tc>
        <w:tc>
          <w:tcPr>
            <w:tcW w:w="5850" w:type="dxa"/>
          </w:tcPr>
          <w:p w14:paraId="12CC36B3" w14:textId="77777777" w:rsidR="00464553" w:rsidRPr="006A02C3" w:rsidRDefault="00464553" w:rsidP="00C87C71">
            <w:pPr>
              <w:pStyle w:val="GDP1"/>
            </w:pPr>
            <w:r w:rsidRPr="006A02C3">
              <w:t>Chỉ xuất hiện nếu có tick chọn Xem tồn kho theo lotdate</w:t>
            </w:r>
          </w:p>
          <w:p w14:paraId="3F5B3596" w14:textId="77777777" w:rsidR="00464553" w:rsidRPr="006A02C3" w:rsidRDefault="00464553" w:rsidP="00C87C71">
            <w:pPr>
              <w:pStyle w:val="GDP1"/>
            </w:pPr>
            <w:r w:rsidRPr="006A02C3">
              <w:t>Format: dd/mm/yyyy</w:t>
            </w:r>
          </w:p>
          <w:p w14:paraId="29239D0D" w14:textId="77777777" w:rsidR="00464553" w:rsidRPr="006A02C3" w:rsidRDefault="00464553" w:rsidP="00C87C71">
            <w:pPr>
              <w:pStyle w:val="GDP1"/>
            </w:pPr>
            <w:r w:rsidRPr="006A02C3">
              <w:t>Lấy từ bảng INVENTORY_LOT.PRODUCT_LOT_ID. Join qua PRODUCT_LOT lấy EXPIRE_DATE</w:t>
            </w:r>
          </w:p>
        </w:tc>
      </w:tr>
      <w:tr w:rsidR="00464553" w:rsidRPr="006A02C3" w14:paraId="2D4B4C5A" w14:textId="77777777" w:rsidTr="006D0B7A">
        <w:tc>
          <w:tcPr>
            <w:tcW w:w="828" w:type="dxa"/>
          </w:tcPr>
          <w:p w14:paraId="59C42859"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554CD3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7F4D131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AE28C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023FD8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FC21B55" w14:textId="77777777" w:rsidR="00464553" w:rsidRPr="006A02C3" w:rsidRDefault="00464553" w:rsidP="00C87C71">
            <w:pPr>
              <w:pStyle w:val="GDP1"/>
              <w:rPr>
                <w:lang w:val="vi-VN"/>
              </w:rPr>
            </w:pPr>
            <w:r w:rsidRPr="006A02C3">
              <w:t>Đơn vị tính cơ bản của sản phẩm</w:t>
            </w:r>
          </w:p>
          <w:p w14:paraId="449F45F3" w14:textId="77777777" w:rsidR="00464553" w:rsidRPr="006A02C3" w:rsidRDefault="00464553" w:rsidP="00C87C71">
            <w:pPr>
              <w:pStyle w:val="GDP1"/>
            </w:pPr>
            <w:r w:rsidRPr="006A02C3">
              <w:t>Lấy từ bảng PRODUCT_UOM.TITLE where PRODUCT_UOM.PRODUCT.ID = INVENTORY. PRODUCT_ID and PRODUCT_UOM.IS_DEFAULT = 1</w:t>
            </w:r>
          </w:p>
        </w:tc>
      </w:tr>
      <w:tr w:rsidR="00464553" w:rsidRPr="009F3346" w14:paraId="5F3862DD" w14:textId="77777777" w:rsidTr="006D0B7A">
        <w:tc>
          <w:tcPr>
            <w:tcW w:w="828" w:type="dxa"/>
          </w:tcPr>
          <w:p w14:paraId="3CBCE0B4" w14:textId="77777777" w:rsidR="00464553" w:rsidRPr="006A02C3" w:rsidRDefault="00464553">
            <w:pPr>
              <w:pStyle w:val="TableData12"/>
              <w:numPr>
                <w:ilvl w:val="0"/>
                <w:numId w:val="21"/>
              </w:numPr>
              <w:spacing w:line="360" w:lineRule="auto"/>
              <w:rPr>
                <w:rFonts w:ascii="Times New Roman" w:hAnsi="Times New Roman"/>
                <w:sz w:val="24"/>
                <w:szCs w:val="24"/>
              </w:rPr>
            </w:pPr>
          </w:p>
        </w:tc>
        <w:tc>
          <w:tcPr>
            <w:tcW w:w="2070" w:type="dxa"/>
          </w:tcPr>
          <w:p w14:paraId="3505223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 thực tế</w:t>
            </w:r>
          </w:p>
        </w:tc>
        <w:tc>
          <w:tcPr>
            <w:tcW w:w="1800" w:type="dxa"/>
          </w:tcPr>
          <w:p w14:paraId="20FEAD7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551700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04335B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D70E61B" w14:textId="77777777" w:rsidR="00464553" w:rsidRPr="006A02C3" w:rsidRDefault="00464553" w:rsidP="00C87C71">
            <w:pPr>
              <w:pStyle w:val="GDP1"/>
              <w:rPr>
                <w:lang w:val="pt-BR"/>
              </w:rPr>
            </w:pPr>
            <w:r w:rsidRPr="006A02C3">
              <w:rPr>
                <w:lang w:val="pt-BR"/>
              </w:rPr>
              <w:t>SUM từ bảng INVENTORY.QUANTITY</w:t>
            </w:r>
          </w:p>
        </w:tc>
      </w:tr>
      <w:tr w:rsidR="00464553" w:rsidRPr="006A02C3" w14:paraId="201AB2E8" w14:textId="77777777" w:rsidTr="006D0B7A">
        <w:tc>
          <w:tcPr>
            <w:tcW w:w="828" w:type="dxa"/>
          </w:tcPr>
          <w:p w14:paraId="1135A456" w14:textId="77777777" w:rsidR="00464553" w:rsidRPr="006A02C3" w:rsidRDefault="00464553">
            <w:pPr>
              <w:pStyle w:val="TableData12"/>
              <w:numPr>
                <w:ilvl w:val="0"/>
                <w:numId w:val="21"/>
              </w:numPr>
              <w:spacing w:line="360" w:lineRule="auto"/>
              <w:rPr>
                <w:rFonts w:ascii="Times New Roman" w:hAnsi="Times New Roman"/>
                <w:sz w:val="24"/>
                <w:szCs w:val="24"/>
                <w:lang w:val="pt-BR"/>
              </w:rPr>
            </w:pPr>
          </w:p>
        </w:tc>
        <w:tc>
          <w:tcPr>
            <w:tcW w:w="2070" w:type="dxa"/>
          </w:tcPr>
          <w:p w14:paraId="51EE27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 khả dụng</w:t>
            </w:r>
          </w:p>
        </w:tc>
        <w:tc>
          <w:tcPr>
            <w:tcW w:w="1800" w:type="dxa"/>
          </w:tcPr>
          <w:p w14:paraId="387C6B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83237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987E97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E153EE5" w14:textId="77777777" w:rsidR="00464553" w:rsidRPr="006A02C3" w:rsidRDefault="00464553" w:rsidP="00C87C71">
            <w:pPr>
              <w:pStyle w:val="GDP1"/>
            </w:pPr>
            <w:r w:rsidRPr="006A02C3">
              <w:t>SUM từ bảng INVENTORY.AVAILABLE_QUANTITY</w:t>
            </w:r>
          </w:p>
        </w:tc>
      </w:tr>
      <w:tr w:rsidR="00B73CD4" w:rsidRPr="006A02C3" w14:paraId="79A92899" w14:textId="77777777" w:rsidTr="006D0B7A">
        <w:tc>
          <w:tcPr>
            <w:tcW w:w="828" w:type="dxa"/>
          </w:tcPr>
          <w:p w14:paraId="1CBBA4B2" w14:textId="77777777" w:rsidR="00B73CD4" w:rsidRPr="006A02C3" w:rsidRDefault="00B73CD4">
            <w:pPr>
              <w:pStyle w:val="TableData12"/>
              <w:numPr>
                <w:ilvl w:val="0"/>
                <w:numId w:val="21"/>
              </w:numPr>
              <w:spacing w:line="360" w:lineRule="auto"/>
              <w:rPr>
                <w:rFonts w:ascii="Times New Roman" w:hAnsi="Times New Roman"/>
                <w:sz w:val="24"/>
                <w:szCs w:val="24"/>
                <w:lang w:val="pt-BR"/>
              </w:rPr>
            </w:pPr>
          </w:p>
        </w:tc>
        <w:tc>
          <w:tcPr>
            <w:tcW w:w="2070" w:type="dxa"/>
          </w:tcPr>
          <w:p w14:paraId="65AA09A0" w14:textId="7CDEAC91" w:rsidR="00B73CD4" w:rsidRPr="006A02C3" w:rsidRDefault="00B73CD4" w:rsidP="00B73CD4">
            <w:pPr>
              <w:pStyle w:val="TableData12"/>
              <w:spacing w:line="360" w:lineRule="auto"/>
              <w:rPr>
                <w:rFonts w:ascii="Times New Roman" w:hAnsi="Times New Roman"/>
                <w:sz w:val="24"/>
                <w:szCs w:val="24"/>
              </w:rPr>
            </w:pPr>
            <w:r>
              <w:rPr>
                <w:rFonts w:ascii="Times New Roman" w:hAnsi="Times New Roman"/>
                <w:sz w:val="24"/>
                <w:szCs w:val="24"/>
              </w:rPr>
              <w:t>Tồn thực tế tổng</w:t>
            </w:r>
          </w:p>
        </w:tc>
        <w:tc>
          <w:tcPr>
            <w:tcW w:w="1800" w:type="dxa"/>
          </w:tcPr>
          <w:p w14:paraId="47401DAF" w14:textId="058F3ED3"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1BFA542" w14:textId="6369D9C6"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03390EC"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35172BC2" w14:textId="77777777" w:rsidR="00B73CD4" w:rsidRDefault="00B73CD4" w:rsidP="00C87C71">
            <w:pPr>
              <w:pStyle w:val="GDP1"/>
            </w:pPr>
            <w:r>
              <w:t xml:space="preserve">Chỉ hiện thị khi người dùng unchecked “Xem theo </w:t>
            </w:r>
            <w:r>
              <w:lastRenderedPageBreak/>
              <w:t>tồn kho lotdate”</w:t>
            </w:r>
          </w:p>
          <w:p w14:paraId="454B6D33" w14:textId="54F6876B" w:rsidR="00B73CD4" w:rsidRPr="006A02C3" w:rsidRDefault="00B73CD4" w:rsidP="00C87C71">
            <w:pPr>
              <w:pStyle w:val="GDP1"/>
            </w:pPr>
            <w:r>
              <w:t xml:space="preserve">Load </w:t>
            </w:r>
            <w:r w:rsidRPr="002E6398">
              <w:t>inventory.total_quantity</w:t>
            </w:r>
          </w:p>
        </w:tc>
      </w:tr>
      <w:tr w:rsidR="00B73CD4" w:rsidRPr="006A02C3" w14:paraId="7F6EC9CB" w14:textId="77777777" w:rsidTr="006D0B7A">
        <w:tc>
          <w:tcPr>
            <w:tcW w:w="828" w:type="dxa"/>
          </w:tcPr>
          <w:p w14:paraId="46DF1B58" w14:textId="77777777" w:rsidR="00B73CD4" w:rsidRPr="006A02C3" w:rsidRDefault="00B73CD4">
            <w:pPr>
              <w:pStyle w:val="TableData12"/>
              <w:numPr>
                <w:ilvl w:val="0"/>
                <w:numId w:val="21"/>
              </w:numPr>
              <w:spacing w:line="360" w:lineRule="auto"/>
              <w:rPr>
                <w:rFonts w:ascii="Times New Roman" w:hAnsi="Times New Roman"/>
                <w:sz w:val="24"/>
                <w:szCs w:val="24"/>
                <w:lang w:val="pt-BR"/>
              </w:rPr>
            </w:pPr>
          </w:p>
        </w:tc>
        <w:tc>
          <w:tcPr>
            <w:tcW w:w="2070" w:type="dxa"/>
          </w:tcPr>
          <w:p w14:paraId="7828D270" w14:textId="682BB560" w:rsidR="00B73CD4" w:rsidRPr="006A02C3" w:rsidRDefault="00B73CD4" w:rsidP="00B73CD4">
            <w:pPr>
              <w:pStyle w:val="TableData12"/>
              <w:spacing w:line="360" w:lineRule="auto"/>
              <w:rPr>
                <w:rFonts w:ascii="Times New Roman" w:hAnsi="Times New Roman"/>
                <w:sz w:val="24"/>
                <w:szCs w:val="24"/>
              </w:rPr>
            </w:pPr>
            <w:r>
              <w:rPr>
                <w:rFonts w:ascii="Times New Roman" w:hAnsi="Times New Roman"/>
                <w:sz w:val="24"/>
                <w:szCs w:val="24"/>
              </w:rPr>
              <w:t>Tồn khả dụng tổng</w:t>
            </w:r>
          </w:p>
        </w:tc>
        <w:tc>
          <w:tcPr>
            <w:tcW w:w="1800" w:type="dxa"/>
          </w:tcPr>
          <w:p w14:paraId="511DF9DD" w14:textId="6FDA20C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60771C6" w14:textId="1E286AA1"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6A46E47"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30643A29" w14:textId="77777777" w:rsidR="00B73CD4" w:rsidRPr="00745F1D" w:rsidRDefault="00B73CD4" w:rsidP="00C87C71">
            <w:pPr>
              <w:pStyle w:val="GDP1"/>
            </w:pPr>
            <w:r>
              <w:t>Chỉ hiện thị khi người dùng unchecked “Xem theo tồn kho lotdate”</w:t>
            </w:r>
          </w:p>
          <w:p w14:paraId="4D278038" w14:textId="1017F1A4" w:rsidR="00B73CD4" w:rsidRPr="006A02C3" w:rsidRDefault="00B73CD4" w:rsidP="00C87C71">
            <w:pPr>
              <w:pStyle w:val="GDP1"/>
            </w:pPr>
            <w:r>
              <w:t xml:space="preserve">Load </w:t>
            </w:r>
            <w:r w:rsidRPr="002E6398">
              <w:t>inventory.total_available_quantity</w:t>
            </w:r>
          </w:p>
        </w:tc>
      </w:tr>
      <w:tr w:rsidR="00B73CD4" w:rsidRPr="006A02C3" w14:paraId="02A48062" w14:textId="77777777" w:rsidTr="006D0B7A">
        <w:tc>
          <w:tcPr>
            <w:tcW w:w="828" w:type="dxa"/>
          </w:tcPr>
          <w:p w14:paraId="541FFDFD" w14:textId="77777777" w:rsidR="00B73CD4" w:rsidRPr="00946B6F" w:rsidRDefault="00B73CD4">
            <w:pPr>
              <w:pStyle w:val="TableData12"/>
              <w:numPr>
                <w:ilvl w:val="0"/>
                <w:numId w:val="21"/>
              </w:numPr>
              <w:spacing w:line="360" w:lineRule="auto"/>
              <w:rPr>
                <w:rFonts w:ascii="Times New Roman" w:hAnsi="Times New Roman"/>
                <w:sz w:val="24"/>
                <w:szCs w:val="24"/>
              </w:rPr>
            </w:pPr>
          </w:p>
        </w:tc>
        <w:tc>
          <w:tcPr>
            <w:tcW w:w="2070" w:type="dxa"/>
          </w:tcPr>
          <w:p w14:paraId="6A5FBE94" w14:textId="0D0386D0" w:rsidR="00B73CD4" w:rsidRPr="00293A0F" w:rsidRDefault="00B73CD4" w:rsidP="00B73CD4">
            <w:pPr>
              <w:pStyle w:val="TableData12"/>
              <w:spacing w:line="360" w:lineRule="auto"/>
              <w:rPr>
                <w:rFonts w:ascii="Times New Roman" w:hAnsi="Times New Roman"/>
                <w:sz w:val="24"/>
                <w:szCs w:val="24"/>
              </w:rPr>
            </w:pPr>
            <w:r w:rsidRPr="00293A0F">
              <w:rPr>
                <w:rFonts w:ascii="Times New Roman" w:hAnsi="Times New Roman"/>
                <w:sz w:val="24"/>
                <w:szCs w:val="24"/>
              </w:rPr>
              <w:t>Chênh lệch tồn thực tế</w:t>
            </w:r>
          </w:p>
        </w:tc>
        <w:tc>
          <w:tcPr>
            <w:tcW w:w="1800" w:type="dxa"/>
          </w:tcPr>
          <w:p w14:paraId="761F34A4" w14:textId="5B579E92"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633619B" w14:textId="4B6B2C0B"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C342BB0"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2132D3DC" w14:textId="77777777" w:rsidR="00B73CD4" w:rsidRPr="00745F1D" w:rsidRDefault="00B73CD4" w:rsidP="00C87C71">
            <w:pPr>
              <w:pStyle w:val="GDP1"/>
            </w:pPr>
            <w:r>
              <w:t>Chỉ hiện thị khi người dùng unchecked “Xem theo tồn kho lotdate</w:t>
            </w:r>
            <w:r w:rsidRPr="002E6398">
              <w:rPr>
                <w:bCs/>
              </w:rPr>
              <w:t xml:space="preserve"> </w:t>
            </w:r>
          </w:p>
          <w:p w14:paraId="187CB124" w14:textId="35F66B20" w:rsidR="00B73CD4" w:rsidRPr="006A02C3" w:rsidRDefault="00B73CD4" w:rsidP="00C87C71">
            <w:pPr>
              <w:pStyle w:val="GDP1"/>
            </w:pPr>
            <w:r w:rsidRPr="002E6398">
              <w:t>= inventory.available_quantity - inventory.total_available_quantity</w:t>
            </w:r>
          </w:p>
        </w:tc>
      </w:tr>
      <w:tr w:rsidR="00B73CD4" w:rsidRPr="006A02C3" w14:paraId="15A01B4D" w14:textId="77777777" w:rsidTr="006D0B7A">
        <w:tc>
          <w:tcPr>
            <w:tcW w:w="828" w:type="dxa"/>
          </w:tcPr>
          <w:p w14:paraId="1E60E053" w14:textId="77777777" w:rsidR="00B73CD4" w:rsidRPr="006A02C3" w:rsidRDefault="00B73CD4">
            <w:pPr>
              <w:pStyle w:val="TableData12"/>
              <w:numPr>
                <w:ilvl w:val="0"/>
                <w:numId w:val="21"/>
              </w:numPr>
              <w:spacing w:line="360" w:lineRule="auto"/>
              <w:rPr>
                <w:rFonts w:ascii="Times New Roman" w:hAnsi="Times New Roman"/>
                <w:sz w:val="24"/>
                <w:szCs w:val="24"/>
                <w:lang w:val="pt-BR"/>
              </w:rPr>
            </w:pPr>
          </w:p>
        </w:tc>
        <w:tc>
          <w:tcPr>
            <w:tcW w:w="2070" w:type="dxa"/>
          </w:tcPr>
          <w:p w14:paraId="058A8C40" w14:textId="40121C3E" w:rsidR="00B73CD4" w:rsidRPr="008351C9" w:rsidRDefault="00B73CD4" w:rsidP="00B73CD4">
            <w:pPr>
              <w:pStyle w:val="TableData12"/>
              <w:spacing w:line="360" w:lineRule="auto"/>
              <w:rPr>
                <w:rFonts w:ascii="Times New Roman" w:hAnsi="Times New Roman"/>
                <w:sz w:val="24"/>
                <w:szCs w:val="24"/>
                <w:lang w:val="pt-BR"/>
              </w:rPr>
            </w:pPr>
            <w:r w:rsidRPr="002E6398">
              <w:rPr>
                <w:rFonts w:ascii="Times New Roman" w:hAnsi="Times New Roman"/>
                <w:sz w:val="24"/>
                <w:szCs w:val="24"/>
                <w:lang w:val="pt-BR"/>
              </w:rPr>
              <w:t>Chênh lệch tồn khả dụng</w:t>
            </w:r>
          </w:p>
        </w:tc>
        <w:tc>
          <w:tcPr>
            <w:tcW w:w="1800" w:type="dxa"/>
          </w:tcPr>
          <w:p w14:paraId="2F331A4A" w14:textId="11D25636"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68454B6" w14:textId="4D42075E"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DB29D10"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2FA848FE" w14:textId="77777777" w:rsidR="00B73CD4" w:rsidRPr="00745F1D" w:rsidRDefault="00B73CD4" w:rsidP="00C87C71">
            <w:pPr>
              <w:pStyle w:val="GDP1"/>
            </w:pPr>
            <w:r>
              <w:t>Chỉ hiện thị khi người dùng unchecked “Xem theo tồn kho lotdate</w:t>
            </w:r>
          </w:p>
          <w:p w14:paraId="38404B93" w14:textId="6604F8C9" w:rsidR="00B73CD4" w:rsidRPr="006A02C3" w:rsidRDefault="00B73CD4" w:rsidP="00C87C71">
            <w:pPr>
              <w:pStyle w:val="GDP1"/>
            </w:pPr>
            <w:r w:rsidRPr="004177C5">
              <w:t>= inventory.available_quantity - inventory.total_available_quantity</w:t>
            </w:r>
          </w:p>
        </w:tc>
      </w:tr>
      <w:tr w:rsidR="00B73CD4" w:rsidRPr="006A02C3" w14:paraId="5E127D77" w14:textId="77777777" w:rsidTr="006D0B7A">
        <w:tc>
          <w:tcPr>
            <w:tcW w:w="828" w:type="dxa"/>
          </w:tcPr>
          <w:p w14:paraId="3B4E2E58" w14:textId="77777777" w:rsidR="00B73CD4" w:rsidRPr="006A02C3" w:rsidRDefault="00B73CD4">
            <w:pPr>
              <w:pStyle w:val="TableData12"/>
              <w:numPr>
                <w:ilvl w:val="0"/>
                <w:numId w:val="21"/>
              </w:numPr>
              <w:spacing w:line="360" w:lineRule="auto"/>
              <w:rPr>
                <w:rFonts w:ascii="Times New Roman" w:hAnsi="Times New Roman"/>
                <w:sz w:val="24"/>
                <w:szCs w:val="24"/>
              </w:rPr>
            </w:pPr>
          </w:p>
        </w:tc>
        <w:tc>
          <w:tcPr>
            <w:tcW w:w="2070" w:type="dxa"/>
          </w:tcPr>
          <w:p w14:paraId="4154CB6C"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6D0CC5D3"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E0E1675"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D804213"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5C7395E3" w14:textId="77777777" w:rsidR="00B73CD4" w:rsidRPr="006A02C3" w:rsidRDefault="00B73CD4" w:rsidP="00C87C71">
            <w:pPr>
              <w:pStyle w:val="GDP1"/>
              <w:rPr>
                <w:lang w:val="vi-VN"/>
              </w:rPr>
            </w:pPr>
            <w:r w:rsidRPr="006A02C3">
              <w:t>Tổng giá trị các sản phẩm trong kho group by đơn vị</w:t>
            </w:r>
          </w:p>
          <w:p w14:paraId="594A0E23" w14:textId="77777777" w:rsidR="00B73CD4" w:rsidRPr="006A02C3" w:rsidRDefault="00B73CD4" w:rsidP="00C87C71">
            <w:pPr>
              <w:pStyle w:val="GDP1"/>
              <w:rPr>
                <w:lang w:val="vi-VN"/>
              </w:rPr>
            </w:pPr>
            <w:r w:rsidRPr="006A02C3">
              <w:rPr>
                <w:lang w:val="vi-VN"/>
              </w:rPr>
              <w:t>Giá trị SPn = Đơn giá SPn*Tồn kho thực tế SPn</w:t>
            </w:r>
          </w:p>
          <w:p w14:paraId="090D4B68" w14:textId="77777777" w:rsidR="00B73CD4" w:rsidRPr="006A02C3" w:rsidRDefault="00B73CD4" w:rsidP="00C87C71">
            <w:pPr>
              <w:pStyle w:val="GDP1"/>
            </w:pPr>
            <w:r w:rsidRPr="006A02C3">
              <w:rPr>
                <w:lang w:val="vi-VN"/>
              </w:rPr>
              <w:t xml:space="preserve">Đơn giá theo bảng giá bán mặc định của sản phẩm. </w:t>
            </w:r>
            <w:r w:rsidRPr="006A02C3">
              <w:t xml:space="preserve">Lấy từ bảng PRICE_ENTRY.PRICE where </w:t>
            </w:r>
            <w:r w:rsidRPr="006A02C3">
              <w:lastRenderedPageBreak/>
              <w:t>PRICE_ENTRY.PRICE_LIST_ID = PRICE_LIST.ID and PRICE_LIST.IS_DEFAULT = 1 and TYPE = ‘SELL’ and IS_ACTIVE =1</w:t>
            </w:r>
          </w:p>
        </w:tc>
      </w:tr>
      <w:tr w:rsidR="00B73CD4" w:rsidRPr="006A02C3" w14:paraId="43B07F5B" w14:textId="77777777" w:rsidTr="006D0B7A">
        <w:tc>
          <w:tcPr>
            <w:tcW w:w="828" w:type="dxa"/>
          </w:tcPr>
          <w:p w14:paraId="06643046" w14:textId="77777777" w:rsidR="00B73CD4" w:rsidRPr="006A02C3" w:rsidRDefault="00B73CD4">
            <w:pPr>
              <w:pStyle w:val="TableData12"/>
              <w:numPr>
                <w:ilvl w:val="0"/>
                <w:numId w:val="21"/>
              </w:numPr>
              <w:spacing w:line="360" w:lineRule="auto"/>
              <w:rPr>
                <w:rFonts w:ascii="Times New Roman" w:hAnsi="Times New Roman"/>
                <w:sz w:val="24"/>
                <w:szCs w:val="24"/>
              </w:rPr>
            </w:pPr>
          </w:p>
        </w:tc>
        <w:tc>
          <w:tcPr>
            <w:tcW w:w="2070" w:type="dxa"/>
          </w:tcPr>
          <w:p w14:paraId="4C9CB270"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Xem chi tiết</w:t>
            </w:r>
          </w:p>
        </w:tc>
        <w:tc>
          <w:tcPr>
            <w:tcW w:w="1800" w:type="dxa"/>
          </w:tcPr>
          <w:p w14:paraId="327657B1"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010EF573"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5EAEF94"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10F5E074" w14:textId="77777777" w:rsidR="00B73CD4" w:rsidRPr="006A02C3" w:rsidRDefault="00B73CD4" w:rsidP="00C87C71">
            <w:pPr>
              <w:pStyle w:val="GDP1"/>
            </w:pPr>
            <w:r w:rsidRPr="006A02C3">
              <w:t>Tooltip: Xem chi tiết</w:t>
            </w:r>
          </w:p>
        </w:tc>
      </w:tr>
    </w:tbl>
    <w:p w14:paraId="6512AF42" w14:textId="77777777" w:rsidR="00464553" w:rsidRPr="006A02C3" w:rsidRDefault="00464553" w:rsidP="00512E56">
      <w:pPr>
        <w:spacing w:line="360" w:lineRule="auto"/>
        <w:rPr>
          <w:lang w:eastAsia="ar-SA"/>
        </w:rPr>
      </w:pPr>
    </w:p>
    <w:p w14:paraId="18DA51B8" w14:textId="77777777" w:rsidR="00464553" w:rsidRPr="006A02C3" w:rsidRDefault="00464553" w:rsidP="00512E56">
      <w:pPr>
        <w:pStyle w:val="Heading6"/>
        <w:spacing w:line="360" w:lineRule="auto"/>
      </w:pPr>
      <w:r w:rsidRPr="006A02C3">
        <w:t>Theo Tổng tồn sản phẩm - cụm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52D805A4" w14:textId="77777777" w:rsidTr="006D0B7A">
        <w:trPr>
          <w:tblHeader/>
        </w:trPr>
        <w:tc>
          <w:tcPr>
            <w:tcW w:w="828" w:type="dxa"/>
            <w:shd w:val="pct5" w:color="auto" w:fill="FFFFFF"/>
          </w:tcPr>
          <w:p w14:paraId="0A7DB20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132444A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716ADA1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2B3E78C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16AB657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485F9E6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174BD285"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4ACB428A" w14:textId="77777777" w:rsidTr="006D0B7A">
        <w:tc>
          <w:tcPr>
            <w:tcW w:w="13676" w:type="dxa"/>
            <w:gridSpan w:val="6"/>
          </w:tcPr>
          <w:p w14:paraId="445D4F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2C75C5DC" w14:textId="77777777" w:rsidTr="006D0B7A">
        <w:tc>
          <w:tcPr>
            <w:tcW w:w="828" w:type="dxa"/>
          </w:tcPr>
          <w:p w14:paraId="72C48484"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781CBA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01347E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55EBF4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80D14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08D47CB4" w14:textId="77777777" w:rsidR="00464553" w:rsidRPr="006A02C3" w:rsidRDefault="00464553" w:rsidP="00C87C71">
            <w:pPr>
              <w:pStyle w:val="GDP1"/>
            </w:pPr>
            <w:r w:rsidRPr="006A02C3">
              <w:t>Tập giá trị: {Load danh sách đơn vị trạng thái Hoạt động thuộc phân quyền của user login – hiển thị theo cấu trúc cây}. Hiển thị [Mã – Tên đơn vị].</w:t>
            </w:r>
            <w:r w:rsidRPr="006A02C3">
              <w:rPr>
                <w:bCs/>
              </w:rPr>
              <w:t xml:space="preserve"> Bảng OPT_DIST_UNIT_REF join DIST_UNIT, lấy CODE -  NAME.</w:t>
            </w:r>
          </w:p>
          <w:p w14:paraId="5AC0AB3A"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1FC4E10E" w14:textId="77777777" w:rsidTr="006D0B7A">
        <w:tc>
          <w:tcPr>
            <w:tcW w:w="828" w:type="dxa"/>
          </w:tcPr>
          <w:p w14:paraId="3D345114"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1B1743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667370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5BA91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16ED9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4A6E9AF" w14:textId="77777777" w:rsidR="00464553" w:rsidRPr="006A02C3" w:rsidRDefault="00464553" w:rsidP="00C87C71">
            <w:pPr>
              <w:pStyle w:val="GDP1"/>
            </w:pPr>
            <w:r w:rsidRPr="006A02C3">
              <w:t>Tập giá trị {Load danh sách cụm kho trạng thái Hoạt động thuộc đơn vị đang chọn}</w:t>
            </w:r>
          </w:p>
          <w:p w14:paraId="725FD8B4" w14:textId="77777777" w:rsidR="00464553" w:rsidRPr="006A02C3" w:rsidRDefault="00464553" w:rsidP="00C87C71">
            <w:pPr>
              <w:pStyle w:val="GDP1"/>
            </w:pPr>
            <w:r w:rsidRPr="006A02C3">
              <w:t>Hiển thị Mã - Tên cụm kho. Sort theo Mã cụm kho ASC</w:t>
            </w:r>
          </w:p>
          <w:p w14:paraId="62097470" w14:textId="77777777" w:rsidR="00464553" w:rsidRPr="006A02C3" w:rsidRDefault="00464553" w:rsidP="00C87C71">
            <w:pPr>
              <w:pStyle w:val="GDP1"/>
            </w:pPr>
            <w:r w:rsidRPr="006A02C3">
              <w:t>Load từ bảng WAREHOUSE_GROUP.CODE - NAME where IS_ACTIVE = 1 and DIST_UNIT_ID = ?</w:t>
            </w:r>
          </w:p>
        </w:tc>
      </w:tr>
      <w:tr w:rsidR="00464553" w:rsidRPr="006A02C3" w14:paraId="42F3F162" w14:textId="77777777" w:rsidTr="006D0B7A">
        <w:tc>
          <w:tcPr>
            <w:tcW w:w="828" w:type="dxa"/>
          </w:tcPr>
          <w:p w14:paraId="5EFA8CEF"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4CFD852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34EA7C0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2A484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C7D68D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22CD21C" w14:textId="77777777" w:rsidR="00464553" w:rsidRPr="006A02C3" w:rsidRDefault="00464553" w:rsidP="00C87C71">
            <w:pPr>
              <w:pStyle w:val="GDP1"/>
            </w:pPr>
            <w:r w:rsidRPr="006A02C3">
              <w:t>Chỉ enable sau khi chọn giá trị cho cbx Cụm kho</w:t>
            </w:r>
          </w:p>
          <w:p w14:paraId="5C853E42" w14:textId="77777777" w:rsidR="00464553" w:rsidRPr="006A02C3" w:rsidRDefault="00464553" w:rsidP="00C87C71">
            <w:pPr>
              <w:pStyle w:val="GDP1"/>
            </w:pPr>
            <w:r w:rsidRPr="006A02C3">
              <w:t>Tập giá trị {Load danh sách kho trạng thái Hoạt động thuộc cụm kho đang chọn}</w:t>
            </w:r>
          </w:p>
          <w:p w14:paraId="7EB24BC1" w14:textId="77777777" w:rsidR="00464553" w:rsidRPr="006A02C3" w:rsidRDefault="00464553" w:rsidP="00C87C71">
            <w:pPr>
              <w:pStyle w:val="GDP1"/>
            </w:pPr>
            <w:r w:rsidRPr="006A02C3">
              <w:t>Hiển thị Mã - Tên kho. Sort theo Mã kho ASC</w:t>
            </w:r>
          </w:p>
          <w:p w14:paraId="19112CE4" w14:textId="77777777" w:rsidR="00464553" w:rsidRPr="006A02C3" w:rsidRDefault="00464553" w:rsidP="00C87C71">
            <w:pPr>
              <w:pStyle w:val="GDP1"/>
            </w:pPr>
            <w:r w:rsidRPr="006A02C3">
              <w:t>Load từ bảng WAREHOUSE.CODE - NAME where IS_ACTIVE = 1 and WAREHOUSE_GROUP_ID = ?</w:t>
            </w:r>
          </w:p>
        </w:tc>
      </w:tr>
      <w:tr w:rsidR="00464553" w:rsidRPr="006A02C3" w14:paraId="679926B6" w14:textId="77777777" w:rsidTr="006D0B7A">
        <w:tc>
          <w:tcPr>
            <w:tcW w:w="828" w:type="dxa"/>
          </w:tcPr>
          <w:p w14:paraId="23800C2D"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025FF0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Cách xem</w:t>
            </w:r>
          </w:p>
        </w:tc>
        <w:tc>
          <w:tcPr>
            <w:tcW w:w="1800" w:type="dxa"/>
          </w:tcPr>
          <w:p w14:paraId="3597ED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08208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77AED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tồn sản phẩm – đơn vị chọn]</w:t>
            </w:r>
          </w:p>
        </w:tc>
        <w:tc>
          <w:tcPr>
            <w:tcW w:w="5850" w:type="dxa"/>
          </w:tcPr>
          <w:p w14:paraId="01F261BD" w14:textId="77777777" w:rsidR="00464553" w:rsidRPr="006A02C3" w:rsidRDefault="00464553" w:rsidP="00C87C71">
            <w:pPr>
              <w:pStyle w:val="GDP1"/>
            </w:pPr>
            <w:r w:rsidRPr="006A02C3">
              <w:t xml:space="preserve">Tập giá trị: </w:t>
            </w:r>
          </w:p>
          <w:p w14:paraId="4A9C308E" w14:textId="77777777" w:rsidR="00464553" w:rsidRPr="006A02C3" w:rsidRDefault="00464553" w:rsidP="00C87C71">
            <w:pPr>
              <w:pStyle w:val="GDP2"/>
            </w:pPr>
            <w:r w:rsidRPr="006A02C3">
              <w:t>Tổng tồn sản phẩm – đơn vị chọn</w:t>
            </w:r>
          </w:p>
          <w:p w14:paraId="64FF8776" w14:textId="77777777" w:rsidR="00464553" w:rsidRPr="006A02C3" w:rsidRDefault="00464553" w:rsidP="00C87C71">
            <w:pPr>
              <w:pStyle w:val="GDP2"/>
            </w:pPr>
            <w:r w:rsidRPr="006A02C3">
              <w:t xml:space="preserve">Tổng tồn sản phẩm – cụm kho </w:t>
            </w:r>
          </w:p>
          <w:p w14:paraId="39FC9C79" w14:textId="77777777" w:rsidR="00464553" w:rsidRPr="006A02C3" w:rsidRDefault="00464553" w:rsidP="00C87C71">
            <w:pPr>
              <w:pStyle w:val="GDP2"/>
            </w:pPr>
            <w:r w:rsidRPr="006A02C3">
              <w:t>Tổng tồn sản phẩm – kho</w:t>
            </w:r>
          </w:p>
          <w:p w14:paraId="2B0BA94C" w14:textId="77777777" w:rsidR="00464553" w:rsidRPr="006A02C3" w:rsidRDefault="00464553" w:rsidP="00C87C71">
            <w:pPr>
              <w:pStyle w:val="GDP2"/>
            </w:pPr>
            <w:r w:rsidRPr="006A02C3">
              <w:lastRenderedPageBreak/>
              <w:t>Tổng tồn biến thể (SKUs) – đơn vị chọn</w:t>
            </w:r>
          </w:p>
          <w:p w14:paraId="796A8C31" w14:textId="77777777" w:rsidR="00464553" w:rsidRPr="006A02C3" w:rsidRDefault="00464553" w:rsidP="00C87C71">
            <w:pPr>
              <w:pStyle w:val="GDP2"/>
            </w:pPr>
            <w:r w:rsidRPr="006A02C3">
              <w:t xml:space="preserve">Tổng tồn biến thể (SKUs) – cụm kho </w:t>
            </w:r>
          </w:p>
          <w:p w14:paraId="07912DDD" w14:textId="77777777" w:rsidR="00464553" w:rsidRPr="006A02C3" w:rsidRDefault="00464553" w:rsidP="00C87C71">
            <w:pPr>
              <w:pStyle w:val="GDP2"/>
            </w:pPr>
            <w:r w:rsidRPr="006A02C3">
              <w:t>Tổng tồn biến thể (SKUs) – kho</w:t>
            </w:r>
          </w:p>
        </w:tc>
      </w:tr>
      <w:tr w:rsidR="00464553" w:rsidRPr="006A02C3" w14:paraId="65375677" w14:textId="77777777" w:rsidTr="006D0B7A">
        <w:tc>
          <w:tcPr>
            <w:tcW w:w="828" w:type="dxa"/>
          </w:tcPr>
          <w:p w14:paraId="796F137E"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354BC0E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w:t>
            </w:r>
          </w:p>
        </w:tc>
        <w:tc>
          <w:tcPr>
            <w:tcW w:w="1800" w:type="dxa"/>
          </w:tcPr>
          <w:p w14:paraId="36337E8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708A1E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DCE0C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4C16D39" w14:textId="77777777" w:rsidR="00464553" w:rsidRPr="006A02C3" w:rsidRDefault="00464553" w:rsidP="00C87C71">
            <w:pPr>
              <w:pStyle w:val="GDP1"/>
            </w:pPr>
            <w:r w:rsidRPr="006A02C3">
              <w:t>Tập giá trị {Load danh mục sản phẩm – theo cấu trúc cây}. Hiển thị [Mã – Tên danh mục]</w:t>
            </w:r>
          </w:p>
          <w:p w14:paraId="6B8819DE" w14:textId="77777777" w:rsidR="00464553" w:rsidRPr="006A02C3" w:rsidRDefault="00464553" w:rsidP="00C87C71">
            <w:pPr>
              <w:pStyle w:val="GDP1"/>
            </w:pPr>
            <w:r w:rsidRPr="006A02C3">
              <w:t>Load từ bảng PRODUCT_CATEGORY.CODE - NAME</w:t>
            </w:r>
          </w:p>
          <w:p w14:paraId="5F5544A5" w14:textId="77777777" w:rsidR="00464553" w:rsidRPr="006A02C3" w:rsidRDefault="00464553" w:rsidP="00C87C71">
            <w:pPr>
              <w:pStyle w:val="GDP1"/>
            </w:pPr>
            <w:r w:rsidRPr="006A02C3">
              <w:t xml:space="preserve">Tham khảo chức năng Quản lý sản phẩm &gt; Điều kiện tìm kiếm &gt; cbx Danh mục </w:t>
            </w:r>
          </w:p>
        </w:tc>
      </w:tr>
      <w:tr w:rsidR="00464553" w:rsidRPr="006A02C3" w14:paraId="59112A2C" w14:textId="77777777" w:rsidTr="006D0B7A">
        <w:tc>
          <w:tcPr>
            <w:tcW w:w="828" w:type="dxa"/>
          </w:tcPr>
          <w:p w14:paraId="16FCFBFC"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025BA3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109B4A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307C454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A7B99D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2C92158" w14:textId="77777777" w:rsidR="00464553" w:rsidRPr="006A02C3" w:rsidRDefault="00464553" w:rsidP="00C87C71">
            <w:pPr>
              <w:pStyle w:val="GDP1"/>
            </w:pPr>
            <w:r w:rsidRPr="006A02C3">
              <w:t>Hint text: Nhập mã/ tên sản phẩm</w:t>
            </w:r>
          </w:p>
        </w:tc>
      </w:tr>
      <w:tr w:rsidR="00464553" w:rsidRPr="006A02C3" w14:paraId="477DF4CB" w14:textId="77777777" w:rsidTr="006D0B7A">
        <w:tc>
          <w:tcPr>
            <w:tcW w:w="13676" w:type="dxa"/>
            <w:gridSpan w:val="6"/>
          </w:tcPr>
          <w:p w14:paraId="028BC7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37F444B8" w14:textId="77777777" w:rsidTr="006D0B7A">
        <w:tc>
          <w:tcPr>
            <w:tcW w:w="828" w:type="dxa"/>
          </w:tcPr>
          <w:p w14:paraId="4624F55A"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12E553D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tồn kho theo lotdate</w:t>
            </w:r>
          </w:p>
        </w:tc>
        <w:tc>
          <w:tcPr>
            <w:tcW w:w="1800" w:type="dxa"/>
          </w:tcPr>
          <w:p w14:paraId="02CF1A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Checkbox </w:t>
            </w:r>
          </w:p>
        </w:tc>
        <w:tc>
          <w:tcPr>
            <w:tcW w:w="1598" w:type="dxa"/>
          </w:tcPr>
          <w:p w14:paraId="5E4327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15A9F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1C9FC278" w14:textId="77777777" w:rsidR="00464553" w:rsidRPr="006A02C3" w:rsidRDefault="00464553" w:rsidP="00C87C71">
            <w:pPr>
              <w:pStyle w:val="GDP1"/>
            </w:pPr>
          </w:p>
        </w:tc>
      </w:tr>
      <w:tr w:rsidR="00464553" w:rsidRPr="006A02C3" w14:paraId="6988AAB5" w14:textId="77777777" w:rsidTr="006D0B7A">
        <w:tc>
          <w:tcPr>
            <w:tcW w:w="828" w:type="dxa"/>
          </w:tcPr>
          <w:p w14:paraId="30FD197E"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78C7B7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Số lot</w:t>
            </w:r>
          </w:p>
        </w:tc>
        <w:tc>
          <w:tcPr>
            <w:tcW w:w="1800" w:type="dxa"/>
          </w:tcPr>
          <w:p w14:paraId="20DDB3C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744683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034830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9930DE4" w14:textId="77777777" w:rsidR="00464553" w:rsidRPr="006A02C3" w:rsidRDefault="00464553" w:rsidP="00C87C71">
            <w:pPr>
              <w:pStyle w:val="GDP1"/>
            </w:pPr>
            <w:r w:rsidRPr="006A02C3">
              <w:t>Chỉ enable khi tick chọn checkbox Xem tồn kho theo lotdate</w:t>
            </w:r>
          </w:p>
        </w:tc>
      </w:tr>
      <w:tr w:rsidR="00464553" w:rsidRPr="006A02C3" w14:paraId="3EB19BE3" w14:textId="77777777" w:rsidTr="006D0B7A">
        <w:tc>
          <w:tcPr>
            <w:tcW w:w="828" w:type="dxa"/>
          </w:tcPr>
          <w:p w14:paraId="3B09DB83"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043710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hết hạn</w:t>
            </w:r>
          </w:p>
        </w:tc>
        <w:tc>
          <w:tcPr>
            <w:tcW w:w="1800" w:type="dxa"/>
          </w:tcPr>
          <w:p w14:paraId="4F8C44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Calendar</w:t>
            </w:r>
          </w:p>
        </w:tc>
        <w:tc>
          <w:tcPr>
            <w:tcW w:w="1598" w:type="dxa"/>
          </w:tcPr>
          <w:p w14:paraId="53321B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46700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E9D96DE" w14:textId="77777777" w:rsidR="00464553" w:rsidRPr="006A02C3" w:rsidRDefault="00464553" w:rsidP="00C87C71">
            <w:pPr>
              <w:pStyle w:val="GDP1"/>
            </w:pPr>
            <w:r w:rsidRPr="006A02C3">
              <w:t>Chỉ enable khi tick chọn checkbox Xem tồn kho theo lotdate</w:t>
            </w:r>
          </w:p>
        </w:tc>
      </w:tr>
      <w:tr w:rsidR="0026214D" w:rsidRPr="006A02C3" w14:paraId="040F1A22" w14:textId="77777777" w:rsidTr="006D0B7A">
        <w:tc>
          <w:tcPr>
            <w:tcW w:w="828" w:type="dxa"/>
          </w:tcPr>
          <w:p w14:paraId="50A472FE"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4FDC4FD7" w14:textId="6CDCFB32"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Trạng thái lotdate</w:t>
            </w:r>
          </w:p>
        </w:tc>
        <w:tc>
          <w:tcPr>
            <w:tcW w:w="1800" w:type="dxa"/>
          </w:tcPr>
          <w:p w14:paraId="51EFD594" w14:textId="749D9251"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 xml:space="preserve">Combobox </w:t>
            </w:r>
          </w:p>
        </w:tc>
        <w:tc>
          <w:tcPr>
            <w:tcW w:w="1598" w:type="dxa"/>
          </w:tcPr>
          <w:p w14:paraId="78E16CDF" w14:textId="5C031B0B"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B1AAC9B" w14:textId="7E316B4E"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95CB16A" w14:textId="48EE8845" w:rsidR="0026214D" w:rsidRPr="006A02C3" w:rsidRDefault="0026214D" w:rsidP="00C87C71">
            <w:pPr>
              <w:pStyle w:val="GDP1"/>
            </w:pPr>
            <w:r w:rsidRPr="00B721D9">
              <w:t xml:space="preserve">Chỉ enable khi tick chọn checkbox Xem tồn kho </w:t>
            </w:r>
            <w:r w:rsidRPr="00B721D9">
              <w:lastRenderedPageBreak/>
              <w:t>theo lotdate</w:t>
            </w:r>
          </w:p>
        </w:tc>
      </w:tr>
      <w:tr w:rsidR="0026214D" w:rsidRPr="006A02C3" w14:paraId="2510EB6C" w14:textId="77777777" w:rsidTr="006D0B7A">
        <w:tc>
          <w:tcPr>
            <w:tcW w:w="828" w:type="dxa"/>
          </w:tcPr>
          <w:p w14:paraId="5C8F0151"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75326A12" w14:textId="01EE9F81"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2A1C3917" w14:textId="3A69C293"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 xml:space="preserve">Textbox </w:t>
            </w:r>
          </w:p>
        </w:tc>
        <w:tc>
          <w:tcPr>
            <w:tcW w:w="1598" w:type="dxa"/>
          </w:tcPr>
          <w:p w14:paraId="17C6E746" w14:textId="065A496A"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4A31995" w14:textId="50BF20FA"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01948F6" w14:textId="4F60FCDF" w:rsidR="0026214D" w:rsidRPr="006A02C3" w:rsidRDefault="0026214D" w:rsidP="00C87C71">
            <w:pPr>
              <w:pStyle w:val="GDP1"/>
            </w:pPr>
            <w:r w:rsidRPr="00B721D9">
              <w:t>Chỉ enable khi tick chọn checkbox Xem tồn kho theo lotdate</w:t>
            </w:r>
          </w:p>
        </w:tc>
      </w:tr>
      <w:tr w:rsidR="0026214D" w:rsidRPr="006A02C3" w14:paraId="0D0291E9" w14:textId="77777777" w:rsidTr="006D0B7A">
        <w:tc>
          <w:tcPr>
            <w:tcW w:w="828" w:type="dxa"/>
          </w:tcPr>
          <w:p w14:paraId="3EB63A1E"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6FE064E4"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0E8B706C"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1664A0CD"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D79897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A9BDF38" w14:textId="77777777" w:rsidR="0026214D" w:rsidRPr="006A02C3" w:rsidRDefault="0026214D" w:rsidP="00C87C71">
            <w:pPr>
              <w:pStyle w:val="GDP1"/>
            </w:pPr>
            <w:r w:rsidRPr="006A02C3">
              <w:t>Tập giá trị {Load danh sách loại sản phẩm}. Hiển thị [Mã – Tên loại sản phẩm]</w:t>
            </w:r>
          </w:p>
          <w:p w14:paraId="38CF2F47" w14:textId="77777777" w:rsidR="0026214D" w:rsidRPr="006A02C3" w:rsidRDefault="0026214D" w:rsidP="00C87C71">
            <w:pPr>
              <w:pStyle w:val="GDP1"/>
            </w:pPr>
            <w:r w:rsidRPr="006A02C3">
              <w:t>Load từ bảng PRODUCT_TYPE.CODE - NAME</w:t>
            </w:r>
          </w:p>
          <w:p w14:paraId="7F5578A7" w14:textId="77777777" w:rsidR="0026214D" w:rsidRPr="006A02C3" w:rsidRDefault="0026214D" w:rsidP="00C87C71">
            <w:pPr>
              <w:pStyle w:val="GDP1"/>
            </w:pPr>
            <w:r w:rsidRPr="006A02C3">
              <w:t xml:space="preserve">Tham khảo chức năng Quản lý sản phẩm &gt; Điều kiện tìm kiếm &gt; cbx Loại sản phẩm </w:t>
            </w:r>
          </w:p>
        </w:tc>
      </w:tr>
      <w:tr w:rsidR="0026214D" w:rsidRPr="006A02C3" w14:paraId="2E9BE57E" w14:textId="77777777" w:rsidTr="006D0B7A">
        <w:tc>
          <w:tcPr>
            <w:tcW w:w="828" w:type="dxa"/>
          </w:tcPr>
          <w:p w14:paraId="36A45935"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59FF1D9E"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2B202EA9"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CAAD154"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02D4561"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3CB671E" w14:textId="77777777" w:rsidR="0026214D" w:rsidRPr="006A02C3" w:rsidRDefault="0026214D" w:rsidP="00C87C71">
            <w:pPr>
              <w:pStyle w:val="GDP1"/>
            </w:pPr>
            <w:r w:rsidRPr="006A02C3">
              <w:t>Tập giá trị {Load danh mục đơn vị tính}. Hiển thị [Mã – Tên đơn vị tính]</w:t>
            </w:r>
          </w:p>
          <w:p w14:paraId="1D3FAB50" w14:textId="77777777" w:rsidR="0026214D" w:rsidRPr="006A02C3" w:rsidRDefault="0026214D" w:rsidP="00C87C71">
            <w:pPr>
              <w:pStyle w:val="GDP1"/>
            </w:pPr>
            <w:r w:rsidRPr="006A02C3">
              <w:t>Load từ bảng SYSTEM_PARAMETER_ENTRY.CODE - NAME where SYSTEM_PARAMETER_ID = ‘PRODUCT_UOM’</w:t>
            </w:r>
          </w:p>
        </w:tc>
      </w:tr>
      <w:tr w:rsidR="0026214D" w:rsidRPr="006A02C3" w14:paraId="09B4B433" w14:textId="77777777" w:rsidTr="006D0B7A">
        <w:tc>
          <w:tcPr>
            <w:tcW w:w="828" w:type="dxa"/>
          </w:tcPr>
          <w:p w14:paraId="2DBFECEA"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36F09431"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4671E4B5"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A5FC37B"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6DB0359"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B1C59FA" w14:textId="77777777" w:rsidR="0026214D" w:rsidRPr="006A02C3" w:rsidRDefault="0026214D" w:rsidP="00C87C71">
            <w:pPr>
              <w:pStyle w:val="GDP1"/>
            </w:pPr>
          </w:p>
        </w:tc>
      </w:tr>
      <w:tr w:rsidR="0026214D" w:rsidRPr="006A02C3" w14:paraId="2756B682" w14:textId="77777777" w:rsidTr="006D0B7A">
        <w:tc>
          <w:tcPr>
            <w:tcW w:w="828" w:type="dxa"/>
          </w:tcPr>
          <w:p w14:paraId="7471BD0D"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4A6E8239"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0C86B12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646127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93EF9AE"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FFD669F" w14:textId="77777777" w:rsidR="0026214D" w:rsidRPr="006A02C3" w:rsidRDefault="0026214D" w:rsidP="00C87C71">
            <w:pPr>
              <w:pStyle w:val="GDP1"/>
            </w:pPr>
          </w:p>
        </w:tc>
      </w:tr>
      <w:tr w:rsidR="0026214D" w:rsidRPr="006A02C3" w14:paraId="5EC82844" w14:textId="77777777" w:rsidTr="006D0B7A">
        <w:tc>
          <w:tcPr>
            <w:tcW w:w="828" w:type="dxa"/>
          </w:tcPr>
          <w:p w14:paraId="44A45D69"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70A06A38"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5517E7D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1125385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BEEF4F0"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9376FC7" w14:textId="77777777" w:rsidR="0026214D" w:rsidRPr="006A02C3" w:rsidRDefault="0026214D" w:rsidP="00C87C71">
            <w:pPr>
              <w:pStyle w:val="GDP1"/>
            </w:pPr>
          </w:p>
        </w:tc>
      </w:tr>
      <w:tr w:rsidR="0026214D" w:rsidRPr="006A02C3" w14:paraId="69970E8A" w14:textId="77777777" w:rsidTr="006D0B7A">
        <w:tc>
          <w:tcPr>
            <w:tcW w:w="13676" w:type="dxa"/>
            <w:gridSpan w:val="6"/>
          </w:tcPr>
          <w:p w14:paraId="3FBDA60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Danh sách tồn kho</w:t>
            </w:r>
          </w:p>
        </w:tc>
      </w:tr>
      <w:tr w:rsidR="0026214D" w:rsidRPr="006A02C3" w14:paraId="55702509" w14:textId="77777777" w:rsidTr="006D0B7A">
        <w:tc>
          <w:tcPr>
            <w:tcW w:w="13676" w:type="dxa"/>
            <w:gridSpan w:val="6"/>
          </w:tcPr>
          <w:p w14:paraId="6315C695"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26214D" w:rsidRPr="006A02C3" w14:paraId="232CBC99" w14:textId="77777777" w:rsidTr="006D0B7A">
        <w:tc>
          <w:tcPr>
            <w:tcW w:w="828" w:type="dxa"/>
          </w:tcPr>
          <w:p w14:paraId="4A499B1E"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04D0A75E"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53B16FF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921B7D0"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D95994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F261627" w14:textId="77777777" w:rsidR="0026214D" w:rsidRPr="006A02C3" w:rsidRDefault="0026214D" w:rsidP="00C87C71">
            <w:pPr>
              <w:pStyle w:val="GDP1"/>
            </w:pPr>
          </w:p>
        </w:tc>
      </w:tr>
      <w:tr w:rsidR="0026214D" w:rsidRPr="006A02C3" w14:paraId="174976F5" w14:textId="77777777" w:rsidTr="006D0B7A">
        <w:tc>
          <w:tcPr>
            <w:tcW w:w="13676" w:type="dxa"/>
            <w:gridSpan w:val="6"/>
          </w:tcPr>
          <w:p w14:paraId="064BF8C0"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2B9295F3" w14:textId="77777777" w:rsidR="0026214D" w:rsidRPr="006A02C3" w:rsidRDefault="0026214D" w:rsidP="00C87C71">
            <w:pPr>
              <w:pStyle w:val="GDP1"/>
            </w:pPr>
            <w:r w:rsidRPr="006A02C3">
              <w:t>Load danh sách sản phẩm tồn trong kho gom nhóm theo cụm kho</w:t>
            </w:r>
          </w:p>
          <w:p w14:paraId="318F4799" w14:textId="77777777" w:rsidR="0026214D" w:rsidRPr="006A02C3" w:rsidRDefault="0026214D" w:rsidP="00C87C71">
            <w:pPr>
              <w:pStyle w:val="GDP1"/>
            </w:pPr>
            <w:r w:rsidRPr="006A02C3">
              <w:t>Load dữ liệu từ bảng INVENTORY group by WAREHOUSE_GROUP_ID</w:t>
            </w:r>
          </w:p>
          <w:p w14:paraId="60BA7486" w14:textId="77777777" w:rsidR="0026214D" w:rsidRPr="006A02C3" w:rsidRDefault="0026214D" w:rsidP="00C87C71">
            <w:pPr>
              <w:pStyle w:val="GDP1"/>
            </w:pPr>
            <w:r w:rsidRPr="006A02C3">
              <w:t>Nếu xem tồn kho theo lotdate sẽ load dữ liệu từ bảng INVENTORY_LOT</w:t>
            </w:r>
          </w:p>
          <w:p w14:paraId="6C151E81" w14:textId="77777777" w:rsidR="0026214D" w:rsidRPr="006A02C3" w:rsidRDefault="0026214D" w:rsidP="00C87C71">
            <w:pPr>
              <w:pStyle w:val="GDP1"/>
            </w:pPr>
            <w:r w:rsidRPr="006A02C3">
              <w:t>Sort theo VISUAL_INDEX ASC của Sản phẩm, Mã sản phẩm ASC</w:t>
            </w:r>
          </w:p>
          <w:p w14:paraId="0140354D" w14:textId="77777777" w:rsidR="0026214D" w:rsidRPr="006A02C3" w:rsidRDefault="0026214D" w:rsidP="00C87C71">
            <w:pPr>
              <w:pStyle w:val="GDP1"/>
            </w:pPr>
            <w:r w:rsidRPr="006A02C3">
              <w:t>Phân trang theo quy định chung</w:t>
            </w:r>
          </w:p>
        </w:tc>
      </w:tr>
      <w:tr w:rsidR="0026214D" w:rsidRPr="006A02C3" w14:paraId="08EFCB38" w14:textId="77777777" w:rsidTr="006D0B7A">
        <w:tc>
          <w:tcPr>
            <w:tcW w:w="828" w:type="dxa"/>
          </w:tcPr>
          <w:p w14:paraId="78656061"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642F6A9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0A1973D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0D7D7CB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2260CC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Uncheck</w:t>
            </w:r>
          </w:p>
        </w:tc>
        <w:tc>
          <w:tcPr>
            <w:tcW w:w="5850" w:type="dxa"/>
          </w:tcPr>
          <w:p w14:paraId="28C55D7A" w14:textId="77777777" w:rsidR="0026214D" w:rsidRPr="006A02C3" w:rsidRDefault="0026214D" w:rsidP="00C87C71">
            <w:pPr>
              <w:pStyle w:val="GDP1"/>
            </w:pPr>
            <w:r w:rsidRPr="006A02C3">
              <w:t>CheckAll: xuất hiện trên Header</w:t>
            </w:r>
          </w:p>
          <w:p w14:paraId="369FDEB9" w14:textId="77777777" w:rsidR="0026214D" w:rsidRPr="006A02C3" w:rsidRDefault="0026214D" w:rsidP="00C87C71">
            <w:pPr>
              <w:pStyle w:val="GDP1"/>
            </w:pPr>
            <w:r w:rsidRPr="006A02C3">
              <w:t>CheckRow: xuất hiện trên từng Row</w:t>
            </w:r>
          </w:p>
          <w:p w14:paraId="2E302B09" w14:textId="77777777" w:rsidR="0026214D" w:rsidRPr="006A02C3" w:rsidRDefault="0026214D" w:rsidP="00C87C71">
            <w:pPr>
              <w:pStyle w:val="GDP1"/>
            </w:pPr>
            <w:r w:rsidRPr="006A02C3">
              <w:t>Tick/ Bỏ tick CheckAll: tất cả CheckRow đang hiển thị trên grid sẽ được check/ uncheck</w:t>
            </w:r>
          </w:p>
        </w:tc>
      </w:tr>
      <w:tr w:rsidR="0026214D" w:rsidRPr="006A02C3" w14:paraId="4B2B9F6E" w14:textId="77777777" w:rsidTr="006D0B7A">
        <w:tc>
          <w:tcPr>
            <w:tcW w:w="828" w:type="dxa"/>
          </w:tcPr>
          <w:p w14:paraId="7253D9BD"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15D522EC"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2CA9639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95D957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63C676D"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26588F0D" w14:textId="77777777" w:rsidR="0026214D" w:rsidRPr="006A02C3" w:rsidRDefault="0026214D" w:rsidP="00C87C71">
            <w:pPr>
              <w:pStyle w:val="GDP1"/>
            </w:pPr>
            <w:r w:rsidRPr="006A02C3">
              <w:t>Mã – Tên đơn vị</w:t>
            </w:r>
          </w:p>
          <w:p w14:paraId="2E74A005" w14:textId="77777777" w:rsidR="0026214D" w:rsidRPr="006A02C3" w:rsidRDefault="0026214D" w:rsidP="00C87C71">
            <w:pPr>
              <w:pStyle w:val="GDP1"/>
            </w:pPr>
            <w:r w:rsidRPr="006A02C3">
              <w:t>Lấy từ bảng INVENTORY.DIST_UNIT_ID join qua DIST_UNIT lấy NODE.CODE – NODE.NAME</w:t>
            </w:r>
          </w:p>
        </w:tc>
      </w:tr>
      <w:tr w:rsidR="0026214D" w:rsidRPr="006A02C3" w14:paraId="2D98F9B6" w14:textId="77777777" w:rsidTr="006D0B7A">
        <w:tc>
          <w:tcPr>
            <w:tcW w:w="828" w:type="dxa"/>
          </w:tcPr>
          <w:p w14:paraId="639020F7"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2B4D940D"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5A3574E9"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FD305B4"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D8EBC47"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17D9F398" w14:textId="77777777" w:rsidR="0026214D" w:rsidRPr="006A02C3" w:rsidRDefault="0026214D" w:rsidP="00C87C71">
            <w:pPr>
              <w:pStyle w:val="GDP1"/>
            </w:pPr>
            <w:r w:rsidRPr="006A02C3">
              <w:t>Mã – Tên cụm kho</w:t>
            </w:r>
          </w:p>
          <w:p w14:paraId="1F62D52E" w14:textId="77777777" w:rsidR="0026214D" w:rsidRPr="006A02C3" w:rsidRDefault="0026214D" w:rsidP="00C87C71">
            <w:pPr>
              <w:pStyle w:val="GDP1"/>
            </w:pPr>
            <w:r w:rsidRPr="006A02C3">
              <w:lastRenderedPageBreak/>
              <w:t>Lấy từ bảng INVENTORY.WAREHOUSE_ID join qua WAREHOUSE lấy WAREHOUSE_GROUP_ID</w:t>
            </w:r>
          </w:p>
        </w:tc>
      </w:tr>
      <w:tr w:rsidR="0026214D" w:rsidRPr="006A02C3" w14:paraId="1362E30D" w14:textId="77777777" w:rsidTr="006D0B7A">
        <w:tc>
          <w:tcPr>
            <w:tcW w:w="828" w:type="dxa"/>
          </w:tcPr>
          <w:p w14:paraId="60B09734"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71A588CB"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767DCAF4"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2DFF28B"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4689ABB"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6C04E8C6" w14:textId="77777777" w:rsidR="0026214D" w:rsidRPr="006A02C3" w:rsidRDefault="0026214D" w:rsidP="00C87C71">
            <w:pPr>
              <w:pStyle w:val="GDP1"/>
            </w:pPr>
            <w:r w:rsidRPr="006A02C3">
              <w:t>Lấy từ bảng PRODUCT.CODE where PRODUCT.ID = INVENTORY.PRODUCT_ID and PRODUCT.PARENT_ID is null</w:t>
            </w:r>
          </w:p>
        </w:tc>
      </w:tr>
      <w:tr w:rsidR="0026214D" w:rsidRPr="006A02C3" w14:paraId="1E836FE2" w14:textId="77777777" w:rsidTr="006D0B7A">
        <w:tc>
          <w:tcPr>
            <w:tcW w:w="828" w:type="dxa"/>
          </w:tcPr>
          <w:p w14:paraId="53AD2B95"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356DE65F"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542B8BEC"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5A3CC88"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7EA312F"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0E6D9F42" w14:textId="77777777" w:rsidR="0026214D" w:rsidRPr="006A02C3" w:rsidRDefault="0026214D" w:rsidP="00C87C71">
            <w:pPr>
              <w:pStyle w:val="GDP1"/>
            </w:pPr>
            <w:r w:rsidRPr="006A02C3">
              <w:t>Lấy từ bảng PRODUCT.NAME where PRODUCT.ID = INVENTORY.PRODUCT_ID and PRODUCT.PARENT_ID is null</w:t>
            </w:r>
          </w:p>
        </w:tc>
      </w:tr>
      <w:tr w:rsidR="0026214D" w:rsidRPr="006A02C3" w14:paraId="2915418F" w14:textId="77777777" w:rsidTr="006D0B7A">
        <w:tc>
          <w:tcPr>
            <w:tcW w:w="828" w:type="dxa"/>
          </w:tcPr>
          <w:p w14:paraId="336800D4"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37F482AF" w14:textId="77777777" w:rsidR="0026214D" w:rsidRPr="006A02C3" w:rsidRDefault="0026214D" w:rsidP="0026214D">
            <w:pPr>
              <w:pStyle w:val="TableData12"/>
              <w:spacing w:line="360" w:lineRule="auto"/>
              <w:rPr>
                <w:rFonts w:ascii="Times New Roman" w:hAnsi="Times New Roman"/>
                <w:sz w:val="24"/>
                <w:szCs w:val="24"/>
                <w:lang w:val="vi-VN"/>
              </w:rPr>
            </w:pPr>
            <w:r w:rsidRPr="006A02C3">
              <w:rPr>
                <w:rFonts w:ascii="Times New Roman" w:hAnsi="Times New Roman"/>
                <w:sz w:val="24"/>
                <w:szCs w:val="24"/>
              </w:rPr>
              <w:t>LOT</w:t>
            </w:r>
          </w:p>
        </w:tc>
        <w:tc>
          <w:tcPr>
            <w:tcW w:w="1800" w:type="dxa"/>
          </w:tcPr>
          <w:p w14:paraId="3A4639DC"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3266EEF"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47AA1A3" w14:textId="77777777" w:rsidR="0026214D" w:rsidRPr="006A02C3" w:rsidRDefault="0026214D" w:rsidP="0026214D">
            <w:pPr>
              <w:pStyle w:val="TableData12"/>
              <w:spacing w:line="360" w:lineRule="auto"/>
              <w:rPr>
                <w:rFonts w:ascii="Times New Roman" w:hAnsi="Times New Roman"/>
                <w:b/>
                <w:sz w:val="24"/>
                <w:szCs w:val="24"/>
              </w:rPr>
            </w:pPr>
          </w:p>
        </w:tc>
        <w:tc>
          <w:tcPr>
            <w:tcW w:w="5850" w:type="dxa"/>
          </w:tcPr>
          <w:p w14:paraId="4F97C9BF" w14:textId="77777777" w:rsidR="0026214D" w:rsidRPr="006A02C3" w:rsidRDefault="0026214D" w:rsidP="00C87C71">
            <w:pPr>
              <w:pStyle w:val="GDP1"/>
            </w:pPr>
            <w:r w:rsidRPr="006A02C3">
              <w:t>Chỉ xuất hiện nếu có tick chọn Xem tồn kho theo lotdate</w:t>
            </w:r>
          </w:p>
          <w:p w14:paraId="0D2394EF" w14:textId="77777777" w:rsidR="0026214D" w:rsidRPr="006A02C3" w:rsidRDefault="0026214D" w:rsidP="00C87C71">
            <w:pPr>
              <w:pStyle w:val="GDP1"/>
            </w:pPr>
            <w:r w:rsidRPr="006A02C3">
              <w:t>Lấy từ bảng INVENTORY_LOT.PRODUCT_LOT_ID. Join qua PRODUCT_LOT lấy LOT</w:t>
            </w:r>
          </w:p>
        </w:tc>
      </w:tr>
      <w:tr w:rsidR="0026214D" w:rsidRPr="006A02C3" w14:paraId="5005FD4C" w14:textId="77777777" w:rsidTr="006D0B7A">
        <w:tc>
          <w:tcPr>
            <w:tcW w:w="828" w:type="dxa"/>
          </w:tcPr>
          <w:p w14:paraId="2F80CF49"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7B9CF02B" w14:textId="77777777" w:rsidR="0026214D" w:rsidRPr="006A02C3" w:rsidRDefault="0026214D" w:rsidP="0026214D">
            <w:pPr>
              <w:pStyle w:val="TableData12"/>
              <w:spacing w:line="360" w:lineRule="auto"/>
              <w:rPr>
                <w:rFonts w:ascii="Times New Roman" w:hAnsi="Times New Roman"/>
                <w:sz w:val="24"/>
                <w:szCs w:val="24"/>
                <w:lang w:val="vi-VN"/>
              </w:rPr>
            </w:pPr>
            <w:r w:rsidRPr="006A02C3">
              <w:rPr>
                <w:rFonts w:ascii="Times New Roman" w:hAnsi="Times New Roman"/>
                <w:sz w:val="24"/>
                <w:szCs w:val="24"/>
              </w:rPr>
              <w:t>Ngày hết hạn</w:t>
            </w:r>
          </w:p>
        </w:tc>
        <w:tc>
          <w:tcPr>
            <w:tcW w:w="1800" w:type="dxa"/>
          </w:tcPr>
          <w:p w14:paraId="4EB69ADB"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E5F9980"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490AA74" w14:textId="77777777" w:rsidR="0026214D" w:rsidRPr="006A02C3" w:rsidRDefault="0026214D" w:rsidP="0026214D">
            <w:pPr>
              <w:pStyle w:val="TableData12"/>
              <w:spacing w:line="360" w:lineRule="auto"/>
              <w:rPr>
                <w:rFonts w:ascii="Times New Roman" w:hAnsi="Times New Roman"/>
                <w:b/>
                <w:sz w:val="24"/>
                <w:szCs w:val="24"/>
              </w:rPr>
            </w:pPr>
          </w:p>
        </w:tc>
        <w:tc>
          <w:tcPr>
            <w:tcW w:w="5850" w:type="dxa"/>
          </w:tcPr>
          <w:p w14:paraId="7CE7EDA4" w14:textId="77777777" w:rsidR="0026214D" w:rsidRPr="006A02C3" w:rsidRDefault="0026214D" w:rsidP="00C87C71">
            <w:pPr>
              <w:pStyle w:val="GDP1"/>
            </w:pPr>
            <w:r w:rsidRPr="006A02C3">
              <w:t>Chỉ xuất hiện nếu có tick chọn Xem tồn kho theo lotdate</w:t>
            </w:r>
          </w:p>
          <w:p w14:paraId="6894B40C" w14:textId="77777777" w:rsidR="0026214D" w:rsidRPr="006A02C3" w:rsidRDefault="0026214D" w:rsidP="00C87C71">
            <w:pPr>
              <w:pStyle w:val="GDP1"/>
            </w:pPr>
            <w:r w:rsidRPr="006A02C3">
              <w:t>Format: dd/mm/yyyy</w:t>
            </w:r>
          </w:p>
          <w:p w14:paraId="2BCC19C9" w14:textId="77777777" w:rsidR="0026214D" w:rsidRPr="006A02C3" w:rsidRDefault="0026214D" w:rsidP="00C87C71">
            <w:pPr>
              <w:pStyle w:val="GDP1"/>
            </w:pPr>
            <w:r w:rsidRPr="006A02C3">
              <w:t xml:space="preserve">Lấy từ bảng </w:t>
            </w:r>
            <w:r w:rsidRPr="006A02C3">
              <w:lastRenderedPageBreak/>
              <w:t>INVENTORY_LOT.PRODUCT_LOT_ID. Join qua PRODUCT_LOT lấy EXPIRE_DATE</w:t>
            </w:r>
          </w:p>
        </w:tc>
      </w:tr>
      <w:tr w:rsidR="0026214D" w:rsidRPr="006A02C3" w14:paraId="391B245B" w14:textId="77777777" w:rsidTr="006D0B7A">
        <w:tc>
          <w:tcPr>
            <w:tcW w:w="828" w:type="dxa"/>
          </w:tcPr>
          <w:p w14:paraId="10D33F2E"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132B70C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04922417"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57F36C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C64975B"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2A0F40AC" w14:textId="77777777" w:rsidR="0026214D" w:rsidRPr="006A02C3" w:rsidRDefault="0026214D" w:rsidP="00C87C71">
            <w:pPr>
              <w:pStyle w:val="GDP1"/>
              <w:rPr>
                <w:lang w:val="vi-VN"/>
              </w:rPr>
            </w:pPr>
            <w:r w:rsidRPr="006A02C3">
              <w:t>Đơn vị tính cơ bản của sản phẩm</w:t>
            </w:r>
          </w:p>
          <w:p w14:paraId="2630CC52" w14:textId="77777777" w:rsidR="0026214D" w:rsidRPr="006A02C3" w:rsidRDefault="0026214D" w:rsidP="00C87C71">
            <w:pPr>
              <w:pStyle w:val="GDP1"/>
            </w:pPr>
            <w:r w:rsidRPr="006A02C3">
              <w:t>Lấy từ bảng PRODUCT_UOM.TITLE where PRODUCT_UOM.PRODUCT.ID = INVENTORY. PRODUCT_ID and PRODUCT_UOM.IS_DEFAULT = 1</w:t>
            </w:r>
          </w:p>
        </w:tc>
      </w:tr>
      <w:tr w:rsidR="0026214D" w:rsidRPr="006A02C3" w14:paraId="510534AD" w14:textId="77777777" w:rsidTr="006D0B7A">
        <w:tc>
          <w:tcPr>
            <w:tcW w:w="828" w:type="dxa"/>
          </w:tcPr>
          <w:p w14:paraId="614E843C"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1C33CF1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Tồn kho thực tế</w:t>
            </w:r>
          </w:p>
        </w:tc>
        <w:tc>
          <w:tcPr>
            <w:tcW w:w="1800" w:type="dxa"/>
          </w:tcPr>
          <w:p w14:paraId="0A9C37F1"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61ACDD4"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D56F71C"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3C52D6BF" w14:textId="77777777" w:rsidR="0026214D" w:rsidRPr="006A02C3" w:rsidRDefault="0026214D" w:rsidP="00C87C71">
            <w:pPr>
              <w:pStyle w:val="GDP1"/>
            </w:pPr>
            <w:r w:rsidRPr="006A02C3">
              <w:t>SUM từ bảng INVENTORY.QUANTITY theo cụm kho</w:t>
            </w:r>
          </w:p>
        </w:tc>
      </w:tr>
      <w:tr w:rsidR="0026214D" w:rsidRPr="006A02C3" w14:paraId="10F203EE" w14:textId="77777777" w:rsidTr="006D0B7A">
        <w:tc>
          <w:tcPr>
            <w:tcW w:w="828" w:type="dxa"/>
          </w:tcPr>
          <w:p w14:paraId="4FC2C223" w14:textId="77777777" w:rsidR="0026214D" w:rsidRPr="006A02C3" w:rsidRDefault="0026214D">
            <w:pPr>
              <w:pStyle w:val="TableData12"/>
              <w:numPr>
                <w:ilvl w:val="0"/>
                <w:numId w:val="61"/>
              </w:numPr>
              <w:spacing w:line="360" w:lineRule="auto"/>
              <w:rPr>
                <w:rFonts w:ascii="Times New Roman" w:hAnsi="Times New Roman"/>
                <w:sz w:val="24"/>
                <w:szCs w:val="24"/>
              </w:rPr>
            </w:pPr>
          </w:p>
        </w:tc>
        <w:tc>
          <w:tcPr>
            <w:tcW w:w="2070" w:type="dxa"/>
          </w:tcPr>
          <w:p w14:paraId="7D9EAB20"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Tồn kho khả dụng</w:t>
            </w:r>
          </w:p>
        </w:tc>
        <w:tc>
          <w:tcPr>
            <w:tcW w:w="1800" w:type="dxa"/>
          </w:tcPr>
          <w:p w14:paraId="4B17F8D7"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1B220A7"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99B8A9F"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3F21DB97" w14:textId="77777777" w:rsidR="0026214D" w:rsidRPr="006A02C3" w:rsidRDefault="0026214D" w:rsidP="00C87C71">
            <w:pPr>
              <w:pStyle w:val="GDP1"/>
            </w:pPr>
            <w:r w:rsidRPr="006A02C3">
              <w:t>SUM từ bảng INVENTORY.AVAILABLE_QUANTITY theo cụm kho</w:t>
            </w:r>
          </w:p>
        </w:tc>
      </w:tr>
      <w:tr w:rsidR="00B73CD4" w:rsidRPr="006A02C3" w14:paraId="4F577D20" w14:textId="77777777" w:rsidTr="006D0B7A">
        <w:tc>
          <w:tcPr>
            <w:tcW w:w="828" w:type="dxa"/>
          </w:tcPr>
          <w:p w14:paraId="3929803E" w14:textId="77777777" w:rsidR="00B73CD4" w:rsidRPr="006A02C3" w:rsidRDefault="00B73CD4">
            <w:pPr>
              <w:pStyle w:val="TableData12"/>
              <w:numPr>
                <w:ilvl w:val="0"/>
                <w:numId w:val="61"/>
              </w:numPr>
              <w:spacing w:line="360" w:lineRule="auto"/>
              <w:rPr>
                <w:rFonts w:ascii="Times New Roman" w:hAnsi="Times New Roman"/>
                <w:sz w:val="24"/>
                <w:szCs w:val="24"/>
              </w:rPr>
            </w:pPr>
          </w:p>
        </w:tc>
        <w:tc>
          <w:tcPr>
            <w:tcW w:w="2070" w:type="dxa"/>
          </w:tcPr>
          <w:p w14:paraId="08299455" w14:textId="2692BE1A" w:rsidR="00B73CD4" w:rsidRPr="006A02C3" w:rsidRDefault="00B73CD4" w:rsidP="00B73CD4">
            <w:pPr>
              <w:pStyle w:val="TableData12"/>
              <w:spacing w:line="360" w:lineRule="auto"/>
              <w:rPr>
                <w:rFonts w:ascii="Times New Roman" w:hAnsi="Times New Roman"/>
                <w:sz w:val="24"/>
                <w:szCs w:val="24"/>
              </w:rPr>
            </w:pPr>
            <w:r>
              <w:rPr>
                <w:rFonts w:ascii="Times New Roman" w:hAnsi="Times New Roman"/>
                <w:sz w:val="24"/>
                <w:szCs w:val="24"/>
              </w:rPr>
              <w:t>Tồn thực tế tổng</w:t>
            </w:r>
          </w:p>
        </w:tc>
        <w:tc>
          <w:tcPr>
            <w:tcW w:w="1800" w:type="dxa"/>
          </w:tcPr>
          <w:p w14:paraId="3E2C3122" w14:textId="6693B0FA"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065BE4B" w14:textId="4AF9563D"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420E07"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5A6E3FD2" w14:textId="77777777" w:rsidR="00B73CD4" w:rsidRDefault="00B73CD4" w:rsidP="00C87C71">
            <w:pPr>
              <w:pStyle w:val="GDP1"/>
            </w:pPr>
            <w:r>
              <w:t>Chỉ hiện thị khi người dùng unchecked “Xem theo tồn kho lotdate”</w:t>
            </w:r>
          </w:p>
          <w:p w14:paraId="7320E0A8" w14:textId="52933713" w:rsidR="00B73CD4" w:rsidRPr="006A02C3" w:rsidRDefault="00B73CD4" w:rsidP="00C87C71">
            <w:pPr>
              <w:pStyle w:val="GDP1"/>
            </w:pPr>
            <w:r>
              <w:t xml:space="preserve">Load </w:t>
            </w:r>
            <w:r w:rsidRPr="002E6398">
              <w:t>inventory.total_quantity</w:t>
            </w:r>
          </w:p>
        </w:tc>
      </w:tr>
      <w:tr w:rsidR="00B73CD4" w:rsidRPr="006A02C3" w14:paraId="129318E4" w14:textId="77777777" w:rsidTr="006D0B7A">
        <w:tc>
          <w:tcPr>
            <w:tcW w:w="828" w:type="dxa"/>
          </w:tcPr>
          <w:p w14:paraId="108CECBC" w14:textId="77777777" w:rsidR="00B73CD4" w:rsidRPr="006A02C3" w:rsidRDefault="00B73CD4">
            <w:pPr>
              <w:pStyle w:val="TableData12"/>
              <w:numPr>
                <w:ilvl w:val="0"/>
                <w:numId w:val="61"/>
              </w:numPr>
              <w:spacing w:line="360" w:lineRule="auto"/>
              <w:rPr>
                <w:rFonts w:ascii="Times New Roman" w:hAnsi="Times New Roman"/>
                <w:sz w:val="24"/>
                <w:szCs w:val="24"/>
              </w:rPr>
            </w:pPr>
          </w:p>
        </w:tc>
        <w:tc>
          <w:tcPr>
            <w:tcW w:w="2070" w:type="dxa"/>
          </w:tcPr>
          <w:p w14:paraId="0962A285" w14:textId="74B4C14B" w:rsidR="00B73CD4" w:rsidRPr="006A02C3" w:rsidRDefault="00B73CD4" w:rsidP="00B73CD4">
            <w:pPr>
              <w:pStyle w:val="TableData12"/>
              <w:spacing w:line="360" w:lineRule="auto"/>
              <w:rPr>
                <w:rFonts w:ascii="Times New Roman" w:hAnsi="Times New Roman"/>
                <w:sz w:val="24"/>
                <w:szCs w:val="24"/>
              </w:rPr>
            </w:pPr>
            <w:r>
              <w:rPr>
                <w:rFonts w:ascii="Times New Roman" w:hAnsi="Times New Roman"/>
                <w:sz w:val="24"/>
                <w:szCs w:val="24"/>
              </w:rPr>
              <w:t>Tồn khả dụng tổng</w:t>
            </w:r>
          </w:p>
        </w:tc>
        <w:tc>
          <w:tcPr>
            <w:tcW w:w="1800" w:type="dxa"/>
          </w:tcPr>
          <w:p w14:paraId="280180F7" w14:textId="556861F1"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CBD437E" w14:textId="20823298"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3D328B7"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3DDBB51B" w14:textId="77777777" w:rsidR="00B73CD4" w:rsidRPr="00745F1D" w:rsidRDefault="00B73CD4" w:rsidP="00C87C71">
            <w:pPr>
              <w:pStyle w:val="GDP1"/>
            </w:pPr>
            <w:r>
              <w:t>Chỉ hiện thị khi người dùng unchecked “Xem theo tồn kho lotdate”</w:t>
            </w:r>
          </w:p>
          <w:p w14:paraId="36CDDC8F" w14:textId="30BF9604" w:rsidR="00B73CD4" w:rsidRPr="006A02C3" w:rsidRDefault="00B73CD4" w:rsidP="00C87C71">
            <w:pPr>
              <w:pStyle w:val="GDP1"/>
            </w:pPr>
            <w:r>
              <w:t xml:space="preserve">Load </w:t>
            </w:r>
            <w:r w:rsidRPr="002E6398">
              <w:t>inventory.total_available_quantity</w:t>
            </w:r>
          </w:p>
        </w:tc>
      </w:tr>
      <w:tr w:rsidR="00B73CD4" w:rsidRPr="006A02C3" w14:paraId="68677181" w14:textId="77777777" w:rsidTr="006D0B7A">
        <w:tc>
          <w:tcPr>
            <w:tcW w:w="828" w:type="dxa"/>
          </w:tcPr>
          <w:p w14:paraId="49034395" w14:textId="77777777" w:rsidR="00B73CD4" w:rsidRPr="006A02C3" w:rsidRDefault="00B73CD4">
            <w:pPr>
              <w:pStyle w:val="TableData12"/>
              <w:numPr>
                <w:ilvl w:val="0"/>
                <w:numId w:val="61"/>
              </w:numPr>
              <w:spacing w:line="360" w:lineRule="auto"/>
              <w:rPr>
                <w:rFonts w:ascii="Times New Roman" w:hAnsi="Times New Roman"/>
                <w:sz w:val="24"/>
                <w:szCs w:val="24"/>
              </w:rPr>
            </w:pPr>
          </w:p>
        </w:tc>
        <w:tc>
          <w:tcPr>
            <w:tcW w:w="2070" w:type="dxa"/>
          </w:tcPr>
          <w:p w14:paraId="1D44850C" w14:textId="40EADCB0" w:rsidR="00B73CD4" w:rsidRPr="006A02C3" w:rsidRDefault="00B73CD4" w:rsidP="00B73CD4">
            <w:pPr>
              <w:pStyle w:val="TableData12"/>
              <w:spacing w:line="360" w:lineRule="auto"/>
              <w:rPr>
                <w:rFonts w:ascii="Times New Roman" w:hAnsi="Times New Roman"/>
                <w:sz w:val="24"/>
                <w:szCs w:val="24"/>
              </w:rPr>
            </w:pPr>
            <w:r w:rsidRPr="00946B6F">
              <w:rPr>
                <w:rFonts w:ascii="Times New Roman" w:hAnsi="Times New Roman"/>
                <w:sz w:val="24"/>
                <w:szCs w:val="24"/>
              </w:rPr>
              <w:t>Chênh lệch tồn thực tế</w:t>
            </w:r>
          </w:p>
        </w:tc>
        <w:tc>
          <w:tcPr>
            <w:tcW w:w="1800" w:type="dxa"/>
          </w:tcPr>
          <w:p w14:paraId="68B0CFA2" w14:textId="0D211F7C"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21A757B" w14:textId="4AC19FD4"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C19E4A6"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011D624F" w14:textId="77777777" w:rsidR="00B73CD4" w:rsidRPr="00745F1D" w:rsidRDefault="00B73CD4" w:rsidP="00C87C71">
            <w:pPr>
              <w:pStyle w:val="GDP1"/>
            </w:pPr>
            <w:r>
              <w:t>Chỉ hiện thị khi người dùng unchecked “Xem theo tồn kho lotdate</w:t>
            </w:r>
            <w:r w:rsidRPr="002E6398">
              <w:rPr>
                <w:bCs/>
              </w:rPr>
              <w:t xml:space="preserve"> </w:t>
            </w:r>
          </w:p>
          <w:p w14:paraId="78657C88" w14:textId="5F511F74" w:rsidR="00B73CD4" w:rsidRPr="006A02C3" w:rsidRDefault="00B73CD4" w:rsidP="00C87C71">
            <w:pPr>
              <w:pStyle w:val="GDP1"/>
            </w:pPr>
            <w:r w:rsidRPr="002E6398">
              <w:t>= inventory.available_quantity - inventory.total_available_quantity</w:t>
            </w:r>
          </w:p>
        </w:tc>
      </w:tr>
      <w:tr w:rsidR="00B73CD4" w:rsidRPr="006A02C3" w14:paraId="35F9153B" w14:textId="77777777" w:rsidTr="006D0B7A">
        <w:tc>
          <w:tcPr>
            <w:tcW w:w="828" w:type="dxa"/>
          </w:tcPr>
          <w:p w14:paraId="59860F3A" w14:textId="77777777" w:rsidR="00B73CD4" w:rsidRPr="006A02C3" w:rsidRDefault="00B73CD4">
            <w:pPr>
              <w:pStyle w:val="TableData12"/>
              <w:numPr>
                <w:ilvl w:val="0"/>
                <w:numId w:val="61"/>
              </w:numPr>
              <w:spacing w:line="360" w:lineRule="auto"/>
              <w:rPr>
                <w:rFonts w:ascii="Times New Roman" w:hAnsi="Times New Roman"/>
                <w:sz w:val="24"/>
                <w:szCs w:val="24"/>
              </w:rPr>
            </w:pPr>
          </w:p>
        </w:tc>
        <w:tc>
          <w:tcPr>
            <w:tcW w:w="2070" w:type="dxa"/>
          </w:tcPr>
          <w:p w14:paraId="070317FD" w14:textId="46308C2B" w:rsidR="00B73CD4" w:rsidRPr="006A02C3" w:rsidRDefault="00B73CD4" w:rsidP="00B73CD4">
            <w:pPr>
              <w:pStyle w:val="TableData12"/>
              <w:spacing w:line="360" w:lineRule="auto"/>
              <w:rPr>
                <w:rFonts w:ascii="Times New Roman" w:hAnsi="Times New Roman"/>
                <w:sz w:val="24"/>
                <w:szCs w:val="24"/>
              </w:rPr>
            </w:pPr>
            <w:r w:rsidRPr="00946B6F">
              <w:rPr>
                <w:rFonts w:ascii="Times New Roman" w:hAnsi="Times New Roman"/>
                <w:sz w:val="24"/>
                <w:szCs w:val="24"/>
              </w:rPr>
              <w:t>Chênh lệch tồn khả dụng</w:t>
            </w:r>
          </w:p>
        </w:tc>
        <w:tc>
          <w:tcPr>
            <w:tcW w:w="1800" w:type="dxa"/>
          </w:tcPr>
          <w:p w14:paraId="1CBBF850" w14:textId="4F7E298F"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231DFC3" w14:textId="360D27EB"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E623FB6"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31C13B76" w14:textId="77777777" w:rsidR="00B73CD4" w:rsidRPr="00745F1D" w:rsidRDefault="00B73CD4" w:rsidP="00C87C71">
            <w:pPr>
              <w:pStyle w:val="GDP1"/>
            </w:pPr>
            <w:r>
              <w:t>Chỉ hiện thị khi người dùng unchecked “Xem theo tồn kho lotdate</w:t>
            </w:r>
          </w:p>
          <w:p w14:paraId="1A331D55" w14:textId="5D12F695" w:rsidR="00B73CD4" w:rsidRPr="006A02C3" w:rsidRDefault="00B73CD4" w:rsidP="00C87C71">
            <w:pPr>
              <w:pStyle w:val="GDP1"/>
            </w:pPr>
            <w:r w:rsidRPr="004177C5">
              <w:t>= inventory.available_quantity - inventory.total_available_quantity</w:t>
            </w:r>
          </w:p>
        </w:tc>
      </w:tr>
      <w:tr w:rsidR="00B73CD4" w:rsidRPr="006A02C3" w14:paraId="33183FFC" w14:textId="77777777" w:rsidTr="006D0B7A">
        <w:tc>
          <w:tcPr>
            <w:tcW w:w="828" w:type="dxa"/>
          </w:tcPr>
          <w:p w14:paraId="2F8D6D4C" w14:textId="77777777" w:rsidR="00B73CD4" w:rsidRPr="006A02C3" w:rsidRDefault="00B73CD4">
            <w:pPr>
              <w:pStyle w:val="TableData12"/>
              <w:numPr>
                <w:ilvl w:val="0"/>
                <w:numId w:val="61"/>
              </w:numPr>
              <w:spacing w:line="360" w:lineRule="auto"/>
              <w:rPr>
                <w:rFonts w:ascii="Times New Roman" w:hAnsi="Times New Roman"/>
                <w:sz w:val="24"/>
                <w:szCs w:val="24"/>
              </w:rPr>
            </w:pPr>
          </w:p>
        </w:tc>
        <w:tc>
          <w:tcPr>
            <w:tcW w:w="2070" w:type="dxa"/>
          </w:tcPr>
          <w:p w14:paraId="5FA6BA0D"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1A3C5C77"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8B40F9C"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EC786FF"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5792CEBC" w14:textId="77777777" w:rsidR="00B73CD4" w:rsidRPr="006A02C3" w:rsidRDefault="00B73CD4" w:rsidP="00C87C71">
            <w:pPr>
              <w:pStyle w:val="GDP1"/>
              <w:rPr>
                <w:lang w:val="vi-VN"/>
              </w:rPr>
            </w:pPr>
            <w:r w:rsidRPr="006A02C3">
              <w:t>Tổng giá trị các sản phẩm trong kho group by cụm kho</w:t>
            </w:r>
          </w:p>
          <w:p w14:paraId="3611E3EE" w14:textId="77777777" w:rsidR="00B73CD4" w:rsidRPr="006A02C3" w:rsidRDefault="00B73CD4" w:rsidP="00C87C71">
            <w:pPr>
              <w:pStyle w:val="GDP1"/>
              <w:rPr>
                <w:lang w:val="vi-VN"/>
              </w:rPr>
            </w:pPr>
            <w:r w:rsidRPr="006A02C3">
              <w:rPr>
                <w:lang w:val="vi-VN"/>
              </w:rPr>
              <w:t>Giá trị SPn = Đơn giá SPn*Tồn kho thực tế SPn</w:t>
            </w:r>
          </w:p>
          <w:p w14:paraId="6761EEEF" w14:textId="77777777" w:rsidR="00B73CD4" w:rsidRPr="006A02C3" w:rsidRDefault="00B73CD4" w:rsidP="00C87C71">
            <w:pPr>
              <w:pStyle w:val="GDP1"/>
            </w:pPr>
            <w:r w:rsidRPr="006A02C3">
              <w:rPr>
                <w:lang w:val="vi-VN"/>
              </w:rPr>
              <w:t xml:space="preserve">Đơn giá theo bảng giá bán mặc định của sản phẩm. </w:t>
            </w:r>
            <w:r w:rsidRPr="006A02C3">
              <w:t>Lấy từ bảng PRICE_ENTRY.PRICE where PRICE_ENTRY.PRICE_LIST_ID = PRICE_LIST.ID and PRICE_LIST.IS_DEFAULT = 1 and TYPE = ‘SELL’</w:t>
            </w:r>
          </w:p>
        </w:tc>
      </w:tr>
      <w:tr w:rsidR="00B73CD4" w:rsidRPr="006A02C3" w14:paraId="09DE151A" w14:textId="77777777" w:rsidTr="006D0B7A">
        <w:tc>
          <w:tcPr>
            <w:tcW w:w="828" w:type="dxa"/>
          </w:tcPr>
          <w:p w14:paraId="445B755F" w14:textId="77777777" w:rsidR="00B73CD4" w:rsidRPr="006A02C3" w:rsidRDefault="00B73CD4">
            <w:pPr>
              <w:pStyle w:val="TableData12"/>
              <w:numPr>
                <w:ilvl w:val="0"/>
                <w:numId w:val="61"/>
              </w:numPr>
              <w:spacing w:line="360" w:lineRule="auto"/>
              <w:rPr>
                <w:rFonts w:ascii="Times New Roman" w:hAnsi="Times New Roman"/>
                <w:sz w:val="24"/>
                <w:szCs w:val="24"/>
              </w:rPr>
            </w:pPr>
          </w:p>
        </w:tc>
        <w:tc>
          <w:tcPr>
            <w:tcW w:w="2070" w:type="dxa"/>
          </w:tcPr>
          <w:p w14:paraId="03B29AA7"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Xem chi tiết</w:t>
            </w:r>
          </w:p>
        </w:tc>
        <w:tc>
          <w:tcPr>
            <w:tcW w:w="1800" w:type="dxa"/>
          </w:tcPr>
          <w:p w14:paraId="75E3A3AD"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390B07BA" w14:textId="77777777" w:rsidR="00B73CD4" w:rsidRPr="006A02C3" w:rsidRDefault="00B73CD4" w:rsidP="00B73CD4">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734495A" w14:textId="77777777" w:rsidR="00B73CD4" w:rsidRPr="006A02C3" w:rsidRDefault="00B73CD4" w:rsidP="00B73CD4">
            <w:pPr>
              <w:pStyle w:val="TableData12"/>
              <w:spacing w:line="360" w:lineRule="auto"/>
              <w:rPr>
                <w:rFonts w:ascii="Times New Roman" w:hAnsi="Times New Roman"/>
                <w:sz w:val="24"/>
                <w:szCs w:val="24"/>
              </w:rPr>
            </w:pPr>
          </w:p>
        </w:tc>
        <w:tc>
          <w:tcPr>
            <w:tcW w:w="5850" w:type="dxa"/>
          </w:tcPr>
          <w:p w14:paraId="2BEEF948" w14:textId="77777777" w:rsidR="00B73CD4" w:rsidRPr="006A02C3" w:rsidRDefault="00B73CD4" w:rsidP="00C87C71">
            <w:pPr>
              <w:pStyle w:val="GDP1"/>
            </w:pPr>
            <w:r w:rsidRPr="006A02C3">
              <w:t>Tooltip: Xem chi tiết</w:t>
            </w:r>
          </w:p>
        </w:tc>
      </w:tr>
    </w:tbl>
    <w:p w14:paraId="27DC4709" w14:textId="77777777" w:rsidR="00464553" w:rsidRPr="006A02C3" w:rsidRDefault="00464553" w:rsidP="00512E56">
      <w:pPr>
        <w:spacing w:line="360" w:lineRule="auto"/>
        <w:rPr>
          <w:lang w:eastAsia="ar-SA"/>
        </w:rPr>
      </w:pPr>
    </w:p>
    <w:p w14:paraId="489DEDC6" w14:textId="77777777" w:rsidR="00464553" w:rsidRPr="006A02C3" w:rsidRDefault="00464553" w:rsidP="00512E56">
      <w:pPr>
        <w:pStyle w:val="Heading6"/>
        <w:spacing w:line="360" w:lineRule="auto"/>
      </w:pPr>
      <w:r w:rsidRPr="006A02C3">
        <w:lastRenderedPageBreak/>
        <w:t>Theo Tổng tồn sản phẩm -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CD5C704" w14:textId="77777777" w:rsidTr="006D0B7A">
        <w:trPr>
          <w:tblHeader/>
        </w:trPr>
        <w:tc>
          <w:tcPr>
            <w:tcW w:w="828" w:type="dxa"/>
            <w:shd w:val="pct5" w:color="auto" w:fill="FFFFFF"/>
          </w:tcPr>
          <w:p w14:paraId="6DB7A60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96990B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21E0C60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471980F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3876353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9E4478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35983FD6"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6B9AF9E7" w14:textId="77777777" w:rsidTr="006D0B7A">
        <w:tc>
          <w:tcPr>
            <w:tcW w:w="13676" w:type="dxa"/>
            <w:gridSpan w:val="6"/>
          </w:tcPr>
          <w:p w14:paraId="2040A8D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62B7177B" w14:textId="77777777" w:rsidTr="006D0B7A">
        <w:tc>
          <w:tcPr>
            <w:tcW w:w="828" w:type="dxa"/>
          </w:tcPr>
          <w:p w14:paraId="33720808" w14:textId="77777777" w:rsidR="00464553" w:rsidRPr="006A02C3" w:rsidRDefault="00464553">
            <w:pPr>
              <w:pStyle w:val="TableData12"/>
              <w:numPr>
                <w:ilvl w:val="0"/>
                <w:numId w:val="62"/>
              </w:numPr>
              <w:spacing w:line="360" w:lineRule="auto"/>
              <w:rPr>
                <w:rFonts w:ascii="Times New Roman" w:hAnsi="Times New Roman"/>
                <w:sz w:val="24"/>
                <w:szCs w:val="24"/>
              </w:rPr>
            </w:pPr>
          </w:p>
        </w:tc>
        <w:tc>
          <w:tcPr>
            <w:tcW w:w="2070" w:type="dxa"/>
          </w:tcPr>
          <w:p w14:paraId="38AAF1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10F21B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330CDF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FD731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4D9695EB" w14:textId="77777777" w:rsidR="00464553" w:rsidRPr="006A02C3" w:rsidRDefault="00464553" w:rsidP="00C87C71">
            <w:pPr>
              <w:pStyle w:val="GDP1"/>
            </w:pPr>
            <w:r w:rsidRPr="006A02C3">
              <w:t>Tập giá trị: {Load danh sách đơn vị trạng thái Hoạt động thuộc phân quyền của user login – hiển thị theo cấu trúc cây}. Hiển thị [Mã – Tên đơn vị]. theo cụm kho</w:t>
            </w:r>
          </w:p>
          <w:p w14:paraId="25024252"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072F6B1F" w14:textId="77777777" w:rsidTr="006D0B7A">
        <w:tc>
          <w:tcPr>
            <w:tcW w:w="828" w:type="dxa"/>
          </w:tcPr>
          <w:p w14:paraId="250CC5C4" w14:textId="77777777" w:rsidR="00464553" w:rsidRPr="006A02C3" w:rsidRDefault="00464553">
            <w:pPr>
              <w:pStyle w:val="TableData12"/>
              <w:numPr>
                <w:ilvl w:val="0"/>
                <w:numId w:val="62"/>
              </w:numPr>
              <w:spacing w:line="360" w:lineRule="auto"/>
              <w:rPr>
                <w:rFonts w:ascii="Times New Roman" w:hAnsi="Times New Roman"/>
                <w:sz w:val="24"/>
                <w:szCs w:val="24"/>
              </w:rPr>
            </w:pPr>
          </w:p>
        </w:tc>
        <w:tc>
          <w:tcPr>
            <w:tcW w:w="2070" w:type="dxa"/>
          </w:tcPr>
          <w:p w14:paraId="760BC2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3C27E71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61DA4A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E56F0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8540416" w14:textId="77777777" w:rsidR="00464553" w:rsidRPr="006A02C3" w:rsidRDefault="00464553" w:rsidP="00C87C71">
            <w:pPr>
              <w:pStyle w:val="GDP1"/>
            </w:pPr>
            <w:r w:rsidRPr="006A02C3">
              <w:t>Tập giá trị {Load danh sách cụm kho trạng thái Hoạt động thuộc đơn vị đang chọn}</w:t>
            </w:r>
          </w:p>
          <w:p w14:paraId="0A2D8754" w14:textId="77777777" w:rsidR="00464553" w:rsidRPr="006A02C3" w:rsidRDefault="00464553" w:rsidP="00C87C71">
            <w:pPr>
              <w:pStyle w:val="GDP1"/>
            </w:pPr>
            <w:r w:rsidRPr="006A02C3">
              <w:t>Hiển thị Mã - Tên cụm kho. Sort theo Mã cụm kho ASC</w:t>
            </w:r>
          </w:p>
          <w:p w14:paraId="0FAD51FF" w14:textId="77777777" w:rsidR="00464553" w:rsidRPr="006A02C3" w:rsidRDefault="00464553" w:rsidP="00C87C71">
            <w:pPr>
              <w:pStyle w:val="GDP1"/>
            </w:pPr>
            <w:r w:rsidRPr="006A02C3">
              <w:t>Load từ bảng WAREHOUSE_GROUP.CODE - NAME where IS_ACTIVE = 1 and DIST_UNIT_ID = ?</w:t>
            </w:r>
          </w:p>
        </w:tc>
      </w:tr>
      <w:tr w:rsidR="00464553" w:rsidRPr="006A02C3" w14:paraId="51C53486" w14:textId="77777777" w:rsidTr="006D0B7A">
        <w:tc>
          <w:tcPr>
            <w:tcW w:w="828" w:type="dxa"/>
          </w:tcPr>
          <w:p w14:paraId="412D42AD" w14:textId="77777777" w:rsidR="00464553" w:rsidRPr="006A02C3" w:rsidRDefault="00464553">
            <w:pPr>
              <w:pStyle w:val="TableData12"/>
              <w:numPr>
                <w:ilvl w:val="0"/>
                <w:numId w:val="62"/>
              </w:numPr>
              <w:spacing w:line="360" w:lineRule="auto"/>
              <w:rPr>
                <w:rFonts w:ascii="Times New Roman" w:hAnsi="Times New Roman"/>
                <w:sz w:val="24"/>
                <w:szCs w:val="24"/>
              </w:rPr>
            </w:pPr>
          </w:p>
        </w:tc>
        <w:tc>
          <w:tcPr>
            <w:tcW w:w="2070" w:type="dxa"/>
          </w:tcPr>
          <w:p w14:paraId="0063CC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0FA73D4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DE7B7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D86BD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516B28B" w14:textId="77777777" w:rsidR="00464553" w:rsidRPr="006A02C3" w:rsidRDefault="00464553" w:rsidP="00C87C71">
            <w:pPr>
              <w:pStyle w:val="GDP1"/>
            </w:pPr>
            <w:r w:rsidRPr="006A02C3">
              <w:t>Chỉ enable sau khi chọn giá trị cho cbx Cụm kho</w:t>
            </w:r>
          </w:p>
          <w:p w14:paraId="22CC28C2" w14:textId="77777777" w:rsidR="00464553" w:rsidRPr="006A02C3" w:rsidRDefault="00464553" w:rsidP="00C87C71">
            <w:pPr>
              <w:pStyle w:val="GDP1"/>
            </w:pPr>
            <w:r w:rsidRPr="006A02C3">
              <w:t xml:space="preserve">Tập giá trị {Load danh sách kho trạng thái Hoạt </w:t>
            </w:r>
            <w:r w:rsidRPr="006A02C3">
              <w:lastRenderedPageBreak/>
              <w:t>động thuộc cụm kho đang chọn}</w:t>
            </w:r>
          </w:p>
          <w:p w14:paraId="0D445F0A" w14:textId="77777777" w:rsidR="00464553" w:rsidRPr="006A02C3" w:rsidRDefault="00464553" w:rsidP="00C87C71">
            <w:pPr>
              <w:pStyle w:val="GDP1"/>
            </w:pPr>
            <w:r w:rsidRPr="006A02C3">
              <w:t>Hiển thị Mã - Tên kho. Sort theo Mã kho ASC</w:t>
            </w:r>
          </w:p>
          <w:p w14:paraId="12FEBDD4" w14:textId="77777777" w:rsidR="00464553" w:rsidRPr="006A02C3" w:rsidRDefault="00464553" w:rsidP="00C87C71">
            <w:pPr>
              <w:pStyle w:val="GDP1"/>
            </w:pPr>
            <w:r w:rsidRPr="006A02C3">
              <w:t>Load từ bảng WAREHOUSE.CODE - NAME where IS_ACTIVE = 1 and WAREHOUSE_GROUP_ID = ?</w:t>
            </w:r>
          </w:p>
        </w:tc>
      </w:tr>
      <w:tr w:rsidR="00464553" w:rsidRPr="006A02C3" w14:paraId="1C6859D8" w14:textId="77777777" w:rsidTr="006D0B7A">
        <w:tc>
          <w:tcPr>
            <w:tcW w:w="828" w:type="dxa"/>
          </w:tcPr>
          <w:p w14:paraId="157CCF99" w14:textId="77777777" w:rsidR="00464553" w:rsidRPr="006A02C3" w:rsidRDefault="00464553">
            <w:pPr>
              <w:pStyle w:val="TableData12"/>
              <w:numPr>
                <w:ilvl w:val="0"/>
                <w:numId w:val="62"/>
              </w:numPr>
              <w:spacing w:line="360" w:lineRule="auto"/>
              <w:rPr>
                <w:rFonts w:ascii="Times New Roman" w:hAnsi="Times New Roman"/>
                <w:sz w:val="24"/>
                <w:szCs w:val="24"/>
              </w:rPr>
            </w:pPr>
          </w:p>
        </w:tc>
        <w:tc>
          <w:tcPr>
            <w:tcW w:w="2070" w:type="dxa"/>
          </w:tcPr>
          <w:p w14:paraId="7034EF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Cách xem</w:t>
            </w:r>
          </w:p>
        </w:tc>
        <w:tc>
          <w:tcPr>
            <w:tcW w:w="1800" w:type="dxa"/>
          </w:tcPr>
          <w:p w14:paraId="39C2E69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51408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C94A0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tồn sản phẩm – đơn vị chọn]</w:t>
            </w:r>
          </w:p>
        </w:tc>
        <w:tc>
          <w:tcPr>
            <w:tcW w:w="5850" w:type="dxa"/>
          </w:tcPr>
          <w:p w14:paraId="1CE32891" w14:textId="77777777" w:rsidR="00464553" w:rsidRPr="006A02C3" w:rsidRDefault="00464553" w:rsidP="00C87C71">
            <w:pPr>
              <w:pStyle w:val="GDP1"/>
            </w:pPr>
            <w:r w:rsidRPr="006A02C3">
              <w:t xml:space="preserve">Tập giá trị: </w:t>
            </w:r>
          </w:p>
          <w:p w14:paraId="519801B1" w14:textId="77777777" w:rsidR="00464553" w:rsidRPr="006A02C3" w:rsidRDefault="00464553" w:rsidP="00C87C71">
            <w:pPr>
              <w:pStyle w:val="GDP2"/>
            </w:pPr>
            <w:r w:rsidRPr="006A02C3">
              <w:t>Tổng tồn sản phẩm – đơn vị chọn</w:t>
            </w:r>
          </w:p>
          <w:p w14:paraId="4F85B3EC" w14:textId="77777777" w:rsidR="00464553" w:rsidRPr="006A02C3" w:rsidRDefault="00464553" w:rsidP="00C87C71">
            <w:pPr>
              <w:pStyle w:val="GDP2"/>
            </w:pPr>
            <w:r w:rsidRPr="006A02C3">
              <w:t xml:space="preserve">Tổng tồn sản phẩm – cụm kho </w:t>
            </w:r>
          </w:p>
          <w:p w14:paraId="57544FA8" w14:textId="77777777" w:rsidR="00464553" w:rsidRPr="006A02C3" w:rsidRDefault="00464553" w:rsidP="00C87C71">
            <w:pPr>
              <w:pStyle w:val="GDP2"/>
            </w:pPr>
            <w:r w:rsidRPr="006A02C3">
              <w:t>Tổng tồn sản phẩm – kho</w:t>
            </w:r>
          </w:p>
          <w:p w14:paraId="5880C196" w14:textId="77777777" w:rsidR="00464553" w:rsidRPr="006A02C3" w:rsidRDefault="00464553" w:rsidP="00C87C71">
            <w:pPr>
              <w:pStyle w:val="GDP2"/>
            </w:pPr>
            <w:r w:rsidRPr="006A02C3">
              <w:t>Tổng tồn biến thể (SKUs) – đơn vị chọn</w:t>
            </w:r>
          </w:p>
          <w:p w14:paraId="5E8F845D" w14:textId="77777777" w:rsidR="00464553" w:rsidRPr="006A02C3" w:rsidRDefault="00464553" w:rsidP="00C87C71">
            <w:pPr>
              <w:pStyle w:val="GDP2"/>
            </w:pPr>
            <w:r w:rsidRPr="006A02C3">
              <w:t xml:space="preserve">Tổng tồn biến thể (SKUs) – cụm kho </w:t>
            </w:r>
          </w:p>
          <w:p w14:paraId="42D5BAB4" w14:textId="77777777" w:rsidR="00464553" w:rsidRPr="006A02C3" w:rsidRDefault="00464553" w:rsidP="00C87C71">
            <w:pPr>
              <w:pStyle w:val="GDP2"/>
            </w:pPr>
            <w:r w:rsidRPr="006A02C3">
              <w:t>Tổng tồn biến thể (SKUs) – kho</w:t>
            </w:r>
          </w:p>
        </w:tc>
      </w:tr>
      <w:tr w:rsidR="00464553" w:rsidRPr="006A02C3" w14:paraId="277A6239" w14:textId="77777777" w:rsidTr="006D0B7A">
        <w:tc>
          <w:tcPr>
            <w:tcW w:w="828" w:type="dxa"/>
          </w:tcPr>
          <w:p w14:paraId="6A4B6DC3" w14:textId="77777777" w:rsidR="00464553" w:rsidRPr="006A02C3" w:rsidRDefault="00464553">
            <w:pPr>
              <w:pStyle w:val="TableData12"/>
              <w:numPr>
                <w:ilvl w:val="0"/>
                <w:numId w:val="62"/>
              </w:numPr>
              <w:spacing w:line="360" w:lineRule="auto"/>
              <w:rPr>
                <w:rFonts w:ascii="Times New Roman" w:hAnsi="Times New Roman"/>
                <w:sz w:val="24"/>
                <w:szCs w:val="24"/>
              </w:rPr>
            </w:pPr>
          </w:p>
        </w:tc>
        <w:tc>
          <w:tcPr>
            <w:tcW w:w="2070" w:type="dxa"/>
          </w:tcPr>
          <w:p w14:paraId="6ABEB7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w:t>
            </w:r>
          </w:p>
        </w:tc>
        <w:tc>
          <w:tcPr>
            <w:tcW w:w="1800" w:type="dxa"/>
          </w:tcPr>
          <w:p w14:paraId="319EAE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2FA9D0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0BB46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B99C388" w14:textId="77777777" w:rsidR="00464553" w:rsidRPr="006A02C3" w:rsidRDefault="00464553" w:rsidP="00C87C71">
            <w:pPr>
              <w:pStyle w:val="GDP1"/>
            </w:pPr>
            <w:r w:rsidRPr="006A02C3">
              <w:t>Tập giá trị {Load danh mục sản phẩm – theo cấu trúc cây}. Hiển thị [Mã – Tên danh mục]</w:t>
            </w:r>
          </w:p>
          <w:p w14:paraId="64EF03EF" w14:textId="77777777" w:rsidR="00464553" w:rsidRPr="006A02C3" w:rsidRDefault="00464553" w:rsidP="00C87C71">
            <w:pPr>
              <w:pStyle w:val="GDP1"/>
            </w:pPr>
            <w:r w:rsidRPr="006A02C3">
              <w:t>Load từ bảng PRODUCT_CATEGORY.CODE - NAME</w:t>
            </w:r>
          </w:p>
          <w:p w14:paraId="4076C543" w14:textId="77777777" w:rsidR="00464553" w:rsidRPr="006A02C3" w:rsidRDefault="00464553" w:rsidP="00C87C71">
            <w:pPr>
              <w:pStyle w:val="GDP1"/>
            </w:pPr>
            <w:r w:rsidRPr="006A02C3">
              <w:t xml:space="preserve">Tham khảo chức năng Quản lý sản phẩm &gt; Điều kiện tìm kiếm &gt; cbx Danh mục </w:t>
            </w:r>
          </w:p>
        </w:tc>
      </w:tr>
      <w:tr w:rsidR="00464553" w:rsidRPr="006A02C3" w14:paraId="27A716A3" w14:textId="77777777" w:rsidTr="006D0B7A">
        <w:tc>
          <w:tcPr>
            <w:tcW w:w="828" w:type="dxa"/>
          </w:tcPr>
          <w:p w14:paraId="1D16F81B" w14:textId="77777777" w:rsidR="00464553" w:rsidRPr="006A02C3" w:rsidRDefault="00464553">
            <w:pPr>
              <w:pStyle w:val="TableData12"/>
              <w:numPr>
                <w:ilvl w:val="0"/>
                <w:numId w:val="62"/>
              </w:numPr>
              <w:spacing w:line="360" w:lineRule="auto"/>
              <w:rPr>
                <w:rFonts w:ascii="Times New Roman" w:hAnsi="Times New Roman"/>
                <w:sz w:val="24"/>
                <w:szCs w:val="24"/>
              </w:rPr>
            </w:pPr>
          </w:p>
        </w:tc>
        <w:tc>
          <w:tcPr>
            <w:tcW w:w="2070" w:type="dxa"/>
          </w:tcPr>
          <w:p w14:paraId="1538DD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419C32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203EA2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DFC19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B61F2A8" w14:textId="77777777" w:rsidR="00464553" w:rsidRPr="006A02C3" w:rsidRDefault="00464553" w:rsidP="00C87C71">
            <w:pPr>
              <w:pStyle w:val="GDP1"/>
            </w:pPr>
            <w:r w:rsidRPr="006A02C3">
              <w:t>Hint text: Nhập mã/ tên sản phẩm</w:t>
            </w:r>
          </w:p>
        </w:tc>
      </w:tr>
      <w:tr w:rsidR="00464553" w:rsidRPr="006A02C3" w14:paraId="63C0A7BA" w14:textId="77777777" w:rsidTr="006D0B7A">
        <w:tc>
          <w:tcPr>
            <w:tcW w:w="13676" w:type="dxa"/>
            <w:gridSpan w:val="6"/>
          </w:tcPr>
          <w:p w14:paraId="501C2B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0292CEF9" w14:textId="77777777" w:rsidTr="006D0B7A">
        <w:tc>
          <w:tcPr>
            <w:tcW w:w="828" w:type="dxa"/>
          </w:tcPr>
          <w:p w14:paraId="70EF780A" w14:textId="77777777" w:rsidR="00464553" w:rsidRPr="006A02C3" w:rsidRDefault="00464553">
            <w:pPr>
              <w:pStyle w:val="TableData12"/>
              <w:numPr>
                <w:ilvl w:val="0"/>
                <w:numId w:val="62"/>
              </w:numPr>
              <w:spacing w:line="360" w:lineRule="auto"/>
              <w:rPr>
                <w:rFonts w:ascii="Times New Roman" w:hAnsi="Times New Roman"/>
                <w:sz w:val="24"/>
                <w:szCs w:val="24"/>
              </w:rPr>
            </w:pPr>
          </w:p>
        </w:tc>
        <w:tc>
          <w:tcPr>
            <w:tcW w:w="2070" w:type="dxa"/>
          </w:tcPr>
          <w:p w14:paraId="2DDCFF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tồn kho theo lotdate</w:t>
            </w:r>
          </w:p>
        </w:tc>
        <w:tc>
          <w:tcPr>
            <w:tcW w:w="1800" w:type="dxa"/>
          </w:tcPr>
          <w:p w14:paraId="125347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Checkbox </w:t>
            </w:r>
          </w:p>
        </w:tc>
        <w:tc>
          <w:tcPr>
            <w:tcW w:w="1598" w:type="dxa"/>
          </w:tcPr>
          <w:p w14:paraId="1FF14EC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767F2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39BF7FB3" w14:textId="77777777" w:rsidR="00464553" w:rsidRPr="006A02C3" w:rsidRDefault="00464553" w:rsidP="00C87C71">
            <w:pPr>
              <w:pStyle w:val="GDP1"/>
            </w:pPr>
          </w:p>
        </w:tc>
      </w:tr>
      <w:tr w:rsidR="00464553" w:rsidRPr="006A02C3" w14:paraId="4C933806" w14:textId="77777777" w:rsidTr="006D0B7A">
        <w:tc>
          <w:tcPr>
            <w:tcW w:w="828" w:type="dxa"/>
          </w:tcPr>
          <w:p w14:paraId="551ACADF" w14:textId="77777777" w:rsidR="00464553" w:rsidRPr="006A02C3" w:rsidRDefault="00464553">
            <w:pPr>
              <w:pStyle w:val="TableData12"/>
              <w:numPr>
                <w:ilvl w:val="0"/>
                <w:numId w:val="62"/>
              </w:numPr>
              <w:spacing w:line="360" w:lineRule="auto"/>
              <w:rPr>
                <w:rFonts w:ascii="Times New Roman" w:hAnsi="Times New Roman"/>
                <w:sz w:val="24"/>
                <w:szCs w:val="24"/>
              </w:rPr>
            </w:pPr>
          </w:p>
        </w:tc>
        <w:tc>
          <w:tcPr>
            <w:tcW w:w="2070" w:type="dxa"/>
          </w:tcPr>
          <w:p w14:paraId="7FE5B17D" w14:textId="4F0E117C" w:rsidR="00464553" w:rsidRPr="006A02C3" w:rsidRDefault="0026214D" w:rsidP="00512E56">
            <w:pPr>
              <w:pStyle w:val="TableData12"/>
              <w:spacing w:line="360" w:lineRule="auto"/>
              <w:rPr>
                <w:rFonts w:ascii="Times New Roman" w:hAnsi="Times New Roman"/>
                <w:sz w:val="24"/>
                <w:szCs w:val="24"/>
              </w:rPr>
            </w:pPr>
            <w:r>
              <w:rPr>
                <w:rFonts w:ascii="Times New Roman" w:hAnsi="Times New Roman"/>
                <w:sz w:val="24"/>
                <w:szCs w:val="24"/>
              </w:rPr>
              <w:t>Mã lô</w:t>
            </w:r>
          </w:p>
        </w:tc>
        <w:tc>
          <w:tcPr>
            <w:tcW w:w="1800" w:type="dxa"/>
          </w:tcPr>
          <w:p w14:paraId="29D70F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3A7AB4E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07A26F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9354B36" w14:textId="77777777" w:rsidR="00464553" w:rsidRPr="006A02C3" w:rsidRDefault="00464553" w:rsidP="00C87C71">
            <w:pPr>
              <w:pStyle w:val="GDP1"/>
            </w:pPr>
            <w:r w:rsidRPr="006A02C3">
              <w:t>Chỉ enable khi tick chọn checkbox Xem tồn kho theo lotdate</w:t>
            </w:r>
          </w:p>
        </w:tc>
      </w:tr>
      <w:tr w:rsidR="00464553" w:rsidRPr="006A02C3" w14:paraId="22A67B3D" w14:textId="77777777" w:rsidTr="006D0B7A">
        <w:tc>
          <w:tcPr>
            <w:tcW w:w="828" w:type="dxa"/>
          </w:tcPr>
          <w:p w14:paraId="46D91D1D" w14:textId="77777777" w:rsidR="00464553" w:rsidRPr="006A02C3" w:rsidRDefault="00464553">
            <w:pPr>
              <w:pStyle w:val="TableData12"/>
              <w:numPr>
                <w:ilvl w:val="0"/>
                <w:numId w:val="62"/>
              </w:numPr>
              <w:spacing w:line="360" w:lineRule="auto"/>
              <w:rPr>
                <w:rFonts w:ascii="Times New Roman" w:hAnsi="Times New Roman"/>
                <w:sz w:val="24"/>
                <w:szCs w:val="24"/>
              </w:rPr>
            </w:pPr>
          </w:p>
        </w:tc>
        <w:tc>
          <w:tcPr>
            <w:tcW w:w="2070" w:type="dxa"/>
          </w:tcPr>
          <w:p w14:paraId="123EC0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hết hạn</w:t>
            </w:r>
          </w:p>
        </w:tc>
        <w:tc>
          <w:tcPr>
            <w:tcW w:w="1800" w:type="dxa"/>
          </w:tcPr>
          <w:p w14:paraId="0C733A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Calendar</w:t>
            </w:r>
          </w:p>
        </w:tc>
        <w:tc>
          <w:tcPr>
            <w:tcW w:w="1598" w:type="dxa"/>
          </w:tcPr>
          <w:p w14:paraId="3B92E9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E1422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58AA346" w14:textId="77777777" w:rsidR="00464553" w:rsidRPr="006A02C3" w:rsidRDefault="00464553" w:rsidP="00C87C71">
            <w:pPr>
              <w:pStyle w:val="GDP1"/>
            </w:pPr>
            <w:r w:rsidRPr="006A02C3">
              <w:t>Chỉ enable khi tick chọn checkbox Xem tồn kho theo lotdate</w:t>
            </w:r>
          </w:p>
        </w:tc>
      </w:tr>
      <w:tr w:rsidR="0026214D" w:rsidRPr="006A02C3" w14:paraId="5B752AD0" w14:textId="77777777" w:rsidTr="006D0B7A">
        <w:tc>
          <w:tcPr>
            <w:tcW w:w="828" w:type="dxa"/>
          </w:tcPr>
          <w:p w14:paraId="6A781385"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1B91C2B7" w14:textId="1570EB39"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Trạng thái lotdate</w:t>
            </w:r>
          </w:p>
        </w:tc>
        <w:tc>
          <w:tcPr>
            <w:tcW w:w="1800" w:type="dxa"/>
          </w:tcPr>
          <w:p w14:paraId="41E7ACEA" w14:textId="27FC9578"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 xml:space="preserve">Combobox </w:t>
            </w:r>
          </w:p>
        </w:tc>
        <w:tc>
          <w:tcPr>
            <w:tcW w:w="1598" w:type="dxa"/>
          </w:tcPr>
          <w:p w14:paraId="6FE15CF4" w14:textId="1FFED312"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3B7F593" w14:textId="0DF40F0B"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354E8D6" w14:textId="66F1C0A2" w:rsidR="0026214D" w:rsidRPr="006A02C3" w:rsidRDefault="0026214D" w:rsidP="00C87C71">
            <w:pPr>
              <w:pStyle w:val="GDP1"/>
            </w:pPr>
            <w:r w:rsidRPr="00B721D9">
              <w:t>Chỉ enable khi tick chọn checkbox Xem tồn kho theo lotdate</w:t>
            </w:r>
          </w:p>
        </w:tc>
      </w:tr>
      <w:tr w:rsidR="0026214D" w:rsidRPr="006A02C3" w14:paraId="7275CBE6" w14:textId="77777777" w:rsidTr="006D0B7A">
        <w:tc>
          <w:tcPr>
            <w:tcW w:w="828" w:type="dxa"/>
          </w:tcPr>
          <w:p w14:paraId="5ECE5BA0"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2D9DE6C9" w14:textId="6377E40F"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1DAB88CF" w14:textId="09751228" w:rsidR="0026214D" w:rsidRPr="006A02C3" w:rsidRDefault="0026214D" w:rsidP="0026214D">
            <w:pPr>
              <w:pStyle w:val="TableData12"/>
              <w:spacing w:line="360" w:lineRule="auto"/>
              <w:rPr>
                <w:rFonts w:ascii="Times New Roman" w:hAnsi="Times New Roman"/>
                <w:sz w:val="24"/>
                <w:szCs w:val="24"/>
              </w:rPr>
            </w:pPr>
            <w:r>
              <w:rPr>
                <w:rFonts w:ascii="Times New Roman" w:hAnsi="Times New Roman"/>
                <w:sz w:val="24"/>
                <w:szCs w:val="24"/>
              </w:rPr>
              <w:t xml:space="preserve">Textbox </w:t>
            </w:r>
          </w:p>
        </w:tc>
        <w:tc>
          <w:tcPr>
            <w:tcW w:w="1598" w:type="dxa"/>
          </w:tcPr>
          <w:p w14:paraId="58AC343B" w14:textId="6B4641ED"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15C9CC4" w14:textId="015C0030"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8F6E32B" w14:textId="417FD1E2" w:rsidR="0026214D" w:rsidRPr="006A02C3" w:rsidRDefault="0026214D" w:rsidP="00C87C71">
            <w:pPr>
              <w:pStyle w:val="GDP1"/>
            </w:pPr>
            <w:r w:rsidRPr="00B721D9">
              <w:t>Chỉ enable khi tick chọn checkbox Xem tồn kho theo lotdate</w:t>
            </w:r>
          </w:p>
        </w:tc>
      </w:tr>
      <w:tr w:rsidR="0026214D" w:rsidRPr="006A02C3" w14:paraId="178CE39E" w14:textId="77777777" w:rsidTr="006D0B7A">
        <w:tc>
          <w:tcPr>
            <w:tcW w:w="828" w:type="dxa"/>
          </w:tcPr>
          <w:p w14:paraId="67D29F96"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164121D3"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5BBB577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3D16884E"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477F4A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8F155C1" w14:textId="77777777" w:rsidR="0026214D" w:rsidRPr="006A02C3" w:rsidRDefault="0026214D" w:rsidP="00C87C71">
            <w:pPr>
              <w:pStyle w:val="GDP1"/>
            </w:pPr>
            <w:r w:rsidRPr="006A02C3">
              <w:t>Tập giá trị {Load danh sách loại sản phẩm}. Hiển thị [Mã – Tên loại sản phẩm]</w:t>
            </w:r>
          </w:p>
          <w:p w14:paraId="4D739199" w14:textId="77777777" w:rsidR="0026214D" w:rsidRPr="006A02C3" w:rsidRDefault="0026214D" w:rsidP="00C87C71">
            <w:pPr>
              <w:pStyle w:val="GDP1"/>
            </w:pPr>
            <w:r w:rsidRPr="006A02C3">
              <w:t>Load từ bảng PRODUCT_TYPE.CODE - NAME</w:t>
            </w:r>
          </w:p>
          <w:p w14:paraId="65A5752B" w14:textId="77777777" w:rsidR="0026214D" w:rsidRPr="006A02C3" w:rsidRDefault="0026214D" w:rsidP="00C87C71">
            <w:pPr>
              <w:pStyle w:val="GDP1"/>
            </w:pPr>
            <w:r w:rsidRPr="006A02C3">
              <w:t xml:space="preserve">Tham khảo chức năng Quản lý sản phẩm &gt; Điều kiện tìm kiếm &gt; cbx Loại sản phẩm </w:t>
            </w:r>
          </w:p>
        </w:tc>
      </w:tr>
      <w:tr w:rsidR="0026214D" w:rsidRPr="006A02C3" w14:paraId="51424A2A" w14:textId="77777777" w:rsidTr="006D0B7A">
        <w:tc>
          <w:tcPr>
            <w:tcW w:w="828" w:type="dxa"/>
          </w:tcPr>
          <w:p w14:paraId="1304D495"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3B5C03BD"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5408388F"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5A6EAA0D"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27EA85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00CCF7F" w14:textId="77777777" w:rsidR="0026214D" w:rsidRPr="006A02C3" w:rsidRDefault="0026214D" w:rsidP="00C87C71">
            <w:pPr>
              <w:pStyle w:val="GDP1"/>
            </w:pPr>
            <w:r w:rsidRPr="006A02C3">
              <w:t xml:space="preserve">Tập giá trị {Load danh mục đơn vị tính}. Hiển thị </w:t>
            </w:r>
            <w:r w:rsidRPr="006A02C3">
              <w:lastRenderedPageBreak/>
              <w:t>[Mã – Tên đơn vị tính]</w:t>
            </w:r>
          </w:p>
          <w:p w14:paraId="76811652" w14:textId="77777777" w:rsidR="0026214D" w:rsidRPr="006A02C3" w:rsidRDefault="0026214D" w:rsidP="00C87C71">
            <w:pPr>
              <w:pStyle w:val="GDP1"/>
            </w:pPr>
            <w:r w:rsidRPr="006A02C3">
              <w:t>Load từ bảng SYSTEM_PARAMETER_ENTRY.CODE - NAME where SYSTEM_PARAMETER_ID = ‘PRODUCT_UOM’</w:t>
            </w:r>
          </w:p>
        </w:tc>
      </w:tr>
      <w:tr w:rsidR="0026214D" w:rsidRPr="006A02C3" w14:paraId="339FBCC0" w14:textId="77777777" w:rsidTr="006D0B7A">
        <w:tc>
          <w:tcPr>
            <w:tcW w:w="828" w:type="dxa"/>
          </w:tcPr>
          <w:p w14:paraId="77240931"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3C81982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52B62997"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1666C8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15D8B39"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CB2D4F0" w14:textId="77777777" w:rsidR="0026214D" w:rsidRPr="006A02C3" w:rsidRDefault="0026214D" w:rsidP="00C87C71">
            <w:pPr>
              <w:pStyle w:val="GDP1"/>
            </w:pPr>
          </w:p>
        </w:tc>
      </w:tr>
      <w:tr w:rsidR="0026214D" w:rsidRPr="006A02C3" w14:paraId="79BC3EBA" w14:textId="77777777" w:rsidTr="006D0B7A">
        <w:tc>
          <w:tcPr>
            <w:tcW w:w="828" w:type="dxa"/>
          </w:tcPr>
          <w:p w14:paraId="1218E91F"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60B3F5CB"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72E95B0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D5676DB"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91AA2DF"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DE733D6" w14:textId="77777777" w:rsidR="0026214D" w:rsidRPr="006A02C3" w:rsidRDefault="0026214D" w:rsidP="00C87C71">
            <w:pPr>
              <w:pStyle w:val="GDP1"/>
            </w:pPr>
          </w:p>
        </w:tc>
      </w:tr>
      <w:tr w:rsidR="0026214D" w:rsidRPr="006A02C3" w14:paraId="3DF50F8C" w14:textId="77777777" w:rsidTr="006D0B7A">
        <w:tc>
          <w:tcPr>
            <w:tcW w:w="828" w:type="dxa"/>
          </w:tcPr>
          <w:p w14:paraId="45BF694B"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5B3748AC"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72EBD3EF"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5C2E75C7"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D693A2B"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8E96C85" w14:textId="77777777" w:rsidR="0026214D" w:rsidRPr="006A02C3" w:rsidRDefault="0026214D" w:rsidP="00C87C71">
            <w:pPr>
              <w:pStyle w:val="GDP1"/>
            </w:pPr>
          </w:p>
        </w:tc>
      </w:tr>
      <w:tr w:rsidR="0026214D" w:rsidRPr="006A02C3" w14:paraId="3AED37A9" w14:textId="77777777" w:rsidTr="006D0B7A">
        <w:tc>
          <w:tcPr>
            <w:tcW w:w="13676" w:type="dxa"/>
            <w:gridSpan w:val="6"/>
          </w:tcPr>
          <w:p w14:paraId="7D62308B"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Danh sách tồn kho</w:t>
            </w:r>
          </w:p>
        </w:tc>
      </w:tr>
      <w:tr w:rsidR="0026214D" w:rsidRPr="006A02C3" w14:paraId="128B8B51" w14:textId="77777777" w:rsidTr="006D0B7A">
        <w:tc>
          <w:tcPr>
            <w:tcW w:w="13676" w:type="dxa"/>
            <w:gridSpan w:val="6"/>
          </w:tcPr>
          <w:p w14:paraId="397D2F47"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26214D" w:rsidRPr="006A02C3" w14:paraId="65F8635B" w14:textId="77777777" w:rsidTr="006D0B7A">
        <w:tc>
          <w:tcPr>
            <w:tcW w:w="828" w:type="dxa"/>
          </w:tcPr>
          <w:p w14:paraId="0E6C51B5"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6C8757D4"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1F41605F"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A1AD5D5"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28A247E"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8A6E6FD" w14:textId="77777777" w:rsidR="0026214D" w:rsidRPr="006A02C3" w:rsidRDefault="0026214D" w:rsidP="00C87C71">
            <w:pPr>
              <w:pStyle w:val="GDP1"/>
            </w:pPr>
          </w:p>
        </w:tc>
      </w:tr>
      <w:tr w:rsidR="0026214D" w:rsidRPr="006A02C3" w14:paraId="5FEFBEF4" w14:textId="77777777" w:rsidTr="006D0B7A">
        <w:tc>
          <w:tcPr>
            <w:tcW w:w="13676" w:type="dxa"/>
            <w:gridSpan w:val="6"/>
          </w:tcPr>
          <w:p w14:paraId="05088609"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330AB0EE" w14:textId="77777777" w:rsidR="0026214D" w:rsidRPr="006A02C3" w:rsidRDefault="0026214D" w:rsidP="00C87C71">
            <w:pPr>
              <w:pStyle w:val="GDP1"/>
            </w:pPr>
            <w:r w:rsidRPr="006A02C3">
              <w:t>Load danh sách sản phẩm tồn trong kho gom nhóm theo kho</w:t>
            </w:r>
          </w:p>
          <w:p w14:paraId="3C327400" w14:textId="77777777" w:rsidR="0026214D" w:rsidRPr="006A02C3" w:rsidRDefault="0026214D" w:rsidP="00C87C71">
            <w:pPr>
              <w:pStyle w:val="GDP1"/>
            </w:pPr>
            <w:r w:rsidRPr="006A02C3">
              <w:t>Load dữ liệu từ bảng INVENTORY group by WAREHOUSE_ID</w:t>
            </w:r>
          </w:p>
          <w:p w14:paraId="76990029" w14:textId="77777777" w:rsidR="0026214D" w:rsidRPr="006A02C3" w:rsidRDefault="0026214D" w:rsidP="00C87C71">
            <w:pPr>
              <w:pStyle w:val="GDP1"/>
            </w:pPr>
            <w:r w:rsidRPr="006A02C3">
              <w:t>Nếu xem tồn kho theo lotdate sẽ load dữ liệu từ bảng INVENTORY_LOT</w:t>
            </w:r>
          </w:p>
          <w:p w14:paraId="66A80EC4" w14:textId="77777777" w:rsidR="0026214D" w:rsidRPr="006A02C3" w:rsidRDefault="0026214D" w:rsidP="00C87C71">
            <w:pPr>
              <w:pStyle w:val="GDP1"/>
            </w:pPr>
            <w:r w:rsidRPr="006A02C3">
              <w:t>Sort theo VISUAL_INDEX ASC của Sản phẩm, Mã sản phẩm ASC</w:t>
            </w:r>
          </w:p>
          <w:p w14:paraId="584B685E" w14:textId="77777777" w:rsidR="0026214D" w:rsidRPr="006A02C3" w:rsidRDefault="0026214D" w:rsidP="00C87C71">
            <w:pPr>
              <w:pStyle w:val="GDP1"/>
            </w:pPr>
            <w:r w:rsidRPr="006A02C3">
              <w:t>Phân trang theo quy định chung</w:t>
            </w:r>
          </w:p>
        </w:tc>
      </w:tr>
      <w:tr w:rsidR="0026214D" w:rsidRPr="006A02C3" w14:paraId="1CE1AB6D" w14:textId="77777777" w:rsidTr="006D0B7A">
        <w:tc>
          <w:tcPr>
            <w:tcW w:w="828" w:type="dxa"/>
          </w:tcPr>
          <w:p w14:paraId="0B7D8A8F"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6A394359"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31D99E6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049E8C9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1836487"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Uncheck</w:t>
            </w:r>
          </w:p>
        </w:tc>
        <w:tc>
          <w:tcPr>
            <w:tcW w:w="5850" w:type="dxa"/>
          </w:tcPr>
          <w:p w14:paraId="38B45E51" w14:textId="77777777" w:rsidR="0026214D" w:rsidRPr="006A02C3" w:rsidRDefault="0026214D" w:rsidP="00C87C71">
            <w:pPr>
              <w:pStyle w:val="GDP1"/>
            </w:pPr>
            <w:r w:rsidRPr="006A02C3">
              <w:t>CheckAll: xuất hiện trên Header</w:t>
            </w:r>
          </w:p>
          <w:p w14:paraId="7A932A01" w14:textId="77777777" w:rsidR="0026214D" w:rsidRPr="006A02C3" w:rsidRDefault="0026214D" w:rsidP="00C87C71">
            <w:pPr>
              <w:pStyle w:val="GDP1"/>
            </w:pPr>
            <w:r w:rsidRPr="006A02C3">
              <w:t>CheckRow: xuất hiện trên từng Row</w:t>
            </w:r>
          </w:p>
          <w:p w14:paraId="7ABF6DBB" w14:textId="77777777" w:rsidR="0026214D" w:rsidRPr="006A02C3" w:rsidRDefault="0026214D" w:rsidP="00C87C71">
            <w:pPr>
              <w:pStyle w:val="GDP1"/>
            </w:pPr>
            <w:r w:rsidRPr="006A02C3">
              <w:t>Tick/ Bỏ tick CheckAll: tất cả CheckRow đang hiển thị trên grid sẽ được check/ uncheck</w:t>
            </w:r>
          </w:p>
        </w:tc>
      </w:tr>
      <w:tr w:rsidR="0026214D" w:rsidRPr="006A02C3" w14:paraId="5B39AF18" w14:textId="77777777" w:rsidTr="006D0B7A">
        <w:tc>
          <w:tcPr>
            <w:tcW w:w="828" w:type="dxa"/>
          </w:tcPr>
          <w:p w14:paraId="187A3E41"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24B30C4C"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03EB7A6F"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BC497FD"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007B06F"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02085EFB" w14:textId="77777777" w:rsidR="0026214D" w:rsidRPr="006A02C3" w:rsidRDefault="0026214D" w:rsidP="00C87C71">
            <w:pPr>
              <w:pStyle w:val="GDP1"/>
            </w:pPr>
            <w:r w:rsidRPr="006A02C3">
              <w:t>Mã – Tên đơn vị</w:t>
            </w:r>
          </w:p>
          <w:p w14:paraId="16306FB2" w14:textId="77777777" w:rsidR="0026214D" w:rsidRPr="006A02C3" w:rsidRDefault="0026214D" w:rsidP="00C87C71">
            <w:pPr>
              <w:pStyle w:val="GDP1"/>
            </w:pPr>
            <w:r w:rsidRPr="006A02C3">
              <w:t>Lấy từ bảng INVENTORY.DIST_UNIT_ID join qua DIST_UNIT lấy NODE.CODE – NODE.NAME</w:t>
            </w:r>
          </w:p>
        </w:tc>
      </w:tr>
      <w:tr w:rsidR="0026214D" w:rsidRPr="006A02C3" w14:paraId="0032B461" w14:textId="77777777" w:rsidTr="006D0B7A">
        <w:tc>
          <w:tcPr>
            <w:tcW w:w="828" w:type="dxa"/>
          </w:tcPr>
          <w:p w14:paraId="4EFF1BBC"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2BD7EA58"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p>
        </w:tc>
        <w:tc>
          <w:tcPr>
            <w:tcW w:w="1800" w:type="dxa"/>
          </w:tcPr>
          <w:p w14:paraId="1545ECC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699CB6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51D66AB"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13F87AB3" w14:textId="77777777" w:rsidR="0026214D" w:rsidRPr="006A02C3" w:rsidRDefault="0026214D" w:rsidP="00C87C71">
            <w:pPr>
              <w:pStyle w:val="GDP1"/>
            </w:pPr>
            <w:r w:rsidRPr="006A02C3">
              <w:t>Mã – Tên kho</w:t>
            </w:r>
          </w:p>
          <w:p w14:paraId="3E87F0EE" w14:textId="77777777" w:rsidR="0026214D" w:rsidRPr="006A02C3" w:rsidRDefault="0026214D" w:rsidP="00C87C71">
            <w:pPr>
              <w:pStyle w:val="GDP1"/>
            </w:pPr>
            <w:r w:rsidRPr="006A02C3">
              <w:t>Lấy từ bảng INVENTORY.WAREHOUSE_ID join qua WAREHOUSE lấy CODE - NAME</w:t>
            </w:r>
          </w:p>
        </w:tc>
      </w:tr>
      <w:tr w:rsidR="0026214D" w:rsidRPr="006A02C3" w14:paraId="42EDEE7E" w14:textId="77777777" w:rsidTr="006D0B7A">
        <w:tc>
          <w:tcPr>
            <w:tcW w:w="828" w:type="dxa"/>
          </w:tcPr>
          <w:p w14:paraId="343E9F84"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617A6039"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2ECA47B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12D3B1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F411A34"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5F971AD9" w14:textId="77777777" w:rsidR="0026214D" w:rsidRPr="006A02C3" w:rsidRDefault="0026214D" w:rsidP="00C87C71">
            <w:pPr>
              <w:pStyle w:val="GDP1"/>
            </w:pPr>
            <w:r w:rsidRPr="006A02C3">
              <w:t>Lấy từ bảng PRODUCT.CODE where PRODUCT.ID = INVENTORY.PRODUCT_ID and PRODUCT.PARENT_ID is null</w:t>
            </w:r>
          </w:p>
        </w:tc>
      </w:tr>
      <w:tr w:rsidR="0026214D" w:rsidRPr="006A02C3" w14:paraId="55CED751" w14:textId="77777777" w:rsidTr="006D0B7A">
        <w:tc>
          <w:tcPr>
            <w:tcW w:w="828" w:type="dxa"/>
          </w:tcPr>
          <w:p w14:paraId="3CE334AF"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73690067"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1E415FA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CFFB421"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8AE38BF"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1EC3BA4D" w14:textId="77777777" w:rsidR="0026214D" w:rsidRPr="006A02C3" w:rsidRDefault="0026214D" w:rsidP="00C87C71">
            <w:pPr>
              <w:pStyle w:val="GDP1"/>
            </w:pPr>
            <w:r w:rsidRPr="006A02C3">
              <w:t>Lấy từ bảng PRODUCT.NAME where PRODUCT.ID = INVENTORY.PRODUCT_ID and PRODUCT.PARENT_ID is null</w:t>
            </w:r>
          </w:p>
        </w:tc>
      </w:tr>
      <w:tr w:rsidR="0026214D" w:rsidRPr="006A02C3" w14:paraId="7F060A55" w14:textId="77777777" w:rsidTr="006D0B7A">
        <w:tc>
          <w:tcPr>
            <w:tcW w:w="828" w:type="dxa"/>
          </w:tcPr>
          <w:p w14:paraId="7B2712DE"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250BC3B0" w14:textId="77777777" w:rsidR="0026214D" w:rsidRPr="006A02C3" w:rsidRDefault="0026214D" w:rsidP="0026214D">
            <w:pPr>
              <w:pStyle w:val="TableData12"/>
              <w:spacing w:line="360" w:lineRule="auto"/>
              <w:rPr>
                <w:rFonts w:ascii="Times New Roman" w:hAnsi="Times New Roman"/>
                <w:sz w:val="24"/>
                <w:szCs w:val="24"/>
                <w:lang w:val="vi-VN"/>
              </w:rPr>
            </w:pPr>
            <w:r w:rsidRPr="006A02C3">
              <w:rPr>
                <w:rFonts w:ascii="Times New Roman" w:hAnsi="Times New Roman"/>
                <w:sz w:val="24"/>
                <w:szCs w:val="24"/>
              </w:rPr>
              <w:t>LOT</w:t>
            </w:r>
          </w:p>
        </w:tc>
        <w:tc>
          <w:tcPr>
            <w:tcW w:w="1800" w:type="dxa"/>
          </w:tcPr>
          <w:p w14:paraId="4F5F0649"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B810613"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FD2BB6D" w14:textId="77777777" w:rsidR="0026214D" w:rsidRPr="006A02C3" w:rsidRDefault="0026214D" w:rsidP="0026214D">
            <w:pPr>
              <w:pStyle w:val="TableData12"/>
              <w:spacing w:line="360" w:lineRule="auto"/>
              <w:rPr>
                <w:rFonts w:ascii="Times New Roman" w:hAnsi="Times New Roman"/>
                <w:b/>
                <w:sz w:val="24"/>
                <w:szCs w:val="24"/>
              </w:rPr>
            </w:pPr>
          </w:p>
        </w:tc>
        <w:tc>
          <w:tcPr>
            <w:tcW w:w="5850" w:type="dxa"/>
          </w:tcPr>
          <w:p w14:paraId="026D2B1B" w14:textId="77777777" w:rsidR="0026214D" w:rsidRPr="006A02C3" w:rsidRDefault="0026214D" w:rsidP="00C87C71">
            <w:pPr>
              <w:pStyle w:val="GDP1"/>
            </w:pPr>
            <w:r w:rsidRPr="006A02C3">
              <w:t xml:space="preserve">Chỉ xuất hiện nếu có tick chọn Xem tồn kho theo </w:t>
            </w:r>
            <w:r w:rsidRPr="006A02C3">
              <w:lastRenderedPageBreak/>
              <w:t>lotdate</w:t>
            </w:r>
          </w:p>
          <w:p w14:paraId="311B4A81" w14:textId="77777777" w:rsidR="0026214D" w:rsidRPr="006A02C3" w:rsidRDefault="0026214D" w:rsidP="00C87C71">
            <w:pPr>
              <w:pStyle w:val="GDP1"/>
            </w:pPr>
            <w:r w:rsidRPr="006A02C3">
              <w:t>Lấy từ bảng INVENTORY_LOT.PRODUCT_LOT_ID. Join qua PRODUCT_LOT lấy LOT</w:t>
            </w:r>
          </w:p>
        </w:tc>
      </w:tr>
      <w:tr w:rsidR="0026214D" w:rsidRPr="006A02C3" w14:paraId="00F491E8" w14:textId="77777777" w:rsidTr="006D0B7A">
        <w:tc>
          <w:tcPr>
            <w:tcW w:w="828" w:type="dxa"/>
          </w:tcPr>
          <w:p w14:paraId="25C75D0F"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6C49DDCA" w14:textId="77777777" w:rsidR="0026214D" w:rsidRPr="006A02C3" w:rsidRDefault="0026214D" w:rsidP="0026214D">
            <w:pPr>
              <w:pStyle w:val="TableData12"/>
              <w:spacing w:line="360" w:lineRule="auto"/>
              <w:rPr>
                <w:rFonts w:ascii="Times New Roman" w:hAnsi="Times New Roman"/>
                <w:sz w:val="24"/>
                <w:szCs w:val="24"/>
                <w:lang w:val="vi-VN"/>
              </w:rPr>
            </w:pPr>
            <w:r w:rsidRPr="006A02C3">
              <w:rPr>
                <w:rFonts w:ascii="Times New Roman" w:hAnsi="Times New Roman"/>
                <w:sz w:val="24"/>
                <w:szCs w:val="24"/>
              </w:rPr>
              <w:t>Ngày hết hạn</w:t>
            </w:r>
          </w:p>
        </w:tc>
        <w:tc>
          <w:tcPr>
            <w:tcW w:w="1800" w:type="dxa"/>
          </w:tcPr>
          <w:p w14:paraId="68CE8A50"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69D09AF"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1896A9E" w14:textId="77777777" w:rsidR="0026214D" w:rsidRPr="006A02C3" w:rsidRDefault="0026214D" w:rsidP="0026214D">
            <w:pPr>
              <w:pStyle w:val="TableData12"/>
              <w:spacing w:line="360" w:lineRule="auto"/>
              <w:rPr>
                <w:rFonts w:ascii="Times New Roman" w:hAnsi="Times New Roman"/>
                <w:b/>
                <w:sz w:val="24"/>
                <w:szCs w:val="24"/>
              </w:rPr>
            </w:pPr>
          </w:p>
        </w:tc>
        <w:tc>
          <w:tcPr>
            <w:tcW w:w="5850" w:type="dxa"/>
          </w:tcPr>
          <w:p w14:paraId="6FCC2CC0" w14:textId="77777777" w:rsidR="0026214D" w:rsidRPr="006A02C3" w:rsidRDefault="0026214D" w:rsidP="00C87C71">
            <w:pPr>
              <w:pStyle w:val="GDP1"/>
            </w:pPr>
            <w:r w:rsidRPr="006A02C3">
              <w:t>Chỉ xuất hiện nếu có tick chọn Xem tồn kho theo lotdate</w:t>
            </w:r>
          </w:p>
          <w:p w14:paraId="06DDBD89" w14:textId="77777777" w:rsidR="0026214D" w:rsidRPr="006A02C3" w:rsidRDefault="0026214D" w:rsidP="00C87C71">
            <w:pPr>
              <w:pStyle w:val="GDP1"/>
            </w:pPr>
            <w:r w:rsidRPr="006A02C3">
              <w:t>Format: dd/mm/yyyy</w:t>
            </w:r>
          </w:p>
          <w:p w14:paraId="03BCE6F2" w14:textId="77777777" w:rsidR="0026214D" w:rsidRPr="006A02C3" w:rsidRDefault="0026214D" w:rsidP="00C87C71">
            <w:pPr>
              <w:pStyle w:val="GDP1"/>
            </w:pPr>
            <w:r w:rsidRPr="006A02C3">
              <w:t>Lấy từ bảng INVENTORY_LOT.PRODUCT_LOT_ID. Join qua PRODUCT_LOT lấy EXPIRE_DATE</w:t>
            </w:r>
          </w:p>
        </w:tc>
      </w:tr>
      <w:tr w:rsidR="0026214D" w:rsidRPr="006A02C3" w14:paraId="7DDB043D" w14:textId="77777777" w:rsidTr="006D0B7A">
        <w:tc>
          <w:tcPr>
            <w:tcW w:w="828" w:type="dxa"/>
          </w:tcPr>
          <w:p w14:paraId="418E2967"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05D73023"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2B5E53E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CC4BC2C"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273D13C"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302E97D4" w14:textId="77777777" w:rsidR="0026214D" w:rsidRPr="006A02C3" w:rsidRDefault="0026214D" w:rsidP="00C87C71">
            <w:pPr>
              <w:pStyle w:val="GDP1"/>
              <w:rPr>
                <w:lang w:val="vi-VN"/>
              </w:rPr>
            </w:pPr>
            <w:r w:rsidRPr="006A02C3">
              <w:t>Đơn vị tính cơ bản của sản phẩm</w:t>
            </w:r>
          </w:p>
          <w:p w14:paraId="0683803B" w14:textId="77777777" w:rsidR="0026214D" w:rsidRPr="006A02C3" w:rsidRDefault="0026214D" w:rsidP="00C87C71">
            <w:pPr>
              <w:pStyle w:val="GDP1"/>
            </w:pPr>
            <w:r w:rsidRPr="006A02C3">
              <w:t>Lấy từ bảng PRODUCT_UOM.TITLE where PRODUCT_UOM.PRODUCT.ID = INVENTORY. PRODUCT_ID and PRODUCT_UOM.IS_DEFAULT = 1</w:t>
            </w:r>
          </w:p>
        </w:tc>
      </w:tr>
      <w:tr w:rsidR="0026214D" w:rsidRPr="006A02C3" w14:paraId="3AB91E45" w14:textId="77777777" w:rsidTr="006D0B7A">
        <w:tc>
          <w:tcPr>
            <w:tcW w:w="828" w:type="dxa"/>
          </w:tcPr>
          <w:p w14:paraId="563E89D3"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383A529F"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Tồn kho thực tế</w:t>
            </w:r>
          </w:p>
        </w:tc>
        <w:tc>
          <w:tcPr>
            <w:tcW w:w="1800" w:type="dxa"/>
          </w:tcPr>
          <w:p w14:paraId="308077FA"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B877FF8"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845383E"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028B72A0" w14:textId="77777777" w:rsidR="0026214D" w:rsidRPr="006A02C3" w:rsidRDefault="0026214D" w:rsidP="00C87C71">
            <w:pPr>
              <w:pStyle w:val="GDP1"/>
            </w:pPr>
            <w:r w:rsidRPr="006A02C3">
              <w:t>SUM từ bảng INVENTORY.QUANTITY theo kho</w:t>
            </w:r>
          </w:p>
        </w:tc>
      </w:tr>
      <w:tr w:rsidR="0026214D" w:rsidRPr="006A02C3" w14:paraId="321DD4D8" w14:textId="77777777" w:rsidTr="006D0B7A">
        <w:tc>
          <w:tcPr>
            <w:tcW w:w="828" w:type="dxa"/>
          </w:tcPr>
          <w:p w14:paraId="6ACB151B" w14:textId="77777777" w:rsidR="0026214D" w:rsidRPr="006A02C3" w:rsidRDefault="0026214D">
            <w:pPr>
              <w:pStyle w:val="TableData12"/>
              <w:numPr>
                <w:ilvl w:val="0"/>
                <w:numId w:val="62"/>
              </w:numPr>
              <w:spacing w:line="360" w:lineRule="auto"/>
              <w:rPr>
                <w:rFonts w:ascii="Times New Roman" w:hAnsi="Times New Roman"/>
                <w:sz w:val="24"/>
                <w:szCs w:val="24"/>
              </w:rPr>
            </w:pPr>
          </w:p>
        </w:tc>
        <w:tc>
          <w:tcPr>
            <w:tcW w:w="2070" w:type="dxa"/>
          </w:tcPr>
          <w:p w14:paraId="0BF5AE10"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Tồn kho khả dụng</w:t>
            </w:r>
          </w:p>
        </w:tc>
        <w:tc>
          <w:tcPr>
            <w:tcW w:w="1800" w:type="dxa"/>
          </w:tcPr>
          <w:p w14:paraId="6B235C06"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68E4592" w14:textId="77777777" w:rsidR="0026214D" w:rsidRPr="006A02C3" w:rsidRDefault="0026214D" w:rsidP="0026214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B0FC163" w14:textId="77777777" w:rsidR="0026214D" w:rsidRPr="006A02C3" w:rsidRDefault="0026214D" w:rsidP="0026214D">
            <w:pPr>
              <w:pStyle w:val="TableData12"/>
              <w:spacing w:line="360" w:lineRule="auto"/>
              <w:rPr>
                <w:rFonts w:ascii="Times New Roman" w:hAnsi="Times New Roman"/>
                <w:sz w:val="24"/>
                <w:szCs w:val="24"/>
              </w:rPr>
            </w:pPr>
          </w:p>
        </w:tc>
        <w:tc>
          <w:tcPr>
            <w:tcW w:w="5850" w:type="dxa"/>
          </w:tcPr>
          <w:p w14:paraId="067ADA85" w14:textId="77777777" w:rsidR="0026214D" w:rsidRPr="006A02C3" w:rsidRDefault="0026214D" w:rsidP="00C87C71">
            <w:pPr>
              <w:pStyle w:val="GDP1"/>
            </w:pPr>
            <w:r w:rsidRPr="006A02C3">
              <w:t xml:space="preserve">SUM từ bảng </w:t>
            </w:r>
            <w:r w:rsidRPr="006A02C3">
              <w:lastRenderedPageBreak/>
              <w:t>INVENTORY.AVAILABLE_QUANTITY theo kho</w:t>
            </w:r>
          </w:p>
        </w:tc>
      </w:tr>
      <w:tr w:rsidR="00586D83" w:rsidRPr="006A02C3" w14:paraId="5452DAE1" w14:textId="77777777" w:rsidTr="006D0B7A">
        <w:tc>
          <w:tcPr>
            <w:tcW w:w="828" w:type="dxa"/>
          </w:tcPr>
          <w:p w14:paraId="2E0A9CFB" w14:textId="77777777" w:rsidR="00586D83" w:rsidRPr="006A02C3" w:rsidRDefault="00586D83">
            <w:pPr>
              <w:pStyle w:val="TableData12"/>
              <w:numPr>
                <w:ilvl w:val="0"/>
                <w:numId w:val="62"/>
              </w:numPr>
              <w:spacing w:line="360" w:lineRule="auto"/>
              <w:rPr>
                <w:rFonts w:ascii="Times New Roman" w:hAnsi="Times New Roman"/>
                <w:sz w:val="24"/>
                <w:szCs w:val="24"/>
              </w:rPr>
            </w:pPr>
          </w:p>
        </w:tc>
        <w:tc>
          <w:tcPr>
            <w:tcW w:w="2070" w:type="dxa"/>
          </w:tcPr>
          <w:p w14:paraId="683526C4" w14:textId="23BD32E3" w:rsidR="00586D83" w:rsidRPr="006A02C3" w:rsidRDefault="00586D83" w:rsidP="00586D83">
            <w:pPr>
              <w:pStyle w:val="TableData12"/>
              <w:spacing w:line="360" w:lineRule="auto"/>
              <w:rPr>
                <w:rFonts w:ascii="Times New Roman" w:hAnsi="Times New Roman"/>
                <w:sz w:val="24"/>
                <w:szCs w:val="24"/>
              </w:rPr>
            </w:pPr>
            <w:r>
              <w:rPr>
                <w:rFonts w:ascii="Times New Roman" w:hAnsi="Times New Roman"/>
                <w:sz w:val="24"/>
                <w:szCs w:val="24"/>
              </w:rPr>
              <w:t>Tồn thực tế tổng</w:t>
            </w:r>
          </w:p>
        </w:tc>
        <w:tc>
          <w:tcPr>
            <w:tcW w:w="1800" w:type="dxa"/>
          </w:tcPr>
          <w:p w14:paraId="5A1D2862" w14:textId="2C560396"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BA3291F" w14:textId="7AD4522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D6D44DB"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56C06172" w14:textId="77777777" w:rsidR="00586D83" w:rsidRDefault="00586D83" w:rsidP="00C87C71">
            <w:pPr>
              <w:pStyle w:val="GDP1"/>
            </w:pPr>
            <w:r>
              <w:t>Chỉ hiện thị khi người dùng unchecked “Xem theo tồn kho lotdate”</w:t>
            </w:r>
          </w:p>
          <w:p w14:paraId="53F7610C" w14:textId="2D674535" w:rsidR="00586D83" w:rsidRPr="006A02C3" w:rsidRDefault="00586D83" w:rsidP="00C87C71">
            <w:pPr>
              <w:pStyle w:val="GDP1"/>
            </w:pPr>
            <w:r>
              <w:t xml:space="preserve">Load </w:t>
            </w:r>
            <w:r w:rsidRPr="002E6398">
              <w:t>inventory.total_quantity</w:t>
            </w:r>
          </w:p>
        </w:tc>
      </w:tr>
      <w:tr w:rsidR="00586D83" w:rsidRPr="006A02C3" w14:paraId="31EE40AC" w14:textId="77777777" w:rsidTr="006D0B7A">
        <w:tc>
          <w:tcPr>
            <w:tcW w:w="828" w:type="dxa"/>
          </w:tcPr>
          <w:p w14:paraId="03204D39" w14:textId="77777777" w:rsidR="00586D83" w:rsidRPr="006A02C3" w:rsidRDefault="00586D83">
            <w:pPr>
              <w:pStyle w:val="TableData12"/>
              <w:numPr>
                <w:ilvl w:val="0"/>
                <w:numId w:val="62"/>
              </w:numPr>
              <w:spacing w:line="360" w:lineRule="auto"/>
              <w:rPr>
                <w:rFonts w:ascii="Times New Roman" w:hAnsi="Times New Roman"/>
                <w:sz w:val="24"/>
                <w:szCs w:val="24"/>
              </w:rPr>
            </w:pPr>
          </w:p>
        </w:tc>
        <w:tc>
          <w:tcPr>
            <w:tcW w:w="2070" w:type="dxa"/>
          </w:tcPr>
          <w:p w14:paraId="093F3397" w14:textId="1ADA9880" w:rsidR="00586D83" w:rsidRPr="006A02C3" w:rsidRDefault="00586D83" w:rsidP="00586D83">
            <w:pPr>
              <w:pStyle w:val="TableData12"/>
              <w:spacing w:line="360" w:lineRule="auto"/>
              <w:rPr>
                <w:rFonts w:ascii="Times New Roman" w:hAnsi="Times New Roman"/>
                <w:sz w:val="24"/>
                <w:szCs w:val="24"/>
              </w:rPr>
            </w:pPr>
            <w:r>
              <w:rPr>
                <w:rFonts w:ascii="Times New Roman" w:hAnsi="Times New Roman"/>
                <w:sz w:val="24"/>
                <w:szCs w:val="24"/>
              </w:rPr>
              <w:t>Tồn khả dụng tổng</w:t>
            </w:r>
          </w:p>
        </w:tc>
        <w:tc>
          <w:tcPr>
            <w:tcW w:w="1800" w:type="dxa"/>
          </w:tcPr>
          <w:p w14:paraId="58AADDF4" w14:textId="4F1937DF"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E11D005" w14:textId="158149E5"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C661A11"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6299067F" w14:textId="77777777" w:rsidR="00586D83" w:rsidRPr="00745F1D" w:rsidRDefault="00586D83" w:rsidP="00C87C71">
            <w:pPr>
              <w:pStyle w:val="GDP1"/>
            </w:pPr>
            <w:r>
              <w:t>Chỉ hiện thị khi người dùng unchecked “Xem theo tồn kho lotdate”</w:t>
            </w:r>
          </w:p>
          <w:p w14:paraId="7402FE9A" w14:textId="239B348B" w:rsidR="00586D83" w:rsidRPr="006A02C3" w:rsidRDefault="00586D83" w:rsidP="00C87C71">
            <w:pPr>
              <w:pStyle w:val="GDP1"/>
            </w:pPr>
            <w:r>
              <w:t xml:space="preserve">Load </w:t>
            </w:r>
            <w:r w:rsidRPr="002E6398">
              <w:t>inventory.total_available_quantity</w:t>
            </w:r>
          </w:p>
        </w:tc>
      </w:tr>
      <w:tr w:rsidR="00586D83" w:rsidRPr="006A02C3" w14:paraId="5D543CCF" w14:textId="77777777" w:rsidTr="006D0B7A">
        <w:tc>
          <w:tcPr>
            <w:tcW w:w="828" w:type="dxa"/>
          </w:tcPr>
          <w:p w14:paraId="739262F8" w14:textId="77777777" w:rsidR="00586D83" w:rsidRPr="006A02C3" w:rsidRDefault="00586D83">
            <w:pPr>
              <w:pStyle w:val="TableData12"/>
              <w:numPr>
                <w:ilvl w:val="0"/>
                <w:numId w:val="62"/>
              </w:numPr>
              <w:spacing w:line="360" w:lineRule="auto"/>
              <w:rPr>
                <w:rFonts w:ascii="Times New Roman" w:hAnsi="Times New Roman"/>
                <w:sz w:val="24"/>
                <w:szCs w:val="24"/>
              </w:rPr>
            </w:pPr>
          </w:p>
        </w:tc>
        <w:tc>
          <w:tcPr>
            <w:tcW w:w="2070" w:type="dxa"/>
          </w:tcPr>
          <w:p w14:paraId="51EBBFBA" w14:textId="42F50E63" w:rsidR="00586D83" w:rsidRPr="006A02C3" w:rsidRDefault="00586D83" w:rsidP="00586D83">
            <w:pPr>
              <w:pStyle w:val="TableData12"/>
              <w:spacing w:line="360" w:lineRule="auto"/>
              <w:rPr>
                <w:rFonts w:ascii="Times New Roman" w:hAnsi="Times New Roman"/>
                <w:sz w:val="24"/>
                <w:szCs w:val="24"/>
              </w:rPr>
            </w:pPr>
            <w:r w:rsidRPr="008351C9">
              <w:rPr>
                <w:rFonts w:ascii="Times New Roman" w:hAnsi="Times New Roman"/>
                <w:sz w:val="24"/>
                <w:szCs w:val="24"/>
              </w:rPr>
              <w:t>Chênh lệch tồn thực tế</w:t>
            </w:r>
          </w:p>
        </w:tc>
        <w:tc>
          <w:tcPr>
            <w:tcW w:w="1800" w:type="dxa"/>
          </w:tcPr>
          <w:p w14:paraId="5C271152" w14:textId="4E35C60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1D04CF4" w14:textId="7FFAE11E"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F252880"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491F84CE" w14:textId="77777777" w:rsidR="00586D83" w:rsidRPr="00745F1D" w:rsidRDefault="00586D83" w:rsidP="00C87C71">
            <w:pPr>
              <w:pStyle w:val="GDP1"/>
            </w:pPr>
            <w:r>
              <w:t>Chỉ hiện thị khi người dùng unchecked “Xem theo tồn kho lotdate</w:t>
            </w:r>
            <w:r w:rsidRPr="002E6398">
              <w:rPr>
                <w:bCs/>
              </w:rPr>
              <w:t xml:space="preserve"> </w:t>
            </w:r>
          </w:p>
          <w:p w14:paraId="1F8F73A5" w14:textId="5936BE6F" w:rsidR="00586D83" w:rsidRPr="006A02C3" w:rsidRDefault="00586D83" w:rsidP="00C87C71">
            <w:pPr>
              <w:pStyle w:val="GDP1"/>
            </w:pPr>
            <w:r w:rsidRPr="002E6398">
              <w:t>= inventory.available_quantity - inventory.total_available_quantity</w:t>
            </w:r>
          </w:p>
        </w:tc>
      </w:tr>
      <w:tr w:rsidR="00586D83" w:rsidRPr="006A02C3" w14:paraId="2D612692" w14:textId="77777777" w:rsidTr="006D0B7A">
        <w:tc>
          <w:tcPr>
            <w:tcW w:w="828" w:type="dxa"/>
          </w:tcPr>
          <w:p w14:paraId="03ADB010" w14:textId="77777777" w:rsidR="00586D83" w:rsidRPr="006A02C3" w:rsidRDefault="00586D83">
            <w:pPr>
              <w:pStyle w:val="TableData12"/>
              <w:numPr>
                <w:ilvl w:val="0"/>
                <w:numId w:val="62"/>
              </w:numPr>
              <w:spacing w:line="360" w:lineRule="auto"/>
              <w:rPr>
                <w:rFonts w:ascii="Times New Roman" w:hAnsi="Times New Roman"/>
                <w:sz w:val="24"/>
                <w:szCs w:val="24"/>
              </w:rPr>
            </w:pPr>
          </w:p>
        </w:tc>
        <w:tc>
          <w:tcPr>
            <w:tcW w:w="2070" w:type="dxa"/>
          </w:tcPr>
          <w:p w14:paraId="394807A4" w14:textId="1A71F93C" w:rsidR="00586D83" w:rsidRPr="006A02C3" w:rsidRDefault="00586D83" w:rsidP="00586D83">
            <w:pPr>
              <w:pStyle w:val="TableData12"/>
              <w:spacing w:line="360" w:lineRule="auto"/>
              <w:rPr>
                <w:rFonts w:ascii="Times New Roman" w:hAnsi="Times New Roman"/>
                <w:sz w:val="24"/>
                <w:szCs w:val="24"/>
              </w:rPr>
            </w:pPr>
            <w:r w:rsidRPr="008351C9">
              <w:rPr>
                <w:rFonts w:ascii="Times New Roman" w:hAnsi="Times New Roman"/>
                <w:sz w:val="24"/>
                <w:szCs w:val="24"/>
              </w:rPr>
              <w:t>Chênh lệch tồn khả dụng</w:t>
            </w:r>
          </w:p>
        </w:tc>
        <w:tc>
          <w:tcPr>
            <w:tcW w:w="1800" w:type="dxa"/>
          </w:tcPr>
          <w:p w14:paraId="1B59F067" w14:textId="217333FD"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4686061" w14:textId="5B9E256F"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3465596"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0C80E1CC" w14:textId="77777777" w:rsidR="00586D83" w:rsidRPr="00745F1D" w:rsidRDefault="00586D83" w:rsidP="00C87C71">
            <w:pPr>
              <w:pStyle w:val="GDP1"/>
            </w:pPr>
            <w:r>
              <w:t>Chỉ hiện thị khi người dùng unchecked “Xem theo tồn kho lotdate</w:t>
            </w:r>
          </w:p>
          <w:p w14:paraId="0C4E27FF" w14:textId="47630309" w:rsidR="00586D83" w:rsidRPr="006A02C3" w:rsidRDefault="00586D83" w:rsidP="00C87C71">
            <w:pPr>
              <w:pStyle w:val="GDP1"/>
            </w:pPr>
            <w:r w:rsidRPr="004177C5">
              <w:t>= inventory.available_quantity - inventory.total_available_quantity</w:t>
            </w:r>
          </w:p>
        </w:tc>
      </w:tr>
      <w:tr w:rsidR="00586D83" w:rsidRPr="006A02C3" w14:paraId="776D7573" w14:textId="77777777" w:rsidTr="006D0B7A">
        <w:tc>
          <w:tcPr>
            <w:tcW w:w="828" w:type="dxa"/>
          </w:tcPr>
          <w:p w14:paraId="3D7B229C" w14:textId="77777777" w:rsidR="00586D83" w:rsidRPr="006A02C3" w:rsidRDefault="00586D83">
            <w:pPr>
              <w:pStyle w:val="TableData12"/>
              <w:numPr>
                <w:ilvl w:val="0"/>
                <w:numId w:val="62"/>
              </w:numPr>
              <w:spacing w:line="360" w:lineRule="auto"/>
              <w:rPr>
                <w:rFonts w:ascii="Times New Roman" w:hAnsi="Times New Roman"/>
                <w:sz w:val="24"/>
                <w:szCs w:val="24"/>
              </w:rPr>
            </w:pPr>
          </w:p>
        </w:tc>
        <w:tc>
          <w:tcPr>
            <w:tcW w:w="2070" w:type="dxa"/>
          </w:tcPr>
          <w:p w14:paraId="37EB80BB" w14:textId="7777777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60B65967" w14:textId="7777777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E90AB98" w14:textId="7777777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F13C4A1"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546B293B" w14:textId="77777777" w:rsidR="00586D83" w:rsidRPr="006A02C3" w:rsidRDefault="00586D83" w:rsidP="00C87C71">
            <w:pPr>
              <w:pStyle w:val="GDP1"/>
              <w:rPr>
                <w:lang w:val="vi-VN"/>
              </w:rPr>
            </w:pPr>
            <w:r w:rsidRPr="006A02C3">
              <w:t>Tổng giá trị các sản phẩm trong kho group by cụm kho</w:t>
            </w:r>
          </w:p>
          <w:p w14:paraId="2E19A6FC" w14:textId="77777777" w:rsidR="00586D83" w:rsidRPr="006A02C3" w:rsidRDefault="00586D83" w:rsidP="00C87C71">
            <w:pPr>
              <w:pStyle w:val="GDP1"/>
              <w:rPr>
                <w:lang w:val="vi-VN"/>
              </w:rPr>
            </w:pPr>
            <w:r w:rsidRPr="006A02C3">
              <w:rPr>
                <w:lang w:val="vi-VN"/>
              </w:rPr>
              <w:lastRenderedPageBreak/>
              <w:t>Giá trị SPn = Đơn giá SPn*Tồn kho thực tế SPn</w:t>
            </w:r>
          </w:p>
          <w:p w14:paraId="2927D043" w14:textId="77777777" w:rsidR="00586D83" w:rsidRPr="006A02C3" w:rsidRDefault="00586D83" w:rsidP="00C87C71">
            <w:pPr>
              <w:pStyle w:val="GDP1"/>
            </w:pPr>
            <w:r w:rsidRPr="006A02C3">
              <w:rPr>
                <w:lang w:val="vi-VN"/>
              </w:rPr>
              <w:t xml:space="preserve">Đơn giá theo bảng giá bán mặc định của sản phẩm. </w:t>
            </w:r>
            <w:r w:rsidRPr="006A02C3">
              <w:t>Lấy từ bảng PRICE_ENTRY.PRICE where PRICE_ENTRY.PRICE_LIST_ID = PRICE_LIST.ID and PRICE_LIST.IS_DEFAULT = 1 and TYPE = ‘SELL’</w:t>
            </w:r>
          </w:p>
        </w:tc>
      </w:tr>
    </w:tbl>
    <w:p w14:paraId="3D3FB82F" w14:textId="77777777" w:rsidR="00464553" w:rsidRPr="006A02C3" w:rsidRDefault="00464553" w:rsidP="00512E56">
      <w:pPr>
        <w:spacing w:line="360" w:lineRule="auto"/>
        <w:rPr>
          <w:lang w:eastAsia="ar-SA"/>
        </w:rPr>
      </w:pPr>
    </w:p>
    <w:p w14:paraId="5089C335" w14:textId="77777777" w:rsidR="00464553" w:rsidRPr="006A02C3" w:rsidRDefault="00464553" w:rsidP="00512E56">
      <w:pPr>
        <w:pStyle w:val="Heading6"/>
        <w:spacing w:line="360" w:lineRule="auto"/>
      </w:pPr>
      <w:r w:rsidRPr="006A02C3">
        <w:t>Theo Tổng tồn biến thể (SKUs) - đơn vị chọn</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A723E8A" w14:textId="77777777" w:rsidTr="006D0B7A">
        <w:trPr>
          <w:tblHeader/>
        </w:trPr>
        <w:tc>
          <w:tcPr>
            <w:tcW w:w="828" w:type="dxa"/>
            <w:shd w:val="pct5" w:color="auto" w:fill="FFFFFF"/>
          </w:tcPr>
          <w:p w14:paraId="5012A3D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7623616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465D0D3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7AD05AB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2635A5C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7325A83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06B35FE3"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5B0B9BD9" w14:textId="77777777" w:rsidTr="006D0B7A">
        <w:tc>
          <w:tcPr>
            <w:tcW w:w="13676" w:type="dxa"/>
            <w:gridSpan w:val="6"/>
          </w:tcPr>
          <w:p w14:paraId="7BD5FB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1E3897E8" w14:textId="77777777" w:rsidTr="006D0B7A">
        <w:tc>
          <w:tcPr>
            <w:tcW w:w="828" w:type="dxa"/>
          </w:tcPr>
          <w:p w14:paraId="6766B41D" w14:textId="77777777" w:rsidR="00464553" w:rsidRPr="006A02C3" w:rsidRDefault="00464553">
            <w:pPr>
              <w:pStyle w:val="TableData12"/>
              <w:numPr>
                <w:ilvl w:val="0"/>
                <w:numId w:val="63"/>
              </w:numPr>
              <w:spacing w:line="360" w:lineRule="auto"/>
              <w:rPr>
                <w:rFonts w:ascii="Times New Roman" w:hAnsi="Times New Roman"/>
                <w:sz w:val="24"/>
                <w:szCs w:val="24"/>
              </w:rPr>
            </w:pPr>
          </w:p>
        </w:tc>
        <w:tc>
          <w:tcPr>
            <w:tcW w:w="2070" w:type="dxa"/>
          </w:tcPr>
          <w:p w14:paraId="6A18A6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4EA6778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6343F1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090A5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08378732" w14:textId="77777777" w:rsidR="00464553" w:rsidRPr="006A02C3" w:rsidRDefault="00464553" w:rsidP="00C87C71">
            <w:pPr>
              <w:pStyle w:val="GDP1"/>
            </w:pPr>
            <w:r w:rsidRPr="006A02C3">
              <w:t xml:space="preserve">Tập giá trị: {Load danh sách đơn vị trạng thái Hoạt động thuộc phân quyền của user login – hiển thị theo cấu trúc cây}. Hiển thị [Mã – Tên đơn vị]. </w:t>
            </w:r>
            <w:r w:rsidRPr="006A02C3">
              <w:rPr>
                <w:bCs/>
              </w:rPr>
              <w:t>Bảng OPT_DIST_UNIT_REF join DIST_UNIT, lấy CODE -  NAME.</w:t>
            </w:r>
          </w:p>
          <w:p w14:paraId="554A4B53" w14:textId="77777777" w:rsidR="00464553" w:rsidRPr="006A02C3" w:rsidRDefault="00464553" w:rsidP="00C87C71">
            <w:pPr>
              <w:pStyle w:val="GDP1"/>
            </w:pPr>
            <w:r w:rsidRPr="006A02C3">
              <w:t xml:space="preserve">Autocomplete gần đúng, không phân biệt hoa </w:t>
            </w:r>
            <w:r w:rsidRPr="006A02C3">
              <w:lastRenderedPageBreak/>
              <w:t>thường, không phân biệt dấu theo Mã hoặc Tên đơn vị (LIKE upper(‘%từ khóa đã bỏ dấu%’))</w:t>
            </w:r>
          </w:p>
        </w:tc>
      </w:tr>
      <w:tr w:rsidR="00464553" w:rsidRPr="006A02C3" w14:paraId="1D97AA0C" w14:textId="77777777" w:rsidTr="006D0B7A">
        <w:tc>
          <w:tcPr>
            <w:tcW w:w="828" w:type="dxa"/>
          </w:tcPr>
          <w:p w14:paraId="7C285035" w14:textId="77777777" w:rsidR="00464553" w:rsidRPr="006A02C3" w:rsidRDefault="00464553">
            <w:pPr>
              <w:pStyle w:val="TableData12"/>
              <w:numPr>
                <w:ilvl w:val="0"/>
                <w:numId w:val="63"/>
              </w:numPr>
              <w:spacing w:line="360" w:lineRule="auto"/>
              <w:rPr>
                <w:rFonts w:ascii="Times New Roman" w:hAnsi="Times New Roman"/>
                <w:sz w:val="24"/>
                <w:szCs w:val="24"/>
              </w:rPr>
            </w:pPr>
          </w:p>
        </w:tc>
        <w:tc>
          <w:tcPr>
            <w:tcW w:w="2070" w:type="dxa"/>
          </w:tcPr>
          <w:p w14:paraId="3199F2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79FAB0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161C2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E6F52A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FC3E787" w14:textId="77777777" w:rsidR="00464553" w:rsidRPr="006A02C3" w:rsidRDefault="00464553" w:rsidP="00C87C71">
            <w:pPr>
              <w:pStyle w:val="GDP1"/>
            </w:pPr>
            <w:r w:rsidRPr="006A02C3">
              <w:t>Tập giá trị {Load danh sách cụm kho trạng thái Hoạt động thuộc đơn vị đang chọn}</w:t>
            </w:r>
          </w:p>
          <w:p w14:paraId="29960BB9" w14:textId="77777777" w:rsidR="00464553" w:rsidRPr="006A02C3" w:rsidRDefault="00464553" w:rsidP="00C87C71">
            <w:pPr>
              <w:pStyle w:val="GDP1"/>
            </w:pPr>
            <w:r w:rsidRPr="006A02C3">
              <w:t>Hiển thị Mã - Tên cụm kho. Sort theo Mã cụm kho ASC</w:t>
            </w:r>
          </w:p>
          <w:p w14:paraId="7C4C7E56" w14:textId="77777777" w:rsidR="00464553" w:rsidRPr="006A02C3" w:rsidRDefault="00464553" w:rsidP="00C87C71">
            <w:pPr>
              <w:pStyle w:val="GDP1"/>
            </w:pPr>
            <w:r w:rsidRPr="006A02C3">
              <w:t>Load từ bảng WAREHOUSE_GROUP.CODE - NAME where IS_ACTIVE = 1 and DIST_UNIT_ID = ?</w:t>
            </w:r>
          </w:p>
        </w:tc>
      </w:tr>
      <w:tr w:rsidR="00464553" w:rsidRPr="006A02C3" w14:paraId="6CD5951E" w14:textId="77777777" w:rsidTr="006D0B7A">
        <w:tc>
          <w:tcPr>
            <w:tcW w:w="828" w:type="dxa"/>
          </w:tcPr>
          <w:p w14:paraId="5E634B20" w14:textId="77777777" w:rsidR="00464553" w:rsidRPr="006A02C3" w:rsidRDefault="00464553">
            <w:pPr>
              <w:pStyle w:val="TableData12"/>
              <w:numPr>
                <w:ilvl w:val="0"/>
                <w:numId w:val="63"/>
              </w:numPr>
              <w:spacing w:line="360" w:lineRule="auto"/>
              <w:rPr>
                <w:rFonts w:ascii="Times New Roman" w:hAnsi="Times New Roman"/>
                <w:sz w:val="24"/>
                <w:szCs w:val="24"/>
              </w:rPr>
            </w:pPr>
          </w:p>
        </w:tc>
        <w:tc>
          <w:tcPr>
            <w:tcW w:w="2070" w:type="dxa"/>
          </w:tcPr>
          <w:p w14:paraId="2245F06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702386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DE58D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A827A2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A957885" w14:textId="77777777" w:rsidR="00464553" w:rsidRPr="006A02C3" w:rsidRDefault="00464553" w:rsidP="00C87C71">
            <w:pPr>
              <w:pStyle w:val="GDP1"/>
            </w:pPr>
            <w:r w:rsidRPr="006A02C3">
              <w:t>Chỉ enable sau khi chọn giá trị cho cbx Cụm kho</w:t>
            </w:r>
          </w:p>
          <w:p w14:paraId="633D694B" w14:textId="77777777" w:rsidR="00464553" w:rsidRPr="006A02C3" w:rsidRDefault="00464553" w:rsidP="00C87C71">
            <w:pPr>
              <w:pStyle w:val="GDP1"/>
            </w:pPr>
            <w:r w:rsidRPr="006A02C3">
              <w:t>Tập giá trị {Load danh sách kho trạng thái Hoạt động thuộc cụm kho đang chọn}</w:t>
            </w:r>
          </w:p>
          <w:p w14:paraId="45FD606D" w14:textId="77777777" w:rsidR="00464553" w:rsidRPr="006A02C3" w:rsidRDefault="00464553" w:rsidP="00C87C71">
            <w:pPr>
              <w:pStyle w:val="GDP1"/>
            </w:pPr>
            <w:r w:rsidRPr="006A02C3">
              <w:t>Hiển thị Mã - Tên kho. Sort theo Mã kho ASC</w:t>
            </w:r>
          </w:p>
          <w:p w14:paraId="24690AF1" w14:textId="77777777" w:rsidR="00464553" w:rsidRPr="006A02C3" w:rsidRDefault="00464553" w:rsidP="00C87C71">
            <w:pPr>
              <w:pStyle w:val="GDP1"/>
            </w:pPr>
            <w:r w:rsidRPr="006A02C3">
              <w:t>Load từ bảng WAREHOUSE.CODE - NAME where IS_ACTIVE = 1 and WAREHOUSE_GROUP_ID = ?</w:t>
            </w:r>
          </w:p>
        </w:tc>
      </w:tr>
      <w:tr w:rsidR="00464553" w:rsidRPr="006A02C3" w14:paraId="5A06CA21" w14:textId="77777777" w:rsidTr="006D0B7A">
        <w:tc>
          <w:tcPr>
            <w:tcW w:w="828" w:type="dxa"/>
          </w:tcPr>
          <w:p w14:paraId="58C68A5F" w14:textId="77777777" w:rsidR="00464553" w:rsidRPr="006A02C3" w:rsidRDefault="00464553">
            <w:pPr>
              <w:pStyle w:val="TableData12"/>
              <w:numPr>
                <w:ilvl w:val="0"/>
                <w:numId w:val="63"/>
              </w:numPr>
              <w:spacing w:line="360" w:lineRule="auto"/>
              <w:rPr>
                <w:rFonts w:ascii="Times New Roman" w:hAnsi="Times New Roman"/>
                <w:sz w:val="24"/>
                <w:szCs w:val="24"/>
              </w:rPr>
            </w:pPr>
          </w:p>
        </w:tc>
        <w:tc>
          <w:tcPr>
            <w:tcW w:w="2070" w:type="dxa"/>
          </w:tcPr>
          <w:p w14:paraId="53B73C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Cách xem</w:t>
            </w:r>
          </w:p>
        </w:tc>
        <w:tc>
          <w:tcPr>
            <w:tcW w:w="1800" w:type="dxa"/>
          </w:tcPr>
          <w:p w14:paraId="37A05ED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E643B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63FD1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[Tổng tồn sản phẩm – </w:t>
            </w:r>
            <w:r w:rsidRPr="006A02C3">
              <w:rPr>
                <w:rFonts w:ascii="Times New Roman" w:hAnsi="Times New Roman"/>
                <w:sz w:val="24"/>
                <w:szCs w:val="24"/>
              </w:rPr>
              <w:lastRenderedPageBreak/>
              <w:t>đơn vị chọn]</w:t>
            </w:r>
          </w:p>
        </w:tc>
        <w:tc>
          <w:tcPr>
            <w:tcW w:w="5850" w:type="dxa"/>
          </w:tcPr>
          <w:p w14:paraId="59465193" w14:textId="77777777" w:rsidR="00464553" w:rsidRPr="006A02C3" w:rsidRDefault="00464553" w:rsidP="00C87C71">
            <w:pPr>
              <w:pStyle w:val="GDP1"/>
            </w:pPr>
            <w:r w:rsidRPr="006A02C3">
              <w:lastRenderedPageBreak/>
              <w:t xml:space="preserve">Tập giá trị: </w:t>
            </w:r>
          </w:p>
          <w:p w14:paraId="79B460E5" w14:textId="77777777" w:rsidR="00464553" w:rsidRPr="006A02C3" w:rsidRDefault="00464553" w:rsidP="00C87C71">
            <w:pPr>
              <w:pStyle w:val="GDP2"/>
            </w:pPr>
            <w:r w:rsidRPr="006A02C3">
              <w:t>Tổng tồn sản phẩm – đơn vị chọn</w:t>
            </w:r>
          </w:p>
          <w:p w14:paraId="17F631FF" w14:textId="77777777" w:rsidR="00464553" w:rsidRPr="006A02C3" w:rsidRDefault="00464553" w:rsidP="00C87C71">
            <w:pPr>
              <w:pStyle w:val="GDP2"/>
            </w:pPr>
            <w:r w:rsidRPr="006A02C3">
              <w:lastRenderedPageBreak/>
              <w:t xml:space="preserve">Tổng tồn sản phẩm – cụm kho </w:t>
            </w:r>
          </w:p>
          <w:p w14:paraId="5AE8C067" w14:textId="77777777" w:rsidR="00464553" w:rsidRPr="006A02C3" w:rsidRDefault="00464553" w:rsidP="00C87C71">
            <w:pPr>
              <w:pStyle w:val="GDP2"/>
            </w:pPr>
            <w:r w:rsidRPr="006A02C3">
              <w:t>Tổng tồn sản phẩm – kho</w:t>
            </w:r>
          </w:p>
          <w:p w14:paraId="2E2A152C" w14:textId="77777777" w:rsidR="00464553" w:rsidRPr="006A02C3" w:rsidRDefault="00464553" w:rsidP="00C87C71">
            <w:pPr>
              <w:pStyle w:val="GDP2"/>
            </w:pPr>
            <w:r w:rsidRPr="006A02C3">
              <w:t>Tổng tồn biến thể (SKUs) – đơn vị chọn</w:t>
            </w:r>
          </w:p>
          <w:p w14:paraId="1F7B0617" w14:textId="77777777" w:rsidR="00464553" w:rsidRPr="006A02C3" w:rsidRDefault="00464553" w:rsidP="00C87C71">
            <w:pPr>
              <w:pStyle w:val="GDP2"/>
            </w:pPr>
            <w:r w:rsidRPr="006A02C3">
              <w:t xml:space="preserve">Tổng tồn biến thể (SKUs) – cụm kho </w:t>
            </w:r>
          </w:p>
          <w:p w14:paraId="4DA5504F" w14:textId="77777777" w:rsidR="00464553" w:rsidRPr="006A02C3" w:rsidRDefault="00464553" w:rsidP="00C87C71">
            <w:pPr>
              <w:pStyle w:val="GDP2"/>
            </w:pPr>
            <w:r w:rsidRPr="006A02C3">
              <w:t>Tổng tồn biến thể (SKUs) – kho</w:t>
            </w:r>
          </w:p>
        </w:tc>
      </w:tr>
      <w:tr w:rsidR="00464553" w:rsidRPr="006A02C3" w14:paraId="01AEE510" w14:textId="77777777" w:rsidTr="006D0B7A">
        <w:tc>
          <w:tcPr>
            <w:tcW w:w="828" w:type="dxa"/>
          </w:tcPr>
          <w:p w14:paraId="51852F40" w14:textId="77777777" w:rsidR="00464553" w:rsidRPr="006A02C3" w:rsidRDefault="00464553">
            <w:pPr>
              <w:pStyle w:val="TableData12"/>
              <w:numPr>
                <w:ilvl w:val="0"/>
                <w:numId w:val="63"/>
              </w:numPr>
              <w:spacing w:line="360" w:lineRule="auto"/>
              <w:rPr>
                <w:rFonts w:ascii="Times New Roman" w:hAnsi="Times New Roman"/>
                <w:sz w:val="24"/>
                <w:szCs w:val="24"/>
              </w:rPr>
            </w:pPr>
          </w:p>
        </w:tc>
        <w:tc>
          <w:tcPr>
            <w:tcW w:w="2070" w:type="dxa"/>
          </w:tcPr>
          <w:p w14:paraId="7D728D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w:t>
            </w:r>
          </w:p>
        </w:tc>
        <w:tc>
          <w:tcPr>
            <w:tcW w:w="1800" w:type="dxa"/>
          </w:tcPr>
          <w:p w14:paraId="2EA0E8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6DFAB4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5EF00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CFE09A4" w14:textId="77777777" w:rsidR="00464553" w:rsidRPr="006A02C3" w:rsidRDefault="00464553" w:rsidP="00C87C71">
            <w:pPr>
              <w:pStyle w:val="GDP1"/>
            </w:pPr>
            <w:r w:rsidRPr="006A02C3">
              <w:t>Tập giá trị {Load danh mục sản phẩm – theo cấu trúc cây}. Hiển thị [Mã – Tên danh mục]</w:t>
            </w:r>
          </w:p>
          <w:p w14:paraId="38C4C4A0" w14:textId="77777777" w:rsidR="00464553" w:rsidRPr="006A02C3" w:rsidRDefault="00464553" w:rsidP="00C87C71">
            <w:pPr>
              <w:pStyle w:val="GDP1"/>
            </w:pPr>
            <w:r w:rsidRPr="006A02C3">
              <w:t>Load từ bảng PRODUCT_CATEGORY.CODE - NAME</w:t>
            </w:r>
          </w:p>
          <w:p w14:paraId="6FB80544" w14:textId="77777777" w:rsidR="00464553" w:rsidRPr="006A02C3" w:rsidRDefault="00464553" w:rsidP="00C87C71">
            <w:pPr>
              <w:pStyle w:val="GDP1"/>
            </w:pPr>
            <w:r w:rsidRPr="006A02C3">
              <w:t xml:space="preserve">Tham khảo chức năng Quản lý sản phẩm &gt; Điều kiện tìm kiếm &gt; cbx Danh mục </w:t>
            </w:r>
          </w:p>
        </w:tc>
      </w:tr>
      <w:tr w:rsidR="00464553" w:rsidRPr="006A02C3" w14:paraId="0FA3EE66" w14:textId="77777777" w:rsidTr="006D0B7A">
        <w:tc>
          <w:tcPr>
            <w:tcW w:w="828" w:type="dxa"/>
          </w:tcPr>
          <w:p w14:paraId="2D9644E5" w14:textId="77777777" w:rsidR="00464553" w:rsidRPr="006A02C3" w:rsidRDefault="00464553">
            <w:pPr>
              <w:pStyle w:val="TableData12"/>
              <w:numPr>
                <w:ilvl w:val="0"/>
                <w:numId w:val="63"/>
              </w:numPr>
              <w:spacing w:line="360" w:lineRule="auto"/>
              <w:rPr>
                <w:rFonts w:ascii="Times New Roman" w:hAnsi="Times New Roman"/>
                <w:sz w:val="24"/>
                <w:szCs w:val="24"/>
              </w:rPr>
            </w:pPr>
          </w:p>
        </w:tc>
        <w:tc>
          <w:tcPr>
            <w:tcW w:w="2070" w:type="dxa"/>
          </w:tcPr>
          <w:p w14:paraId="78DDD3D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7115D1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6D2068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F5F25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01D5071" w14:textId="77777777" w:rsidR="00464553" w:rsidRPr="006A02C3" w:rsidRDefault="00464553" w:rsidP="00C87C71">
            <w:pPr>
              <w:pStyle w:val="GDP1"/>
            </w:pPr>
            <w:r w:rsidRPr="006A02C3">
              <w:t>Hint text: Nhập mã/ tên sản phẩm</w:t>
            </w:r>
          </w:p>
        </w:tc>
      </w:tr>
      <w:tr w:rsidR="00464553" w:rsidRPr="006A02C3" w14:paraId="7BA6E282" w14:textId="77777777" w:rsidTr="006D0B7A">
        <w:tc>
          <w:tcPr>
            <w:tcW w:w="13676" w:type="dxa"/>
            <w:gridSpan w:val="6"/>
          </w:tcPr>
          <w:p w14:paraId="1EFD6F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56831B5A" w14:textId="77777777" w:rsidTr="006D0B7A">
        <w:tc>
          <w:tcPr>
            <w:tcW w:w="828" w:type="dxa"/>
          </w:tcPr>
          <w:p w14:paraId="4C4C823F" w14:textId="77777777" w:rsidR="00464553" w:rsidRPr="006A02C3" w:rsidRDefault="00464553">
            <w:pPr>
              <w:pStyle w:val="TableData12"/>
              <w:numPr>
                <w:ilvl w:val="0"/>
                <w:numId w:val="63"/>
              </w:numPr>
              <w:spacing w:line="360" w:lineRule="auto"/>
              <w:rPr>
                <w:rFonts w:ascii="Times New Roman" w:hAnsi="Times New Roman"/>
                <w:sz w:val="24"/>
                <w:szCs w:val="24"/>
              </w:rPr>
            </w:pPr>
          </w:p>
        </w:tc>
        <w:tc>
          <w:tcPr>
            <w:tcW w:w="2070" w:type="dxa"/>
          </w:tcPr>
          <w:p w14:paraId="2E2D8F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tồn kho theo lotdate</w:t>
            </w:r>
          </w:p>
        </w:tc>
        <w:tc>
          <w:tcPr>
            <w:tcW w:w="1800" w:type="dxa"/>
          </w:tcPr>
          <w:p w14:paraId="24F312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Checkbox </w:t>
            </w:r>
          </w:p>
        </w:tc>
        <w:tc>
          <w:tcPr>
            <w:tcW w:w="1598" w:type="dxa"/>
          </w:tcPr>
          <w:p w14:paraId="1C0A4C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22E81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5D210329" w14:textId="77777777" w:rsidR="00464553" w:rsidRPr="006A02C3" w:rsidRDefault="00464553" w:rsidP="00C87C71">
            <w:pPr>
              <w:pStyle w:val="GDP1"/>
            </w:pPr>
          </w:p>
        </w:tc>
      </w:tr>
      <w:tr w:rsidR="00464553" w:rsidRPr="006A02C3" w14:paraId="5DFDA30F" w14:textId="77777777" w:rsidTr="006D0B7A">
        <w:tc>
          <w:tcPr>
            <w:tcW w:w="828" w:type="dxa"/>
          </w:tcPr>
          <w:p w14:paraId="7EBD3544" w14:textId="77777777" w:rsidR="00464553" w:rsidRPr="006A02C3" w:rsidRDefault="00464553">
            <w:pPr>
              <w:pStyle w:val="TableData12"/>
              <w:numPr>
                <w:ilvl w:val="0"/>
                <w:numId w:val="63"/>
              </w:numPr>
              <w:spacing w:line="360" w:lineRule="auto"/>
              <w:rPr>
                <w:rFonts w:ascii="Times New Roman" w:hAnsi="Times New Roman"/>
                <w:sz w:val="24"/>
                <w:szCs w:val="24"/>
              </w:rPr>
            </w:pPr>
          </w:p>
        </w:tc>
        <w:tc>
          <w:tcPr>
            <w:tcW w:w="2070" w:type="dxa"/>
          </w:tcPr>
          <w:p w14:paraId="3BB16F49" w14:textId="31413BCA" w:rsidR="00464553" w:rsidRPr="006A02C3" w:rsidRDefault="008351C9" w:rsidP="00512E56">
            <w:pPr>
              <w:pStyle w:val="TableData12"/>
              <w:spacing w:line="360" w:lineRule="auto"/>
              <w:rPr>
                <w:rFonts w:ascii="Times New Roman" w:hAnsi="Times New Roman"/>
                <w:sz w:val="24"/>
                <w:szCs w:val="24"/>
              </w:rPr>
            </w:pPr>
            <w:r>
              <w:rPr>
                <w:rFonts w:ascii="Times New Roman" w:hAnsi="Times New Roman"/>
                <w:sz w:val="24"/>
                <w:szCs w:val="24"/>
              </w:rPr>
              <w:t>Mã lô</w:t>
            </w:r>
          </w:p>
        </w:tc>
        <w:tc>
          <w:tcPr>
            <w:tcW w:w="1800" w:type="dxa"/>
          </w:tcPr>
          <w:p w14:paraId="210707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25B6C9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06ABE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A093330" w14:textId="77777777" w:rsidR="00464553" w:rsidRPr="006A02C3" w:rsidRDefault="00464553" w:rsidP="00C87C71">
            <w:pPr>
              <w:pStyle w:val="GDP1"/>
            </w:pPr>
            <w:r w:rsidRPr="006A02C3">
              <w:t>Chỉ enable khi tick chọn checkbox Xem tồn kho theo lotdate</w:t>
            </w:r>
          </w:p>
        </w:tc>
      </w:tr>
      <w:tr w:rsidR="00464553" w:rsidRPr="006A02C3" w14:paraId="00186502" w14:textId="77777777" w:rsidTr="006D0B7A">
        <w:tc>
          <w:tcPr>
            <w:tcW w:w="828" w:type="dxa"/>
          </w:tcPr>
          <w:p w14:paraId="6665627E" w14:textId="77777777" w:rsidR="00464553" w:rsidRPr="006A02C3" w:rsidRDefault="00464553">
            <w:pPr>
              <w:pStyle w:val="TableData12"/>
              <w:numPr>
                <w:ilvl w:val="0"/>
                <w:numId w:val="63"/>
              </w:numPr>
              <w:spacing w:line="360" w:lineRule="auto"/>
              <w:rPr>
                <w:rFonts w:ascii="Times New Roman" w:hAnsi="Times New Roman"/>
                <w:sz w:val="24"/>
                <w:szCs w:val="24"/>
              </w:rPr>
            </w:pPr>
          </w:p>
        </w:tc>
        <w:tc>
          <w:tcPr>
            <w:tcW w:w="2070" w:type="dxa"/>
          </w:tcPr>
          <w:p w14:paraId="5A80792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hết hạn</w:t>
            </w:r>
          </w:p>
        </w:tc>
        <w:tc>
          <w:tcPr>
            <w:tcW w:w="1800" w:type="dxa"/>
          </w:tcPr>
          <w:p w14:paraId="0DB3BC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Calendar</w:t>
            </w:r>
          </w:p>
        </w:tc>
        <w:tc>
          <w:tcPr>
            <w:tcW w:w="1598" w:type="dxa"/>
          </w:tcPr>
          <w:p w14:paraId="434FBE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5450FC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57B23C8" w14:textId="77777777" w:rsidR="00464553" w:rsidRPr="006A02C3" w:rsidRDefault="00464553" w:rsidP="00C87C71">
            <w:pPr>
              <w:pStyle w:val="GDP1"/>
            </w:pPr>
            <w:r w:rsidRPr="006A02C3">
              <w:t xml:space="preserve">Chỉ enable khi tick chọn checkbox Xem tồn kho </w:t>
            </w:r>
            <w:r w:rsidRPr="006A02C3">
              <w:lastRenderedPageBreak/>
              <w:t>theo lotdate</w:t>
            </w:r>
          </w:p>
        </w:tc>
      </w:tr>
      <w:tr w:rsidR="00FF264F" w:rsidRPr="006A02C3" w14:paraId="2C681597" w14:textId="77777777" w:rsidTr="006D0B7A">
        <w:tc>
          <w:tcPr>
            <w:tcW w:w="828" w:type="dxa"/>
          </w:tcPr>
          <w:p w14:paraId="17B540CF"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1F840B8F" w14:textId="1E49CE85"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Trạng thái lotdate</w:t>
            </w:r>
          </w:p>
        </w:tc>
        <w:tc>
          <w:tcPr>
            <w:tcW w:w="1800" w:type="dxa"/>
          </w:tcPr>
          <w:p w14:paraId="27BC35EE" w14:textId="10848821"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 xml:space="preserve">Combobox </w:t>
            </w:r>
          </w:p>
        </w:tc>
        <w:tc>
          <w:tcPr>
            <w:tcW w:w="1598" w:type="dxa"/>
          </w:tcPr>
          <w:p w14:paraId="7A6DC226" w14:textId="47671C3A"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BE3213" w14:textId="59B2A66D"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E93EFED" w14:textId="35A776C5" w:rsidR="00FF264F" w:rsidRPr="006A02C3" w:rsidRDefault="00FF264F" w:rsidP="00C87C71">
            <w:pPr>
              <w:pStyle w:val="GDP1"/>
            </w:pPr>
            <w:r w:rsidRPr="00B721D9">
              <w:t>Chỉ enable khi tick chọn checkbox Xem tồn kho theo lotdate</w:t>
            </w:r>
          </w:p>
        </w:tc>
      </w:tr>
      <w:tr w:rsidR="00FF264F" w:rsidRPr="006A02C3" w14:paraId="0B691135" w14:textId="77777777" w:rsidTr="006D0B7A">
        <w:tc>
          <w:tcPr>
            <w:tcW w:w="828" w:type="dxa"/>
          </w:tcPr>
          <w:p w14:paraId="64CC67E3"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10BA5153" w14:textId="74842EDE"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56CE992B" w14:textId="0E06E98C"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 xml:space="preserve">Textbox </w:t>
            </w:r>
          </w:p>
        </w:tc>
        <w:tc>
          <w:tcPr>
            <w:tcW w:w="1598" w:type="dxa"/>
          </w:tcPr>
          <w:p w14:paraId="4ED6F36B" w14:textId="3A3A4CBE"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7451FD2" w14:textId="699EE74B"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1E28DDD" w14:textId="101C1306" w:rsidR="00FF264F" w:rsidRPr="006A02C3" w:rsidRDefault="00FF264F" w:rsidP="00C87C71">
            <w:pPr>
              <w:pStyle w:val="GDP1"/>
            </w:pPr>
            <w:r w:rsidRPr="00B721D9">
              <w:t>Chỉ enable khi tick chọn checkbox Xem tồn kho theo lotdate</w:t>
            </w:r>
          </w:p>
        </w:tc>
      </w:tr>
      <w:tr w:rsidR="00FF264F" w:rsidRPr="006A02C3" w14:paraId="64136038" w14:textId="77777777" w:rsidTr="006D0B7A">
        <w:tc>
          <w:tcPr>
            <w:tcW w:w="828" w:type="dxa"/>
          </w:tcPr>
          <w:p w14:paraId="42E7BDCA"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4F68D3D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03939DF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51201C2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7E4843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4B21F54" w14:textId="77777777" w:rsidR="00FF264F" w:rsidRPr="006A02C3" w:rsidRDefault="00FF264F" w:rsidP="00C87C71">
            <w:pPr>
              <w:pStyle w:val="GDP1"/>
            </w:pPr>
            <w:r w:rsidRPr="006A02C3">
              <w:t>Tập giá trị {Load danh sách loại sản phẩm}. Hiển thị [Mã – Tên loại sản phẩm]</w:t>
            </w:r>
          </w:p>
          <w:p w14:paraId="7068CD6D" w14:textId="77777777" w:rsidR="00FF264F" w:rsidRPr="006A02C3" w:rsidRDefault="00FF264F" w:rsidP="00C87C71">
            <w:pPr>
              <w:pStyle w:val="GDP1"/>
            </w:pPr>
            <w:r w:rsidRPr="006A02C3">
              <w:t>Load từ bảng PRODUCT_TYPE.CODE - NAME</w:t>
            </w:r>
          </w:p>
          <w:p w14:paraId="7F9DCECC" w14:textId="77777777" w:rsidR="00FF264F" w:rsidRPr="006A02C3" w:rsidRDefault="00FF264F" w:rsidP="00C87C71">
            <w:pPr>
              <w:pStyle w:val="GDP1"/>
            </w:pPr>
            <w:r w:rsidRPr="006A02C3">
              <w:t xml:space="preserve">Tham khảo chức năng Quản lý sản phẩm &gt; Điều kiện tìm kiếm &gt; cbx Loại sản phẩm </w:t>
            </w:r>
          </w:p>
        </w:tc>
      </w:tr>
      <w:tr w:rsidR="00FF264F" w:rsidRPr="006A02C3" w14:paraId="35F7593D" w14:textId="77777777" w:rsidTr="006D0B7A">
        <w:tc>
          <w:tcPr>
            <w:tcW w:w="828" w:type="dxa"/>
          </w:tcPr>
          <w:p w14:paraId="565F24C7"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1B12B75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3811592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C961C5D"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CAE48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3AE6A4A" w14:textId="77777777" w:rsidR="00FF264F" w:rsidRPr="006A02C3" w:rsidRDefault="00FF264F" w:rsidP="00C87C71">
            <w:pPr>
              <w:pStyle w:val="GDP1"/>
            </w:pPr>
            <w:r w:rsidRPr="006A02C3">
              <w:t>Tập giá trị {Load danh mục đơn vị tính}. Hiển thị [Mã – Tên đơn vị tính]</w:t>
            </w:r>
          </w:p>
          <w:p w14:paraId="55303894" w14:textId="77777777" w:rsidR="00FF264F" w:rsidRPr="006A02C3" w:rsidRDefault="00FF264F" w:rsidP="00C87C71">
            <w:pPr>
              <w:pStyle w:val="GDP1"/>
            </w:pPr>
            <w:r w:rsidRPr="006A02C3">
              <w:t>Load từ bảng SYSTEM_PARAMETER_ENTRY.CODE - NAME where SYSTEM_PARAMETER_ID = ‘PRODUCT_UOM’</w:t>
            </w:r>
          </w:p>
        </w:tc>
      </w:tr>
      <w:tr w:rsidR="00FF264F" w:rsidRPr="006A02C3" w14:paraId="52076FA8" w14:textId="77777777" w:rsidTr="006D0B7A">
        <w:tc>
          <w:tcPr>
            <w:tcW w:w="828" w:type="dxa"/>
          </w:tcPr>
          <w:p w14:paraId="6D2739F8"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14E7E3D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1F1D9065"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C3936E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9FB147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04C8141" w14:textId="77777777" w:rsidR="00FF264F" w:rsidRPr="006A02C3" w:rsidRDefault="00FF264F" w:rsidP="00C87C71">
            <w:pPr>
              <w:pStyle w:val="GDP1"/>
            </w:pPr>
          </w:p>
        </w:tc>
      </w:tr>
      <w:tr w:rsidR="00FF264F" w:rsidRPr="006A02C3" w14:paraId="60157A17" w14:textId="77777777" w:rsidTr="006D0B7A">
        <w:tc>
          <w:tcPr>
            <w:tcW w:w="828" w:type="dxa"/>
          </w:tcPr>
          <w:p w14:paraId="02536018"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539A26F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5BD514E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88F4CC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C81B2A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6B09A20" w14:textId="77777777" w:rsidR="00FF264F" w:rsidRPr="006A02C3" w:rsidRDefault="00FF264F" w:rsidP="00C87C71">
            <w:pPr>
              <w:pStyle w:val="GDP1"/>
            </w:pPr>
          </w:p>
        </w:tc>
      </w:tr>
      <w:tr w:rsidR="00FF264F" w:rsidRPr="006A02C3" w14:paraId="2E3BD326" w14:textId="77777777" w:rsidTr="006D0B7A">
        <w:tc>
          <w:tcPr>
            <w:tcW w:w="828" w:type="dxa"/>
          </w:tcPr>
          <w:p w14:paraId="32F9B499"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30922F2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7328597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6DFC0F3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9E01EE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60F2644" w14:textId="77777777" w:rsidR="00FF264F" w:rsidRPr="006A02C3" w:rsidRDefault="00FF264F" w:rsidP="00C87C71">
            <w:pPr>
              <w:pStyle w:val="GDP1"/>
            </w:pPr>
          </w:p>
        </w:tc>
      </w:tr>
      <w:tr w:rsidR="00FF264F" w:rsidRPr="006A02C3" w14:paraId="149768E3" w14:textId="77777777" w:rsidTr="006D0B7A">
        <w:tc>
          <w:tcPr>
            <w:tcW w:w="13676" w:type="dxa"/>
            <w:gridSpan w:val="6"/>
          </w:tcPr>
          <w:p w14:paraId="4820277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Danh sách tồn kho</w:t>
            </w:r>
          </w:p>
        </w:tc>
      </w:tr>
      <w:tr w:rsidR="00FF264F" w:rsidRPr="006A02C3" w14:paraId="74F3729C" w14:textId="77777777" w:rsidTr="006D0B7A">
        <w:tc>
          <w:tcPr>
            <w:tcW w:w="13676" w:type="dxa"/>
            <w:gridSpan w:val="6"/>
          </w:tcPr>
          <w:p w14:paraId="0F9F7FB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FF264F" w:rsidRPr="006A02C3" w14:paraId="4D6507D1" w14:textId="77777777" w:rsidTr="006D0B7A">
        <w:tc>
          <w:tcPr>
            <w:tcW w:w="828" w:type="dxa"/>
          </w:tcPr>
          <w:p w14:paraId="3A80B06D"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75FD12D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08C8F31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0226E55"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3EF767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4A086EC" w14:textId="77777777" w:rsidR="00FF264F" w:rsidRPr="006A02C3" w:rsidRDefault="00FF264F" w:rsidP="00C87C71">
            <w:pPr>
              <w:pStyle w:val="GDP1"/>
            </w:pPr>
          </w:p>
        </w:tc>
      </w:tr>
      <w:tr w:rsidR="00FF264F" w:rsidRPr="006A02C3" w14:paraId="298B1CCA" w14:textId="77777777" w:rsidTr="006D0B7A">
        <w:tc>
          <w:tcPr>
            <w:tcW w:w="13676" w:type="dxa"/>
            <w:gridSpan w:val="6"/>
          </w:tcPr>
          <w:p w14:paraId="37E9AEF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1AEA5C54" w14:textId="77777777" w:rsidR="00FF264F" w:rsidRPr="006A02C3" w:rsidRDefault="00FF264F" w:rsidP="00C87C71">
            <w:pPr>
              <w:pStyle w:val="GDP1"/>
            </w:pPr>
            <w:r w:rsidRPr="006A02C3">
              <w:t>Load danh sách sản phẩm tồn trong kho gom nhóm theo đơn vị</w:t>
            </w:r>
          </w:p>
          <w:p w14:paraId="2BE4BC23" w14:textId="77777777" w:rsidR="00FF264F" w:rsidRPr="006A02C3" w:rsidRDefault="00FF264F" w:rsidP="00C87C71">
            <w:pPr>
              <w:pStyle w:val="GDP1"/>
            </w:pPr>
            <w:r w:rsidRPr="006A02C3">
              <w:t>Load dữ liệu từ bảng INVENTORY group by DIST_UNIT_ID</w:t>
            </w:r>
          </w:p>
          <w:p w14:paraId="01125858" w14:textId="77777777" w:rsidR="00FF264F" w:rsidRPr="006A02C3" w:rsidRDefault="00FF264F" w:rsidP="00C87C71">
            <w:pPr>
              <w:pStyle w:val="GDP1"/>
            </w:pPr>
            <w:r w:rsidRPr="006A02C3">
              <w:t>Nếu xem tồn kho theo lotdate sẽ load dữ liệu từ bảng INVENTORY_LOT</w:t>
            </w:r>
          </w:p>
          <w:p w14:paraId="37D3E257" w14:textId="77777777" w:rsidR="00FF264F" w:rsidRPr="006A02C3" w:rsidRDefault="00FF264F" w:rsidP="00C87C71">
            <w:pPr>
              <w:pStyle w:val="GDP1"/>
            </w:pPr>
            <w:r w:rsidRPr="006A02C3">
              <w:t>Sort theo VISUAL_INDEX ASC của Sản phẩm, Mã sản phẩm ASC</w:t>
            </w:r>
          </w:p>
          <w:p w14:paraId="569EEA30" w14:textId="77777777" w:rsidR="00FF264F" w:rsidRPr="006A02C3" w:rsidRDefault="00FF264F" w:rsidP="00C87C71">
            <w:pPr>
              <w:pStyle w:val="GDP1"/>
            </w:pPr>
            <w:r w:rsidRPr="006A02C3">
              <w:t>Phân trang theo quy định chung</w:t>
            </w:r>
          </w:p>
        </w:tc>
      </w:tr>
      <w:tr w:rsidR="00FF264F" w:rsidRPr="006A02C3" w14:paraId="5BED4EC1" w14:textId="77777777" w:rsidTr="006D0B7A">
        <w:tc>
          <w:tcPr>
            <w:tcW w:w="828" w:type="dxa"/>
          </w:tcPr>
          <w:p w14:paraId="58DC33B1"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12B803F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387DCFF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4D9FDC0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8C97D5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Uncheck</w:t>
            </w:r>
          </w:p>
        </w:tc>
        <w:tc>
          <w:tcPr>
            <w:tcW w:w="5850" w:type="dxa"/>
          </w:tcPr>
          <w:p w14:paraId="34DB6427" w14:textId="77777777" w:rsidR="00FF264F" w:rsidRPr="006A02C3" w:rsidRDefault="00FF264F" w:rsidP="00C87C71">
            <w:pPr>
              <w:pStyle w:val="GDP1"/>
            </w:pPr>
            <w:r w:rsidRPr="006A02C3">
              <w:t>CheckAll: xuất hiện trên Header</w:t>
            </w:r>
          </w:p>
          <w:p w14:paraId="5F9E0050" w14:textId="77777777" w:rsidR="00FF264F" w:rsidRPr="006A02C3" w:rsidRDefault="00FF264F" w:rsidP="00C87C71">
            <w:pPr>
              <w:pStyle w:val="GDP1"/>
            </w:pPr>
            <w:r w:rsidRPr="006A02C3">
              <w:t>CheckRow: xuất hiện trên từng Row</w:t>
            </w:r>
          </w:p>
          <w:p w14:paraId="4B7ED63A" w14:textId="77777777" w:rsidR="00FF264F" w:rsidRPr="006A02C3" w:rsidRDefault="00FF264F" w:rsidP="00C87C71">
            <w:pPr>
              <w:pStyle w:val="GDP1"/>
            </w:pPr>
            <w:r w:rsidRPr="006A02C3">
              <w:t>Tick/ Bỏ tick CheckAll: tất cả CheckRow đang hiển thị trên grid sẽ được check/ uncheck</w:t>
            </w:r>
          </w:p>
        </w:tc>
      </w:tr>
      <w:tr w:rsidR="00FF264F" w:rsidRPr="006A02C3" w14:paraId="701948F9" w14:textId="77777777" w:rsidTr="006D0B7A">
        <w:tc>
          <w:tcPr>
            <w:tcW w:w="828" w:type="dxa"/>
          </w:tcPr>
          <w:p w14:paraId="39F31A3B"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3E42144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08111FF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40432B5"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019F36B"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7E9C030B" w14:textId="77777777" w:rsidR="00FF264F" w:rsidRPr="006A02C3" w:rsidRDefault="00FF264F" w:rsidP="00C87C71">
            <w:pPr>
              <w:pStyle w:val="GDP1"/>
            </w:pPr>
            <w:r w:rsidRPr="006A02C3">
              <w:t>Mã – Tên đơn vị</w:t>
            </w:r>
          </w:p>
          <w:p w14:paraId="422DBF86" w14:textId="77777777" w:rsidR="00FF264F" w:rsidRPr="006A02C3" w:rsidRDefault="00FF264F" w:rsidP="00C87C71">
            <w:pPr>
              <w:pStyle w:val="GDP1"/>
            </w:pPr>
            <w:r w:rsidRPr="006A02C3">
              <w:t xml:space="preserve">Lấy từ bảng INVENTORY.DIST_UNIT_ID join qua DIST_UNIT lấy NODE.CODE – </w:t>
            </w:r>
            <w:r w:rsidRPr="006A02C3">
              <w:lastRenderedPageBreak/>
              <w:t>NODE.NAME</w:t>
            </w:r>
          </w:p>
        </w:tc>
      </w:tr>
      <w:tr w:rsidR="00FF264F" w:rsidRPr="006A02C3" w14:paraId="3F2DDE4C" w14:textId="77777777" w:rsidTr="006D0B7A">
        <w:tc>
          <w:tcPr>
            <w:tcW w:w="828" w:type="dxa"/>
          </w:tcPr>
          <w:p w14:paraId="15117BBC"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5AC497C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42FF0415"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C4C773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C864DCD"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37637CA0" w14:textId="77777777" w:rsidR="00FF264F" w:rsidRPr="006A02C3" w:rsidRDefault="00FF264F" w:rsidP="00C87C71">
            <w:pPr>
              <w:pStyle w:val="GDP1"/>
            </w:pPr>
            <w:r w:rsidRPr="006A02C3">
              <w:t>Mã – Tên sản phẩm</w:t>
            </w:r>
          </w:p>
          <w:p w14:paraId="7EB0E714" w14:textId="77777777" w:rsidR="00FF264F" w:rsidRPr="006A02C3" w:rsidRDefault="00FF264F" w:rsidP="00C87C71">
            <w:pPr>
              <w:pStyle w:val="GDP1"/>
            </w:pPr>
            <w:r w:rsidRPr="006A02C3">
              <w:t xml:space="preserve">Lấy từ bảng </w:t>
            </w:r>
          </w:p>
          <w:p w14:paraId="639DEC1D" w14:textId="77777777" w:rsidR="00FF264F" w:rsidRPr="006A02C3" w:rsidRDefault="00FF264F" w:rsidP="00C87C71">
            <w:pPr>
              <w:pStyle w:val="GDP2"/>
            </w:pPr>
            <w:r w:rsidRPr="006A02C3">
              <w:t>Lấy INVENTORY.PRODUCT_ID</w:t>
            </w:r>
          </w:p>
          <w:p w14:paraId="3C780C7F" w14:textId="77777777" w:rsidR="00FF264F" w:rsidRPr="006A02C3" w:rsidRDefault="00FF264F" w:rsidP="00C87C71">
            <w:pPr>
              <w:pStyle w:val="GDP2"/>
            </w:pPr>
            <w:r w:rsidRPr="006A02C3">
              <w:t>Join qua PRODUCT P1 lấy P1.PARENT_ID (nếu PARENT_ID là null thì gán chính PRODUCT_ID là PARENT_ID) where INVENTORY.PRODUCT_ID = P1.ID</w:t>
            </w:r>
          </w:p>
          <w:p w14:paraId="6484368E" w14:textId="77777777" w:rsidR="00FF264F" w:rsidRPr="006A02C3" w:rsidRDefault="00FF264F" w:rsidP="00C87C71">
            <w:pPr>
              <w:pStyle w:val="GDP2"/>
            </w:pPr>
            <w:r w:rsidRPr="006A02C3">
              <w:t>Join qua PRODUCT P2 lấy P2.CODE – NAME where P1. PARENT_ID = P2.ID</w:t>
            </w:r>
          </w:p>
        </w:tc>
      </w:tr>
      <w:tr w:rsidR="00FF264F" w:rsidRPr="006A02C3" w14:paraId="21370CDB" w14:textId="77777777" w:rsidTr="006D0B7A">
        <w:tc>
          <w:tcPr>
            <w:tcW w:w="828" w:type="dxa"/>
          </w:tcPr>
          <w:p w14:paraId="5DB5D4FC"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23B8BD6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Mã SKUs</w:t>
            </w:r>
          </w:p>
        </w:tc>
        <w:tc>
          <w:tcPr>
            <w:tcW w:w="1800" w:type="dxa"/>
          </w:tcPr>
          <w:p w14:paraId="0147344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3AD0DB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0F3E65F"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67D99507" w14:textId="77777777" w:rsidR="00FF264F" w:rsidRPr="006A02C3" w:rsidRDefault="00FF264F" w:rsidP="00C87C71">
            <w:pPr>
              <w:pStyle w:val="GDP1"/>
            </w:pPr>
            <w:r w:rsidRPr="006A02C3">
              <w:t>Lấy từ bảng PRODUCT.CODE where PRODUCT.ID = INVENTORY.PRODUCT_ID and PRODUCT.TYPE = ‘SIM’</w:t>
            </w:r>
          </w:p>
        </w:tc>
      </w:tr>
      <w:tr w:rsidR="00FF264F" w:rsidRPr="006A02C3" w14:paraId="593355D5" w14:textId="77777777" w:rsidTr="006D0B7A">
        <w:tc>
          <w:tcPr>
            <w:tcW w:w="828" w:type="dxa"/>
          </w:tcPr>
          <w:p w14:paraId="57F4E2D5"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68AEE4D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Tên SKUs</w:t>
            </w:r>
          </w:p>
        </w:tc>
        <w:tc>
          <w:tcPr>
            <w:tcW w:w="1800" w:type="dxa"/>
          </w:tcPr>
          <w:p w14:paraId="188DCF52"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3572DA5"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27ED6E8"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27072C18" w14:textId="77777777" w:rsidR="00FF264F" w:rsidRPr="006A02C3" w:rsidRDefault="00FF264F" w:rsidP="00C87C71">
            <w:pPr>
              <w:pStyle w:val="GDP1"/>
            </w:pPr>
            <w:r w:rsidRPr="006A02C3">
              <w:t>Lấy từ bảng PRODUCT.NAME where PRODUCT.ID = INVENTORY.PRODUCT_ID and PRODUCT.TYPE = ‘SIM’</w:t>
            </w:r>
          </w:p>
        </w:tc>
      </w:tr>
      <w:tr w:rsidR="00FF264F" w:rsidRPr="006A02C3" w14:paraId="52E469D0" w14:textId="77777777" w:rsidTr="006D0B7A">
        <w:tc>
          <w:tcPr>
            <w:tcW w:w="828" w:type="dxa"/>
          </w:tcPr>
          <w:p w14:paraId="2170A04D"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78C26E3B" w14:textId="77777777" w:rsidR="00FF264F" w:rsidRPr="006A02C3" w:rsidRDefault="00FF264F" w:rsidP="00FF264F">
            <w:pPr>
              <w:pStyle w:val="TableData12"/>
              <w:spacing w:line="360" w:lineRule="auto"/>
              <w:rPr>
                <w:rFonts w:ascii="Times New Roman" w:hAnsi="Times New Roman"/>
                <w:sz w:val="24"/>
                <w:szCs w:val="24"/>
                <w:lang w:val="vi-VN"/>
              </w:rPr>
            </w:pPr>
            <w:r w:rsidRPr="006A02C3">
              <w:rPr>
                <w:rFonts w:ascii="Times New Roman" w:hAnsi="Times New Roman"/>
                <w:sz w:val="24"/>
                <w:szCs w:val="24"/>
              </w:rPr>
              <w:t>LOT</w:t>
            </w:r>
          </w:p>
        </w:tc>
        <w:tc>
          <w:tcPr>
            <w:tcW w:w="1800" w:type="dxa"/>
          </w:tcPr>
          <w:p w14:paraId="560BB97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AD77AD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78FD402" w14:textId="77777777" w:rsidR="00FF264F" w:rsidRPr="006A02C3" w:rsidRDefault="00FF264F" w:rsidP="00FF264F">
            <w:pPr>
              <w:pStyle w:val="TableData12"/>
              <w:spacing w:line="360" w:lineRule="auto"/>
              <w:rPr>
                <w:rFonts w:ascii="Times New Roman" w:hAnsi="Times New Roman"/>
                <w:b/>
                <w:sz w:val="24"/>
                <w:szCs w:val="24"/>
              </w:rPr>
            </w:pPr>
          </w:p>
        </w:tc>
        <w:tc>
          <w:tcPr>
            <w:tcW w:w="5850" w:type="dxa"/>
          </w:tcPr>
          <w:p w14:paraId="43C52505" w14:textId="77777777" w:rsidR="00FF264F" w:rsidRPr="006A02C3" w:rsidRDefault="00FF264F" w:rsidP="00C87C71">
            <w:pPr>
              <w:pStyle w:val="GDP1"/>
            </w:pPr>
            <w:r w:rsidRPr="006A02C3">
              <w:t xml:space="preserve">Chỉ xuất hiện nếu có tick chọn Xem tồn kho theo </w:t>
            </w:r>
            <w:r w:rsidRPr="006A02C3">
              <w:lastRenderedPageBreak/>
              <w:t>lotdate</w:t>
            </w:r>
          </w:p>
          <w:p w14:paraId="7D2A17EA" w14:textId="77777777" w:rsidR="00FF264F" w:rsidRPr="006A02C3" w:rsidRDefault="00FF264F" w:rsidP="00C87C71">
            <w:pPr>
              <w:pStyle w:val="GDP1"/>
            </w:pPr>
            <w:r w:rsidRPr="006A02C3">
              <w:t>Lấy từ bảng INVENTORY_LOT.PRODUCT_LOT_ID. Join qua PRODUCT_LOT lấy LOT</w:t>
            </w:r>
          </w:p>
        </w:tc>
      </w:tr>
      <w:tr w:rsidR="00FF264F" w:rsidRPr="006A02C3" w14:paraId="399CA8B5" w14:textId="77777777" w:rsidTr="006D0B7A">
        <w:tc>
          <w:tcPr>
            <w:tcW w:w="828" w:type="dxa"/>
          </w:tcPr>
          <w:p w14:paraId="1FBC2981"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109104A5" w14:textId="77777777" w:rsidR="00FF264F" w:rsidRPr="006A02C3" w:rsidRDefault="00FF264F" w:rsidP="00FF264F">
            <w:pPr>
              <w:pStyle w:val="TableData12"/>
              <w:spacing w:line="360" w:lineRule="auto"/>
              <w:rPr>
                <w:rFonts w:ascii="Times New Roman" w:hAnsi="Times New Roman"/>
                <w:sz w:val="24"/>
                <w:szCs w:val="24"/>
                <w:lang w:val="vi-VN"/>
              </w:rPr>
            </w:pPr>
            <w:r w:rsidRPr="006A02C3">
              <w:rPr>
                <w:rFonts w:ascii="Times New Roman" w:hAnsi="Times New Roman"/>
                <w:sz w:val="24"/>
                <w:szCs w:val="24"/>
              </w:rPr>
              <w:t>Ngày hết hạn</w:t>
            </w:r>
          </w:p>
        </w:tc>
        <w:tc>
          <w:tcPr>
            <w:tcW w:w="1800" w:type="dxa"/>
          </w:tcPr>
          <w:p w14:paraId="266BEC0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54BC52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6D8455D" w14:textId="77777777" w:rsidR="00FF264F" w:rsidRPr="006A02C3" w:rsidRDefault="00FF264F" w:rsidP="00FF264F">
            <w:pPr>
              <w:pStyle w:val="TableData12"/>
              <w:spacing w:line="360" w:lineRule="auto"/>
              <w:rPr>
                <w:rFonts w:ascii="Times New Roman" w:hAnsi="Times New Roman"/>
                <w:b/>
                <w:sz w:val="24"/>
                <w:szCs w:val="24"/>
              </w:rPr>
            </w:pPr>
          </w:p>
        </w:tc>
        <w:tc>
          <w:tcPr>
            <w:tcW w:w="5850" w:type="dxa"/>
          </w:tcPr>
          <w:p w14:paraId="01E9B77D" w14:textId="77777777" w:rsidR="00FF264F" w:rsidRPr="006A02C3" w:rsidRDefault="00FF264F" w:rsidP="00C87C71">
            <w:pPr>
              <w:pStyle w:val="GDP1"/>
            </w:pPr>
            <w:r w:rsidRPr="006A02C3">
              <w:t>Chỉ xuất hiện nếu có tick chọn Xem tồn kho theo lotdate</w:t>
            </w:r>
          </w:p>
          <w:p w14:paraId="7E30DA72" w14:textId="77777777" w:rsidR="00FF264F" w:rsidRPr="006A02C3" w:rsidRDefault="00FF264F" w:rsidP="00C87C71">
            <w:pPr>
              <w:pStyle w:val="GDP1"/>
            </w:pPr>
            <w:r w:rsidRPr="006A02C3">
              <w:t>Format: dd/mm/yyyy</w:t>
            </w:r>
          </w:p>
          <w:p w14:paraId="333955C8" w14:textId="77777777" w:rsidR="00FF264F" w:rsidRPr="006A02C3" w:rsidRDefault="00FF264F" w:rsidP="00C87C71">
            <w:pPr>
              <w:pStyle w:val="GDP1"/>
            </w:pPr>
            <w:r w:rsidRPr="006A02C3">
              <w:t>Lấy từ bảng INVENTORY_LOT.PRODUCT_LOT_ID. Join qua PRODUCT_LOT lấy EXPIRE_DATE</w:t>
            </w:r>
          </w:p>
        </w:tc>
      </w:tr>
      <w:tr w:rsidR="00FF264F" w:rsidRPr="006A02C3" w14:paraId="783CDC9C" w14:textId="77777777" w:rsidTr="006D0B7A">
        <w:tc>
          <w:tcPr>
            <w:tcW w:w="828" w:type="dxa"/>
          </w:tcPr>
          <w:p w14:paraId="4A00F36E"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2187AE5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6D37D7E1"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261CD4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D0BC320"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57498947" w14:textId="77777777" w:rsidR="00FF264F" w:rsidRPr="006A02C3" w:rsidRDefault="00FF264F" w:rsidP="00C87C71">
            <w:pPr>
              <w:pStyle w:val="GDP1"/>
              <w:rPr>
                <w:lang w:val="vi-VN"/>
              </w:rPr>
            </w:pPr>
            <w:r w:rsidRPr="006A02C3">
              <w:t>Đơn vị tính cơ bản của sản phẩm</w:t>
            </w:r>
          </w:p>
          <w:p w14:paraId="3B243CCA" w14:textId="77777777" w:rsidR="00FF264F" w:rsidRPr="006A02C3" w:rsidRDefault="00FF264F" w:rsidP="00C87C71">
            <w:pPr>
              <w:pStyle w:val="GDP1"/>
            </w:pPr>
            <w:r w:rsidRPr="006A02C3">
              <w:t>Lấy từ bảng PRODUCT_UOM.TITLE where PRODUCT_UOM.PRODUCT.ID = INVENTORY. PRODUCT_ID and PRODUCT_UOM.IS_DEFAULT = 1</w:t>
            </w:r>
          </w:p>
        </w:tc>
      </w:tr>
      <w:tr w:rsidR="00FF264F" w:rsidRPr="009F3346" w14:paraId="5C7B9AFB" w14:textId="77777777" w:rsidTr="006D0B7A">
        <w:tc>
          <w:tcPr>
            <w:tcW w:w="828" w:type="dxa"/>
          </w:tcPr>
          <w:p w14:paraId="51E83499" w14:textId="77777777" w:rsidR="00FF264F" w:rsidRPr="006A02C3" w:rsidRDefault="00FF264F">
            <w:pPr>
              <w:pStyle w:val="TableData12"/>
              <w:numPr>
                <w:ilvl w:val="0"/>
                <w:numId w:val="63"/>
              </w:numPr>
              <w:spacing w:line="360" w:lineRule="auto"/>
              <w:rPr>
                <w:rFonts w:ascii="Times New Roman" w:hAnsi="Times New Roman"/>
                <w:sz w:val="24"/>
                <w:szCs w:val="24"/>
              </w:rPr>
            </w:pPr>
          </w:p>
        </w:tc>
        <w:tc>
          <w:tcPr>
            <w:tcW w:w="2070" w:type="dxa"/>
          </w:tcPr>
          <w:p w14:paraId="5436A90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Tồn kho thực tế</w:t>
            </w:r>
          </w:p>
        </w:tc>
        <w:tc>
          <w:tcPr>
            <w:tcW w:w="1800" w:type="dxa"/>
          </w:tcPr>
          <w:p w14:paraId="4FFF240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A16A42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1A4EE39"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4F53CA10" w14:textId="77777777" w:rsidR="00FF264F" w:rsidRPr="006A02C3" w:rsidRDefault="00FF264F" w:rsidP="00C87C71">
            <w:pPr>
              <w:pStyle w:val="GDP1"/>
              <w:rPr>
                <w:lang w:val="pt-BR"/>
              </w:rPr>
            </w:pPr>
            <w:r w:rsidRPr="006A02C3">
              <w:rPr>
                <w:lang w:val="pt-BR"/>
              </w:rPr>
              <w:t>SUM từ bảng INVENTORY.QUANTITY</w:t>
            </w:r>
          </w:p>
        </w:tc>
      </w:tr>
      <w:tr w:rsidR="00FF264F" w:rsidRPr="006A02C3" w14:paraId="1103DAF4" w14:textId="77777777" w:rsidTr="006D0B7A">
        <w:tc>
          <w:tcPr>
            <w:tcW w:w="828" w:type="dxa"/>
          </w:tcPr>
          <w:p w14:paraId="0CF580DA" w14:textId="77777777" w:rsidR="00FF264F" w:rsidRPr="006A02C3" w:rsidRDefault="00FF264F">
            <w:pPr>
              <w:pStyle w:val="TableData12"/>
              <w:numPr>
                <w:ilvl w:val="0"/>
                <w:numId w:val="63"/>
              </w:numPr>
              <w:spacing w:line="360" w:lineRule="auto"/>
              <w:rPr>
                <w:rFonts w:ascii="Times New Roman" w:hAnsi="Times New Roman"/>
                <w:sz w:val="24"/>
                <w:szCs w:val="24"/>
                <w:lang w:val="pt-BR"/>
              </w:rPr>
            </w:pPr>
          </w:p>
        </w:tc>
        <w:tc>
          <w:tcPr>
            <w:tcW w:w="2070" w:type="dxa"/>
          </w:tcPr>
          <w:p w14:paraId="415CF3B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Tồn kho khả dụng</w:t>
            </w:r>
          </w:p>
        </w:tc>
        <w:tc>
          <w:tcPr>
            <w:tcW w:w="1800" w:type="dxa"/>
          </w:tcPr>
          <w:p w14:paraId="25FEF9D1"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1C29932"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17BFDEF"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6CC9B3CE" w14:textId="77777777" w:rsidR="00FF264F" w:rsidRPr="006A02C3" w:rsidRDefault="00FF264F" w:rsidP="00C87C71">
            <w:pPr>
              <w:pStyle w:val="GDP1"/>
            </w:pPr>
            <w:r w:rsidRPr="006A02C3">
              <w:t>SUM từ bảng INVENTORY.AVAILABLE_QUANTITY</w:t>
            </w:r>
          </w:p>
        </w:tc>
      </w:tr>
      <w:tr w:rsidR="00586D83" w:rsidRPr="006A02C3" w14:paraId="5353A298" w14:textId="77777777" w:rsidTr="006D0B7A">
        <w:tc>
          <w:tcPr>
            <w:tcW w:w="828" w:type="dxa"/>
          </w:tcPr>
          <w:p w14:paraId="5113C7E4" w14:textId="77777777" w:rsidR="00586D83" w:rsidRPr="006A02C3" w:rsidRDefault="00586D83">
            <w:pPr>
              <w:pStyle w:val="TableData12"/>
              <w:numPr>
                <w:ilvl w:val="0"/>
                <w:numId w:val="63"/>
              </w:numPr>
              <w:spacing w:line="360" w:lineRule="auto"/>
              <w:rPr>
                <w:rFonts w:ascii="Times New Roman" w:hAnsi="Times New Roman"/>
                <w:sz w:val="24"/>
                <w:szCs w:val="24"/>
                <w:lang w:val="pt-BR"/>
              </w:rPr>
            </w:pPr>
          </w:p>
        </w:tc>
        <w:tc>
          <w:tcPr>
            <w:tcW w:w="2070" w:type="dxa"/>
          </w:tcPr>
          <w:p w14:paraId="7EE86205" w14:textId="3F15E6D7" w:rsidR="00586D83" w:rsidRPr="00586D83" w:rsidRDefault="00586D83" w:rsidP="00586D83">
            <w:pPr>
              <w:pStyle w:val="TableData12"/>
              <w:spacing w:line="360" w:lineRule="auto"/>
              <w:rPr>
                <w:rFonts w:ascii="Times New Roman" w:hAnsi="Times New Roman"/>
                <w:sz w:val="24"/>
                <w:szCs w:val="24"/>
                <w:lang w:val="pt-BR"/>
              </w:rPr>
            </w:pPr>
            <w:r w:rsidRPr="00586D83">
              <w:rPr>
                <w:rFonts w:ascii="Times New Roman" w:hAnsi="Times New Roman"/>
                <w:sz w:val="24"/>
                <w:szCs w:val="24"/>
                <w:lang w:val="pt-BR"/>
              </w:rPr>
              <w:t>Tồn kho thực tế tổng</w:t>
            </w:r>
          </w:p>
        </w:tc>
        <w:tc>
          <w:tcPr>
            <w:tcW w:w="1800" w:type="dxa"/>
          </w:tcPr>
          <w:p w14:paraId="3405651C" w14:textId="3BA3FC1C"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E04B06C" w14:textId="1D0B8EB9"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4F1037E"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46BC815E" w14:textId="77777777" w:rsidR="00586D83" w:rsidRDefault="00586D83" w:rsidP="00C87C71">
            <w:pPr>
              <w:pStyle w:val="GDP1"/>
            </w:pPr>
            <w:r>
              <w:t>Chỉ hiện thị khi người dùng unchecked “Xem theo tồn kho lotdate”</w:t>
            </w:r>
          </w:p>
          <w:p w14:paraId="4D1FAD99" w14:textId="48BBC605" w:rsidR="00586D83" w:rsidRPr="006A02C3" w:rsidRDefault="00586D83" w:rsidP="00C87C71">
            <w:pPr>
              <w:pStyle w:val="GDP1"/>
            </w:pPr>
            <w:r>
              <w:t xml:space="preserve">Load </w:t>
            </w:r>
            <w:r w:rsidRPr="002E6398">
              <w:t>inventory.total_quantity</w:t>
            </w:r>
          </w:p>
        </w:tc>
      </w:tr>
      <w:tr w:rsidR="00586D83" w:rsidRPr="006A02C3" w14:paraId="011720E9" w14:textId="77777777" w:rsidTr="006D0B7A">
        <w:tc>
          <w:tcPr>
            <w:tcW w:w="828" w:type="dxa"/>
          </w:tcPr>
          <w:p w14:paraId="4A917D28" w14:textId="77777777" w:rsidR="00586D83" w:rsidRPr="006A02C3" w:rsidRDefault="00586D83">
            <w:pPr>
              <w:pStyle w:val="TableData12"/>
              <w:numPr>
                <w:ilvl w:val="0"/>
                <w:numId w:val="63"/>
              </w:numPr>
              <w:spacing w:line="360" w:lineRule="auto"/>
              <w:rPr>
                <w:rFonts w:ascii="Times New Roman" w:hAnsi="Times New Roman"/>
                <w:sz w:val="24"/>
                <w:szCs w:val="24"/>
                <w:lang w:val="pt-BR"/>
              </w:rPr>
            </w:pPr>
          </w:p>
        </w:tc>
        <w:tc>
          <w:tcPr>
            <w:tcW w:w="2070" w:type="dxa"/>
          </w:tcPr>
          <w:p w14:paraId="4A7B3C80" w14:textId="424AD3CA" w:rsidR="00586D83" w:rsidRPr="006A02C3" w:rsidRDefault="00586D83" w:rsidP="00586D83">
            <w:pPr>
              <w:pStyle w:val="TableData12"/>
              <w:spacing w:line="360" w:lineRule="auto"/>
              <w:rPr>
                <w:rFonts w:ascii="Times New Roman" w:hAnsi="Times New Roman"/>
                <w:sz w:val="24"/>
                <w:szCs w:val="24"/>
              </w:rPr>
            </w:pPr>
            <w:r>
              <w:rPr>
                <w:rFonts w:ascii="Times New Roman" w:hAnsi="Times New Roman"/>
                <w:sz w:val="24"/>
                <w:szCs w:val="24"/>
              </w:rPr>
              <w:t>Tồn khả dụng tổng</w:t>
            </w:r>
          </w:p>
        </w:tc>
        <w:tc>
          <w:tcPr>
            <w:tcW w:w="1800" w:type="dxa"/>
          </w:tcPr>
          <w:p w14:paraId="74CCD396" w14:textId="4BABB284"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0DE2091" w14:textId="14EC4C65"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4945D47"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69CDD0AF" w14:textId="77777777" w:rsidR="00586D83" w:rsidRPr="00745F1D" w:rsidRDefault="00586D83" w:rsidP="00C87C71">
            <w:pPr>
              <w:pStyle w:val="GDP1"/>
            </w:pPr>
            <w:r>
              <w:t>Chỉ hiện thị khi người dùng unchecked “Xem theo tồn kho lotdate”</w:t>
            </w:r>
          </w:p>
          <w:p w14:paraId="1ACB3759" w14:textId="17CBC1B0" w:rsidR="00586D83" w:rsidRPr="006A02C3" w:rsidRDefault="00586D83" w:rsidP="00C87C71">
            <w:pPr>
              <w:pStyle w:val="GDP1"/>
            </w:pPr>
            <w:r>
              <w:t xml:space="preserve">Load </w:t>
            </w:r>
            <w:r w:rsidRPr="002E6398">
              <w:t>inventory.total_available_quantity</w:t>
            </w:r>
          </w:p>
        </w:tc>
      </w:tr>
      <w:tr w:rsidR="00586D83" w:rsidRPr="006A02C3" w14:paraId="0B7EAD4D" w14:textId="77777777" w:rsidTr="006D0B7A">
        <w:tc>
          <w:tcPr>
            <w:tcW w:w="828" w:type="dxa"/>
          </w:tcPr>
          <w:p w14:paraId="0A875087" w14:textId="77777777" w:rsidR="00586D83" w:rsidRPr="00586D83" w:rsidRDefault="00586D83">
            <w:pPr>
              <w:pStyle w:val="TableData12"/>
              <w:numPr>
                <w:ilvl w:val="0"/>
                <w:numId w:val="63"/>
              </w:numPr>
              <w:spacing w:line="360" w:lineRule="auto"/>
              <w:rPr>
                <w:rFonts w:ascii="Times New Roman" w:hAnsi="Times New Roman"/>
                <w:sz w:val="24"/>
                <w:szCs w:val="24"/>
              </w:rPr>
            </w:pPr>
          </w:p>
        </w:tc>
        <w:tc>
          <w:tcPr>
            <w:tcW w:w="2070" w:type="dxa"/>
          </w:tcPr>
          <w:p w14:paraId="04291021" w14:textId="2CF93D63" w:rsidR="00586D83" w:rsidRPr="006A02C3" w:rsidRDefault="00586D83" w:rsidP="00586D83">
            <w:pPr>
              <w:pStyle w:val="TableData12"/>
              <w:spacing w:line="360" w:lineRule="auto"/>
              <w:rPr>
                <w:rFonts w:ascii="Times New Roman" w:hAnsi="Times New Roman"/>
                <w:sz w:val="24"/>
                <w:szCs w:val="24"/>
              </w:rPr>
            </w:pPr>
            <w:r w:rsidRPr="00586D83">
              <w:rPr>
                <w:rFonts w:ascii="Times New Roman" w:hAnsi="Times New Roman"/>
                <w:sz w:val="24"/>
                <w:szCs w:val="24"/>
              </w:rPr>
              <w:t>Chênh lệch tồn thực tế</w:t>
            </w:r>
          </w:p>
        </w:tc>
        <w:tc>
          <w:tcPr>
            <w:tcW w:w="1800" w:type="dxa"/>
          </w:tcPr>
          <w:p w14:paraId="365C8799" w14:textId="70B4D02F"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6CAC89C" w14:textId="63A39761"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C7EBBD8"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419ECEAA" w14:textId="77777777" w:rsidR="00586D83" w:rsidRPr="00745F1D" w:rsidRDefault="00586D83" w:rsidP="00C87C71">
            <w:pPr>
              <w:pStyle w:val="GDP1"/>
            </w:pPr>
            <w:r>
              <w:t>Chỉ hiện thị khi người dùng unchecked “Xem theo tồn kho lotdate</w:t>
            </w:r>
            <w:r w:rsidRPr="002E6398">
              <w:rPr>
                <w:bCs/>
              </w:rPr>
              <w:t xml:space="preserve"> </w:t>
            </w:r>
          </w:p>
          <w:p w14:paraId="24F94FFF" w14:textId="046B1F30" w:rsidR="00586D83" w:rsidRPr="006A02C3" w:rsidRDefault="00586D83" w:rsidP="00C87C71">
            <w:pPr>
              <w:pStyle w:val="GDP1"/>
            </w:pPr>
            <w:r w:rsidRPr="002E6398">
              <w:t>= inventory.available_quantity - inventory.total_available_quantity</w:t>
            </w:r>
          </w:p>
        </w:tc>
      </w:tr>
      <w:tr w:rsidR="00586D83" w:rsidRPr="006A02C3" w14:paraId="668EAAEA" w14:textId="77777777" w:rsidTr="006D0B7A">
        <w:tc>
          <w:tcPr>
            <w:tcW w:w="828" w:type="dxa"/>
          </w:tcPr>
          <w:p w14:paraId="15CB1747" w14:textId="77777777" w:rsidR="00586D83" w:rsidRPr="006A02C3" w:rsidRDefault="00586D83">
            <w:pPr>
              <w:pStyle w:val="TableData12"/>
              <w:numPr>
                <w:ilvl w:val="0"/>
                <w:numId w:val="63"/>
              </w:numPr>
              <w:spacing w:line="360" w:lineRule="auto"/>
              <w:rPr>
                <w:rFonts w:ascii="Times New Roman" w:hAnsi="Times New Roman"/>
                <w:sz w:val="24"/>
                <w:szCs w:val="24"/>
                <w:lang w:val="pt-BR"/>
              </w:rPr>
            </w:pPr>
          </w:p>
        </w:tc>
        <w:tc>
          <w:tcPr>
            <w:tcW w:w="2070" w:type="dxa"/>
          </w:tcPr>
          <w:p w14:paraId="2B48AA07" w14:textId="319B402D" w:rsidR="00586D83" w:rsidRPr="00B73CD4" w:rsidRDefault="00586D83" w:rsidP="00586D83">
            <w:pPr>
              <w:pStyle w:val="TableData12"/>
              <w:spacing w:line="360" w:lineRule="auto"/>
              <w:rPr>
                <w:rFonts w:ascii="Times New Roman" w:hAnsi="Times New Roman"/>
                <w:sz w:val="24"/>
                <w:szCs w:val="24"/>
                <w:lang w:val="pt-BR"/>
              </w:rPr>
            </w:pPr>
            <w:r w:rsidRPr="002E6398">
              <w:rPr>
                <w:rFonts w:ascii="Times New Roman" w:hAnsi="Times New Roman"/>
                <w:sz w:val="24"/>
                <w:szCs w:val="24"/>
                <w:lang w:val="pt-BR"/>
              </w:rPr>
              <w:t>Chênh lệch tồn khả dụng</w:t>
            </w:r>
          </w:p>
        </w:tc>
        <w:tc>
          <w:tcPr>
            <w:tcW w:w="1800" w:type="dxa"/>
          </w:tcPr>
          <w:p w14:paraId="1DAFA0F7" w14:textId="2BF9DB56"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5BEF613" w14:textId="2B6035AE"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9F328A5"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1199AC34" w14:textId="77777777" w:rsidR="00586D83" w:rsidRPr="00745F1D" w:rsidRDefault="00586D83" w:rsidP="00C87C71">
            <w:pPr>
              <w:pStyle w:val="GDP1"/>
            </w:pPr>
            <w:r>
              <w:t>Chỉ hiện thị khi người dùng unchecked “Xem theo tồn kho lotdate</w:t>
            </w:r>
          </w:p>
          <w:p w14:paraId="406B1197" w14:textId="4F700767" w:rsidR="00586D83" w:rsidRPr="006A02C3" w:rsidRDefault="00586D83" w:rsidP="00C87C71">
            <w:pPr>
              <w:pStyle w:val="GDP1"/>
            </w:pPr>
            <w:r w:rsidRPr="004177C5">
              <w:t>= inventory.available_quantity - inventory.total_available_quantity</w:t>
            </w:r>
          </w:p>
        </w:tc>
      </w:tr>
      <w:tr w:rsidR="00586D83" w:rsidRPr="006A02C3" w14:paraId="52209733" w14:textId="77777777" w:rsidTr="006D0B7A">
        <w:tc>
          <w:tcPr>
            <w:tcW w:w="828" w:type="dxa"/>
          </w:tcPr>
          <w:p w14:paraId="5BF37285" w14:textId="77777777" w:rsidR="00586D83" w:rsidRPr="006A02C3" w:rsidRDefault="00586D83">
            <w:pPr>
              <w:pStyle w:val="TableData12"/>
              <w:numPr>
                <w:ilvl w:val="0"/>
                <w:numId w:val="63"/>
              </w:numPr>
              <w:spacing w:line="360" w:lineRule="auto"/>
              <w:rPr>
                <w:rFonts w:ascii="Times New Roman" w:hAnsi="Times New Roman"/>
                <w:sz w:val="24"/>
                <w:szCs w:val="24"/>
              </w:rPr>
            </w:pPr>
          </w:p>
        </w:tc>
        <w:tc>
          <w:tcPr>
            <w:tcW w:w="2070" w:type="dxa"/>
          </w:tcPr>
          <w:p w14:paraId="257D34C8" w14:textId="7777777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4F5E95AD" w14:textId="7777777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AA0F073" w14:textId="7777777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B356D7B"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1BB5CB59" w14:textId="77777777" w:rsidR="00586D83" w:rsidRPr="006A02C3" w:rsidRDefault="00586D83" w:rsidP="00C87C71">
            <w:pPr>
              <w:pStyle w:val="GDP1"/>
              <w:rPr>
                <w:lang w:val="vi-VN"/>
              </w:rPr>
            </w:pPr>
            <w:r w:rsidRPr="006A02C3">
              <w:t>Tổng giá trị các sản phẩm trong kho group by đơn vị</w:t>
            </w:r>
          </w:p>
          <w:p w14:paraId="2846C9A2" w14:textId="77777777" w:rsidR="00586D83" w:rsidRPr="006A02C3" w:rsidRDefault="00586D83" w:rsidP="00C87C71">
            <w:pPr>
              <w:pStyle w:val="GDP1"/>
              <w:rPr>
                <w:lang w:val="vi-VN"/>
              </w:rPr>
            </w:pPr>
            <w:r w:rsidRPr="006A02C3">
              <w:rPr>
                <w:lang w:val="vi-VN"/>
              </w:rPr>
              <w:t>Giá trị SPn = Đơn giá SPn*Tồn kho thực tế SPn</w:t>
            </w:r>
          </w:p>
          <w:p w14:paraId="3EB21D73" w14:textId="77777777" w:rsidR="00586D83" w:rsidRPr="006A02C3" w:rsidRDefault="00586D83" w:rsidP="00C87C71">
            <w:pPr>
              <w:pStyle w:val="GDP1"/>
            </w:pPr>
            <w:r w:rsidRPr="006A02C3">
              <w:rPr>
                <w:lang w:val="vi-VN"/>
              </w:rPr>
              <w:t xml:space="preserve">Đơn giá theo bảng giá bán mặc định của sản phẩm. </w:t>
            </w:r>
            <w:r w:rsidRPr="006A02C3">
              <w:lastRenderedPageBreak/>
              <w:t>Lấy từ bảng PRICE_ENTRY.PRICE where PRICE_ENTRY.PRICE_LIST_ID = PRICE_LIST.ID and PRICE_LIST.IS_DEFAULT = 1 and TYPE = ‘SELL’</w:t>
            </w:r>
          </w:p>
        </w:tc>
      </w:tr>
      <w:tr w:rsidR="00586D83" w:rsidRPr="006A02C3" w14:paraId="3D8012FB" w14:textId="77777777" w:rsidTr="006D0B7A">
        <w:tc>
          <w:tcPr>
            <w:tcW w:w="828" w:type="dxa"/>
          </w:tcPr>
          <w:p w14:paraId="475551E0" w14:textId="77777777" w:rsidR="00586D83" w:rsidRPr="006A02C3" w:rsidRDefault="00586D83">
            <w:pPr>
              <w:pStyle w:val="TableData12"/>
              <w:numPr>
                <w:ilvl w:val="0"/>
                <w:numId w:val="63"/>
              </w:numPr>
              <w:spacing w:line="360" w:lineRule="auto"/>
              <w:rPr>
                <w:rFonts w:ascii="Times New Roman" w:hAnsi="Times New Roman"/>
                <w:sz w:val="24"/>
                <w:szCs w:val="24"/>
              </w:rPr>
            </w:pPr>
          </w:p>
        </w:tc>
        <w:tc>
          <w:tcPr>
            <w:tcW w:w="2070" w:type="dxa"/>
          </w:tcPr>
          <w:p w14:paraId="2F32C9C1" w14:textId="7777777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Xem chi tiết</w:t>
            </w:r>
          </w:p>
        </w:tc>
        <w:tc>
          <w:tcPr>
            <w:tcW w:w="1800" w:type="dxa"/>
          </w:tcPr>
          <w:p w14:paraId="4A72C09D" w14:textId="7777777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2F541629" w14:textId="77777777" w:rsidR="00586D83" w:rsidRPr="006A02C3" w:rsidRDefault="00586D83" w:rsidP="00586D83">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7E2F58A" w14:textId="77777777" w:rsidR="00586D83" w:rsidRPr="006A02C3" w:rsidRDefault="00586D83" w:rsidP="00586D83">
            <w:pPr>
              <w:pStyle w:val="TableData12"/>
              <w:spacing w:line="360" w:lineRule="auto"/>
              <w:rPr>
                <w:rFonts w:ascii="Times New Roman" w:hAnsi="Times New Roman"/>
                <w:sz w:val="24"/>
                <w:szCs w:val="24"/>
              </w:rPr>
            </w:pPr>
          </w:p>
        </w:tc>
        <w:tc>
          <w:tcPr>
            <w:tcW w:w="5850" w:type="dxa"/>
          </w:tcPr>
          <w:p w14:paraId="68F29662" w14:textId="77777777" w:rsidR="00586D83" w:rsidRPr="006A02C3" w:rsidRDefault="00586D83" w:rsidP="00C87C71">
            <w:pPr>
              <w:pStyle w:val="GDP1"/>
            </w:pPr>
            <w:r w:rsidRPr="006A02C3">
              <w:t>Tooltip: Xem chi tiết</w:t>
            </w:r>
          </w:p>
        </w:tc>
      </w:tr>
    </w:tbl>
    <w:p w14:paraId="7564F7CE" w14:textId="77777777" w:rsidR="00464553" w:rsidRPr="006A02C3" w:rsidRDefault="00464553" w:rsidP="00512E56">
      <w:pPr>
        <w:spacing w:line="360" w:lineRule="auto"/>
        <w:rPr>
          <w:lang w:eastAsia="ar-SA"/>
        </w:rPr>
      </w:pPr>
    </w:p>
    <w:p w14:paraId="3D8384C2" w14:textId="77777777" w:rsidR="00464553" w:rsidRPr="006A02C3" w:rsidRDefault="00464553" w:rsidP="00512E56">
      <w:pPr>
        <w:pStyle w:val="Heading6"/>
        <w:spacing w:line="360" w:lineRule="auto"/>
      </w:pPr>
      <w:r w:rsidRPr="006A02C3">
        <w:t>Theo Tổng tồn biến thể (SKUs) - cụm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400E58DE" w14:textId="77777777" w:rsidTr="006D0B7A">
        <w:trPr>
          <w:tblHeader/>
        </w:trPr>
        <w:tc>
          <w:tcPr>
            <w:tcW w:w="828" w:type="dxa"/>
            <w:shd w:val="pct5" w:color="auto" w:fill="FFFFFF"/>
          </w:tcPr>
          <w:p w14:paraId="7988E81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143D47A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0DF27E4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2AE23A0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43D859FC"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5E00EAA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64377EF5"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5BC95F84" w14:textId="77777777" w:rsidTr="006D0B7A">
        <w:tc>
          <w:tcPr>
            <w:tcW w:w="13676" w:type="dxa"/>
            <w:gridSpan w:val="6"/>
          </w:tcPr>
          <w:p w14:paraId="01740A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7649BAD5" w14:textId="77777777" w:rsidTr="006D0B7A">
        <w:tc>
          <w:tcPr>
            <w:tcW w:w="828" w:type="dxa"/>
          </w:tcPr>
          <w:p w14:paraId="5762234B" w14:textId="77777777" w:rsidR="00464553" w:rsidRPr="006A02C3" w:rsidRDefault="00464553">
            <w:pPr>
              <w:pStyle w:val="TableData12"/>
              <w:numPr>
                <w:ilvl w:val="0"/>
                <w:numId w:val="64"/>
              </w:numPr>
              <w:spacing w:line="360" w:lineRule="auto"/>
              <w:rPr>
                <w:rFonts w:ascii="Times New Roman" w:hAnsi="Times New Roman"/>
                <w:sz w:val="24"/>
                <w:szCs w:val="24"/>
              </w:rPr>
            </w:pPr>
          </w:p>
        </w:tc>
        <w:tc>
          <w:tcPr>
            <w:tcW w:w="2070" w:type="dxa"/>
          </w:tcPr>
          <w:p w14:paraId="6AF0DF7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35B9D5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354690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F32E0C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0DE76A0D" w14:textId="77777777" w:rsidR="00464553" w:rsidRPr="006A02C3" w:rsidRDefault="00464553" w:rsidP="00C87C71">
            <w:pPr>
              <w:pStyle w:val="GDP1"/>
            </w:pPr>
            <w:r w:rsidRPr="006A02C3">
              <w:t xml:space="preserve">Tập giá trị: {Load danh sách đơn vị trạng thái Hoạt động thuộc phân quyền của user login – hiển thị theo cấu trúc cây}. Hiển thị [Mã – Tên đơn vị]. </w:t>
            </w:r>
            <w:r w:rsidRPr="006A02C3">
              <w:rPr>
                <w:bCs/>
              </w:rPr>
              <w:t>Bảng OPT_DIST_UNIT_REF join DIST_UNIT, lấy CODE -  NAME.</w:t>
            </w:r>
          </w:p>
          <w:p w14:paraId="01DC2A27" w14:textId="77777777" w:rsidR="00464553" w:rsidRPr="006A02C3" w:rsidRDefault="00464553" w:rsidP="00C87C71">
            <w:pPr>
              <w:pStyle w:val="GDP1"/>
            </w:pPr>
            <w:r w:rsidRPr="006A02C3">
              <w:t xml:space="preserve">Autocomplete gần đúng, không phân biệt hoa thường, không phân biệt dấu theo Mã hoặc Tên </w:t>
            </w:r>
            <w:r w:rsidRPr="006A02C3">
              <w:lastRenderedPageBreak/>
              <w:t>đơn vị (LIKE upper(‘%từ khóa đã bỏ dấu%’))</w:t>
            </w:r>
          </w:p>
        </w:tc>
      </w:tr>
      <w:tr w:rsidR="00464553" w:rsidRPr="006A02C3" w14:paraId="6C639A4E" w14:textId="77777777" w:rsidTr="006D0B7A">
        <w:tc>
          <w:tcPr>
            <w:tcW w:w="828" w:type="dxa"/>
          </w:tcPr>
          <w:p w14:paraId="05918515" w14:textId="77777777" w:rsidR="00464553" w:rsidRPr="006A02C3" w:rsidRDefault="00464553">
            <w:pPr>
              <w:pStyle w:val="TableData12"/>
              <w:numPr>
                <w:ilvl w:val="0"/>
                <w:numId w:val="64"/>
              </w:numPr>
              <w:spacing w:line="360" w:lineRule="auto"/>
              <w:rPr>
                <w:rFonts w:ascii="Times New Roman" w:hAnsi="Times New Roman"/>
                <w:sz w:val="24"/>
                <w:szCs w:val="24"/>
              </w:rPr>
            </w:pPr>
          </w:p>
        </w:tc>
        <w:tc>
          <w:tcPr>
            <w:tcW w:w="2070" w:type="dxa"/>
          </w:tcPr>
          <w:p w14:paraId="3AAB18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50E5FD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230683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61B17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8610CDF" w14:textId="77777777" w:rsidR="00464553" w:rsidRPr="006A02C3" w:rsidRDefault="00464553" w:rsidP="00C87C71">
            <w:pPr>
              <w:pStyle w:val="GDP1"/>
            </w:pPr>
            <w:r w:rsidRPr="006A02C3">
              <w:t>Tập giá trị {Load danh sách cụm kho trạng thái Hoạt động thuộc đơn vị đang chọn}</w:t>
            </w:r>
          </w:p>
          <w:p w14:paraId="4E37A785" w14:textId="77777777" w:rsidR="00464553" w:rsidRPr="006A02C3" w:rsidRDefault="00464553" w:rsidP="00C87C71">
            <w:pPr>
              <w:pStyle w:val="GDP1"/>
            </w:pPr>
            <w:r w:rsidRPr="006A02C3">
              <w:t>Hiển thị Mã - Tên cụm kho. Sort theo Mã cụm kho ASC</w:t>
            </w:r>
          </w:p>
          <w:p w14:paraId="4822715B" w14:textId="77777777" w:rsidR="00464553" w:rsidRPr="006A02C3" w:rsidRDefault="00464553" w:rsidP="00C87C71">
            <w:pPr>
              <w:pStyle w:val="GDP1"/>
            </w:pPr>
            <w:r w:rsidRPr="006A02C3">
              <w:t>Load từ bảng WAREHOUSE_GROUP.CODE - NAME where IS_ACTIVE = 1 and DIST_UNIT_ID = ?</w:t>
            </w:r>
          </w:p>
        </w:tc>
      </w:tr>
      <w:tr w:rsidR="00464553" w:rsidRPr="006A02C3" w14:paraId="019C793A" w14:textId="77777777" w:rsidTr="006D0B7A">
        <w:tc>
          <w:tcPr>
            <w:tcW w:w="828" w:type="dxa"/>
          </w:tcPr>
          <w:p w14:paraId="442391E7" w14:textId="77777777" w:rsidR="00464553" w:rsidRPr="006A02C3" w:rsidRDefault="00464553">
            <w:pPr>
              <w:pStyle w:val="TableData12"/>
              <w:numPr>
                <w:ilvl w:val="0"/>
                <w:numId w:val="64"/>
              </w:numPr>
              <w:spacing w:line="360" w:lineRule="auto"/>
              <w:rPr>
                <w:rFonts w:ascii="Times New Roman" w:hAnsi="Times New Roman"/>
                <w:sz w:val="24"/>
                <w:szCs w:val="24"/>
              </w:rPr>
            </w:pPr>
          </w:p>
        </w:tc>
        <w:tc>
          <w:tcPr>
            <w:tcW w:w="2070" w:type="dxa"/>
          </w:tcPr>
          <w:p w14:paraId="23A136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7AB819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3B2152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1E313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F7878C5" w14:textId="77777777" w:rsidR="00464553" w:rsidRPr="006A02C3" w:rsidRDefault="00464553" w:rsidP="00C87C71">
            <w:pPr>
              <w:pStyle w:val="GDP1"/>
            </w:pPr>
            <w:r w:rsidRPr="006A02C3">
              <w:t>Chỉ enable sau khi chọn giá trị cho cbx Cụm kho</w:t>
            </w:r>
          </w:p>
          <w:p w14:paraId="2BBE123B" w14:textId="77777777" w:rsidR="00464553" w:rsidRPr="006A02C3" w:rsidRDefault="00464553" w:rsidP="00C87C71">
            <w:pPr>
              <w:pStyle w:val="GDP1"/>
            </w:pPr>
            <w:r w:rsidRPr="006A02C3">
              <w:t>Tập giá trị {Load danh sách kho trạng thái Hoạt động thuộc cụm kho đang chọn}</w:t>
            </w:r>
          </w:p>
          <w:p w14:paraId="35CE3428" w14:textId="77777777" w:rsidR="00464553" w:rsidRPr="006A02C3" w:rsidRDefault="00464553" w:rsidP="00C87C71">
            <w:pPr>
              <w:pStyle w:val="GDP1"/>
            </w:pPr>
            <w:r w:rsidRPr="006A02C3">
              <w:t>Hiển thị Mã - Tên kho. Sort theo Mã kho ASC</w:t>
            </w:r>
          </w:p>
          <w:p w14:paraId="42B3AA63" w14:textId="77777777" w:rsidR="00464553" w:rsidRPr="006A02C3" w:rsidRDefault="00464553" w:rsidP="00C87C71">
            <w:pPr>
              <w:pStyle w:val="GDP1"/>
            </w:pPr>
            <w:r w:rsidRPr="006A02C3">
              <w:t>Load từ bảng WAREHOUSE.CODE - NAME where IS_ACTIVE = 1 and WAREHOUSE_GROUP_ID = ?</w:t>
            </w:r>
          </w:p>
        </w:tc>
      </w:tr>
      <w:tr w:rsidR="00464553" w:rsidRPr="006A02C3" w14:paraId="2C89F574" w14:textId="77777777" w:rsidTr="006D0B7A">
        <w:tc>
          <w:tcPr>
            <w:tcW w:w="828" w:type="dxa"/>
          </w:tcPr>
          <w:p w14:paraId="6AE350B4" w14:textId="77777777" w:rsidR="00464553" w:rsidRPr="006A02C3" w:rsidRDefault="00464553">
            <w:pPr>
              <w:pStyle w:val="TableData12"/>
              <w:numPr>
                <w:ilvl w:val="0"/>
                <w:numId w:val="64"/>
              </w:numPr>
              <w:spacing w:line="360" w:lineRule="auto"/>
              <w:rPr>
                <w:rFonts w:ascii="Times New Roman" w:hAnsi="Times New Roman"/>
                <w:sz w:val="24"/>
                <w:szCs w:val="24"/>
              </w:rPr>
            </w:pPr>
          </w:p>
        </w:tc>
        <w:tc>
          <w:tcPr>
            <w:tcW w:w="2070" w:type="dxa"/>
          </w:tcPr>
          <w:p w14:paraId="2D9BF0C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Cách xem</w:t>
            </w:r>
          </w:p>
        </w:tc>
        <w:tc>
          <w:tcPr>
            <w:tcW w:w="1800" w:type="dxa"/>
          </w:tcPr>
          <w:p w14:paraId="527174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65850F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CB02B9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tồn sản phẩm – đơn vị chọn]</w:t>
            </w:r>
          </w:p>
        </w:tc>
        <w:tc>
          <w:tcPr>
            <w:tcW w:w="5850" w:type="dxa"/>
          </w:tcPr>
          <w:p w14:paraId="4D8613E1" w14:textId="77777777" w:rsidR="00464553" w:rsidRPr="006A02C3" w:rsidRDefault="00464553" w:rsidP="00C87C71">
            <w:pPr>
              <w:pStyle w:val="GDP1"/>
            </w:pPr>
            <w:r w:rsidRPr="006A02C3">
              <w:t xml:space="preserve">Tập giá trị: </w:t>
            </w:r>
          </w:p>
          <w:p w14:paraId="2BB58385" w14:textId="77777777" w:rsidR="00464553" w:rsidRPr="006A02C3" w:rsidRDefault="00464553" w:rsidP="00C87C71">
            <w:pPr>
              <w:pStyle w:val="GDP2"/>
            </w:pPr>
            <w:r w:rsidRPr="006A02C3">
              <w:t>Tổng tồn sản phẩm – đơn vị chọn</w:t>
            </w:r>
          </w:p>
          <w:p w14:paraId="6D83448E" w14:textId="77777777" w:rsidR="00464553" w:rsidRPr="006A02C3" w:rsidRDefault="00464553" w:rsidP="00C87C71">
            <w:pPr>
              <w:pStyle w:val="GDP2"/>
            </w:pPr>
            <w:r w:rsidRPr="006A02C3">
              <w:t xml:space="preserve">Tổng tồn sản phẩm – cụm kho </w:t>
            </w:r>
          </w:p>
          <w:p w14:paraId="5FE9E11D" w14:textId="77777777" w:rsidR="00464553" w:rsidRPr="006A02C3" w:rsidRDefault="00464553" w:rsidP="00C87C71">
            <w:pPr>
              <w:pStyle w:val="GDP2"/>
            </w:pPr>
            <w:r w:rsidRPr="006A02C3">
              <w:lastRenderedPageBreak/>
              <w:t>Tổng tồn sản phẩm – kho</w:t>
            </w:r>
          </w:p>
          <w:p w14:paraId="2A6DF42C" w14:textId="77777777" w:rsidR="00464553" w:rsidRPr="006A02C3" w:rsidRDefault="00464553" w:rsidP="00C87C71">
            <w:pPr>
              <w:pStyle w:val="GDP2"/>
            </w:pPr>
            <w:r w:rsidRPr="006A02C3">
              <w:t>Tổng tồn biến thể (SKUs) – đơn vị chọn</w:t>
            </w:r>
          </w:p>
          <w:p w14:paraId="573CFF45" w14:textId="77777777" w:rsidR="00464553" w:rsidRPr="006A02C3" w:rsidRDefault="00464553" w:rsidP="00C87C71">
            <w:pPr>
              <w:pStyle w:val="GDP2"/>
            </w:pPr>
            <w:r w:rsidRPr="006A02C3">
              <w:t xml:space="preserve">Tổng tồn biến thể (SKUs) – cụm kho </w:t>
            </w:r>
          </w:p>
          <w:p w14:paraId="5A19D840" w14:textId="77777777" w:rsidR="00464553" w:rsidRPr="006A02C3" w:rsidRDefault="00464553" w:rsidP="00C87C71">
            <w:pPr>
              <w:pStyle w:val="GDP2"/>
            </w:pPr>
            <w:r w:rsidRPr="006A02C3">
              <w:t>Tổng tồn biến thể (SKUs) – kho</w:t>
            </w:r>
          </w:p>
        </w:tc>
      </w:tr>
      <w:tr w:rsidR="00464553" w:rsidRPr="006A02C3" w14:paraId="60C29759" w14:textId="77777777" w:rsidTr="006D0B7A">
        <w:tc>
          <w:tcPr>
            <w:tcW w:w="828" w:type="dxa"/>
          </w:tcPr>
          <w:p w14:paraId="439A33B0" w14:textId="77777777" w:rsidR="00464553" w:rsidRPr="006A02C3" w:rsidRDefault="00464553">
            <w:pPr>
              <w:pStyle w:val="TableData12"/>
              <w:numPr>
                <w:ilvl w:val="0"/>
                <w:numId w:val="64"/>
              </w:numPr>
              <w:spacing w:line="360" w:lineRule="auto"/>
              <w:rPr>
                <w:rFonts w:ascii="Times New Roman" w:hAnsi="Times New Roman"/>
                <w:sz w:val="24"/>
                <w:szCs w:val="24"/>
              </w:rPr>
            </w:pPr>
          </w:p>
        </w:tc>
        <w:tc>
          <w:tcPr>
            <w:tcW w:w="2070" w:type="dxa"/>
          </w:tcPr>
          <w:p w14:paraId="0DBDCA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w:t>
            </w:r>
          </w:p>
        </w:tc>
        <w:tc>
          <w:tcPr>
            <w:tcW w:w="1800" w:type="dxa"/>
          </w:tcPr>
          <w:p w14:paraId="451D728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15BEAB5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EC0C2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40054FA" w14:textId="77777777" w:rsidR="00464553" w:rsidRPr="006A02C3" w:rsidRDefault="00464553" w:rsidP="00C87C71">
            <w:pPr>
              <w:pStyle w:val="GDP1"/>
            </w:pPr>
            <w:r w:rsidRPr="006A02C3">
              <w:t>Tập giá trị {Load danh mục sản phẩm – theo cấu trúc cây}. Hiển thị [Mã – Tên danh mục]</w:t>
            </w:r>
          </w:p>
          <w:p w14:paraId="2BC8D99B" w14:textId="77777777" w:rsidR="00464553" w:rsidRPr="006A02C3" w:rsidRDefault="00464553" w:rsidP="00C87C71">
            <w:pPr>
              <w:pStyle w:val="GDP1"/>
            </w:pPr>
            <w:r w:rsidRPr="006A02C3">
              <w:t>Load từ bảng PRODUCT_CATEGORY.CODE - NAME</w:t>
            </w:r>
          </w:p>
          <w:p w14:paraId="5350E088" w14:textId="77777777" w:rsidR="00464553" w:rsidRPr="006A02C3" w:rsidRDefault="00464553" w:rsidP="00C87C71">
            <w:pPr>
              <w:pStyle w:val="GDP1"/>
            </w:pPr>
            <w:r w:rsidRPr="006A02C3">
              <w:t xml:space="preserve">Tham khảo chức năng Quản lý sản phẩm &gt; Điều kiện tìm kiếm &gt; cbx Danh mục </w:t>
            </w:r>
          </w:p>
        </w:tc>
      </w:tr>
      <w:tr w:rsidR="00464553" w:rsidRPr="006A02C3" w14:paraId="50D95FB8" w14:textId="77777777" w:rsidTr="006D0B7A">
        <w:tc>
          <w:tcPr>
            <w:tcW w:w="828" w:type="dxa"/>
          </w:tcPr>
          <w:p w14:paraId="24351849" w14:textId="77777777" w:rsidR="00464553" w:rsidRPr="006A02C3" w:rsidRDefault="00464553">
            <w:pPr>
              <w:pStyle w:val="TableData12"/>
              <w:numPr>
                <w:ilvl w:val="0"/>
                <w:numId w:val="64"/>
              </w:numPr>
              <w:spacing w:line="360" w:lineRule="auto"/>
              <w:rPr>
                <w:rFonts w:ascii="Times New Roman" w:hAnsi="Times New Roman"/>
                <w:sz w:val="24"/>
                <w:szCs w:val="24"/>
              </w:rPr>
            </w:pPr>
          </w:p>
        </w:tc>
        <w:tc>
          <w:tcPr>
            <w:tcW w:w="2070" w:type="dxa"/>
          </w:tcPr>
          <w:p w14:paraId="23F172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00B031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025FA6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A945B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87B64DE" w14:textId="77777777" w:rsidR="00464553" w:rsidRPr="006A02C3" w:rsidRDefault="00464553" w:rsidP="00C87C71">
            <w:pPr>
              <w:pStyle w:val="GDP1"/>
            </w:pPr>
            <w:r w:rsidRPr="006A02C3">
              <w:t>Hint text: Nhập mã/ tên sản phẩm</w:t>
            </w:r>
          </w:p>
        </w:tc>
      </w:tr>
      <w:tr w:rsidR="00464553" w:rsidRPr="006A02C3" w14:paraId="4E721C5F" w14:textId="77777777" w:rsidTr="006D0B7A">
        <w:tc>
          <w:tcPr>
            <w:tcW w:w="13676" w:type="dxa"/>
            <w:gridSpan w:val="6"/>
          </w:tcPr>
          <w:p w14:paraId="3E39E7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2649082A" w14:textId="77777777" w:rsidTr="006D0B7A">
        <w:tc>
          <w:tcPr>
            <w:tcW w:w="828" w:type="dxa"/>
          </w:tcPr>
          <w:p w14:paraId="0AB73551" w14:textId="77777777" w:rsidR="00464553" w:rsidRPr="006A02C3" w:rsidRDefault="00464553">
            <w:pPr>
              <w:pStyle w:val="TableData12"/>
              <w:numPr>
                <w:ilvl w:val="0"/>
                <w:numId w:val="64"/>
              </w:numPr>
              <w:spacing w:line="360" w:lineRule="auto"/>
              <w:rPr>
                <w:rFonts w:ascii="Times New Roman" w:hAnsi="Times New Roman"/>
                <w:sz w:val="24"/>
                <w:szCs w:val="24"/>
              </w:rPr>
            </w:pPr>
          </w:p>
        </w:tc>
        <w:tc>
          <w:tcPr>
            <w:tcW w:w="2070" w:type="dxa"/>
          </w:tcPr>
          <w:p w14:paraId="31851E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tồn kho theo lotdate</w:t>
            </w:r>
          </w:p>
        </w:tc>
        <w:tc>
          <w:tcPr>
            <w:tcW w:w="1800" w:type="dxa"/>
          </w:tcPr>
          <w:p w14:paraId="5AFE1E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Checkbox </w:t>
            </w:r>
          </w:p>
        </w:tc>
        <w:tc>
          <w:tcPr>
            <w:tcW w:w="1598" w:type="dxa"/>
          </w:tcPr>
          <w:p w14:paraId="61E754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2914D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1B69009B" w14:textId="77777777" w:rsidR="00464553" w:rsidRPr="006A02C3" w:rsidRDefault="00464553" w:rsidP="00C87C71">
            <w:pPr>
              <w:pStyle w:val="GDP1"/>
            </w:pPr>
          </w:p>
        </w:tc>
      </w:tr>
      <w:tr w:rsidR="00464553" w:rsidRPr="006A02C3" w14:paraId="643CEA3E" w14:textId="77777777" w:rsidTr="006D0B7A">
        <w:tc>
          <w:tcPr>
            <w:tcW w:w="828" w:type="dxa"/>
          </w:tcPr>
          <w:p w14:paraId="5ACAF32C" w14:textId="77777777" w:rsidR="00464553" w:rsidRPr="006A02C3" w:rsidRDefault="00464553">
            <w:pPr>
              <w:pStyle w:val="TableData12"/>
              <w:numPr>
                <w:ilvl w:val="0"/>
                <w:numId w:val="64"/>
              </w:numPr>
              <w:spacing w:line="360" w:lineRule="auto"/>
              <w:rPr>
                <w:rFonts w:ascii="Times New Roman" w:hAnsi="Times New Roman"/>
                <w:sz w:val="24"/>
                <w:szCs w:val="24"/>
              </w:rPr>
            </w:pPr>
          </w:p>
        </w:tc>
        <w:tc>
          <w:tcPr>
            <w:tcW w:w="2070" w:type="dxa"/>
          </w:tcPr>
          <w:p w14:paraId="36DFB680" w14:textId="4C8D9B32" w:rsidR="00464553" w:rsidRPr="006A02C3" w:rsidRDefault="008351C9" w:rsidP="00512E56">
            <w:pPr>
              <w:pStyle w:val="TableData12"/>
              <w:spacing w:line="360" w:lineRule="auto"/>
              <w:rPr>
                <w:rFonts w:ascii="Times New Roman" w:hAnsi="Times New Roman"/>
                <w:sz w:val="24"/>
                <w:szCs w:val="24"/>
              </w:rPr>
            </w:pPr>
            <w:r>
              <w:rPr>
                <w:rFonts w:ascii="Times New Roman" w:hAnsi="Times New Roman"/>
                <w:sz w:val="24"/>
                <w:szCs w:val="24"/>
              </w:rPr>
              <w:t>Mã lô</w:t>
            </w:r>
          </w:p>
        </w:tc>
        <w:tc>
          <w:tcPr>
            <w:tcW w:w="1800" w:type="dxa"/>
          </w:tcPr>
          <w:p w14:paraId="3F692C5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40D69EE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49BF9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EBD0385" w14:textId="77777777" w:rsidR="00464553" w:rsidRPr="006A02C3" w:rsidRDefault="00464553" w:rsidP="00C87C71">
            <w:pPr>
              <w:pStyle w:val="GDP1"/>
            </w:pPr>
            <w:r w:rsidRPr="006A02C3">
              <w:t>Chỉ enable khi tick chọn checkbox Xem tồn kho theo lotdate</w:t>
            </w:r>
          </w:p>
        </w:tc>
      </w:tr>
      <w:tr w:rsidR="00464553" w:rsidRPr="006A02C3" w14:paraId="64A7F2C8" w14:textId="77777777" w:rsidTr="006D0B7A">
        <w:tc>
          <w:tcPr>
            <w:tcW w:w="828" w:type="dxa"/>
          </w:tcPr>
          <w:p w14:paraId="0FF34024" w14:textId="77777777" w:rsidR="00464553" w:rsidRPr="006A02C3" w:rsidRDefault="00464553">
            <w:pPr>
              <w:pStyle w:val="TableData12"/>
              <w:numPr>
                <w:ilvl w:val="0"/>
                <w:numId w:val="64"/>
              </w:numPr>
              <w:spacing w:line="360" w:lineRule="auto"/>
              <w:rPr>
                <w:rFonts w:ascii="Times New Roman" w:hAnsi="Times New Roman"/>
                <w:sz w:val="24"/>
                <w:szCs w:val="24"/>
              </w:rPr>
            </w:pPr>
          </w:p>
        </w:tc>
        <w:tc>
          <w:tcPr>
            <w:tcW w:w="2070" w:type="dxa"/>
          </w:tcPr>
          <w:p w14:paraId="01F062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hết hạn</w:t>
            </w:r>
          </w:p>
        </w:tc>
        <w:tc>
          <w:tcPr>
            <w:tcW w:w="1800" w:type="dxa"/>
          </w:tcPr>
          <w:p w14:paraId="7E119F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Calendar</w:t>
            </w:r>
          </w:p>
        </w:tc>
        <w:tc>
          <w:tcPr>
            <w:tcW w:w="1598" w:type="dxa"/>
          </w:tcPr>
          <w:p w14:paraId="0518692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48789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EB80516" w14:textId="77777777" w:rsidR="00464553" w:rsidRPr="006A02C3" w:rsidRDefault="00464553" w:rsidP="00C87C71">
            <w:pPr>
              <w:pStyle w:val="GDP1"/>
            </w:pPr>
            <w:r w:rsidRPr="006A02C3">
              <w:t>Chỉ enable khi tick chọn checkbox Xem tồn kho theo lotdate</w:t>
            </w:r>
          </w:p>
        </w:tc>
      </w:tr>
      <w:tr w:rsidR="00FF264F" w:rsidRPr="006A02C3" w14:paraId="22CABFC0" w14:textId="77777777" w:rsidTr="006D0B7A">
        <w:tc>
          <w:tcPr>
            <w:tcW w:w="828" w:type="dxa"/>
          </w:tcPr>
          <w:p w14:paraId="2C506C3D"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2455314F" w14:textId="39832A70"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Trạng thái lotdate</w:t>
            </w:r>
          </w:p>
        </w:tc>
        <w:tc>
          <w:tcPr>
            <w:tcW w:w="1800" w:type="dxa"/>
          </w:tcPr>
          <w:p w14:paraId="735172AC" w14:textId="77FFD889"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 xml:space="preserve">Combobox </w:t>
            </w:r>
          </w:p>
        </w:tc>
        <w:tc>
          <w:tcPr>
            <w:tcW w:w="1598" w:type="dxa"/>
          </w:tcPr>
          <w:p w14:paraId="16A91B8F" w14:textId="2D22F569"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0930627" w14:textId="312D7784"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35FF1C4" w14:textId="384EC989" w:rsidR="00FF264F" w:rsidRPr="006A02C3" w:rsidRDefault="00FF264F" w:rsidP="00C87C71">
            <w:pPr>
              <w:pStyle w:val="GDP1"/>
            </w:pPr>
            <w:r w:rsidRPr="00B721D9">
              <w:t>Chỉ enable khi tick chọn checkbox Xem tồn kho theo lotdate</w:t>
            </w:r>
          </w:p>
        </w:tc>
      </w:tr>
      <w:tr w:rsidR="00FF264F" w:rsidRPr="006A02C3" w14:paraId="546E4FBA" w14:textId="77777777" w:rsidTr="006D0B7A">
        <w:tc>
          <w:tcPr>
            <w:tcW w:w="828" w:type="dxa"/>
          </w:tcPr>
          <w:p w14:paraId="6F0B13C4"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17023254" w14:textId="41966AA8"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4A517830" w14:textId="4286795C"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 xml:space="preserve">Textbox </w:t>
            </w:r>
          </w:p>
        </w:tc>
        <w:tc>
          <w:tcPr>
            <w:tcW w:w="1598" w:type="dxa"/>
          </w:tcPr>
          <w:p w14:paraId="327CA1B4" w14:textId="3BEA9F74"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2544F2E" w14:textId="32F40799"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76E7AEB" w14:textId="56D445FB" w:rsidR="00FF264F" w:rsidRPr="006A02C3" w:rsidRDefault="00FF264F" w:rsidP="00C87C71">
            <w:pPr>
              <w:pStyle w:val="GDP1"/>
            </w:pPr>
            <w:r w:rsidRPr="00B721D9">
              <w:t>Chỉ enable khi tick chọn checkbox Xem tồn kho theo lotdate</w:t>
            </w:r>
          </w:p>
        </w:tc>
      </w:tr>
      <w:tr w:rsidR="00FF264F" w:rsidRPr="006A02C3" w14:paraId="254D20B7" w14:textId="77777777" w:rsidTr="006D0B7A">
        <w:tc>
          <w:tcPr>
            <w:tcW w:w="828" w:type="dxa"/>
          </w:tcPr>
          <w:p w14:paraId="1A19E209"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6E01450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41C18AD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38F717D1"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A5986FD"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79C7E7C" w14:textId="77777777" w:rsidR="00FF264F" w:rsidRPr="006A02C3" w:rsidRDefault="00FF264F" w:rsidP="00C87C71">
            <w:pPr>
              <w:pStyle w:val="GDP1"/>
            </w:pPr>
            <w:r w:rsidRPr="006A02C3">
              <w:t>Tập giá trị {Load danh sách loại sản phẩm}. Hiển thị [Mã – Tên loại sản phẩm]</w:t>
            </w:r>
          </w:p>
          <w:p w14:paraId="29AD4E83" w14:textId="77777777" w:rsidR="00FF264F" w:rsidRPr="006A02C3" w:rsidRDefault="00FF264F" w:rsidP="00C87C71">
            <w:pPr>
              <w:pStyle w:val="GDP1"/>
            </w:pPr>
            <w:r w:rsidRPr="006A02C3">
              <w:t>Load từ bảng PRODUCT_TYPE.CODE - NAME</w:t>
            </w:r>
          </w:p>
          <w:p w14:paraId="78A9CDE7" w14:textId="77777777" w:rsidR="00FF264F" w:rsidRPr="006A02C3" w:rsidRDefault="00FF264F" w:rsidP="00C87C71">
            <w:pPr>
              <w:pStyle w:val="GDP1"/>
            </w:pPr>
            <w:r w:rsidRPr="006A02C3">
              <w:t xml:space="preserve">Tham khảo chức năng Quản lý sản phẩm &gt; Điều kiện tìm kiếm &gt; cbx Loại sản phẩm </w:t>
            </w:r>
          </w:p>
        </w:tc>
      </w:tr>
      <w:tr w:rsidR="00FF264F" w:rsidRPr="006A02C3" w14:paraId="33520A0B" w14:textId="77777777" w:rsidTr="006D0B7A">
        <w:tc>
          <w:tcPr>
            <w:tcW w:w="828" w:type="dxa"/>
          </w:tcPr>
          <w:p w14:paraId="1AECC175"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07C6691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61BA6B0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47A9A771"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2896C1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D04D0F2" w14:textId="77777777" w:rsidR="00FF264F" w:rsidRPr="006A02C3" w:rsidRDefault="00FF264F" w:rsidP="00C87C71">
            <w:pPr>
              <w:pStyle w:val="GDP1"/>
            </w:pPr>
            <w:r w:rsidRPr="006A02C3">
              <w:t>Tập giá trị {Load danh mục đơn vị tính}. Hiển thị [Mã – Tên đơn vị tính]</w:t>
            </w:r>
          </w:p>
          <w:p w14:paraId="3CD0DA43" w14:textId="77777777" w:rsidR="00FF264F" w:rsidRPr="006A02C3" w:rsidRDefault="00FF264F" w:rsidP="00C87C71">
            <w:pPr>
              <w:pStyle w:val="GDP1"/>
            </w:pPr>
            <w:r w:rsidRPr="006A02C3">
              <w:t>Load từ bảng SYSTEM_PARAMETER_ENTRY.CODE - NAME where SYSTEM_PARAMETER_ID = ‘PRODUCT_UOM’</w:t>
            </w:r>
          </w:p>
        </w:tc>
      </w:tr>
      <w:tr w:rsidR="00FF264F" w:rsidRPr="006A02C3" w14:paraId="60399B01" w14:textId="77777777" w:rsidTr="006D0B7A">
        <w:tc>
          <w:tcPr>
            <w:tcW w:w="828" w:type="dxa"/>
          </w:tcPr>
          <w:p w14:paraId="6D580955"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656AEAB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51BAD9B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83F825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77858A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EED49EB" w14:textId="77777777" w:rsidR="00FF264F" w:rsidRPr="006A02C3" w:rsidRDefault="00FF264F" w:rsidP="00C87C71">
            <w:pPr>
              <w:pStyle w:val="GDP1"/>
            </w:pPr>
          </w:p>
        </w:tc>
      </w:tr>
      <w:tr w:rsidR="00FF264F" w:rsidRPr="006A02C3" w14:paraId="08F524A9" w14:textId="77777777" w:rsidTr="006D0B7A">
        <w:tc>
          <w:tcPr>
            <w:tcW w:w="828" w:type="dxa"/>
          </w:tcPr>
          <w:p w14:paraId="1CFC5F04"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18D5D44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5E3D67A1"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4BD826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540670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2BC9D8E" w14:textId="77777777" w:rsidR="00FF264F" w:rsidRPr="006A02C3" w:rsidRDefault="00FF264F" w:rsidP="00C87C71">
            <w:pPr>
              <w:pStyle w:val="GDP1"/>
            </w:pPr>
          </w:p>
        </w:tc>
      </w:tr>
      <w:tr w:rsidR="00FF264F" w:rsidRPr="006A02C3" w14:paraId="5939988B" w14:textId="77777777" w:rsidTr="006D0B7A">
        <w:tc>
          <w:tcPr>
            <w:tcW w:w="828" w:type="dxa"/>
          </w:tcPr>
          <w:p w14:paraId="3F8C133A"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7BCA7BD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 xml:space="preserve">Nâng cao/ Thu </w:t>
            </w:r>
            <w:r w:rsidRPr="006A02C3">
              <w:rPr>
                <w:rFonts w:ascii="Times New Roman" w:hAnsi="Times New Roman"/>
                <w:sz w:val="24"/>
                <w:szCs w:val="24"/>
              </w:rPr>
              <w:lastRenderedPageBreak/>
              <w:t>gọn</w:t>
            </w:r>
          </w:p>
        </w:tc>
        <w:tc>
          <w:tcPr>
            <w:tcW w:w="1800" w:type="dxa"/>
          </w:tcPr>
          <w:p w14:paraId="21FF181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Link</w:t>
            </w:r>
          </w:p>
        </w:tc>
        <w:tc>
          <w:tcPr>
            <w:tcW w:w="1598" w:type="dxa"/>
          </w:tcPr>
          <w:p w14:paraId="524D055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FD307FD"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DE65AE4" w14:textId="77777777" w:rsidR="00FF264F" w:rsidRPr="006A02C3" w:rsidRDefault="00FF264F" w:rsidP="00C87C71">
            <w:pPr>
              <w:pStyle w:val="GDP1"/>
            </w:pPr>
          </w:p>
        </w:tc>
      </w:tr>
      <w:tr w:rsidR="00FF264F" w:rsidRPr="006A02C3" w14:paraId="7603F016" w14:textId="77777777" w:rsidTr="006D0B7A">
        <w:tc>
          <w:tcPr>
            <w:tcW w:w="13676" w:type="dxa"/>
            <w:gridSpan w:val="6"/>
          </w:tcPr>
          <w:p w14:paraId="119E03C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Danh sách tồn kho</w:t>
            </w:r>
          </w:p>
        </w:tc>
      </w:tr>
      <w:tr w:rsidR="00FF264F" w:rsidRPr="006A02C3" w14:paraId="7B3F0B1D" w14:textId="77777777" w:rsidTr="006D0B7A">
        <w:tc>
          <w:tcPr>
            <w:tcW w:w="13676" w:type="dxa"/>
            <w:gridSpan w:val="6"/>
          </w:tcPr>
          <w:p w14:paraId="101E736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FF264F" w:rsidRPr="006A02C3" w14:paraId="09D9E930" w14:textId="77777777" w:rsidTr="006D0B7A">
        <w:tc>
          <w:tcPr>
            <w:tcW w:w="828" w:type="dxa"/>
          </w:tcPr>
          <w:p w14:paraId="3C9A54AA"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07AEE4C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5B8BC37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BD795C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8991D4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504F28D" w14:textId="77777777" w:rsidR="00FF264F" w:rsidRPr="006A02C3" w:rsidRDefault="00FF264F" w:rsidP="00C87C71">
            <w:pPr>
              <w:pStyle w:val="GDP1"/>
            </w:pPr>
          </w:p>
        </w:tc>
      </w:tr>
      <w:tr w:rsidR="00FF264F" w:rsidRPr="006A02C3" w14:paraId="1EE0EE5D" w14:textId="77777777" w:rsidTr="006D0B7A">
        <w:tc>
          <w:tcPr>
            <w:tcW w:w="13676" w:type="dxa"/>
            <w:gridSpan w:val="6"/>
          </w:tcPr>
          <w:p w14:paraId="07D3816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5816F66C" w14:textId="77777777" w:rsidR="00FF264F" w:rsidRPr="006A02C3" w:rsidRDefault="00FF264F" w:rsidP="00C87C71">
            <w:pPr>
              <w:pStyle w:val="GDP1"/>
            </w:pPr>
            <w:r w:rsidRPr="006A02C3">
              <w:t>Load danh sách sản phẩm tồn trong kho gom nhóm theo đơn vị</w:t>
            </w:r>
          </w:p>
          <w:p w14:paraId="03F87012" w14:textId="77777777" w:rsidR="00FF264F" w:rsidRPr="006A02C3" w:rsidRDefault="00FF264F" w:rsidP="00C87C71">
            <w:pPr>
              <w:pStyle w:val="GDP1"/>
            </w:pPr>
            <w:r w:rsidRPr="006A02C3">
              <w:t>Load dữ liệu từ bảng INVENTORY group by WAREHOUSE_GROUP_ID</w:t>
            </w:r>
          </w:p>
          <w:p w14:paraId="6CF0060D" w14:textId="77777777" w:rsidR="00FF264F" w:rsidRPr="006A02C3" w:rsidRDefault="00FF264F" w:rsidP="00C87C71">
            <w:pPr>
              <w:pStyle w:val="GDP1"/>
            </w:pPr>
            <w:r w:rsidRPr="006A02C3">
              <w:t>Nếu xem tồn kho theo lotdate sẽ load dữ liệu từ bảng INVENTORY_LOT</w:t>
            </w:r>
          </w:p>
          <w:p w14:paraId="4F2524AC" w14:textId="77777777" w:rsidR="00FF264F" w:rsidRPr="006A02C3" w:rsidRDefault="00FF264F" w:rsidP="00C87C71">
            <w:pPr>
              <w:pStyle w:val="GDP1"/>
            </w:pPr>
            <w:r w:rsidRPr="006A02C3">
              <w:t>Sort theo VISUAL_INDEX ASC của Sản phẩm, Mã sản phẩm ASC</w:t>
            </w:r>
          </w:p>
          <w:p w14:paraId="5EFCAF60" w14:textId="77777777" w:rsidR="00FF264F" w:rsidRPr="006A02C3" w:rsidRDefault="00FF264F" w:rsidP="00C87C71">
            <w:pPr>
              <w:pStyle w:val="GDP1"/>
            </w:pPr>
            <w:r w:rsidRPr="006A02C3">
              <w:t>Phân trang theo quy định chung</w:t>
            </w:r>
          </w:p>
        </w:tc>
      </w:tr>
      <w:tr w:rsidR="00FF264F" w:rsidRPr="006A02C3" w14:paraId="7C7F1779" w14:textId="77777777" w:rsidTr="006D0B7A">
        <w:tc>
          <w:tcPr>
            <w:tcW w:w="828" w:type="dxa"/>
          </w:tcPr>
          <w:p w14:paraId="36251C42"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48B9EBD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1F99651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5AC89A05"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CC98A2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Uncheck</w:t>
            </w:r>
          </w:p>
        </w:tc>
        <w:tc>
          <w:tcPr>
            <w:tcW w:w="5850" w:type="dxa"/>
          </w:tcPr>
          <w:p w14:paraId="3AC6004A" w14:textId="77777777" w:rsidR="00FF264F" w:rsidRPr="006A02C3" w:rsidRDefault="00FF264F" w:rsidP="00C87C71">
            <w:pPr>
              <w:pStyle w:val="GDP1"/>
            </w:pPr>
            <w:r w:rsidRPr="006A02C3">
              <w:t>CheckAll: xuất hiện trên Header</w:t>
            </w:r>
          </w:p>
          <w:p w14:paraId="5905F5F7" w14:textId="77777777" w:rsidR="00FF264F" w:rsidRPr="006A02C3" w:rsidRDefault="00FF264F" w:rsidP="00C87C71">
            <w:pPr>
              <w:pStyle w:val="GDP1"/>
            </w:pPr>
            <w:r w:rsidRPr="006A02C3">
              <w:t>CheckRow: xuất hiện trên từng Row</w:t>
            </w:r>
          </w:p>
          <w:p w14:paraId="54B9F1D3" w14:textId="77777777" w:rsidR="00FF264F" w:rsidRPr="006A02C3" w:rsidRDefault="00FF264F" w:rsidP="00C87C71">
            <w:pPr>
              <w:pStyle w:val="GDP1"/>
            </w:pPr>
            <w:r w:rsidRPr="006A02C3">
              <w:t>Tick/ Bỏ tick CheckAll: tất cả CheckRow đang hiển thị trên grid sẽ được check/ uncheck</w:t>
            </w:r>
          </w:p>
        </w:tc>
      </w:tr>
      <w:tr w:rsidR="00FF264F" w:rsidRPr="006A02C3" w14:paraId="5E9E7874" w14:textId="77777777" w:rsidTr="006D0B7A">
        <w:tc>
          <w:tcPr>
            <w:tcW w:w="828" w:type="dxa"/>
          </w:tcPr>
          <w:p w14:paraId="32B46569"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4DA328B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075DB77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15438E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717EC9C"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3BDCC55C" w14:textId="77777777" w:rsidR="00FF264F" w:rsidRPr="006A02C3" w:rsidRDefault="00FF264F" w:rsidP="00C87C71">
            <w:pPr>
              <w:pStyle w:val="GDP1"/>
            </w:pPr>
            <w:r w:rsidRPr="006A02C3">
              <w:t>Mã – Tên đơn vị</w:t>
            </w:r>
          </w:p>
          <w:p w14:paraId="1F8C261A" w14:textId="77777777" w:rsidR="00FF264F" w:rsidRPr="006A02C3" w:rsidRDefault="00FF264F" w:rsidP="00C87C71">
            <w:pPr>
              <w:pStyle w:val="GDP1"/>
            </w:pPr>
            <w:r w:rsidRPr="006A02C3">
              <w:t>Lấy từ bảng INVENTORY.DIST_UNIT_ID join qua DIST_UNIT lấy NODE.CODE – NODE.NAME</w:t>
            </w:r>
          </w:p>
        </w:tc>
      </w:tr>
      <w:tr w:rsidR="00FF264F" w:rsidRPr="006A02C3" w14:paraId="2D9762FF" w14:textId="77777777" w:rsidTr="006D0B7A">
        <w:tc>
          <w:tcPr>
            <w:tcW w:w="828" w:type="dxa"/>
          </w:tcPr>
          <w:p w14:paraId="007FDF26"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44A0629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57F2EDA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D94312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92F81CF"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0E93C2B6" w14:textId="77777777" w:rsidR="00FF264F" w:rsidRPr="006A02C3" w:rsidRDefault="00FF264F" w:rsidP="00C87C71">
            <w:pPr>
              <w:pStyle w:val="GDP1"/>
            </w:pPr>
            <w:r w:rsidRPr="006A02C3">
              <w:t>Mã – Tên cụm kho</w:t>
            </w:r>
          </w:p>
          <w:p w14:paraId="55A171CB" w14:textId="77777777" w:rsidR="00FF264F" w:rsidRPr="006A02C3" w:rsidRDefault="00FF264F" w:rsidP="00C87C71">
            <w:pPr>
              <w:pStyle w:val="GDP1"/>
            </w:pPr>
            <w:r w:rsidRPr="006A02C3">
              <w:t>Lấy từ bảng INVENTORY.WAREHOUSE_ID join qua WAREHOUSE lấy WAREHOUSE_GROUP_ID</w:t>
            </w:r>
          </w:p>
        </w:tc>
      </w:tr>
      <w:tr w:rsidR="00FF264F" w:rsidRPr="006A02C3" w14:paraId="7E2BB561" w14:textId="77777777" w:rsidTr="006D0B7A">
        <w:tc>
          <w:tcPr>
            <w:tcW w:w="828" w:type="dxa"/>
          </w:tcPr>
          <w:p w14:paraId="23BD99D8"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3BC3B8B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5E91A4E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47152F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A88CE62"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4D625AB8" w14:textId="77777777" w:rsidR="00FF264F" w:rsidRPr="006A02C3" w:rsidRDefault="00FF264F" w:rsidP="00C87C71">
            <w:pPr>
              <w:pStyle w:val="GDP1"/>
            </w:pPr>
            <w:r w:rsidRPr="006A02C3">
              <w:t>Mã – Tên sản phẩm</w:t>
            </w:r>
          </w:p>
          <w:p w14:paraId="513F2BDF" w14:textId="77777777" w:rsidR="00FF264F" w:rsidRPr="006A02C3" w:rsidRDefault="00FF264F" w:rsidP="00C87C71">
            <w:pPr>
              <w:pStyle w:val="GDP1"/>
            </w:pPr>
            <w:r w:rsidRPr="006A02C3">
              <w:t xml:space="preserve">Lấy từ bảng </w:t>
            </w:r>
          </w:p>
          <w:p w14:paraId="7F82DA7B" w14:textId="77777777" w:rsidR="00FF264F" w:rsidRPr="006A02C3" w:rsidRDefault="00FF264F" w:rsidP="00C87C71">
            <w:pPr>
              <w:pStyle w:val="GDP2"/>
            </w:pPr>
            <w:r w:rsidRPr="006A02C3">
              <w:t>Lấy INVENTORY.PRODUCT_ID</w:t>
            </w:r>
          </w:p>
          <w:p w14:paraId="5A04A408" w14:textId="77777777" w:rsidR="00FF264F" w:rsidRPr="006A02C3" w:rsidRDefault="00FF264F" w:rsidP="00C87C71">
            <w:pPr>
              <w:pStyle w:val="GDP2"/>
            </w:pPr>
            <w:r w:rsidRPr="006A02C3">
              <w:t>Join qua PRODUCT P1 lấy P1.PARENT_ID (nếu PARENT_ID là null thì gán chính PRODUCT_ID là PARENT_ID) where INVENTORY.PRODUCT_ID = P1.ID</w:t>
            </w:r>
          </w:p>
          <w:p w14:paraId="7F15B0C7" w14:textId="77777777" w:rsidR="00FF264F" w:rsidRPr="006A02C3" w:rsidRDefault="00FF264F" w:rsidP="00C87C71">
            <w:pPr>
              <w:pStyle w:val="GDP2"/>
            </w:pPr>
            <w:r w:rsidRPr="006A02C3">
              <w:t>Join qua PRODUCT P2 lấy P2.CODE – NAME where P1. PARENT_ID = P2.ID</w:t>
            </w:r>
          </w:p>
        </w:tc>
      </w:tr>
      <w:tr w:rsidR="00FF264F" w:rsidRPr="006A02C3" w14:paraId="26E90B57" w14:textId="77777777" w:rsidTr="006D0B7A">
        <w:tc>
          <w:tcPr>
            <w:tcW w:w="828" w:type="dxa"/>
          </w:tcPr>
          <w:p w14:paraId="6DDA4A70"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6A66A2C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Mã SKUs</w:t>
            </w:r>
          </w:p>
        </w:tc>
        <w:tc>
          <w:tcPr>
            <w:tcW w:w="1800" w:type="dxa"/>
          </w:tcPr>
          <w:p w14:paraId="7E804C8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B054192"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3B14632"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32DEC2EF" w14:textId="77777777" w:rsidR="00FF264F" w:rsidRPr="006A02C3" w:rsidRDefault="00FF264F" w:rsidP="00C87C71">
            <w:pPr>
              <w:pStyle w:val="GDP1"/>
            </w:pPr>
            <w:r w:rsidRPr="006A02C3">
              <w:t>Lấy từ bảng PRODUCT.CODE where PRODUCT.ID = INVENTORY.PRODUCT_ID and PRODUCT.TYPE = ‘SIM’</w:t>
            </w:r>
          </w:p>
        </w:tc>
      </w:tr>
      <w:tr w:rsidR="00FF264F" w:rsidRPr="006A02C3" w14:paraId="71AE5557" w14:textId="77777777" w:rsidTr="006D0B7A">
        <w:tc>
          <w:tcPr>
            <w:tcW w:w="828" w:type="dxa"/>
          </w:tcPr>
          <w:p w14:paraId="5564CB24"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16D2094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Tên SKUs</w:t>
            </w:r>
          </w:p>
        </w:tc>
        <w:tc>
          <w:tcPr>
            <w:tcW w:w="1800" w:type="dxa"/>
          </w:tcPr>
          <w:p w14:paraId="12BBDE6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C4F48C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8A76803"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694E08A3" w14:textId="77777777" w:rsidR="00FF264F" w:rsidRPr="006A02C3" w:rsidRDefault="00FF264F" w:rsidP="00C87C71">
            <w:pPr>
              <w:pStyle w:val="GDP1"/>
            </w:pPr>
            <w:r w:rsidRPr="006A02C3">
              <w:t xml:space="preserve">Lấy từ bảng PRODUCT.NAME where </w:t>
            </w:r>
            <w:r w:rsidRPr="006A02C3">
              <w:lastRenderedPageBreak/>
              <w:t>PRODUCT.ID = INVENTORY.PRODUCT_ID and PRODUCT.TYPE = ‘SIM’</w:t>
            </w:r>
          </w:p>
        </w:tc>
      </w:tr>
      <w:tr w:rsidR="00FF264F" w:rsidRPr="006A02C3" w14:paraId="0EAB9F14" w14:textId="77777777" w:rsidTr="006D0B7A">
        <w:tc>
          <w:tcPr>
            <w:tcW w:w="828" w:type="dxa"/>
          </w:tcPr>
          <w:p w14:paraId="480CDBAC"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30543312" w14:textId="77777777" w:rsidR="00FF264F" w:rsidRPr="006A02C3" w:rsidRDefault="00FF264F" w:rsidP="00FF264F">
            <w:pPr>
              <w:pStyle w:val="TableData12"/>
              <w:spacing w:line="360" w:lineRule="auto"/>
              <w:rPr>
                <w:rFonts w:ascii="Times New Roman" w:hAnsi="Times New Roman"/>
                <w:sz w:val="24"/>
                <w:szCs w:val="24"/>
                <w:lang w:val="vi-VN"/>
              </w:rPr>
            </w:pPr>
            <w:r w:rsidRPr="006A02C3">
              <w:rPr>
                <w:rFonts w:ascii="Times New Roman" w:hAnsi="Times New Roman"/>
                <w:sz w:val="24"/>
                <w:szCs w:val="24"/>
              </w:rPr>
              <w:t>LOT</w:t>
            </w:r>
          </w:p>
        </w:tc>
        <w:tc>
          <w:tcPr>
            <w:tcW w:w="1800" w:type="dxa"/>
          </w:tcPr>
          <w:p w14:paraId="29380E5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68BAA9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71BAA5D" w14:textId="77777777" w:rsidR="00FF264F" w:rsidRPr="006A02C3" w:rsidRDefault="00FF264F" w:rsidP="00FF264F">
            <w:pPr>
              <w:pStyle w:val="TableData12"/>
              <w:spacing w:line="360" w:lineRule="auto"/>
              <w:rPr>
                <w:rFonts w:ascii="Times New Roman" w:hAnsi="Times New Roman"/>
                <w:b/>
                <w:sz w:val="24"/>
                <w:szCs w:val="24"/>
              </w:rPr>
            </w:pPr>
          </w:p>
        </w:tc>
        <w:tc>
          <w:tcPr>
            <w:tcW w:w="5850" w:type="dxa"/>
          </w:tcPr>
          <w:p w14:paraId="1B6366E9" w14:textId="77777777" w:rsidR="00FF264F" w:rsidRPr="006A02C3" w:rsidRDefault="00FF264F" w:rsidP="00C87C71">
            <w:pPr>
              <w:pStyle w:val="GDP1"/>
            </w:pPr>
            <w:r w:rsidRPr="006A02C3">
              <w:t>Chỉ xuất hiện nếu có tick chọn Xem tồn kho theo lotdate</w:t>
            </w:r>
          </w:p>
          <w:p w14:paraId="4F6FCA2A" w14:textId="77777777" w:rsidR="00FF264F" w:rsidRPr="006A02C3" w:rsidRDefault="00FF264F" w:rsidP="00C87C71">
            <w:pPr>
              <w:pStyle w:val="GDP1"/>
            </w:pPr>
            <w:r w:rsidRPr="006A02C3">
              <w:t>Lấy từ bảng INVENTORY_LOT.PRODUCT_LOT_ID. Join qua PRODUCT_LOT lấy LOT</w:t>
            </w:r>
          </w:p>
        </w:tc>
      </w:tr>
      <w:tr w:rsidR="00FF264F" w:rsidRPr="006A02C3" w14:paraId="34A8BC04" w14:textId="77777777" w:rsidTr="006D0B7A">
        <w:tc>
          <w:tcPr>
            <w:tcW w:w="828" w:type="dxa"/>
          </w:tcPr>
          <w:p w14:paraId="6902725E"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1DEA7184" w14:textId="77777777" w:rsidR="00FF264F" w:rsidRPr="006A02C3" w:rsidRDefault="00FF264F" w:rsidP="00FF264F">
            <w:pPr>
              <w:pStyle w:val="TableData12"/>
              <w:spacing w:line="360" w:lineRule="auto"/>
              <w:rPr>
                <w:rFonts w:ascii="Times New Roman" w:hAnsi="Times New Roman"/>
                <w:sz w:val="24"/>
                <w:szCs w:val="24"/>
                <w:lang w:val="vi-VN"/>
              </w:rPr>
            </w:pPr>
            <w:r w:rsidRPr="006A02C3">
              <w:rPr>
                <w:rFonts w:ascii="Times New Roman" w:hAnsi="Times New Roman"/>
                <w:sz w:val="24"/>
                <w:szCs w:val="24"/>
              </w:rPr>
              <w:t>Ngày hết hạn</w:t>
            </w:r>
          </w:p>
        </w:tc>
        <w:tc>
          <w:tcPr>
            <w:tcW w:w="1800" w:type="dxa"/>
          </w:tcPr>
          <w:p w14:paraId="4611A7F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E65DF3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5300537" w14:textId="77777777" w:rsidR="00FF264F" w:rsidRPr="006A02C3" w:rsidRDefault="00FF264F" w:rsidP="00FF264F">
            <w:pPr>
              <w:pStyle w:val="TableData12"/>
              <w:spacing w:line="360" w:lineRule="auto"/>
              <w:rPr>
                <w:rFonts w:ascii="Times New Roman" w:hAnsi="Times New Roman"/>
                <w:b/>
                <w:sz w:val="24"/>
                <w:szCs w:val="24"/>
              </w:rPr>
            </w:pPr>
          </w:p>
        </w:tc>
        <w:tc>
          <w:tcPr>
            <w:tcW w:w="5850" w:type="dxa"/>
          </w:tcPr>
          <w:p w14:paraId="6E44BB1C" w14:textId="77777777" w:rsidR="00FF264F" w:rsidRPr="006A02C3" w:rsidRDefault="00FF264F" w:rsidP="00C87C71">
            <w:pPr>
              <w:pStyle w:val="GDP1"/>
            </w:pPr>
            <w:r w:rsidRPr="006A02C3">
              <w:t>Chỉ xuất hiện nếu có tick chọn Xem tồn kho theo lotdate</w:t>
            </w:r>
          </w:p>
          <w:p w14:paraId="5DCB20D9" w14:textId="77777777" w:rsidR="00FF264F" w:rsidRPr="006A02C3" w:rsidRDefault="00FF264F" w:rsidP="00C87C71">
            <w:pPr>
              <w:pStyle w:val="GDP1"/>
            </w:pPr>
            <w:r w:rsidRPr="006A02C3">
              <w:t>Format: dd/mm/yyyy</w:t>
            </w:r>
          </w:p>
          <w:p w14:paraId="54B81274" w14:textId="77777777" w:rsidR="00FF264F" w:rsidRPr="006A02C3" w:rsidRDefault="00FF264F" w:rsidP="00C87C71">
            <w:pPr>
              <w:pStyle w:val="GDP1"/>
            </w:pPr>
            <w:r w:rsidRPr="006A02C3">
              <w:t>Lấy từ bảng INVENTORY_LOT.PRODUCT_LOT_ID. Join qua PRODUCT_LOT lấy EXPIRE_DATE</w:t>
            </w:r>
          </w:p>
        </w:tc>
      </w:tr>
      <w:tr w:rsidR="00FF264F" w:rsidRPr="006A02C3" w14:paraId="0AD34C94" w14:textId="77777777" w:rsidTr="006D0B7A">
        <w:tc>
          <w:tcPr>
            <w:tcW w:w="828" w:type="dxa"/>
          </w:tcPr>
          <w:p w14:paraId="4841B10E"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1B324A7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7360868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916098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D78CFF8"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5ECF38F4" w14:textId="77777777" w:rsidR="00FF264F" w:rsidRPr="006A02C3" w:rsidRDefault="00FF264F" w:rsidP="00C87C71">
            <w:pPr>
              <w:pStyle w:val="GDP1"/>
              <w:rPr>
                <w:lang w:val="vi-VN"/>
              </w:rPr>
            </w:pPr>
            <w:r w:rsidRPr="006A02C3">
              <w:t>Đơn vị tính cơ bản của sản phẩm</w:t>
            </w:r>
          </w:p>
          <w:p w14:paraId="4EC8DD01" w14:textId="77777777" w:rsidR="00FF264F" w:rsidRPr="006A02C3" w:rsidRDefault="00FF264F" w:rsidP="00C87C71">
            <w:pPr>
              <w:pStyle w:val="GDP1"/>
            </w:pPr>
            <w:r w:rsidRPr="006A02C3">
              <w:t>Lấy từ bảng PRODUCT_UOM.TITLE where PRODUCT_UOM.PRODUCT.ID = INVENTORY. PRODUCT_ID and PRODUCT_UOM.IS_DEFAULT = 1</w:t>
            </w:r>
          </w:p>
        </w:tc>
      </w:tr>
      <w:tr w:rsidR="00FF264F" w:rsidRPr="009F3346" w14:paraId="109DA037" w14:textId="77777777" w:rsidTr="006D0B7A">
        <w:tc>
          <w:tcPr>
            <w:tcW w:w="828" w:type="dxa"/>
          </w:tcPr>
          <w:p w14:paraId="672D7BBE" w14:textId="77777777" w:rsidR="00FF264F" w:rsidRPr="006A02C3" w:rsidRDefault="00FF264F">
            <w:pPr>
              <w:pStyle w:val="TableData12"/>
              <w:numPr>
                <w:ilvl w:val="0"/>
                <w:numId w:val="64"/>
              </w:numPr>
              <w:spacing w:line="360" w:lineRule="auto"/>
              <w:rPr>
                <w:rFonts w:ascii="Times New Roman" w:hAnsi="Times New Roman"/>
                <w:sz w:val="24"/>
                <w:szCs w:val="24"/>
              </w:rPr>
            </w:pPr>
          </w:p>
        </w:tc>
        <w:tc>
          <w:tcPr>
            <w:tcW w:w="2070" w:type="dxa"/>
          </w:tcPr>
          <w:p w14:paraId="56F107C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Tồn kho thực tế</w:t>
            </w:r>
          </w:p>
        </w:tc>
        <w:tc>
          <w:tcPr>
            <w:tcW w:w="1800" w:type="dxa"/>
          </w:tcPr>
          <w:p w14:paraId="77C462BD"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40CD9C1"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C0AACF0"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00993547" w14:textId="77777777" w:rsidR="00FF264F" w:rsidRPr="006A02C3" w:rsidRDefault="00FF264F" w:rsidP="00C87C71">
            <w:pPr>
              <w:pStyle w:val="GDP1"/>
              <w:rPr>
                <w:lang w:val="pt-BR"/>
              </w:rPr>
            </w:pPr>
            <w:r w:rsidRPr="006A02C3">
              <w:rPr>
                <w:lang w:val="pt-BR"/>
              </w:rPr>
              <w:t>SUM từ bảng INVENTORY.QUANTITY</w:t>
            </w:r>
          </w:p>
        </w:tc>
      </w:tr>
      <w:tr w:rsidR="00FF264F" w:rsidRPr="006A02C3" w14:paraId="448385F4" w14:textId="77777777" w:rsidTr="006D0B7A">
        <w:tc>
          <w:tcPr>
            <w:tcW w:w="828" w:type="dxa"/>
          </w:tcPr>
          <w:p w14:paraId="0A181309" w14:textId="77777777" w:rsidR="00FF264F" w:rsidRPr="006A02C3" w:rsidRDefault="00FF264F">
            <w:pPr>
              <w:pStyle w:val="TableData12"/>
              <w:numPr>
                <w:ilvl w:val="0"/>
                <w:numId w:val="64"/>
              </w:numPr>
              <w:spacing w:line="360" w:lineRule="auto"/>
              <w:rPr>
                <w:rFonts w:ascii="Times New Roman" w:hAnsi="Times New Roman"/>
                <w:sz w:val="24"/>
                <w:szCs w:val="24"/>
                <w:lang w:val="pt-BR"/>
              </w:rPr>
            </w:pPr>
          </w:p>
        </w:tc>
        <w:tc>
          <w:tcPr>
            <w:tcW w:w="2070" w:type="dxa"/>
          </w:tcPr>
          <w:p w14:paraId="589EEFF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Tồn kho khả dụng</w:t>
            </w:r>
          </w:p>
        </w:tc>
        <w:tc>
          <w:tcPr>
            <w:tcW w:w="1800" w:type="dxa"/>
          </w:tcPr>
          <w:p w14:paraId="64688E96"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A330D5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392F428"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27AD758E" w14:textId="77777777" w:rsidR="00FF264F" w:rsidRPr="006A02C3" w:rsidRDefault="00FF264F" w:rsidP="00C87C71">
            <w:pPr>
              <w:pStyle w:val="GDP1"/>
            </w:pPr>
            <w:r w:rsidRPr="006A02C3">
              <w:t>SUM từ bảng INVENTORY.AVAILABLE_QUANTITY</w:t>
            </w:r>
          </w:p>
        </w:tc>
      </w:tr>
      <w:tr w:rsidR="00745F1D" w:rsidRPr="006A02C3" w14:paraId="52525186" w14:textId="77777777" w:rsidTr="006D0B7A">
        <w:tc>
          <w:tcPr>
            <w:tcW w:w="828" w:type="dxa"/>
          </w:tcPr>
          <w:p w14:paraId="31554C94" w14:textId="77777777" w:rsidR="00745F1D" w:rsidRPr="006A02C3" w:rsidRDefault="00745F1D">
            <w:pPr>
              <w:pStyle w:val="TableData12"/>
              <w:numPr>
                <w:ilvl w:val="0"/>
                <w:numId w:val="64"/>
              </w:numPr>
              <w:spacing w:line="360" w:lineRule="auto"/>
              <w:rPr>
                <w:rFonts w:ascii="Times New Roman" w:hAnsi="Times New Roman"/>
                <w:sz w:val="24"/>
                <w:szCs w:val="24"/>
                <w:lang w:val="pt-BR"/>
              </w:rPr>
            </w:pPr>
          </w:p>
        </w:tc>
        <w:tc>
          <w:tcPr>
            <w:tcW w:w="2070" w:type="dxa"/>
          </w:tcPr>
          <w:p w14:paraId="30679392" w14:textId="20F53898" w:rsidR="00745F1D" w:rsidRPr="006A02C3" w:rsidRDefault="00745F1D" w:rsidP="00745F1D">
            <w:pPr>
              <w:pStyle w:val="TableData12"/>
              <w:spacing w:line="360" w:lineRule="auto"/>
              <w:rPr>
                <w:rFonts w:ascii="Times New Roman" w:hAnsi="Times New Roman"/>
                <w:sz w:val="24"/>
                <w:szCs w:val="24"/>
              </w:rPr>
            </w:pPr>
            <w:r>
              <w:rPr>
                <w:rFonts w:ascii="Times New Roman" w:hAnsi="Times New Roman"/>
                <w:sz w:val="24"/>
                <w:szCs w:val="24"/>
              </w:rPr>
              <w:t>Tồn thực tế tổng</w:t>
            </w:r>
          </w:p>
        </w:tc>
        <w:tc>
          <w:tcPr>
            <w:tcW w:w="1800" w:type="dxa"/>
          </w:tcPr>
          <w:p w14:paraId="10951EA9" w14:textId="7A88E952"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3C5EBF9" w14:textId="716BE147"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FA7A3D" w14:textId="77777777" w:rsidR="00745F1D" w:rsidRPr="006A02C3" w:rsidRDefault="00745F1D" w:rsidP="00745F1D">
            <w:pPr>
              <w:pStyle w:val="TableData12"/>
              <w:spacing w:line="360" w:lineRule="auto"/>
              <w:rPr>
                <w:rFonts w:ascii="Times New Roman" w:hAnsi="Times New Roman"/>
                <w:sz w:val="24"/>
                <w:szCs w:val="24"/>
              </w:rPr>
            </w:pPr>
          </w:p>
        </w:tc>
        <w:tc>
          <w:tcPr>
            <w:tcW w:w="5850" w:type="dxa"/>
          </w:tcPr>
          <w:p w14:paraId="5552C2A1" w14:textId="77777777" w:rsidR="00745F1D" w:rsidRDefault="00745F1D" w:rsidP="00C87C71">
            <w:pPr>
              <w:pStyle w:val="GDP1"/>
            </w:pPr>
            <w:r>
              <w:t>Chỉ hiện thị khi người dùng unchecked “Xem theo tồn kho lotdate”</w:t>
            </w:r>
          </w:p>
          <w:p w14:paraId="16303447" w14:textId="63018B67" w:rsidR="00745F1D" w:rsidRPr="006A02C3" w:rsidRDefault="00745F1D" w:rsidP="00C87C71">
            <w:pPr>
              <w:pStyle w:val="GDP1"/>
            </w:pPr>
            <w:r>
              <w:t xml:space="preserve">Load </w:t>
            </w:r>
            <w:r w:rsidRPr="002E6398">
              <w:t>inventory.total_quantity</w:t>
            </w:r>
          </w:p>
        </w:tc>
      </w:tr>
      <w:tr w:rsidR="00745F1D" w:rsidRPr="006A02C3" w14:paraId="3FA8F33A" w14:textId="77777777" w:rsidTr="006D0B7A">
        <w:tc>
          <w:tcPr>
            <w:tcW w:w="828" w:type="dxa"/>
          </w:tcPr>
          <w:p w14:paraId="3B0E5154" w14:textId="77777777" w:rsidR="00745F1D" w:rsidRPr="006A02C3" w:rsidRDefault="00745F1D">
            <w:pPr>
              <w:pStyle w:val="TableData12"/>
              <w:numPr>
                <w:ilvl w:val="0"/>
                <w:numId w:val="64"/>
              </w:numPr>
              <w:spacing w:line="360" w:lineRule="auto"/>
              <w:rPr>
                <w:rFonts w:ascii="Times New Roman" w:hAnsi="Times New Roman"/>
                <w:sz w:val="24"/>
                <w:szCs w:val="24"/>
                <w:lang w:val="pt-BR"/>
              </w:rPr>
            </w:pPr>
          </w:p>
        </w:tc>
        <w:tc>
          <w:tcPr>
            <w:tcW w:w="2070" w:type="dxa"/>
          </w:tcPr>
          <w:p w14:paraId="2F52E094" w14:textId="04310664" w:rsidR="00745F1D" w:rsidRPr="006A02C3" w:rsidRDefault="00745F1D" w:rsidP="00745F1D">
            <w:pPr>
              <w:pStyle w:val="TableData12"/>
              <w:spacing w:line="360" w:lineRule="auto"/>
              <w:rPr>
                <w:rFonts w:ascii="Times New Roman" w:hAnsi="Times New Roman"/>
                <w:sz w:val="24"/>
                <w:szCs w:val="24"/>
              </w:rPr>
            </w:pPr>
            <w:r>
              <w:rPr>
                <w:rFonts w:ascii="Times New Roman" w:hAnsi="Times New Roman"/>
                <w:sz w:val="24"/>
                <w:szCs w:val="24"/>
              </w:rPr>
              <w:t>Tồn khả dụng tổng</w:t>
            </w:r>
          </w:p>
        </w:tc>
        <w:tc>
          <w:tcPr>
            <w:tcW w:w="1800" w:type="dxa"/>
          </w:tcPr>
          <w:p w14:paraId="197E582C" w14:textId="67CEE153"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F0951A0" w14:textId="06A7136F"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38D1F19" w14:textId="77777777" w:rsidR="00745F1D" w:rsidRPr="006A02C3" w:rsidRDefault="00745F1D" w:rsidP="00745F1D">
            <w:pPr>
              <w:pStyle w:val="TableData12"/>
              <w:spacing w:line="360" w:lineRule="auto"/>
              <w:rPr>
                <w:rFonts w:ascii="Times New Roman" w:hAnsi="Times New Roman"/>
                <w:sz w:val="24"/>
                <w:szCs w:val="24"/>
              </w:rPr>
            </w:pPr>
          </w:p>
        </w:tc>
        <w:tc>
          <w:tcPr>
            <w:tcW w:w="5850" w:type="dxa"/>
          </w:tcPr>
          <w:p w14:paraId="403E4D27" w14:textId="77777777" w:rsidR="00745F1D" w:rsidRPr="00745F1D" w:rsidRDefault="00745F1D" w:rsidP="00C87C71">
            <w:pPr>
              <w:pStyle w:val="GDP1"/>
            </w:pPr>
            <w:r>
              <w:t>Chỉ hiện thị khi người dùng unchecked “Xem theo tồn kho lotdate”</w:t>
            </w:r>
          </w:p>
          <w:p w14:paraId="17EECFDC" w14:textId="31229FB2" w:rsidR="00745F1D" w:rsidRPr="006A02C3" w:rsidRDefault="00745F1D" w:rsidP="00C87C71">
            <w:pPr>
              <w:pStyle w:val="GDP1"/>
            </w:pPr>
            <w:r>
              <w:t xml:space="preserve">Load </w:t>
            </w:r>
            <w:r w:rsidRPr="002E6398">
              <w:t>inventory.total_available_quantity</w:t>
            </w:r>
          </w:p>
        </w:tc>
      </w:tr>
      <w:tr w:rsidR="00745F1D" w:rsidRPr="006A02C3" w14:paraId="6BD4A848" w14:textId="77777777" w:rsidTr="006D0B7A">
        <w:tc>
          <w:tcPr>
            <w:tcW w:w="828" w:type="dxa"/>
          </w:tcPr>
          <w:p w14:paraId="3B71AE79" w14:textId="77777777" w:rsidR="00745F1D" w:rsidRPr="00745F1D" w:rsidRDefault="00745F1D">
            <w:pPr>
              <w:pStyle w:val="TableData12"/>
              <w:numPr>
                <w:ilvl w:val="0"/>
                <w:numId w:val="64"/>
              </w:numPr>
              <w:spacing w:line="360" w:lineRule="auto"/>
              <w:rPr>
                <w:rFonts w:ascii="Times New Roman" w:hAnsi="Times New Roman"/>
                <w:sz w:val="24"/>
                <w:szCs w:val="24"/>
              </w:rPr>
            </w:pPr>
          </w:p>
        </w:tc>
        <w:tc>
          <w:tcPr>
            <w:tcW w:w="2070" w:type="dxa"/>
          </w:tcPr>
          <w:p w14:paraId="133F1E3E" w14:textId="0E4D3A28" w:rsidR="00745F1D" w:rsidRPr="00293A0F" w:rsidRDefault="00745F1D" w:rsidP="00745F1D">
            <w:pPr>
              <w:pStyle w:val="TableData12"/>
              <w:spacing w:line="360" w:lineRule="auto"/>
              <w:rPr>
                <w:rFonts w:ascii="Times New Roman" w:hAnsi="Times New Roman"/>
                <w:sz w:val="24"/>
                <w:szCs w:val="24"/>
              </w:rPr>
            </w:pPr>
            <w:r w:rsidRPr="00293A0F">
              <w:rPr>
                <w:rFonts w:ascii="Times New Roman" w:hAnsi="Times New Roman"/>
                <w:sz w:val="24"/>
                <w:szCs w:val="24"/>
              </w:rPr>
              <w:t>Chênh lệch tồn thực tế</w:t>
            </w:r>
          </w:p>
        </w:tc>
        <w:tc>
          <w:tcPr>
            <w:tcW w:w="1800" w:type="dxa"/>
          </w:tcPr>
          <w:p w14:paraId="7777F288" w14:textId="43BCD038"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FA04C95" w14:textId="3D8CDD52"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3A6CFA9" w14:textId="77777777" w:rsidR="00745F1D" w:rsidRPr="006A02C3" w:rsidRDefault="00745F1D" w:rsidP="00745F1D">
            <w:pPr>
              <w:pStyle w:val="TableData12"/>
              <w:spacing w:line="360" w:lineRule="auto"/>
              <w:rPr>
                <w:rFonts w:ascii="Times New Roman" w:hAnsi="Times New Roman"/>
                <w:sz w:val="24"/>
                <w:szCs w:val="24"/>
              </w:rPr>
            </w:pPr>
          </w:p>
        </w:tc>
        <w:tc>
          <w:tcPr>
            <w:tcW w:w="5850" w:type="dxa"/>
          </w:tcPr>
          <w:p w14:paraId="1742D5F5" w14:textId="77777777" w:rsidR="00745F1D" w:rsidRPr="00745F1D" w:rsidRDefault="00745F1D" w:rsidP="00C87C71">
            <w:pPr>
              <w:pStyle w:val="GDP1"/>
            </w:pPr>
            <w:r>
              <w:t>Chỉ hiện thị khi người dùng unchecked “Xem theo tồn kho lotdate</w:t>
            </w:r>
          </w:p>
          <w:p w14:paraId="417976F0" w14:textId="58D0B09C" w:rsidR="00745F1D" w:rsidRPr="006A02C3" w:rsidRDefault="00745F1D" w:rsidP="00C87C71">
            <w:pPr>
              <w:pStyle w:val="GDP1"/>
            </w:pPr>
            <w:r w:rsidRPr="002E6398">
              <w:t>= inventory.available_quantity - inventory.total_available_quantity</w:t>
            </w:r>
          </w:p>
        </w:tc>
      </w:tr>
      <w:tr w:rsidR="00745F1D" w:rsidRPr="006A02C3" w14:paraId="1A01470D" w14:textId="77777777" w:rsidTr="006D0B7A">
        <w:tc>
          <w:tcPr>
            <w:tcW w:w="828" w:type="dxa"/>
          </w:tcPr>
          <w:p w14:paraId="5848BCDA" w14:textId="77777777" w:rsidR="00745F1D" w:rsidRPr="006A02C3" w:rsidRDefault="00745F1D">
            <w:pPr>
              <w:pStyle w:val="TableData12"/>
              <w:numPr>
                <w:ilvl w:val="0"/>
                <w:numId w:val="64"/>
              </w:numPr>
              <w:spacing w:line="360" w:lineRule="auto"/>
              <w:rPr>
                <w:rFonts w:ascii="Times New Roman" w:hAnsi="Times New Roman"/>
                <w:sz w:val="24"/>
                <w:szCs w:val="24"/>
                <w:lang w:val="pt-BR"/>
              </w:rPr>
            </w:pPr>
          </w:p>
        </w:tc>
        <w:tc>
          <w:tcPr>
            <w:tcW w:w="2070" w:type="dxa"/>
          </w:tcPr>
          <w:p w14:paraId="7981EA35" w14:textId="613BB0B0" w:rsidR="00745F1D" w:rsidRPr="00525D83" w:rsidRDefault="00745F1D" w:rsidP="00745F1D">
            <w:pPr>
              <w:pStyle w:val="TableData12"/>
              <w:spacing w:line="360" w:lineRule="auto"/>
              <w:rPr>
                <w:rFonts w:ascii="Times New Roman" w:hAnsi="Times New Roman"/>
                <w:sz w:val="24"/>
                <w:szCs w:val="24"/>
                <w:lang w:val="pt-BR"/>
              </w:rPr>
            </w:pPr>
            <w:r w:rsidRPr="002E6398">
              <w:rPr>
                <w:rFonts w:ascii="Times New Roman" w:hAnsi="Times New Roman"/>
                <w:sz w:val="24"/>
                <w:szCs w:val="24"/>
                <w:lang w:val="pt-BR"/>
              </w:rPr>
              <w:t>Chênh lệch tồn khả dụng</w:t>
            </w:r>
          </w:p>
        </w:tc>
        <w:tc>
          <w:tcPr>
            <w:tcW w:w="1800" w:type="dxa"/>
          </w:tcPr>
          <w:p w14:paraId="0802EC7E" w14:textId="49F6437A"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3374D5A" w14:textId="07877C9C"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B9F5CA6" w14:textId="77777777" w:rsidR="00745F1D" w:rsidRPr="006A02C3" w:rsidRDefault="00745F1D" w:rsidP="00745F1D">
            <w:pPr>
              <w:pStyle w:val="TableData12"/>
              <w:spacing w:line="360" w:lineRule="auto"/>
              <w:rPr>
                <w:rFonts w:ascii="Times New Roman" w:hAnsi="Times New Roman"/>
                <w:sz w:val="24"/>
                <w:szCs w:val="24"/>
              </w:rPr>
            </w:pPr>
          </w:p>
        </w:tc>
        <w:tc>
          <w:tcPr>
            <w:tcW w:w="5850" w:type="dxa"/>
          </w:tcPr>
          <w:p w14:paraId="79F4041D" w14:textId="77777777" w:rsidR="00745F1D" w:rsidRPr="00745F1D" w:rsidRDefault="00745F1D" w:rsidP="00C87C71">
            <w:pPr>
              <w:pStyle w:val="GDP1"/>
            </w:pPr>
            <w:r>
              <w:t>Chỉ hiện thị khi người dùng unchecked “Xem theo tồn kho lotdate</w:t>
            </w:r>
          </w:p>
          <w:p w14:paraId="1BB215F6" w14:textId="214ED32F" w:rsidR="00745F1D" w:rsidRPr="006A02C3" w:rsidRDefault="00745F1D" w:rsidP="00C87C71">
            <w:pPr>
              <w:pStyle w:val="GDP1"/>
            </w:pPr>
            <w:r w:rsidRPr="004177C5">
              <w:t>= inventory.available_quantity - inventory.total_available_quantity</w:t>
            </w:r>
          </w:p>
        </w:tc>
      </w:tr>
      <w:tr w:rsidR="00745F1D" w:rsidRPr="006A02C3" w14:paraId="289977A6" w14:textId="77777777" w:rsidTr="006D0B7A">
        <w:tc>
          <w:tcPr>
            <w:tcW w:w="828" w:type="dxa"/>
          </w:tcPr>
          <w:p w14:paraId="04B6B26B" w14:textId="77777777" w:rsidR="00745F1D" w:rsidRPr="006A02C3" w:rsidRDefault="00745F1D">
            <w:pPr>
              <w:pStyle w:val="TableData12"/>
              <w:numPr>
                <w:ilvl w:val="0"/>
                <w:numId w:val="64"/>
              </w:numPr>
              <w:spacing w:line="360" w:lineRule="auto"/>
              <w:rPr>
                <w:rFonts w:ascii="Times New Roman" w:hAnsi="Times New Roman"/>
                <w:sz w:val="24"/>
                <w:szCs w:val="24"/>
              </w:rPr>
            </w:pPr>
          </w:p>
        </w:tc>
        <w:tc>
          <w:tcPr>
            <w:tcW w:w="2070" w:type="dxa"/>
          </w:tcPr>
          <w:p w14:paraId="6FE75F00" w14:textId="77777777"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1A3482AE" w14:textId="77777777"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B861477" w14:textId="77777777" w:rsidR="00745F1D" w:rsidRPr="006A02C3" w:rsidRDefault="00745F1D" w:rsidP="00745F1D">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1CC0F78" w14:textId="77777777" w:rsidR="00745F1D" w:rsidRPr="006A02C3" w:rsidRDefault="00745F1D" w:rsidP="00745F1D">
            <w:pPr>
              <w:pStyle w:val="TableData12"/>
              <w:spacing w:line="360" w:lineRule="auto"/>
              <w:rPr>
                <w:rFonts w:ascii="Times New Roman" w:hAnsi="Times New Roman"/>
                <w:sz w:val="24"/>
                <w:szCs w:val="24"/>
              </w:rPr>
            </w:pPr>
          </w:p>
        </w:tc>
        <w:tc>
          <w:tcPr>
            <w:tcW w:w="5850" w:type="dxa"/>
          </w:tcPr>
          <w:p w14:paraId="5C7A3A58" w14:textId="77777777" w:rsidR="00745F1D" w:rsidRPr="006A02C3" w:rsidRDefault="00745F1D" w:rsidP="00C87C71">
            <w:pPr>
              <w:pStyle w:val="GDP1"/>
              <w:rPr>
                <w:lang w:val="vi-VN"/>
              </w:rPr>
            </w:pPr>
            <w:r w:rsidRPr="006A02C3">
              <w:t xml:space="preserve">Tổng giá trị các sản phẩm trong kho group by cụm </w:t>
            </w:r>
            <w:r w:rsidRPr="006A02C3">
              <w:lastRenderedPageBreak/>
              <w:t>kho</w:t>
            </w:r>
          </w:p>
          <w:p w14:paraId="581D344F" w14:textId="77777777" w:rsidR="00745F1D" w:rsidRPr="006A02C3" w:rsidRDefault="00745F1D" w:rsidP="00C87C71">
            <w:pPr>
              <w:pStyle w:val="GDP1"/>
              <w:rPr>
                <w:lang w:val="vi-VN"/>
              </w:rPr>
            </w:pPr>
            <w:r w:rsidRPr="006A02C3">
              <w:rPr>
                <w:lang w:val="vi-VN"/>
              </w:rPr>
              <w:t>Giá trị SPn = Đơn giá SPn*Tồn kho thực tế SPn</w:t>
            </w:r>
          </w:p>
          <w:p w14:paraId="736C9B94" w14:textId="77777777" w:rsidR="00745F1D" w:rsidRPr="006A02C3" w:rsidRDefault="00745F1D" w:rsidP="00C87C71">
            <w:pPr>
              <w:pStyle w:val="GDP1"/>
            </w:pPr>
            <w:r w:rsidRPr="006A02C3">
              <w:rPr>
                <w:lang w:val="vi-VN"/>
              </w:rPr>
              <w:t xml:space="preserve">Đơn giá theo bảng giá bán mặc định của sản phẩm. </w:t>
            </w:r>
            <w:r w:rsidRPr="006A02C3">
              <w:t>Lấy từ bảng PRICE_ENTRY.PRICE where PRICE_ENTRY.PRICE_LIST_ID = PRICE_LIST.ID and PRICE_LIST.IS_DEFAULT = 1 and TYPE = ‘SELL’</w:t>
            </w:r>
          </w:p>
        </w:tc>
      </w:tr>
    </w:tbl>
    <w:p w14:paraId="228FF0F3" w14:textId="77777777" w:rsidR="00464553" w:rsidRPr="006A02C3" w:rsidRDefault="00464553" w:rsidP="00512E56">
      <w:pPr>
        <w:spacing w:line="360" w:lineRule="auto"/>
        <w:rPr>
          <w:lang w:eastAsia="ar-SA"/>
        </w:rPr>
      </w:pPr>
    </w:p>
    <w:p w14:paraId="071B655C" w14:textId="77777777" w:rsidR="00464553" w:rsidRPr="006A02C3" w:rsidRDefault="00464553" w:rsidP="00512E56">
      <w:pPr>
        <w:pStyle w:val="Heading6"/>
        <w:spacing w:line="360" w:lineRule="auto"/>
      </w:pPr>
      <w:r w:rsidRPr="006A02C3">
        <w:t>Theo Tổng tồn biến thể (SKUs) -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57D7A544" w14:textId="77777777" w:rsidTr="006D0B7A">
        <w:trPr>
          <w:tblHeader/>
        </w:trPr>
        <w:tc>
          <w:tcPr>
            <w:tcW w:w="828" w:type="dxa"/>
            <w:shd w:val="pct5" w:color="auto" w:fill="FFFFFF"/>
          </w:tcPr>
          <w:p w14:paraId="410C2E0C"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0B4F61F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7F6E383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4270718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6EBF005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307DA07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5E82B7F2"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26D00D27" w14:textId="77777777" w:rsidTr="006D0B7A">
        <w:tc>
          <w:tcPr>
            <w:tcW w:w="13676" w:type="dxa"/>
            <w:gridSpan w:val="6"/>
          </w:tcPr>
          <w:p w14:paraId="06EC003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4CC80C64" w14:textId="77777777" w:rsidTr="006D0B7A">
        <w:tc>
          <w:tcPr>
            <w:tcW w:w="828" w:type="dxa"/>
          </w:tcPr>
          <w:p w14:paraId="1695513C" w14:textId="77777777" w:rsidR="00464553" w:rsidRPr="006A02C3" w:rsidRDefault="00464553">
            <w:pPr>
              <w:pStyle w:val="TableData12"/>
              <w:numPr>
                <w:ilvl w:val="0"/>
                <w:numId w:val="65"/>
              </w:numPr>
              <w:spacing w:line="360" w:lineRule="auto"/>
              <w:rPr>
                <w:rFonts w:ascii="Times New Roman" w:hAnsi="Times New Roman"/>
                <w:sz w:val="24"/>
                <w:szCs w:val="24"/>
              </w:rPr>
            </w:pPr>
          </w:p>
        </w:tc>
        <w:tc>
          <w:tcPr>
            <w:tcW w:w="2070" w:type="dxa"/>
          </w:tcPr>
          <w:p w14:paraId="795A29E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1305C1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5ECC1CF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77FF24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627DFFEE" w14:textId="77777777" w:rsidR="00464553" w:rsidRPr="006A02C3" w:rsidRDefault="00464553" w:rsidP="00C87C71">
            <w:pPr>
              <w:pStyle w:val="GDP1"/>
            </w:pPr>
            <w:r w:rsidRPr="006A02C3">
              <w:t xml:space="preserve">Tập giá trị: {Load danh sách đơn vị trạng thái Hoạt động thuộc phân quyền của user login – hiển thị theo cấu trúc cây}. Hiển thị [Mã – Tên đơn vị]. </w:t>
            </w:r>
            <w:r w:rsidRPr="006A02C3">
              <w:rPr>
                <w:bCs/>
              </w:rPr>
              <w:t>Bảng OPT_DIST_UNIT_REF join DIST_UNIT, lấy CODE -  NAME.</w:t>
            </w:r>
          </w:p>
          <w:p w14:paraId="16D03683" w14:textId="77777777" w:rsidR="00464553" w:rsidRPr="006A02C3" w:rsidRDefault="00464553" w:rsidP="00C87C71">
            <w:pPr>
              <w:pStyle w:val="GDP1"/>
            </w:pPr>
            <w:r w:rsidRPr="006A02C3">
              <w:lastRenderedPageBreak/>
              <w:t>Autocomplete gần đúng, không phân biệt hoa thường, không phân biệt dấu theo Mã hoặc Tên đơn vị (LIKE upper(‘%từ khóa đã bỏ dấu%’))</w:t>
            </w:r>
          </w:p>
        </w:tc>
      </w:tr>
      <w:tr w:rsidR="00464553" w:rsidRPr="006A02C3" w14:paraId="43C6D468" w14:textId="77777777" w:rsidTr="006D0B7A">
        <w:tc>
          <w:tcPr>
            <w:tcW w:w="828" w:type="dxa"/>
          </w:tcPr>
          <w:p w14:paraId="31903923" w14:textId="77777777" w:rsidR="00464553" w:rsidRPr="006A02C3" w:rsidRDefault="00464553">
            <w:pPr>
              <w:pStyle w:val="TableData12"/>
              <w:numPr>
                <w:ilvl w:val="0"/>
                <w:numId w:val="65"/>
              </w:numPr>
              <w:spacing w:line="360" w:lineRule="auto"/>
              <w:rPr>
                <w:rFonts w:ascii="Times New Roman" w:hAnsi="Times New Roman"/>
                <w:sz w:val="24"/>
                <w:szCs w:val="24"/>
              </w:rPr>
            </w:pPr>
          </w:p>
        </w:tc>
        <w:tc>
          <w:tcPr>
            <w:tcW w:w="2070" w:type="dxa"/>
          </w:tcPr>
          <w:p w14:paraId="04ECC1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09BF27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559F1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68ACE1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612491C" w14:textId="77777777" w:rsidR="00464553" w:rsidRPr="006A02C3" w:rsidRDefault="00464553" w:rsidP="00C87C71">
            <w:pPr>
              <w:pStyle w:val="GDP1"/>
            </w:pPr>
            <w:r w:rsidRPr="006A02C3">
              <w:t>Tập giá trị {Load danh sách cụm kho trạng thái Hoạt động thuộc đơn vị đang chọn}</w:t>
            </w:r>
          </w:p>
          <w:p w14:paraId="368BACCF" w14:textId="77777777" w:rsidR="00464553" w:rsidRPr="006A02C3" w:rsidRDefault="00464553" w:rsidP="00C87C71">
            <w:pPr>
              <w:pStyle w:val="GDP1"/>
            </w:pPr>
            <w:r w:rsidRPr="006A02C3">
              <w:t>Hiển thị Mã - Tên cụm kho. Sort theo Mã cụm kho ASC</w:t>
            </w:r>
          </w:p>
          <w:p w14:paraId="277161EF" w14:textId="77777777" w:rsidR="00464553" w:rsidRPr="006A02C3" w:rsidRDefault="00464553" w:rsidP="00C87C71">
            <w:pPr>
              <w:pStyle w:val="GDP1"/>
            </w:pPr>
            <w:r w:rsidRPr="006A02C3">
              <w:t>Load từ bảng WAREHOUSE_GROUP.CODE - NAME where IS_ACTIVE = 1 and DIST_UNIT_ID = ?</w:t>
            </w:r>
          </w:p>
        </w:tc>
      </w:tr>
      <w:tr w:rsidR="00464553" w:rsidRPr="006A02C3" w14:paraId="2F8812BA" w14:textId="77777777" w:rsidTr="006D0B7A">
        <w:tc>
          <w:tcPr>
            <w:tcW w:w="828" w:type="dxa"/>
          </w:tcPr>
          <w:p w14:paraId="3DCF77AB" w14:textId="77777777" w:rsidR="00464553" w:rsidRPr="006A02C3" w:rsidRDefault="00464553">
            <w:pPr>
              <w:pStyle w:val="TableData12"/>
              <w:numPr>
                <w:ilvl w:val="0"/>
                <w:numId w:val="65"/>
              </w:numPr>
              <w:spacing w:line="360" w:lineRule="auto"/>
              <w:rPr>
                <w:rFonts w:ascii="Times New Roman" w:hAnsi="Times New Roman"/>
                <w:sz w:val="24"/>
                <w:szCs w:val="24"/>
              </w:rPr>
            </w:pPr>
          </w:p>
        </w:tc>
        <w:tc>
          <w:tcPr>
            <w:tcW w:w="2070" w:type="dxa"/>
          </w:tcPr>
          <w:p w14:paraId="5B2EA57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278E0DD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FB4A0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F841A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9F6E027" w14:textId="77777777" w:rsidR="00464553" w:rsidRPr="006A02C3" w:rsidRDefault="00464553" w:rsidP="00C87C71">
            <w:pPr>
              <w:pStyle w:val="GDP1"/>
            </w:pPr>
            <w:r w:rsidRPr="006A02C3">
              <w:t>Chỉ enable sau khi chọn giá trị cho cbx Cụm kho</w:t>
            </w:r>
          </w:p>
          <w:p w14:paraId="7F020B1C" w14:textId="77777777" w:rsidR="00464553" w:rsidRPr="006A02C3" w:rsidRDefault="00464553" w:rsidP="00C87C71">
            <w:pPr>
              <w:pStyle w:val="GDP1"/>
            </w:pPr>
            <w:r w:rsidRPr="006A02C3">
              <w:t>Tập giá trị {Load danh sách kho trạng thái Hoạt động thuộc cụm kho đang chọn}</w:t>
            </w:r>
          </w:p>
          <w:p w14:paraId="0C71344D" w14:textId="77777777" w:rsidR="00464553" w:rsidRPr="006A02C3" w:rsidRDefault="00464553" w:rsidP="00C87C71">
            <w:pPr>
              <w:pStyle w:val="GDP1"/>
            </w:pPr>
            <w:r w:rsidRPr="006A02C3">
              <w:t>Hiển thị Mã - Tên kho. Sort theo Mã kho ASC</w:t>
            </w:r>
          </w:p>
          <w:p w14:paraId="6DF01CA7" w14:textId="77777777" w:rsidR="00464553" w:rsidRPr="006A02C3" w:rsidRDefault="00464553" w:rsidP="00C87C71">
            <w:pPr>
              <w:pStyle w:val="GDP1"/>
            </w:pPr>
            <w:r w:rsidRPr="006A02C3">
              <w:t>Load từ bảng WAREHOUSE.CODE - NAME where IS_ACTIVE = 1 and WAREHOUSE_GROUP_ID = ?</w:t>
            </w:r>
          </w:p>
        </w:tc>
      </w:tr>
      <w:tr w:rsidR="00464553" w:rsidRPr="006A02C3" w14:paraId="69208B7C" w14:textId="77777777" w:rsidTr="006D0B7A">
        <w:tc>
          <w:tcPr>
            <w:tcW w:w="828" w:type="dxa"/>
          </w:tcPr>
          <w:p w14:paraId="12433E51" w14:textId="77777777" w:rsidR="00464553" w:rsidRPr="006A02C3" w:rsidRDefault="00464553">
            <w:pPr>
              <w:pStyle w:val="TableData12"/>
              <w:numPr>
                <w:ilvl w:val="0"/>
                <w:numId w:val="65"/>
              </w:numPr>
              <w:spacing w:line="360" w:lineRule="auto"/>
              <w:rPr>
                <w:rFonts w:ascii="Times New Roman" w:hAnsi="Times New Roman"/>
                <w:sz w:val="24"/>
                <w:szCs w:val="24"/>
              </w:rPr>
            </w:pPr>
          </w:p>
        </w:tc>
        <w:tc>
          <w:tcPr>
            <w:tcW w:w="2070" w:type="dxa"/>
          </w:tcPr>
          <w:p w14:paraId="38BA6D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Cách xem</w:t>
            </w:r>
          </w:p>
        </w:tc>
        <w:tc>
          <w:tcPr>
            <w:tcW w:w="1800" w:type="dxa"/>
          </w:tcPr>
          <w:p w14:paraId="630BDE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596D46D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044615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[Tổng tồn </w:t>
            </w:r>
            <w:r w:rsidRPr="006A02C3">
              <w:rPr>
                <w:rFonts w:ascii="Times New Roman" w:hAnsi="Times New Roman"/>
                <w:sz w:val="24"/>
                <w:szCs w:val="24"/>
              </w:rPr>
              <w:lastRenderedPageBreak/>
              <w:t>sản phẩm – đơn vị chọn]</w:t>
            </w:r>
          </w:p>
        </w:tc>
        <w:tc>
          <w:tcPr>
            <w:tcW w:w="5850" w:type="dxa"/>
          </w:tcPr>
          <w:p w14:paraId="6A56B392" w14:textId="77777777" w:rsidR="00464553" w:rsidRPr="006A02C3" w:rsidRDefault="00464553" w:rsidP="00C87C71">
            <w:pPr>
              <w:pStyle w:val="GDP1"/>
            </w:pPr>
            <w:r w:rsidRPr="006A02C3">
              <w:lastRenderedPageBreak/>
              <w:t xml:space="preserve">Tập giá trị: </w:t>
            </w:r>
          </w:p>
          <w:p w14:paraId="1B33E300" w14:textId="77777777" w:rsidR="00464553" w:rsidRPr="006A02C3" w:rsidRDefault="00464553" w:rsidP="00C87C71">
            <w:pPr>
              <w:pStyle w:val="GDP2"/>
            </w:pPr>
            <w:r w:rsidRPr="006A02C3">
              <w:lastRenderedPageBreak/>
              <w:t>Tổng tồn sản phẩm – đơn vị chọn</w:t>
            </w:r>
          </w:p>
          <w:p w14:paraId="30982D40" w14:textId="77777777" w:rsidR="00464553" w:rsidRPr="006A02C3" w:rsidRDefault="00464553" w:rsidP="00C87C71">
            <w:pPr>
              <w:pStyle w:val="GDP2"/>
            </w:pPr>
            <w:r w:rsidRPr="006A02C3">
              <w:t xml:space="preserve">Tổng tồn sản phẩm – cụm kho </w:t>
            </w:r>
          </w:p>
          <w:p w14:paraId="590CB735" w14:textId="77777777" w:rsidR="00464553" w:rsidRPr="006A02C3" w:rsidRDefault="00464553" w:rsidP="00C87C71">
            <w:pPr>
              <w:pStyle w:val="GDP2"/>
            </w:pPr>
            <w:r w:rsidRPr="006A02C3">
              <w:t>Tổng tồn sản phẩm – kho</w:t>
            </w:r>
          </w:p>
          <w:p w14:paraId="57DD469E" w14:textId="77777777" w:rsidR="00464553" w:rsidRPr="006A02C3" w:rsidRDefault="00464553" w:rsidP="00C87C71">
            <w:pPr>
              <w:pStyle w:val="GDP2"/>
            </w:pPr>
            <w:r w:rsidRPr="006A02C3">
              <w:t>Tổng tồn biến thể (SKUs) – đơn vị chọn</w:t>
            </w:r>
          </w:p>
          <w:p w14:paraId="5EEAF77C" w14:textId="77777777" w:rsidR="00464553" w:rsidRPr="006A02C3" w:rsidRDefault="00464553" w:rsidP="00C87C71">
            <w:pPr>
              <w:pStyle w:val="GDP2"/>
            </w:pPr>
            <w:r w:rsidRPr="006A02C3">
              <w:t xml:space="preserve">Tổng tồn biến thể (SKUs) – cụm kho </w:t>
            </w:r>
          </w:p>
          <w:p w14:paraId="772532F3" w14:textId="77777777" w:rsidR="00464553" w:rsidRPr="006A02C3" w:rsidRDefault="00464553" w:rsidP="00C87C71">
            <w:pPr>
              <w:pStyle w:val="GDP2"/>
            </w:pPr>
            <w:r w:rsidRPr="006A02C3">
              <w:t>Tổng tồn biến thể (SKUs) – kho</w:t>
            </w:r>
          </w:p>
        </w:tc>
      </w:tr>
      <w:tr w:rsidR="00464553" w:rsidRPr="006A02C3" w14:paraId="0D742C65" w14:textId="77777777" w:rsidTr="006D0B7A">
        <w:tc>
          <w:tcPr>
            <w:tcW w:w="828" w:type="dxa"/>
          </w:tcPr>
          <w:p w14:paraId="209413F4" w14:textId="77777777" w:rsidR="00464553" w:rsidRPr="006A02C3" w:rsidRDefault="00464553">
            <w:pPr>
              <w:pStyle w:val="TableData12"/>
              <w:numPr>
                <w:ilvl w:val="0"/>
                <w:numId w:val="65"/>
              </w:numPr>
              <w:spacing w:line="360" w:lineRule="auto"/>
              <w:rPr>
                <w:rFonts w:ascii="Times New Roman" w:hAnsi="Times New Roman"/>
                <w:sz w:val="24"/>
                <w:szCs w:val="24"/>
              </w:rPr>
            </w:pPr>
          </w:p>
        </w:tc>
        <w:tc>
          <w:tcPr>
            <w:tcW w:w="2070" w:type="dxa"/>
          </w:tcPr>
          <w:p w14:paraId="6BCE2D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w:t>
            </w:r>
          </w:p>
        </w:tc>
        <w:tc>
          <w:tcPr>
            <w:tcW w:w="1800" w:type="dxa"/>
          </w:tcPr>
          <w:p w14:paraId="5FB20B8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4C7260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ADE19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57F1286" w14:textId="77777777" w:rsidR="00464553" w:rsidRPr="006A02C3" w:rsidRDefault="00464553" w:rsidP="00C87C71">
            <w:pPr>
              <w:pStyle w:val="GDP1"/>
            </w:pPr>
            <w:r w:rsidRPr="006A02C3">
              <w:t>Tập giá trị {Load danh mục sản phẩm – theo cấu trúc cây}. Hiển thị [Mã – Tên danh mục]</w:t>
            </w:r>
          </w:p>
          <w:p w14:paraId="46F65215" w14:textId="77777777" w:rsidR="00464553" w:rsidRPr="006A02C3" w:rsidRDefault="00464553" w:rsidP="00C87C71">
            <w:pPr>
              <w:pStyle w:val="GDP1"/>
            </w:pPr>
            <w:r w:rsidRPr="006A02C3">
              <w:t>Load từ bảng PRODUCT_CATEGORY.CODE - NAME</w:t>
            </w:r>
          </w:p>
          <w:p w14:paraId="72B7BA54" w14:textId="77777777" w:rsidR="00464553" w:rsidRPr="006A02C3" w:rsidRDefault="00464553" w:rsidP="00C87C71">
            <w:pPr>
              <w:pStyle w:val="GDP1"/>
            </w:pPr>
            <w:r w:rsidRPr="006A02C3">
              <w:t xml:space="preserve">Tham khảo chức năng Quản lý sản phẩm &gt; Điều kiện tìm kiếm &gt; cbx Danh mục </w:t>
            </w:r>
          </w:p>
        </w:tc>
      </w:tr>
      <w:tr w:rsidR="00464553" w:rsidRPr="006A02C3" w14:paraId="7F0865BA" w14:textId="77777777" w:rsidTr="006D0B7A">
        <w:tc>
          <w:tcPr>
            <w:tcW w:w="828" w:type="dxa"/>
          </w:tcPr>
          <w:p w14:paraId="3CD7C62E" w14:textId="77777777" w:rsidR="00464553" w:rsidRPr="006A02C3" w:rsidRDefault="00464553">
            <w:pPr>
              <w:pStyle w:val="TableData12"/>
              <w:numPr>
                <w:ilvl w:val="0"/>
                <w:numId w:val="65"/>
              </w:numPr>
              <w:spacing w:line="360" w:lineRule="auto"/>
              <w:rPr>
                <w:rFonts w:ascii="Times New Roman" w:hAnsi="Times New Roman"/>
                <w:sz w:val="24"/>
                <w:szCs w:val="24"/>
              </w:rPr>
            </w:pPr>
          </w:p>
        </w:tc>
        <w:tc>
          <w:tcPr>
            <w:tcW w:w="2070" w:type="dxa"/>
          </w:tcPr>
          <w:p w14:paraId="3CDAA1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2A8521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5054CD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06F95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3D149C9" w14:textId="77777777" w:rsidR="00464553" w:rsidRPr="006A02C3" w:rsidRDefault="00464553" w:rsidP="00C87C71">
            <w:pPr>
              <w:pStyle w:val="GDP1"/>
            </w:pPr>
            <w:r w:rsidRPr="006A02C3">
              <w:t>Hint text: Nhập mã/ tên sản phẩm</w:t>
            </w:r>
          </w:p>
        </w:tc>
      </w:tr>
      <w:tr w:rsidR="00464553" w:rsidRPr="006A02C3" w14:paraId="56FD99D0" w14:textId="77777777" w:rsidTr="006D0B7A">
        <w:tc>
          <w:tcPr>
            <w:tcW w:w="13676" w:type="dxa"/>
            <w:gridSpan w:val="6"/>
          </w:tcPr>
          <w:p w14:paraId="00339C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3BAD660D" w14:textId="77777777" w:rsidTr="006D0B7A">
        <w:tc>
          <w:tcPr>
            <w:tcW w:w="828" w:type="dxa"/>
          </w:tcPr>
          <w:p w14:paraId="5A02AF9B" w14:textId="77777777" w:rsidR="00464553" w:rsidRPr="006A02C3" w:rsidRDefault="00464553">
            <w:pPr>
              <w:pStyle w:val="TableData12"/>
              <w:numPr>
                <w:ilvl w:val="0"/>
                <w:numId w:val="65"/>
              </w:numPr>
              <w:spacing w:line="360" w:lineRule="auto"/>
              <w:rPr>
                <w:rFonts w:ascii="Times New Roman" w:hAnsi="Times New Roman"/>
                <w:sz w:val="24"/>
                <w:szCs w:val="24"/>
              </w:rPr>
            </w:pPr>
          </w:p>
        </w:tc>
        <w:tc>
          <w:tcPr>
            <w:tcW w:w="2070" w:type="dxa"/>
          </w:tcPr>
          <w:p w14:paraId="3417BC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tồn kho theo lotdate</w:t>
            </w:r>
          </w:p>
        </w:tc>
        <w:tc>
          <w:tcPr>
            <w:tcW w:w="1800" w:type="dxa"/>
          </w:tcPr>
          <w:p w14:paraId="0DB5C8F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Checkbox </w:t>
            </w:r>
          </w:p>
        </w:tc>
        <w:tc>
          <w:tcPr>
            <w:tcW w:w="1598" w:type="dxa"/>
          </w:tcPr>
          <w:p w14:paraId="11EBCC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DFE0A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35D807BB" w14:textId="77777777" w:rsidR="00464553" w:rsidRPr="006A02C3" w:rsidRDefault="00464553" w:rsidP="00C87C71">
            <w:pPr>
              <w:pStyle w:val="GDP1"/>
            </w:pPr>
          </w:p>
        </w:tc>
      </w:tr>
      <w:tr w:rsidR="00464553" w:rsidRPr="006A02C3" w14:paraId="63417BA4" w14:textId="77777777" w:rsidTr="006D0B7A">
        <w:tc>
          <w:tcPr>
            <w:tcW w:w="828" w:type="dxa"/>
          </w:tcPr>
          <w:p w14:paraId="0630E7C1" w14:textId="77777777" w:rsidR="00464553" w:rsidRPr="006A02C3" w:rsidRDefault="00464553">
            <w:pPr>
              <w:pStyle w:val="TableData12"/>
              <w:numPr>
                <w:ilvl w:val="0"/>
                <w:numId w:val="65"/>
              </w:numPr>
              <w:spacing w:line="360" w:lineRule="auto"/>
              <w:rPr>
                <w:rFonts w:ascii="Times New Roman" w:hAnsi="Times New Roman"/>
                <w:sz w:val="24"/>
                <w:szCs w:val="24"/>
              </w:rPr>
            </w:pPr>
          </w:p>
        </w:tc>
        <w:tc>
          <w:tcPr>
            <w:tcW w:w="2070" w:type="dxa"/>
          </w:tcPr>
          <w:p w14:paraId="1D37813A" w14:textId="5D4B1938" w:rsidR="00464553" w:rsidRPr="006A02C3" w:rsidRDefault="00FF264F" w:rsidP="00512E56">
            <w:pPr>
              <w:pStyle w:val="TableData12"/>
              <w:spacing w:line="360" w:lineRule="auto"/>
              <w:rPr>
                <w:rFonts w:ascii="Times New Roman" w:hAnsi="Times New Roman"/>
                <w:sz w:val="24"/>
                <w:szCs w:val="24"/>
              </w:rPr>
            </w:pPr>
            <w:r>
              <w:rPr>
                <w:rFonts w:ascii="Times New Roman" w:hAnsi="Times New Roman"/>
                <w:sz w:val="24"/>
                <w:szCs w:val="24"/>
              </w:rPr>
              <w:t>Mã lô</w:t>
            </w:r>
          </w:p>
        </w:tc>
        <w:tc>
          <w:tcPr>
            <w:tcW w:w="1800" w:type="dxa"/>
          </w:tcPr>
          <w:p w14:paraId="756544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490924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EBABF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D460BD9" w14:textId="77777777" w:rsidR="00464553" w:rsidRPr="006A02C3" w:rsidRDefault="00464553" w:rsidP="00C87C71">
            <w:pPr>
              <w:pStyle w:val="GDP1"/>
            </w:pPr>
            <w:r w:rsidRPr="006A02C3">
              <w:t>Chỉ enable khi tick chọn checkbox Xem tồn kho theo lotdate</w:t>
            </w:r>
          </w:p>
        </w:tc>
      </w:tr>
      <w:tr w:rsidR="00464553" w:rsidRPr="006A02C3" w14:paraId="54B8E17F" w14:textId="77777777" w:rsidTr="006D0B7A">
        <w:tc>
          <w:tcPr>
            <w:tcW w:w="828" w:type="dxa"/>
          </w:tcPr>
          <w:p w14:paraId="62312D6D" w14:textId="77777777" w:rsidR="00464553" w:rsidRPr="006A02C3" w:rsidRDefault="00464553">
            <w:pPr>
              <w:pStyle w:val="TableData12"/>
              <w:numPr>
                <w:ilvl w:val="0"/>
                <w:numId w:val="65"/>
              </w:numPr>
              <w:spacing w:line="360" w:lineRule="auto"/>
              <w:rPr>
                <w:rFonts w:ascii="Times New Roman" w:hAnsi="Times New Roman"/>
                <w:sz w:val="24"/>
                <w:szCs w:val="24"/>
              </w:rPr>
            </w:pPr>
          </w:p>
        </w:tc>
        <w:tc>
          <w:tcPr>
            <w:tcW w:w="2070" w:type="dxa"/>
          </w:tcPr>
          <w:p w14:paraId="13A8893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hết hạn</w:t>
            </w:r>
          </w:p>
        </w:tc>
        <w:tc>
          <w:tcPr>
            <w:tcW w:w="1800" w:type="dxa"/>
          </w:tcPr>
          <w:p w14:paraId="43A3C11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Calendar</w:t>
            </w:r>
          </w:p>
        </w:tc>
        <w:tc>
          <w:tcPr>
            <w:tcW w:w="1598" w:type="dxa"/>
          </w:tcPr>
          <w:p w14:paraId="7C327F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85A87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4192BFB" w14:textId="77777777" w:rsidR="00464553" w:rsidRPr="006A02C3" w:rsidRDefault="00464553" w:rsidP="00C87C71">
            <w:pPr>
              <w:pStyle w:val="GDP1"/>
            </w:pPr>
            <w:r w:rsidRPr="006A02C3">
              <w:t>Chỉ enable khi tick chọn checkbox Xem tồn kho theo lotdate</w:t>
            </w:r>
          </w:p>
        </w:tc>
      </w:tr>
      <w:tr w:rsidR="00FF264F" w:rsidRPr="006A02C3" w14:paraId="0AB34E6D" w14:textId="77777777" w:rsidTr="006D0B7A">
        <w:tc>
          <w:tcPr>
            <w:tcW w:w="828" w:type="dxa"/>
          </w:tcPr>
          <w:p w14:paraId="17EEC10C"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3D70B09E" w14:textId="7F5F906E"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Trạng thái lotdate</w:t>
            </w:r>
          </w:p>
        </w:tc>
        <w:tc>
          <w:tcPr>
            <w:tcW w:w="1800" w:type="dxa"/>
          </w:tcPr>
          <w:p w14:paraId="27346D46" w14:textId="1034CEA4"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 xml:space="preserve">Combobox </w:t>
            </w:r>
          </w:p>
        </w:tc>
        <w:tc>
          <w:tcPr>
            <w:tcW w:w="1598" w:type="dxa"/>
          </w:tcPr>
          <w:p w14:paraId="2150E209" w14:textId="54E814A9"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6FC3150" w14:textId="666D823E"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3FC8CD4" w14:textId="122A5F1D" w:rsidR="00FF264F" w:rsidRPr="006A02C3" w:rsidRDefault="00FF264F" w:rsidP="00C87C71">
            <w:pPr>
              <w:pStyle w:val="GDP1"/>
            </w:pPr>
            <w:r w:rsidRPr="00B721D9">
              <w:t>Chỉ enable khi tick chọn checkbox Xem tồn kho theo lotdate</w:t>
            </w:r>
          </w:p>
        </w:tc>
      </w:tr>
      <w:tr w:rsidR="00FF264F" w:rsidRPr="006A02C3" w14:paraId="16D32427" w14:textId="77777777" w:rsidTr="006D0B7A">
        <w:tc>
          <w:tcPr>
            <w:tcW w:w="828" w:type="dxa"/>
          </w:tcPr>
          <w:p w14:paraId="3EC346F9"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6486820A" w14:textId="7E8FA629"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1737B3B2" w14:textId="67E66FCC" w:rsidR="00FF264F" w:rsidRPr="006A02C3" w:rsidRDefault="00FF264F" w:rsidP="00FF264F">
            <w:pPr>
              <w:pStyle w:val="TableData12"/>
              <w:spacing w:line="360" w:lineRule="auto"/>
              <w:rPr>
                <w:rFonts w:ascii="Times New Roman" w:hAnsi="Times New Roman"/>
                <w:sz w:val="24"/>
                <w:szCs w:val="24"/>
              </w:rPr>
            </w:pPr>
            <w:r>
              <w:rPr>
                <w:rFonts w:ascii="Times New Roman" w:hAnsi="Times New Roman"/>
                <w:sz w:val="24"/>
                <w:szCs w:val="24"/>
              </w:rPr>
              <w:t xml:space="preserve">Textbox </w:t>
            </w:r>
          </w:p>
        </w:tc>
        <w:tc>
          <w:tcPr>
            <w:tcW w:w="1598" w:type="dxa"/>
          </w:tcPr>
          <w:p w14:paraId="4EF56305" w14:textId="0E5BDD86"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6E488DD" w14:textId="754E0D2E"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8635C26" w14:textId="4E5CA40F" w:rsidR="00FF264F" w:rsidRPr="006A02C3" w:rsidRDefault="00FF264F" w:rsidP="00C87C71">
            <w:pPr>
              <w:pStyle w:val="GDP1"/>
            </w:pPr>
            <w:r w:rsidRPr="00B721D9">
              <w:t>Chỉ enable khi tick chọn checkbox Xem tồn kho theo lotdate</w:t>
            </w:r>
          </w:p>
        </w:tc>
      </w:tr>
      <w:tr w:rsidR="00FF264F" w:rsidRPr="006A02C3" w14:paraId="0C49252D" w14:textId="77777777" w:rsidTr="006D0B7A">
        <w:tc>
          <w:tcPr>
            <w:tcW w:w="828" w:type="dxa"/>
          </w:tcPr>
          <w:p w14:paraId="53AFB082"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1613503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7DF9BB9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709DF5ED"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6F08B4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51CA261" w14:textId="77777777" w:rsidR="00FF264F" w:rsidRPr="006A02C3" w:rsidRDefault="00FF264F" w:rsidP="00C87C71">
            <w:pPr>
              <w:pStyle w:val="GDP1"/>
            </w:pPr>
            <w:r w:rsidRPr="006A02C3">
              <w:t>Tập giá trị {Load danh sách loại sản phẩm}. Hiển thị [Mã – Tên loại sản phẩm]</w:t>
            </w:r>
          </w:p>
          <w:p w14:paraId="368E0688" w14:textId="77777777" w:rsidR="00FF264F" w:rsidRPr="006A02C3" w:rsidRDefault="00FF264F" w:rsidP="00C87C71">
            <w:pPr>
              <w:pStyle w:val="GDP1"/>
            </w:pPr>
            <w:r w:rsidRPr="006A02C3">
              <w:t>Load từ bảng PRODUCT_TYPE.CODE - NAME</w:t>
            </w:r>
          </w:p>
          <w:p w14:paraId="019D5817" w14:textId="77777777" w:rsidR="00FF264F" w:rsidRPr="006A02C3" w:rsidRDefault="00FF264F" w:rsidP="00C87C71">
            <w:pPr>
              <w:pStyle w:val="GDP1"/>
            </w:pPr>
            <w:r w:rsidRPr="006A02C3">
              <w:t xml:space="preserve">Tham khảo chức năng Quản lý sản phẩm &gt; Điều kiện tìm kiếm &gt; cbx Loại sản phẩm </w:t>
            </w:r>
          </w:p>
        </w:tc>
      </w:tr>
      <w:tr w:rsidR="00FF264F" w:rsidRPr="006A02C3" w14:paraId="1059D3A4" w14:textId="77777777" w:rsidTr="006D0B7A">
        <w:tc>
          <w:tcPr>
            <w:tcW w:w="828" w:type="dxa"/>
          </w:tcPr>
          <w:p w14:paraId="6D23F960"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1822CEE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0A6828E5"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58F59CC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18C51F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F322CA0" w14:textId="77777777" w:rsidR="00FF264F" w:rsidRPr="006A02C3" w:rsidRDefault="00FF264F" w:rsidP="00C87C71">
            <w:pPr>
              <w:pStyle w:val="GDP1"/>
            </w:pPr>
            <w:r w:rsidRPr="006A02C3">
              <w:t>Tập giá trị {Load danh mục đơn vị tính}. Hiển thị [Mã – Tên đơn vị tính]</w:t>
            </w:r>
          </w:p>
          <w:p w14:paraId="22E6EE89" w14:textId="77777777" w:rsidR="00FF264F" w:rsidRPr="006A02C3" w:rsidRDefault="00FF264F" w:rsidP="00C87C71">
            <w:pPr>
              <w:pStyle w:val="GDP1"/>
            </w:pPr>
            <w:r w:rsidRPr="006A02C3">
              <w:t>Load từ bảng SYSTEM_PARAMETER_ENTRY.CODE - NAME where SYSTEM_PARAMETER_ID = ‘PRODUCT_UOM’</w:t>
            </w:r>
          </w:p>
        </w:tc>
      </w:tr>
      <w:tr w:rsidR="00FF264F" w:rsidRPr="006A02C3" w14:paraId="2A993448" w14:textId="77777777" w:rsidTr="006D0B7A">
        <w:tc>
          <w:tcPr>
            <w:tcW w:w="828" w:type="dxa"/>
          </w:tcPr>
          <w:p w14:paraId="6118F432"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155D162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2F27B6E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1A08281"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5BB466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C880E4C" w14:textId="77777777" w:rsidR="00FF264F" w:rsidRPr="006A02C3" w:rsidRDefault="00FF264F" w:rsidP="00C87C71">
            <w:pPr>
              <w:pStyle w:val="GDP1"/>
            </w:pPr>
          </w:p>
        </w:tc>
      </w:tr>
      <w:tr w:rsidR="00FF264F" w:rsidRPr="006A02C3" w14:paraId="544B82D4" w14:textId="77777777" w:rsidTr="006D0B7A">
        <w:tc>
          <w:tcPr>
            <w:tcW w:w="828" w:type="dxa"/>
          </w:tcPr>
          <w:p w14:paraId="52776A3F"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4A33E6A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4424607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296BB15"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B93F16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5A05E38" w14:textId="77777777" w:rsidR="00FF264F" w:rsidRPr="006A02C3" w:rsidRDefault="00FF264F" w:rsidP="00C87C71">
            <w:pPr>
              <w:pStyle w:val="GDP1"/>
            </w:pPr>
          </w:p>
        </w:tc>
      </w:tr>
      <w:tr w:rsidR="00FF264F" w:rsidRPr="006A02C3" w14:paraId="7C63AE54" w14:textId="77777777" w:rsidTr="006D0B7A">
        <w:tc>
          <w:tcPr>
            <w:tcW w:w="828" w:type="dxa"/>
          </w:tcPr>
          <w:p w14:paraId="6FE6DBD9"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068D161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6D940B9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638DD7B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399F12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3C66028" w14:textId="77777777" w:rsidR="00FF264F" w:rsidRPr="006A02C3" w:rsidRDefault="00FF264F" w:rsidP="00C87C71">
            <w:pPr>
              <w:pStyle w:val="GDP1"/>
            </w:pPr>
          </w:p>
        </w:tc>
      </w:tr>
      <w:tr w:rsidR="00FF264F" w:rsidRPr="006A02C3" w14:paraId="5044051D" w14:textId="77777777" w:rsidTr="006D0B7A">
        <w:tc>
          <w:tcPr>
            <w:tcW w:w="13676" w:type="dxa"/>
            <w:gridSpan w:val="6"/>
          </w:tcPr>
          <w:p w14:paraId="1723B78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Danh sách tồn kho</w:t>
            </w:r>
          </w:p>
        </w:tc>
      </w:tr>
      <w:tr w:rsidR="00FF264F" w:rsidRPr="006A02C3" w14:paraId="781B51CF" w14:textId="77777777" w:rsidTr="006D0B7A">
        <w:tc>
          <w:tcPr>
            <w:tcW w:w="13676" w:type="dxa"/>
            <w:gridSpan w:val="6"/>
          </w:tcPr>
          <w:p w14:paraId="5C85124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FF264F" w:rsidRPr="006A02C3" w14:paraId="0367EF76" w14:textId="77777777" w:rsidTr="006D0B7A">
        <w:tc>
          <w:tcPr>
            <w:tcW w:w="828" w:type="dxa"/>
          </w:tcPr>
          <w:p w14:paraId="4B1E637E"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67DBA4D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704F1A8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5B8974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58FBB6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6165FD9" w14:textId="77777777" w:rsidR="00FF264F" w:rsidRPr="006A02C3" w:rsidRDefault="00FF264F" w:rsidP="00C87C71">
            <w:pPr>
              <w:pStyle w:val="GDP1"/>
            </w:pPr>
          </w:p>
        </w:tc>
      </w:tr>
      <w:tr w:rsidR="00FF264F" w:rsidRPr="006A02C3" w14:paraId="73A47841" w14:textId="77777777" w:rsidTr="006D0B7A">
        <w:tc>
          <w:tcPr>
            <w:tcW w:w="13676" w:type="dxa"/>
            <w:gridSpan w:val="6"/>
          </w:tcPr>
          <w:p w14:paraId="455A3D5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31F0D4CE" w14:textId="77777777" w:rsidR="00FF264F" w:rsidRPr="006A02C3" w:rsidRDefault="00FF264F" w:rsidP="00C87C71">
            <w:pPr>
              <w:pStyle w:val="GDP1"/>
            </w:pPr>
            <w:r w:rsidRPr="006A02C3">
              <w:t>Load danh sách sản phẩm tồn trong kho gom nhóm theo đơn vị</w:t>
            </w:r>
          </w:p>
          <w:p w14:paraId="7F20A944" w14:textId="77777777" w:rsidR="00FF264F" w:rsidRPr="006A02C3" w:rsidRDefault="00FF264F" w:rsidP="00C87C71">
            <w:pPr>
              <w:pStyle w:val="GDP1"/>
            </w:pPr>
            <w:r w:rsidRPr="006A02C3">
              <w:t>Load dữ liệu từ bảng INVENTORY group by WAREHOUSE_ID</w:t>
            </w:r>
          </w:p>
          <w:p w14:paraId="230A8C04" w14:textId="77777777" w:rsidR="00FF264F" w:rsidRPr="006A02C3" w:rsidRDefault="00FF264F" w:rsidP="00C87C71">
            <w:pPr>
              <w:pStyle w:val="GDP1"/>
            </w:pPr>
            <w:r w:rsidRPr="006A02C3">
              <w:t>Nếu xem tồn kho theo lotdate sẽ load dữ liệu từ bảng INVENTORY_LOT</w:t>
            </w:r>
          </w:p>
          <w:p w14:paraId="66AA4819" w14:textId="77777777" w:rsidR="00FF264F" w:rsidRPr="006A02C3" w:rsidRDefault="00FF264F" w:rsidP="00C87C71">
            <w:pPr>
              <w:pStyle w:val="GDP1"/>
            </w:pPr>
            <w:r w:rsidRPr="006A02C3">
              <w:t>Sort theo VISUAL_INDEX ASC của Sản phẩm, Mã sản phẩm ASC</w:t>
            </w:r>
          </w:p>
          <w:p w14:paraId="2D9CCE56" w14:textId="77777777" w:rsidR="00FF264F" w:rsidRPr="006A02C3" w:rsidRDefault="00FF264F" w:rsidP="00C87C71">
            <w:pPr>
              <w:pStyle w:val="GDP1"/>
            </w:pPr>
            <w:r w:rsidRPr="006A02C3">
              <w:t>Phân trang theo quy định chung</w:t>
            </w:r>
          </w:p>
        </w:tc>
      </w:tr>
      <w:tr w:rsidR="00FF264F" w:rsidRPr="006A02C3" w14:paraId="0615ABBD" w14:textId="77777777" w:rsidTr="006D0B7A">
        <w:tc>
          <w:tcPr>
            <w:tcW w:w="828" w:type="dxa"/>
          </w:tcPr>
          <w:p w14:paraId="07A64C9A"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11D57482"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44E35A6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6110A7BD"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6FFFAF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Uncheck</w:t>
            </w:r>
          </w:p>
        </w:tc>
        <w:tc>
          <w:tcPr>
            <w:tcW w:w="5850" w:type="dxa"/>
          </w:tcPr>
          <w:p w14:paraId="354ABE00" w14:textId="77777777" w:rsidR="00FF264F" w:rsidRPr="006A02C3" w:rsidRDefault="00FF264F" w:rsidP="00C87C71">
            <w:pPr>
              <w:pStyle w:val="GDP1"/>
            </w:pPr>
            <w:r w:rsidRPr="006A02C3">
              <w:t>CheckAll: xuất hiện trên Header</w:t>
            </w:r>
          </w:p>
          <w:p w14:paraId="0F67E6A9" w14:textId="77777777" w:rsidR="00FF264F" w:rsidRPr="006A02C3" w:rsidRDefault="00FF264F" w:rsidP="00C87C71">
            <w:pPr>
              <w:pStyle w:val="GDP1"/>
            </w:pPr>
            <w:r w:rsidRPr="006A02C3">
              <w:t>CheckRow: xuất hiện trên từng Row</w:t>
            </w:r>
          </w:p>
          <w:p w14:paraId="2008A103" w14:textId="77777777" w:rsidR="00FF264F" w:rsidRPr="006A02C3" w:rsidRDefault="00FF264F" w:rsidP="00C87C71">
            <w:pPr>
              <w:pStyle w:val="GDP1"/>
            </w:pPr>
            <w:r w:rsidRPr="006A02C3">
              <w:t>Tick/ Bỏ tick CheckAll: tất cả CheckRow đang hiển thị trên grid sẽ được check/ uncheck</w:t>
            </w:r>
          </w:p>
        </w:tc>
      </w:tr>
      <w:tr w:rsidR="00FF264F" w:rsidRPr="006A02C3" w14:paraId="3DE63C78" w14:textId="77777777" w:rsidTr="006D0B7A">
        <w:tc>
          <w:tcPr>
            <w:tcW w:w="828" w:type="dxa"/>
          </w:tcPr>
          <w:p w14:paraId="086A1541"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68BE1CCD"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6063DB88"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1E9E24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49B5B0C"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4700A251" w14:textId="77777777" w:rsidR="00FF264F" w:rsidRPr="006A02C3" w:rsidRDefault="00FF264F" w:rsidP="00C87C71">
            <w:pPr>
              <w:pStyle w:val="GDP1"/>
            </w:pPr>
            <w:r w:rsidRPr="006A02C3">
              <w:t>Mã – Tên đơn vị</w:t>
            </w:r>
          </w:p>
          <w:p w14:paraId="7E5FD7C9" w14:textId="77777777" w:rsidR="00FF264F" w:rsidRPr="006A02C3" w:rsidRDefault="00FF264F" w:rsidP="00C87C71">
            <w:pPr>
              <w:pStyle w:val="GDP1"/>
            </w:pPr>
            <w:r w:rsidRPr="006A02C3">
              <w:t xml:space="preserve">Lấy từ bảng INVENTORY.DIST_UNIT_ID join </w:t>
            </w:r>
            <w:r w:rsidRPr="006A02C3">
              <w:lastRenderedPageBreak/>
              <w:t>qua DIST_UNIT lấy NODE.CODE – NODE.NAME</w:t>
            </w:r>
          </w:p>
        </w:tc>
      </w:tr>
      <w:tr w:rsidR="00FF264F" w:rsidRPr="006A02C3" w14:paraId="67B91521" w14:textId="77777777" w:rsidTr="006D0B7A">
        <w:tc>
          <w:tcPr>
            <w:tcW w:w="828" w:type="dxa"/>
          </w:tcPr>
          <w:p w14:paraId="44AAAA93"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625EA13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p>
        </w:tc>
        <w:tc>
          <w:tcPr>
            <w:tcW w:w="1800" w:type="dxa"/>
          </w:tcPr>
          <w:p w14:paraId="635BB6A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07C5381"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C9C6656"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270ECF5B" w14:textId="77777777" w:rsidR="00FF264F" w:rsidRPr="006A02C3" w:rsidRDefault="00FF264F" w:rsidP="00C87C71">
            <w:pPr>
              <w:pStyle w:val="GDP1"/>
            </w:pPr>
            <w:r w:rsidRPr="006A02C3">
              <w:t>Mã – Tên kho</w:t>
            </w:r>
          </w:p>
          <w:p w14:paraId="7E358EED" w14:textId="77777777" w:rsidR="00FF264F" w:rsidRPr="006A02C3" w:rsidRDefault="00FF264F" w:rsidP="00C87C71">
            <w:pPr>
              <w:pStyle w:val="GDP1"/>
            </w:pPr>
            <w:r w:rsidRPr="006A02C3">
              <w:t>Lấy từ bảng INVENTORY.WAREHOUSE_ID join qua WAREHOUSE lấy CODE - NAME</w:t>
            </w:r>
          </w:p>
        </w:tc>
      </w:tr>
      <w:tr w:rsidR="00FF264F" w:rsidRPr="006A02C3" w14:paraId="66C30E99" w14:textId="77777777" w:rsidTr="006D0B7A">
        <w:tc>
          <w:tcPr>
            <w:tcW w:w="828" w:type="dxa"/>
          </w:tcPr>
          <w:p w14:paraId="426C76B8"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5613419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3BC91CE5"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D665682"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A11807C"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1C7AE4EC" w14:textId="77777777" w:rsidR="00FF264F" w:rsidRPr="006A02C3" w:rsidRDefault="00FF264F" w:rsidP="00C87C71">
            <w:pPr>
              <w:pStyle w:val="GDP1"/>
            </w:pPr>
            <w:r w:rsidRPr="006A02C3">
              <w:t>Mã – Tên sản phẩm</w:t>
            </w:r>
          </w:p>
          <w:p w14:paraId="31ACFD57" w14:textId="77777777" w:rsidR="00FF264F" w:rsidRPr="006A02C3" w:rsidRDefault="00FF264F" w:rsidP="00C87C71">
            <w:pPr>
              <w:pStyle w:val="GDP1"/>
            </w:pPr>
            <w:r w:rsidRPr="006A02C3">
              <w:t xml:space="preserve">Lấy từ bảng </w:t>
            </w:r>
          </w:p>
          <w:p w14:paraId="547FB0A5" w14:textId="77777777" w:rsidR="00FF264F" w:rsidRPr="006A02C3" w:rsidRDefault="00FF264F" w:rsidP="00C87C71">
            <w:pPr>
              <w:pStyle w:val="GDP2"/>
            </w:pPr>
            <w:r w:rsidRPr="006A02C3">
              <w:t>Lấy INVENTORY.PRODUCT_ID</w:t>
            </w:r>
          </w:p>
          <w:p w14:paraId="41A89311" w14:textId="77777777" w:rsidR="00FF264F" w:rsidRPr="006A02C3" w:rsidRDefault="00FF264F" w:rsidP="00C87C71">
            <w:pPr>
              <w:pStyle w:val="GDP2"/>
            </w:pPr>
            <w:r w:rsidRPr="006A02C3">
              <w:t>Join qua PRODUCT P1 lấy P1.PARENT_ID (nếu PARENT_ID là null thì gán chính PRODUCT_ID là PARENT_ID) where INVENTORY.PRODUCT_ID = P1.ID</w:t>
            </w:r>
          </w:p>
          <w:p w14:paraId="7B1EC6F1" w14:textId="77777777" w:rsidR="00FF264F" w:rsidRPr="006A02C3" w:rsidRDefault="00FF264F" w:rsidP="00C87C71">
            <w:pPr>
              <w:pStyle w:val="GDP2"/>
            </w:pPr>
            <w:r w:rsidRPr="006A02C3">
              <w:t>Join qua PRODUCT P2 lấy P2.CODE – NAME where P1. PARENT_ID = P2.ID</w:t>
            </w:r>
          </w:p>
        </w:tc>
      </w:tr>
      <w:tr w:rsidR="00FF264F" w:rsidRPr="006A02C3" w14:paraId="64CB2E6A" w14:textId="77777777" w:rsidTr="006D0B7A">
        <w:tc>
          <w:tcPr>
            <w:tcW w:w="828" w:type="dxa"/>
          </w:tcPr>
          <w:p w14:paraId="6413F7F2"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6D1BDC1F"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Mã SKUs</w:t>
            </w:r>
          </w:p>
        </w:tc>
        <w:tc>
          <w:tcPr>
            <w:tcW w:w="1800" w:type="dxa"/>
          </w:tcPr>
          <w:p w14:paraId="60D88FF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F17D69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08F385E"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117230EA" w14:textId="77777777" w:rsidR="00FF264F" w:rsidRPr="006A02C3" w:rsidRDefault="00FF264F" w:rsidP="00C87C71">
            <w:pPr>
              <w:pStyle w:val="GDP1"/>
            </w:pPr>
            <w:r w:rsidRPr="006A02C3">
              <w:t>Lấy từ bảng PRODUCT.CODE where PRODUCT.ID = INVENTORY.PRODUCT_ID and PRODUCT.TYPE = ‘SIM’</w:t>
            </w:r>
          </w:p>
        </w:tc>
      </w:tr>
      <w:tr w:rsidR="00FF264F" w:rsidRPr="006A02C3" w14:paraId="1EFF41D7" w14:textId="77777777" w:rsidTr="006D0B7A">
        <w:tc>
          <w:tcPr>
            <w:tcW w:w="828" w:type="dxa"/>
          </w:tcPr>
          <w:p w14:paraId="61C080B2"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31160947"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Tên SKUs</w:t>
            </w:r>
          </w:p>
        </w:tc>
        <w:tc>
          <w:tcPr>
            <w:tcW w:w="1800" w:type="dxa"/>
          </w:tcPr>
          <w:p w14:paraId="356EAFC0"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259331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30ABB9F"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2DCCA5BE" w14:textId="77777777" w:rsidR="00FF264F" w:rsidRPr="006A02C3" w:rsidRDefault="00FF264F" w:rsidP="00C87C71">
            <w:pPr>
              <w:pStyle w:val="GDP1"/>
            </w:pPr>
            <w:r w:rsidRPr="006A02C3">
              <w:t>Lấy từ bảng PRODUCT.NAME where PRODUCT.ID = INVENTORY.PRODUCT_ID and PRODUCT.TYPE = ‘SIM’</w:t>
            </w:r>
          </w:p>
        </w:tc>
      </w:tr>
      <w:tr w:rsidR="00FF264F" w:rsidRPr="006A02C3" w14:paraId="1D808564" w14:textId="77777777" w:rsidTr="006D0B7A">
        <w:tc>
          <w:tcPr>
            <w:tcW w:w="828" w:type="dxa"/>
          </w:tcPr>
          <w:p w14:paraId="418DAA73"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72D0D358" w14:textId="309B2EBB" w:rsidR="00FF264F" w:rsidRPr="006A02C3" w:rsidRDefault="00525D83" w:rsidP="00FF264F">
            <w:pPr>
              <w:pStyle w:val="TableData12"/>
              <w:spacing w:line="360" w:lineRule="auto"/>
              <w:rPr>
                <w:rFonts w:ascii="Times New Roman" w:hAnsi="Times New Roman"/>
                <w:sz w:val="24"/>
                <w:szCs w:val="24"/>
                <w:lang w:val="vi-VN"/>
              </w:rPr>
            </w:pPr>
            <w:r>
              <w:rPr>
                <w:rFonts w:ascii="Times New Roman" w:hAnsi="Times New Roman"/>
                <w:sz w:val="24"/>
                <w:szCs w:val="24"/>
              </w:rPr>
              <w:t>Mã lô</w:t>
            </w:r>
          </w:p>
        </w:tc>
        <w:tc>
          <w:tcPr>
            <w:tcW w:w="1800" w:type="dxa"/>
          </w:tcPr>
          <w:p w14:paraId="5048C171"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231EA3D"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FF3E600" w14:textId="77777777" w:rsidR="00FF264F" w:rsidRPr="006A02C3" w:rsidRDefault="00FF264F" w:rsidP="00FF264F">
            <w:pPr>
              <w:pStyle w:val="TableData12"/>
              <w:spacing w:line="360" w:lineRule="auto"/>
              <w:rPr>
                <w:rFonts w:ascii="Times New Roman" w:hAnsi="Times New Roman"/>
                <w:b/>
                <w:sz w:val="24"/>
                <w:szCs w:val="24"/>
              </w:rPr>
            </w:pPr>
          </w:p>
        </w:tc>
        <w:tc>
          <w:tcPr>
            <w:tcW w:w="5850" w:type="dxa"/>
          </w:tcPr>
          <w:p w14:paraId="6ACB5E8C" w14:textId="77777777" w:rsidR="00FF264F" w:rsidRPr="006A02C3" w:rsidRDefault="00FF264F" w:rsidP="00C87C71">
            <w:pPr>
              <w:pStyle w:val="GDP1"/>
            </w:pPr>
            <w:r w:rsidRPr="006A02C3">
              <w:t>Chỉ xuất hiện nếu có tick chọn Xem tồn kho theo lotdate</w:t>
            </w:r>
          </w:p>
          <w:p w14:paraId="16F704D1" w14:textId="77777777" w:rsidR="00FF264F" w:rsidRPr="006A02C3" w:rsidRDefault="00FF264F" w:rsidP="00C87C71">
            <w:pPr>
              <w:pStyle w:val="GDP1"/>
            </w:pPr>
            <w:r w:rsidRPr="006A02C3">
              <w:t>Lấy từ bảng INVENTORY_LOT.PRODUCT_LOT_ID. Join qua PRODUCT_LOT lấy LOT</w:t>
            </w:r>
          </w:p>
        </w:tc>
      </w:tr>
      <w:tr w:rsidR="00FF264F" w:rsidRPr="006A02C3" w14:paraId="6941F9EC" w14:textId="77777777" w:rsidTr="006D0B7A">
        <w:tc>
          <w:tcPr>
            <w:tcW w:w="828" w:type="dxa"/>
          </w:tcPr>
          <w:p w14:paraId="668A2165"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5C301840" w14:textId="77777777" w:rsidR="00FF264F" w:rsidRPr="006A02C3" w:rsidRDefault="00FF264F" w:rsidP="00FF264F">
            <w:pPr>
              <w:pStyle w:val="TableData12"/>
              <w:spacing w:line="360" w:lineRule="auto"/>
              <w:rPr>
                <w:rFonts w:ascii="Times New Roman" w:hAnsi="Times New Roman"/>
                <w:sz w:val="24"/>
                <w:szCs w:val="24"/>
                <w:lang w:val="vi-VN"/>
              </w:rPr>
            </w:pPr>
            <w:r w:rsidRPr="006A02C3">
              <w:rPr>
                <w:rFonts w:ascii="Times New Roman" w:hAnsi="Times New Roman"/>
                <w:sz w:val="24"/>
                <w:szCs w:val="24"/>
              </w:rPr>
              <w:t>Ngày hết hạn</w:t>
            </w:r>
          </w:p>
        </w:tc>
        <w:tc>
          <w:tcPr>
            <w:tcW w:w="1800" w:type="dxa"/>
          </w:tcPr>
          <w:p w14:paraId="3C1F330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3F677D4"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15FCE63" w14:textId="77777777" w:rsidR="00FF264F" w:rsidRPr="006A02C3" w:rsidRDefault="00FF264F" w:rsidP="00FF264F">
            <w:pPr>
              <w:pStyle w:val="TableData12"/>
              <w:spacing w:line="360" w:lineRule="auto"/>
              <w:rPr>
                <w:rFonts w:ascii="Times New Roman" w:hAnsi="Times New Roman"/>
                <w:b/>
                <w:sz w:val="24"/>
                <w:szCs w:val="24"/>
              </w:rPr>
            </w:pPr>
          </w:p>
        </w:tc>
        <w:tc>
          <w:tcPr>
            <w:tcW w:w="5850" w:type="dxa"/>
          </w:tcPr>
          <w:p w14:paraId="037DAC05" w14:textId="77777777" w:rsidR="00FF264F" w:rsidRPr="006A02C3" w:rsidRDefault="00FF264F" w:rsidP="00C87C71">
            <w:pPr>
              <w:pStyle w:val="GDP1"/>
            </w:pPr>
            <w:r w:rsidRPr="006A02C3">
              <w:t>Chỉ xuất hiện nếu có tick chọn Xem tồn kho theo lotdate</w:t>
            </w:r>
          </w:p>
          <w:p w14:paraId="073CFFA1" w14:textId="77777777" w:rsidR="00FF264F" w:rsidRPr="006A02C3" w:rsidRDefault="00FF264F" w:rsidP="00C87C71">
            <w:pPr>
              <w:pStyle w:val="GDP1"/>
            </w:pPr>
            <w:r w:rsidRPr="006A02C3">
              <w:t>Format: dd/mm/yyyy</w:t>
            </w:r>
          </w:p>
          <w:p w14:paraId="4A2785B9" w14:textId="77777777" w:rsidR="00FF264F" w:rsidRPr="006A02C3" w:rsidRDefault="00FF264F" w:rsidP="00C87C71">
            <w:pPr>
              <w:pStyle w:val="GDP1"/>
            </w:pPr>
            <w:r w:rsidRPr="006A02C3">
              <w:t>Lấy từ bảng INVENTORY_LOT.PRODUCT_LOT_ID. Join qua PRODUCT_LOT lấy EXPIRE_DATE</w:t>
            </w:r>
          </w:p>
        </w:tc>
      </w:tr>
      <w:tr w:rsidR="00FF264F" w:rsidRPr="006A02C3" w14:paraId="3F076CF0" w14:textId="77777777" w:rsidTr="006D0B7A">
        <w:tc>
          <w:tcPr>
            <w:tcW w:w="828" w:type="dxa"/>
          </w:tcPr>
          <w:p w14:paraId="231DCC45"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49323E5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278F8B0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8D5F83E"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3A134CB"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6A733A84" w14:textId="77777777" w:rsidR="00FF264F" w:rsidRPr="006A02C3" w:rsidRDefault="00FF264F" w:rsidP="00C87C71">
            <w:pPr>
              <w:pStyle w:val="GDP1"/>
              <w:rPr>
                <w:lang w:val="vi-VN"/>
              </w:rPr>
            </w:pPr>
            <w:r w:rsidRPr="006A02C3">
              <w:t>Đơn vị tính cơ bản của sản phẩm</w:t>
            </w:r>
          </w:p>
          <w:p w14:paraId="6198D3EF" w14:textId="77777777" w:rsidR="00FF264F" w:rsidRPr="006A02C3" w:rsidRDefault="00FF264F" w:rsidP="00C87C71">
            <w:pPr>
              <w:pStyle w:val="GDP1"/>
            </w:pPr>
            <w:r w:rsidRPr="006A02C3">
              <w:t xml:space="preserve">Lấy từ bảng PRODUCT_UOM.TITLE where PRODUCT_UOM.PRODUCT.ID = INVENTORY. PRODUCT_ID and </w:t>
            </w:r>
            <w:r w:rsidRPr="006A02C3">
              <w:lastRenderedPageBreak/>
              <w:t>PRODUCT_UOM.IS_DEFAULT = 1</w:t>
            </w:r>
          </w:p>
        </w:tc>
      </w:tr>
      <w:tr w:rsidR="00FF264F" w:rsidRPr="009F3346" w14:paraId="110CF61B" w14:textId="77777777" w:rsidTr="006D0B7A">
        <w:tc>
          <w:tcPr>
            <w:tcW w:w="828" w:type="dxa"/>
          </w:tcPr>
          <w:p w14:paraId="1AEB095C" w14:textId="77777777" w:rsidR="00FF264F" w:rsidRPr="006A02C3" w:rsidRDefault="00FF264F">
            <w:pPr>
              <w:pStyle w:val="TableData12"/>
              <w:numPr>
                <w:ilvl w:val="0"/>
                <w:numId w:val="65"/>
              </w:numPr>
              <w:spacing w:line="360" w:lineRule="auto"/>
              <w:rPr>
                <w:rFonts w:ascii="Times New Roman" w:hAnsi="Times New Roman"/>
                <w:sz w:val="24"/>
                <w:szCs w:val="24"/>
              </w:rPr>
            </w:pPr>
          </w:p>
        </w:tc>
        <w:tc>
          <w:tcPr>
            <w:tcW w:w="2070" w:type="dxa"/>
          </w:tcPr>
          <w:p w14:paraId="45D2BD8D"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Tồn kho thực tế</w:t>
            </w:r>
          </w:p>
        </w:tc>
        <w:tc>
          <w:tcPr>
            <w:tcW w:w="1800" w:type="dxa"/>
          </w:tcPr>
          <w:p w14:paraId="40BEADBA"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E1B9ACC"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40E8955"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2CB75A39" w14:textId="77777777" w:rsidR="00FF264F" w:rsidRPr="006A02C3" w:rsidRDefault="00FF264F" w:rsidP="00C87C71">
            <w:pPr>
              <w:pStyle w:val="GDP1"/>
              <w:rPr>
                <w:lang w:val="pt-BR"/>
              </w:rPr>
            </w:pPr>
            <w:r w:rsidRPr="006A02C3">
              <w:rPr>
                <w:lang w:val="pt-BR"/>
              </w:rPr>
              <w:t>SUM từ bảng INVENTORY.QUANTITY</w:t>
            </w:r>
          </w:p>
        </w:tc>
      </w:tr>
      <w:tr w:rsidR="00FF264F" w:rsidRPr="006A02C3" w14:paraId="78077947" w14:textId="77777777" w:rsidTr="006D0B7A">
        <w:tc>
          <w:tcPr>
            <w:tcW w:w="828" w:type="dxa"/>
          </w:tcPr>
          <w:p w14:paraId="394A2288" w14:textId="77777777" w:rsidR="00FF264F" w:rsidRPr="006A02C3" w:rsidRDefault="00FF264F">
            <w:pPr>
              <w:pStyle w:val="TableData12"/>
              <w:numPr>
                <w:ilvl w:val="0"/>
                <w:numId w:val="65"/>
              </w:numPr>
              <w:spacing w:line="360" w:lineRule="auto"/>
              <w:rPr>
                <w:rFonts w:ascii="Times New Roman" w:hAnsi="Times New Roman"/>
                <w:sz w:val="24"/>
                <w:szCs w:val="24"/>
                <w:lang w:val="pt-BR"/>
              </w:rPr>
            </w:pPr>
          </w:p>
        </w:tc>
        <w:tc>
          <w:tcPr>
            <w:tcW w:w="2070" w:type="dxa"/>
          </w:tcPr>
          <w:p w14:paraId="6C1B8223"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Tồn kho khả dụng</w:t>
            </w:r>
          </w:p>
        </w:tc>
        <w:tc>
          <w:tcPr>
            <w:tcW w:w="1800" w:type="dxa"/>
          </w:tcPr>
          <w:p w14:paraId="765C6489"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189C44B" w14:textId="77777777" w:rsidR="00FF264F" w:rsidRPr="006A02C3" w:rsidRDefault="00FF264F" w:rsidP="00FF264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D3C5A12" w14:textId="77777777" w:rsidR="00FF264F" w:rsidRPr="006A02C3" w:rsidRDefault="00FF264F" w:rsidP="00FF264F">
            <w:pPr>
              <w:pStyle w:val="TableData12"/>
              <w:spacing w:line="360" w:lineRule="auto"/>
              <w:rPr>
                <w:rFonts w:ascii="Times New Roman" w:hAnsi="Times New Roman"/>
                <w:sz w:val="24"/>
                <w:szCs w:val="24"/>
              </w:rPr>
            </w:pPr>
          </w:p>
        </w:tc>
        <w:tc>
          <w:tcPr>
            <w:tcW w:w="5850" w:type="dxa"/>
          </w:tcPr>
          <w:p w14:paraId="7F5842CC" w14:textId="77777777" w:rsidR="00FF264F" w:rsidRPr="006A02C3" w:rsidRDefault="00FF264F" w:rsidP="00C87C71">
            <w:pPr>
              <w:pStyle w:val="GDP1"/>
            </w:pPr>
            <w:r w:rsidRPr="006A02C3">
              <w:t>SUM từ bảng INVENTORY.AVAILABLE_QUANTITY</w:t>
            </w:r>
          </w:p>
        </w:tc>
      </w:tr>
      <w:tr w:rsidR="00525D83" w:rsidRPr="006A02C3" w14:paraId="61B8795C" w14:textId="77777777" w:rsidTr="006D0B7A">
        <w:tc>
          <w:tcPr>
            <w:tcW w:w="828" w:type="dxa"/>
          </w:tcPr>
          <w:p w14:paraId="35E276A1" w14:textId="77777777" w:rsidR="00525D83" w:rsidRPr="006A02C3" w:rsidRDefault="00525D83">
            <w:pPr>
              <w:pStyle w:val="TableData12"/>
              <w:numPr>
                <w:ilvl w:val="0"/>
                <w:numId w:val="65"/>
              </w:numPr>
              <w:spacing w:line="360" w:lineRule="auto"/>
              <w:rPr>
                <w:rFonts w:ascii="Times New Roman" w:hAnsi="Times New Roman"/>
                <w:sz w:val="24"/>
                <w:szCs w:val="24"/>
                <w:lang w:val="pt-BR"/>
              </w:rPr>
            </w:pPr>
          </w:p>
        </w:tc>
        <w:tc>
          <w:tcPr>
            <w:tcW w:w="2070" w:type="dxa"/>
          </w:tcPr>
          <w:p w14:paraId="4BEDD70E" w14:textId="0046C114" w:rsidR="00525D83" w:rsidRPr="006A02C3" w:rsidRDefault="00525D83" w:rsidP="00525D83">
            <w:pPr>
              <w:pStyle w:val="TableData12"/>
              <w:spacing w:line="360" w:lineRule="auto"/>
              <w:rPr>
                <w:rFonts w:ascii="Times New Roman" w:hAnsi="Times New Roman"/>
                <w:sz w:val="24"/>
                <w:szCs w:val="24"/>
              </w:rPr>
            </w:pPr>
            <w:r>
              <w:rPr>
                <w:rFonts w:ascii="Times New Roman" w:hAnsi="Times New Roman"/>
                <w:sz w:val="24"/>
                <w:szCs w:val="24"/>
              </w:rPr>
              <w:t>Tồn thực tế tổng</w:t>
            </w:r>
          </w:p>
        </w:tc>
        <w:tc>
          <w:tcPr>
            <w:tcW w:w="1800" w:type="dxa"/>
          </w:tcPr>
          <w:p w14:paraId="7E600262" w14:textId="3569D630"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44862B0" w14:textId="384AB293"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7FEC1CC" w14:textId="77777777" w:rsidR="00525D83" w:rsidRPr="006A02C3" w:rsidRDefault="00525D83" w:rsidP="00525D83">
            <w:pPr>
              <w:pStyle w:val="TableData12"/>
              <w:spacing w:line="360" w:lineRule="auto"/>
              <w:rPr>
                <w:rFonts w:ascii="Times New Roman" w:hAnsi="Times New Roman"/>
                <w:sz w:val="24"/>
                <w:szCs w:val="24"/>
              </w:rPr>
            </w:pPr>
          </w:p>
        </w:tc>
        <w:tc>
          <w:tcPr>
            <w:tcW w:w="5850" w:type="dxa"/>
          </w:tcPr>
          <w:p w14:paraId="4571E0CF" w14:textId="061A2CE6" w:rsidR="00745F1D" w:rsidRDefault="00745F1D" w:rsidP="00C87C71">
            <w:pPr>
              <w:pStyle w:val="GDP1"/>
            </w:pPr>
            <w:r>
              <w:t>Chỉ hiện thị khi người dùng unchecked “Xem theo tồn kho lotdate”</w:t>
            </w:r>
          </w:p>
          <w:p w14:paraId="735D6A00" w14:textId="36BB2B1E" w:rsidR="00525D83" w:rsidRPr="006A02C3" w:rsidRDefault="00525D83" w:rsidP="00C87C71">
            <w:pPr>
              <w:pStyle w:val="GDP1"/>
            </w:pPr>
            <w:r>
              <w:t xml:space="preserve">Load </w:t>
            </w:r>
            <w:r w:rsidRPr="002E6398">
              <w:t>inventory.total_quantity</w:t>
            </w:r>
          </w:p>
        </w:tc>
      </w:tr>
      <w:tr w:rsidR="00525D83" w:rsidRPr="006A02C3" w14:paraId="1E1BF2E7" w14:textId="77777777" w:rsidTr="006D0B7A">
        <w:tc>
          <w:tcPr>
            <w:tcW w:w="828" w:type="dxa"/>
          </w:tcPr>
          <w:p w14:paraId="7D14A5E5" w14:textId="77777777" w:rsidR="00525D83" w:rsidRPr="006A02C3" w:rsidRDefault="00525D83">
            <w:pPr>
              <w:pStyle w:val="TableData12"/>
              <w:numPr>
                <w:ilvl w:val="0"/>
                <w:numId w:val="65"/>
              </w:numPr>
              <w:spacing w:line="360" w:lineRule="auto"/>
              <w:rPr>
                <w:rFonts w:ascii="Times New Roman" w:hAnsi="Times New Roman"/>
                <w:sz w:val="24"/>
                <w:szCs w:val="24"/>
                <w:lang w:val="pt-BR"/>
              </w:rPr>
            </w:pPr>
          </w:p>
        </w:tc>
        <w:tc>
          <w:tcPr>
            <w:tcW w:w="2070" w:type="dxa"/>
          </w:tcPr>
          <w:p w14:paraId="1C2D3C7A" w14:textId="4AEF92EB" w:rsidR="00525D83" w:rsidRPr="006A02C3" w:rsidRDefault="00525D83" w:rsidP="00525D83">
            <w:pPr>
              <w:pStyle w:val="TableData12"/>
              <w:spacing w:line="360" w:lineRule="auto"/>
              <w:rPr>
                <w:rFonts w:ascii="Times New Roman" w:hAnsi="Times New Roman"/>
                <w:sz w:val="24"/>
                <w:szCs w:val="24"/>
              </w:rPr>
            </w:pPr>
            <w:r>
              <w:rPr>
                <w:rFonts w:ascii="Times New Roman" w:hAnsi="Times New Roman"/>
                <w:sz w:val="24"/>
                <w:szCs w:val="24"/>
              </w:rPr>
              <w:t>Tồn khả dụng tổng</w:t>
            </w:r>
          </w:p>
        </w:tc>
        <w:tc>
          <w:tcPr>
            <w:tcW w:w="1800" w:type="dxa"/>
          </w:tcPr>
          <w:p w14:paraId="0E75D895" w14:textId="63E41F8E"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A0291D0" w14:textId="419B70CA"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FA0AF8E" w14:textId="77777777" w:rsidR="00525D83" w:rsidRPr="006A02C3" w:rsidRDefault="00525D83" w:rsidP="00525D83">
            <w:pPr>
              <w:pStyle w:val="TableData12"/>
              <w:spacing w:line="360" w:lineRule="auto"/>
              <w:rPr>
                <w:rFonts w:ascii="Times New Roman" w:hAnsi="Times New Roman"/>
                <w:sz w:val="24"/>
                <w:szCs w:val="24"/>
              </w:rPr>
            </w:pPr>
          </w:p>
        </w:tc>
        <w:tc>
          <w:tcPr>
            <w:tcW w:w="5850" w:type="dxa"/>
          </w:tcPr>
          <w:p w14:paraId="5B365E50" w14:textId="62ED8888" w:rsidR="00745F1D" w:rsidRPr="00745F1D" w:rsidRDefault="00745F1D" w:rsidP="00C87C71">
            <w:pPr>
              <w:pStyle w:val="GDP1"/>
            </w:pPr>
            <w:r>
              <w:t>Chỉ hiện thị khi người dùng unchecked “Xem theo tồn kho lotdate”</w:t>
            </w:r>
          </w:p>
          <w:p w14:paraId="427BB001" w14:textId="02D5B2BB" w:rsidR="00525D83" w:rsidRPr="006A02C3" w:rsidRDefault="00525D83" w:rsidP="00C87C71">
            <w:pPr>
              <w:pStyle w:val="GDP1"/>
            </w:pPr>
            <w:r>
              <w:t xml:space="preserve">Load </w:t>
            </w:r>
            <w:r w:rsidRPr="002E6398">
              <w:t>inventory.total_available_quantity</w:t>
            </w:r>
          </w:p>
        </w:tc>
      </w:tr>
      <w:tr w:rsidR="00525D83" w:rsidRPr="006A02C3" w14:paraId="693E6ADE" w14:textId="77777777" w:rsidTr="006D0B7A">
        <w:tc>
          <w:tcPr>
            <w:tcW w:w="828" w:type="dxa"/>
          </w:tcPr>
          <w:p w14:paraId="6D8F3EE7" w14:textId="77777777" w:rsidR="00525D83" w:rsidRPr="00745F1D" w:rsidRDefault="00525D83">
            <w:pPr>
              <w:pStyle w:val="TableData12"/>
              <w:numPr>
                <w:ilvl w:val="0"/>
                <w:numId w:val="65"/>
              </w:numPr>
              <w:spacing w:line="360" w:lineRule="auto"/>
              <w:rPr>
                <w:rFonts w:ascii="Times New Roman" w:hAnsi="Times New Roman"/>
                <w:sz w:val="24"/>
                <w:szCs w:val="24"/>
              </w:rPr>
            </w:pPr>
          </w:p>
        </w:tc>
        <w:tc>
          <w:tcPr>
            <w:tcW w:w="2070" w:type="dxa"/>
          </w:tcPr>
          <w:p w14:paraId="2B6D05DA" w14:textId="33B01F6B" w:rsidR="00525D83" w:rsidRPr="006A02C3" w:rsidRDefault="00525D83" w:rsidP="00525D83">
            <w:pPr>
              <w:pStyle w:val="TableData12"/>
              <w:spacing w:line="360" w:lineRule="auto"/>
              <w:rPr>
                <w:rFonts w:ascii="Times New Roman" w:hAnsi="Times New Roman"/>
                <w:sz w:val="24"/>
                <w:szCs w:val="24"/>
              </w:rPr>
            </w:pPr>
            <w:r w:rsidRPr="00745F1D">
              <w:rPr>
                <w:rFonts w:ascii="Times New Roman" w:hAnsi="Times New Roman"/>
                <w:sz w:val="24"/>
                <w:szCs w:val="24"/>
              </w:rPr>
              <w:t>Chênh lệch tồn thực tế</w:t>
            </w:r>
          </w:p>
        </w:tc>
        <w:tc>
          <w:tcPr>
            <w:tcW w:w="1800" w:type="dxa"/>
          </w:tcPr>
          <w:p w14:paraId="10863F42" w14:textId="06B20B31"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9359043" w14:textId="77640D92"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6EC002D" w14:textId="77777777" w:rsidR="00525D83" w:rsidRPr="006A02C3" w:rsidRDefault="00525D83" w:rsidP="00525D83">
            <w:pPr>
              <w:pStyle w:val="TableData12"/>
              <w:spacing w:line="360" w:lineRule="auto"/>
              <w:rPr>
                <w:rFonts w:ascii="Times New Roman" w:hAnsi="Times New Roman"/>
                <w:sz w:val="24"/>
                <w:szCs w:val="24"/>
              </w:rPr>
            </w:pPr>
          </w:p>
        </w:tc>
        <w:tc>
          <w:tcPr>
            <w:tcW w:w="5850" w:type="dxa"/>
          </w:tcPr>
          <w:p w14:paraId="7A7494C6" w14:textId="657C6305" w:rsidR="00745F1D" w:rsidRPr="00745F1D" w:rsidRDefault="00745F1D" w:rsidP="00C87C71">
            <w:pPr>
              <w:pStyle w:val="GDP1"/>
            </w:pPr>
            <w:r>
              <w:t>Chỉ hiện thị khi người dùng unchecked “Xem theo tồn kho lotdate</w:t>
            </w:r>
          </w:p>
          <w:p w14:paraId="7178E94A" w14:textId="77777777" w:rsidR="00745F1D" w:rsidRPr="00745F1D" w:rsidRDefault="00745F1D" w:rsidP="00C87C71">
            <w:pPr>
              <w:pStyle w:val="GDP1"/>
            </w:pPr>
            <w:r>
              <w:t>Chỉ hiện thị khi người dùng unchecked “Xem theo tồn kho lotdate</w:t>
            </w:r>
            <w:r w:rsidRPr="002E6398">
              <w:rPr>
                <w:bCs/>
              </w:rPr>
              <w:t xml:space="preserve"> </w:t>
            </w:r>
          </w:p>
          <w:p w14:paraId="06CFB424" w14:textId="409D66AE" w:rsidR="00525D83" w:rsidRPr="006A02C3" w:rsidRDefault="00525D83" w:rsidP="00C87C71">
            <w:pPr>
              <w:pStyle w:val="GDP1"/>
            </w:pPr>
            <w:r w:rsidRPr="002E6398">
              <w:t>= inventory.available_quantity - inventory.total_available_quantity</w:t>
            </w:r>
          </w:p>
        </w:tc>
      </w:tr>
      <w:tr w:rsidR="00525D83" w:rsidRPr="006A02C3" w14:paraId="05533719" w14:textId="77777777" w:rsidTr="006D0B7A">
        <w:tc>
          <w:tcPr>
            <w:tcW w:w="828" w:type="dxa"/>
          </w:tcPr>
          <w:p w14:paraId="1A96C3C8" w14:textId="77777777" w:rsidR="00525D83" w:rsidRPr="006A02C3" w:rsidRDefault="00525D83">
            <w:pPr>
              <w:pStyle w:val="TableData12"/>
              <w:numPr>
                <w:ilvl w:val="0"/>
                <w:numId w:val="65"/>
              </w:numPr>
              <w:spacing w:line="360" w:lineRule="auto"/>
              <w:rPr>
                <w:rFonts w:ascii="Times New Roman" w:hAnsi="Times New Roman"/>
                <w:sz w:val="24"/>
                <w:szCs w:val="24"/>
                <w:lang w:val="pt-BR"/>
              </w:rPr>
            </w:pPr>
          </w:p>
        </w:tc>
        <w:tc>
          <w:tcPr>
            <w:tcW w:w="2070" w:type="dxa"/>
          </w:tcPr>
          <w:p w14:paraId="24E1902C" w14:textId="710A3CF5" w:rsidR="00525D83" w:rsidRPr="00745F1D" w:rsidRDefault="00525D83" w:rsidP="00525D83">
            <w:pPr>
              <w:pStyle w:val="TableData12"/>
              <w:spacing w:line="360" w:lineRule="auto"/>
              <w:rPr>
                <w:rFonts w:ascii="Times New Roman" w:hAnsi="Times New Roman"/>
                <w:sz w:val="24"/>
                <w:szCs w:val="24"/>
                <w:lang w:val="pt-BR"/>
              </w:rPr>
            </w:pPr>
            <w:r w:rsidRPr="002E6398">
              <w:rPr>
                <w:rFonts w:ascii="Times New Roman" w:hAnsi="Times New Roman"/>
                <w:sz w:val="24"/>
                <w:szCs w:val="24"/>
                <w:lang w:val="pt-BR"/>
              </w:rPr>
              <w:t>Chênh lệch tồn khả dụng</w:t>
            </w:r>
          </w:p>
        </w:tc>
        <w:tc>
          <w:tcPr>
            <w:tcW w:w="1800" w:type="dxa"/>
          </w:tcPr>
          <w:p w14:paraId="7C64AA84" w14:textId="30D16FA7"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CEE958C" w14:textId="6DB51BD4"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7EBDE9F" w14:textId="77777777" w:rsidR="00525D83" w:rsidRPr="006A02C3" w:rsidRDefault="00525D83" w:rsidP="00525D83">
            <w:pPr>
              <w:pStyle w:val="TableData12"/>
              <w:spacing w:line="360" w:lineRule="auto"/>
              <w:rPr>
                <w:rFonts w:ascii="Times New Roman" w:hAnsi="Times New Roman"/>
                <w:sz w:val="24"/>
                <w:szCs w:val="24"/>
              </w:rPr>
            </w:pPr>
          </w:p>
        </w:tc>
        <w:tc>
          <w:tcPr>
            <w:tcW w:w="5850" w:type="dxa"/>
          </w:tcPr>
          <w:p w14:paraId="37AD3B12" w14:textId="0BBFEAAC" w:rsidR="00745F1D" w:rsidRPr="00745F1D" w:rsidRDefault="00745F1D" w:rsidP="00C87C71">
            <w:pPr>
              <w:pStyle w:val="GDP1"/>
            </w:pPr>
            <w:r>
              <w:t>Chỉ hiện thị khi người dùng unchecked “Xem theo tồn kho lotdate</w:t>
            </w:r>
          </w:p>
          <w:p w14:paraId="1EC84D89" w14:textId="469AB20B" w:rsidR="00525D83" w:rsidRPr="006A02C3" w:rsidRDefault="00525D83" w:rsidP="00C87C71">
            <w:pPr>
              <w:pStyle w:val="GDP1"/>
            </w:pPr>
            <w:r w:rsidRPr="004177C5">
              <w:lastRenderedPageBreak/>
              <w:t>= inventory.available_quantity - inventory.total_available_quantity</w:t>
            </w:r>
          </w:p>
        </w:tc>
      </w:tr>
      <w:tr w:rsidR="00525D83" w:rsidRPr="006A02C3" w14:paraId="27E509B5" w14:textId="77777777" w:rsidTr="006D0B7A">
        <w:tc>
          <w:tcPr>
            <w:tcW w:w="828" w:type="dxa"/>
          </w:tcPr>
          <w:p w14:paraId="51C48BA8" w14:textId="77777777" w:rsidR="00525D83" w:rsidRPr="006A02C3" w:rsidRDefault="00525D83">
            <w:pPr>
              <w:pStyle w:val="TableData12"/>
              <w:numPr>
                <w:ilvl w:val="0"/>
                <w:numId w:val="65"/>
              </w:numPr>
              <w:spacing w:line="360" w:lineRule="auto"/>
              <w:rPr>
                <w:rFonts w:ascii="Times New Roman" w:hAnsi="Times New Roman"/>
                <w:sz w:val="24"/>
                <w:szCs w:val="24"/>
              </w:rPr>
            </w:pPr>
          </w:p>
        </w:tc>
        <w:tc>
          <w:tcPr>
            <w:tcW w:w="2070" w:type="dxa"/>
          </w:tcPr>
          <w:p w14:paraId="7C2E9766" w14:textId="77777777"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22732F6C" w14:textId="77777777"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7EF1661" w14:textId="77777777" w:rsidR="00525D83" w:rsidRPr="006A02C3" w:rsidRDefault="00525D83" w:rsidP="00525D8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A3A6067" w14:textId="77777777" w:rsidR="00525D83" w:rsidRPr="006A02C3" w:rsidRDefault="00525D83" w:rsidP="00525D83">
            <w:pPr>
              <w:pStyle w:val="TableData12"/>
              <w:spacing w:line="360" w:lineRule="auto"/>
              <w:rPr>
                <w:rFonts w:ascii="Times New Roman" w:hAnsi="Times New Roman"/>
                <w:sz w:val="24"/>
                <w:szCs w:val="24"/>
              </w:rPr>
            </w:pPr>
          </w:p>
        </w:tc>
        <w:tc>
          <w:tcPr>
            <w:tcW w:w="5850" w:type="dxa"/>
          </w:tcPr>
          <w:p w14:paraId="5C912F1A" w14:textId="77777777" w:rsidR="00525D83" w:rsidRPr="006A02C3" w:rsidRDefault="00525D83" w:rsidP="00C87C71">
            <w:pPr>
              <w:pStyle w:val="GDP1"/>
              <w:rPr>
                <w:lang w:val="vi-VN"/>
              </w:rPr>
            </w:pPr>
            <w:r w:rsidRPr="006A02C3">
              <w:t>Tổng giá trị các sản phẩm trong kho group by kho</w:t>
            </w:r>
          </w:p>
          <w:p w14:paraId="48C8D090" w14:textId="77777777" w:rsidR="00525D83" w:rsidRPr="006A02C3" w:rsidRDefault="00525D83" w:rsidP="00C87C71">
            <w:pPr>
              <w:pStyle w:val="GDP1"/>
              <w:rPr>
                <w:lang w:val="vi-VN"/>
              </w:rPr>
            </w:pPr>
            <w:r w:rsidRPr="006A02C3">
              <w:rPr>
                <w:lang w:val="vi-VN"/>
              </w:rPr>
              <w:t>Giá trị SPn = Đơn giá SPn*Tồn kho thực tế SPn</w:t>
            </w:r>
          </w:p>
          <w:p w14:paraId="5AF5EF2A" w14:textId="77777777" w:rsidR="00525D83" w:rsidRPr="006A02C3" w:rsidRDefault="00525D83" w:rsidP="00C87C71">
            <w:pPr>
              <w:pStyle w:val="GDP1"/>
            </w:pPr>
            <w:r w:rsidRPr="006A02C3">
              <w:rPr>
                <w:lang w:val="vi-VN"/>
              </w:rPr>
              <w:t xml:space="preserve">Đơn giá theo bảng giá bán mặc định của sản phẩm. </w:t>
            </w:r>
            <w:r w:rsidRPr="006A02C3">
              <w:t>Lấy từ bảng PRICE_ENTRY.PRICE where PRICE_ENTRY.PRICE_LIST_ID = PRICE_LIST.ID and PRICE_LIST.IS_DEFAULT = 1 and TYPE = ‘SELL’</w:t>
            </w:r>
          </w:p>
        </w:tc>
      </w:tr>
    </w:tbl>
    <w:p w14:paraId="18B22A5D" w14:textId="77777777" w:rsidR="00464553" w:rsidRPr="006A02C3" w:rsidRDefault="00464553" w:rsidP="00512E56">
      <w:pPr>
        <w:spacing w:line="360" w:lineRule="auto"/>
        <w:rPr>
          <w:lang w:eastAsia="ar-SA"/>
        </w:rPr>
      </w:pPr>
    </w:p>
    <w:p w14:paraId="061001D0" w14:textId="77777777" w:rsidR="00464553" w:rsidRPr="006A02C3" w:rsidRDefault="00464553" w:rsidP="00512E56">
      <w:pPr>
        <w:pStyle w:val="Heading5"/>
        <w:spacing w:line="360" w:lineRule="auto"/>
      </w:pPr>
      <w:r w:rsidRPr="006A02C3">
        <w:t>Xem chi tiết tồn kho (đối với cách xem tồn sản phẩm)</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B077C89" w14:textId="77777777" w:rsidTr="006D0B7A">
        <w:trPr>
          <w:tblHeader/>
        </w:trPr>
        <w:tc>
          <w:tcPr>
            <w:tcW w:w="828" w:type="dxa"/>
            <w:shd w:val="pct5" w:color="auto" w:fill="FFFFFF"/>
          </w:tcPr>
          <w:p w14:paraId="2F223BB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4F5A9DD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62656B2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67CCF6F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3D2BFB6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5B57D6A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53D2049A"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4BFA63A8" w14:textId="77777777" w:rsidTr="006D0B7A">
        <w:tc>
          <w:tcPr>
            <w:tcW w:w="13676" w:type="dxa"/>
            <w:gridSpan w:val="6"/>
          </w:tcPr>
          <w:p w14:paraId="29415F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Thông tin</w:t>
            </w:r>
          </w:p>
        </w:tc>
      </w:tr>
      <w:tr w:rsidR="00464553" w:rsidRPr="006A02C3" w14:paraId="041027D8" w14:textId="77777777" w:rsidTr="006D0B7A">
        <w:tc>
          <w:tcPr>
            <w:tcW w:w="828" w:type="dxa"/>
          </w:tcPr>
          <w:p w14:paraId="5FCE04E9"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7D9F59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653A65A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C5BDC1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B173F5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5E4BB8E" w14:textId="77777777" w:rsidR="00464553" w:rsidRPr="006A02C3" w:rsidRDefault="00464553" w:rsidP="00C87C71">
            <w:pPr>
              <w:pStyle w:val="GDP1"/>
            </w:pPr>
            <w:r w:rsidRPr="006A02C3">
              <w:t>Mã – Tên đơn vị</w:t>
            </w:r>
          </w:p>
          <w:p w14:paraId="32FBE1BF" w14:textId="77777777" w:rsidR="00464553" w:rsidRPr="006A02C3" w:rsidRDefault="00464553" w:rsidP="00C87C71">
            <w:pPr>
              <w:pStyle w:val="GDP1"/>
            </w:pPr>
            <w:r w:rsidRPr="006A02C3">
              <w:t xml:space="preserve">Lấy từ bảng INVENTORY.DIST_UNIT_ID join qua DIST_UNIT lấy NODE.CODE – </w:t>
            </w:r>
            <w:r w:rsidRPr="006A02C3">
              <w:lastRenderedPageBreak/>
              <w:t>NODE.NAME</w:t>
            </w:r>
          </w:p>
        </w:tc>
      </w:tr>
      <w:tr w:rsidR="00464553" w:rsidRPr="006A02C3" w14:paraId="51DFAC4C" w14:textId="77777777" w:rsidTr="006D0B7A">
        <w:tc>
          <w:tcPr>
            <w:tcW w:w="828" w:type="dxa"/>
          </w:tcPr>
          <w:p w14:paraId="7AD53992"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610E87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Cách xem</w:t>
            </w:r>
          </w:p>
        </w:tc>
        <w:tc>
          <w:tcPr>
            <w:tcW w:w="1800" w:type="dxa"/>
          </w:tcPr>
          <w:p w14:paraId="056D73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303431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F30FC8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555A675" w14:textId="77777777" w:rsidR="00464553" w:rsidRPr="006A02C3" w:rsidRDefault="00464553" w:rsidP="00C87C71">
            <w:pPr>
              <w:pStyle w:val="GDP1"/>
            </w:pPr>
            <w:r w:rsidRPr="006A02C3">
              <w:t>Cách xem đang chọn trên màn hình chính</w:t>
            </w:r>
          </w:p>
        </w:tc>
      </w:tr>
      <w:tr w:rsidR="00464553" w:rsidRPr="006A02C3" w14:paraId="75ACBCAA" w14:textId="77777777" w:rsidTr="006D0B7A">
        <w:tc>
          <w:tcPr>
            <w:tcW w:w="828" w:type="dxa"/>
          </w:tcPr>
          <w:p w14:paraId="0CE1B8A1"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4A74A3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77BF82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8F940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D30B999" w14:textId="77777777" w:rsidR="00464553" w:rsidRPr="006A02C3" w:rsidRDefault="00464553" w:rsidP="00512E56">
            <w:pPr>
              <w:pStyle w:val="TableData12"/>
              <w:spacing w:line="360" w:lineRule="auto"/>
              <w:rPr>
                <w:rFonts w:ascii="Times New Roman" w:hAnsi="Times New Roman"/>
                <w:sz w:val="24"/>
                <w:szCs w:val="24"/>
                <w:lang w:val="vi-VN"/>
              </w:rPr>
            </w:pPr>
          </w:p>
        </w:tc>
        <w:tc>
          <w:tcPr>
            <w:tcW w:w="5850" w:type="dxa"/>
          </w:tcPr>
          <w:p w14:paraId="314D185F" w14:textId="77777777" w:rsidR="00464553" w:rsidRPr="006A02C3" w:rsidRDefault="00464553" w:rsidP="00C87C71">
            <w:pPr>
              <w:pStyle w:val="GDP1"/>
            </w:pPr>
            <w:r w:rsidRPr="006A02C3">
              <w:t>Lấy từ bảng PRODUCT.CODE - NAME where PRODUCT.ID = INVENTORY.PRODUCT_ID and PRODUCT.PARENT_ID is null</w:t>
            </w:r>
          </w:p>
        </w:tc>
      </w:tr>
      <w:tr w:rsidR="00464553" w:rsidRPr="006A02C3" w14:paraId="2A0A65F5" w14:textId="77777777" w:rsidTr="006D0B7A">
        <w:tc>
          <w:tcPr>
            <w:tcW w:w="828" w:type="dxa"/>
          </w:tcPr>
          <w:p w14:paraId="7ECEC2E2"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5D1765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659D635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1F824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7A672B4" w14:textId="77777777" w:rsidR="00464553" w:rsidRPr="006A02C3" w:rsidRDefault="00464553" w:rsidP="00512E56">
            <w:pPr>
              <w:pStyle w:val="TableData12"/>
              <w:spacing w:line="360" w:lineRule="auto"/>
              <w:rPr>
                <w:rFonts w:ascii="Times New Roman" w:hAnsi="Times New Roman"/>
                <w:sz w:val="24"/>
                <w:szCs w:val="24"/>
                <w:lang w:val="vi-VN"/>
              </w:rPr>
            </w:pPr>
          </w:p>
        </w:tc>
        <w:tc>
          <w:tcPr>
            <w:tcW w:w="5850" w:type="dxa"/>
          </w:tcPr>
          <w:p w14:paraId="178B2987" w14:textId="77777777" w:rsidR="00464553" w:rsidRPr="006A02C3" w:rsidRDefault="00464553" w:rsidP="00C87C71">
            <w:pPr>
              <w:pStyle w:val="GDP1"/>
              <w:rPr>
                <w:lang w:val="vi-VN"/>
              </w:rPr>
            </w:pPr>
            <w:r w:rsidRPr="006A02C3">
              <w:rPr>
                <w:lang w:val="vi-VN"/>
              </w:rPr>
              <w:t>Đơn vị tính cơ bản của sản phẩm</w:t>
            </w:r>
          </w:p>
          <w:p w14:paraId="50C4D41E" w14:textId="77777777" w:rsidR="00464553" w:rsidRPr="006A02C3" w:rsidRDefault="00464553" w:rsidP="00C87C71">
            <w:pPr>
              <w:pStyle w:val="GDP1"/>
            </w:pPr>
            <w:r w:rsidRPr="006A02C3">
              <w:t>Lấy từ bảng PRODUCT_UOM.TITLE where PRODUCT_UOM.PRODUCT.ID = INVENTORY. PRODUCT_ID and PRODUCT_UOM.IS_DEFAULT = 1</w:t>
            </w:r>
          </w:p>
        </w:tc>
      </w:tr>
      <w:tr w:rsidR="00464553" w:rsidRPr="006A02C3" w14:paraId="5C46C6D2" w14:textId="77777777" w:rsidTr="006D0B7A">
        <w:tc>
          <w:tcPr>
            <w:tcW w:w="13676" w:type="dxa"/>
            <w:gridSpan w:val="6"/>
          </w:tcPr>
          <w:p w14:paraId="6BF620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sản phẩm tồn kho</w:t>
            </w:r>
          </w:p>
        </w:tc>
      </w:tr>
      <w:tr w:rsidR="00464553" w:rsidRPr="006A02C3" w14:paraId="390463A4" w14:textId="77777777" w:rsidTr="006D0B7A">
        <w:tc>
          <w:tcPr>
            <w:tcW w:w="13676" w:type="dxa"/>
            <w:gridSpan w:val="6"/>
          </w:tcPr>
          <w:p w14:paraId="22463C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7B818A62" w14:textId="77777777" w:rsidR="00464553" w:rsidRPr="006A02C3" w:rsidRDefault="00464553" w:rsidP="00C87C71">
            <w:pPr>
              <w:pStyle w:val="GDP1"/>
            </w:pPr>
            <w:r w:rsidRPr="006A02C3">
              <w:t>Load thông tin tồn kho theo biến thể (SKUs)</w:t>
            </w:r>
          </w:p>
          <w:p w14:paraId="33A6C178" w14:textId="77777777" w:rsidR="00464553" w:rsidRPr="006A02C3" w:rsidRDefault="00464553" w:rsidP="00C87C71">
            <w:pPr>
              <w:pStyle w:val="GDP1"/>
            </w:pPr>
            <w:r w:rsidRPr="006A02C3">
              <w:t>Load dữ liệu từ bảng</w:t>
            </w:r>
            <w:r w:rsidRPr="006A02C3">
              <w:rPr>
                <w:b/>
                <w:lang w:val="vi-VN"/>
              </w:rPr>
              <w:t xml:space="preserve"> </w:t>
            </w:r>
            <w:r w:rsidRPr="006A02C3">
              <w:rPr>
                <w:b/>
              </w:rPr>
              <w:t>INVENTORY</w:t>
            </w:r>
          </w:p>
          <w:p w14:paraId="1F58F9C7" w14:textId="77777777" w:rsidR="00464553" w:rsidRPr="006A02C3" w:rsidRDefault="00464553" w:rsidP="00C87C71">
            <w:pPr>
              <w:pStyle w:val="GDP1"/>
            </w:pPr>
            <w:r w:rsidRPr="006A02C3">
              <w:t>Nếu xem tồn kho theo lotdate sẽ load dữ liệu từ bảng INVENTORY_LOT</w:t>
            </w:r>
          </w:p>
          <w:p w14:paraId="33731153" w14:textId="77777777" w:rsidR="00464553" w:rsidRPr="006A02C3" w:rsidRDefault="00464553" w:rsidP="00C87C71">
            <w:pPr>
              <w:pStyle w:val="GDP1"/>
            </w:pPr>
            <w:r w:rsidRPr="006A02C3">
              <w:t>Sort theo VISUAL_INDEX của Sản phẩm ASC, Mã sản phẩm ASC</w:t>
            </w:r>
          </w:p>
          <w:p w14:paraId="606C624F" w14:textId="77777777" w:rsidR="00464553" w:rsidRPr="006A02C3" w:rsidRDefault="00464553" w:rsidP="00C87C71">
            <w:pPr>
              <w:pStyle w:val="GDP1"/>
            </w:pPr>
            <w:r w:rsidRPr="006A02C3">
              <w:t>Không phân trang</w:t>
            </w:r>
          </w:p>
        </w:tc>
      </w:tr>
      <w:tr w:rsidR="00464553" w:rsidRPr="006A02C3" w14:paraId="72CE29F7" w14:textId="77777777" w:rsidTr="006D0B7A">
        <w:tc>
          <w:tcPr>
            <w:tcW w:w="828" w:type="dxa"/>
          </w:tcPr>
          <w:p w14:paraId="786F567A"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62558699"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Mã SKUs</w:t>
            </w:r>
          </w:p>
        </w:tc>
        <w:tc>
          <w:tcPr>
            <w:tcW w:w="1800" w:type="dxa"/>
          </w:tcPr>
          <w:p w14:paraId="061974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98C83F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EAFDC6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BA7E376" w14:textId="77777777" w:rsidR="00464553" w:rsidRPr="006A02C3" w:rsidRDefault="00464553" w:rsidP="00C87C71">
            <w:pPr>
              <w:pStyle w:val="GDP1"/>
            </w:pPr>
            <w:r w:rsidRPr="006A02C3">
              <w:t xml:space="preserve">Lấy từ bảng PRODUCT.CODE where </w:t>
            </w:r>
            <w:r w:rsidRPr="006A02C3">
              <w:lastRenderedPageBreak/>
              <w:t>PRODUCT.ID = INVENTORY.PRODUCT_ID</w:t>
            </w:r>
          </w:p>
        </w:tc>
      </w:tr>
      <w:tr w:rsidR="00464553" w:rsidRPr="006A02C3" w14:paraId="3E8967D6" w14:textId="77777777" w:rsidTr="006D0B7A">
        <w:tc>
          <w:tcPr>
            <w:tcW w:w="828" w:type="dxa"/>
          </w:tcPr>
          <w:p w14:paraId="6A2CCB8F"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538A1D44"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Tên SKUs</w:t>
            </w:r>
          </w:p>
        </w:tc>
        <w:tc>
          <w:tcPr>
            <w:tcW w:w="1800" w:type="dxa"/>
          </w:tcPr>
          <w:p w14:paraId="74919E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1711A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B192A7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F7E622E" w14:textId="77777777" w:rsidR="00464553" w:rsidRPr="006A02C3" w:rsidRDefault="00464553" w:rsidP="00C87C71">
            <w:pPr>
              <w:pStyle w:val="GDP1"/>
            </w:pPr>
            <w:r w:rsidRPr="006A02C3">
              <w:t>Lấy từ bảng PRODUCT.NAME where PRODUCT.ID = INVENTORY.PRODUCT_ID</w:t>
            </w:r>
          </w:p>
        </w:tc>
      </w:tr>
      <w:tr w:rsidR="00464553" w:rsidRPr="006A02C3" w14:paraId="6B2E8BDB" w14:textId="77777777" w:rsidTr="006D0B7A">
        <w:tc>
          <w:tcPr>
            <w:tcW w:w="828" w:type="dxa"/>
          </w:tcPr>
          <w:p w14:paraId="38615083"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085A8E48"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LOT</w:t>
            </w:r>
          </w:p>
        </w:tc>
        <w:tc>
          <w:tcPr>
            <w:tcW w:w="1800" w:type="dxa"/>
          </w:tcPr>
          <w:p w14:paraId="151107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961F4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DDDCC74" w14:textId="77777777" w:rsidR="00464553" w:rsidRPr="006A02C3" w:rsidRDefault="00464553" w:rsidP="00512E56">
            <w:pPr>
              <w:pStyle w:val="TableData12"/>
              <w:spacing w:line="360" w:lineRule="auto"/>
              <w:rPr>
                <w:rFonts w:ascii="Times New Roman" w:hAnsi="Times New Roman"/>
                <w:b/>
                <w:sz w:val="24"/>
                <w:szCs w:val="24"/>
              </w:rPr>
            </w:pPr>
          </w:p>
        </w:tc>
        <w:tc>
          <w:tcPr>
            <w:tcW w:w="5850" w:type="dxa"/>
          </w:tcPr>
          <w:p w14:paraId="50F95D86" w14:textId="77777777" w:rsidR="00464553" w:rsidRPr="006A02C3" w:rsidRDefault="00464553" w:rsidP="00C87C71">
            <w:pPr>
              <w:pStyle w:val="GDP1"/>
            </w:pPr>
            <w:r w:rsidRPr="006A02C3">
              <w:t>Chỉ xuất hiện nếu có tick chọn Xem tồn kho theo lotdate</w:t>
            </w:r>
          </w:p>
          <w:p w14:paraId="0985C04A" w14:textId="77777777" w:rsidR="00464553" w:rsidRPr="006A02C3" w:rsidRDefault="00464553" w:rsidP="00C87C71">
            <w:pPr>
              <w:pStyle w:val="GDP1"/>
            </w:pPr>
            <w:r w:rsidRPr="006A02C3">
              <w:t>Lấy từ bảng INVENTORY_LOT.PRODUCT_LOT_ID. Join qua PRODUCT_LOT lấy LOT</w:t>
            </w:r>
          </w:p>
        </w:tc>
      </w:tr>
      <w:tr w:rsidR="00464553" w:rsidRPr="006A02C3" w14:paraId="7FB8DA02" w14:textId="77777777" w:rsidTr="006D0B7A">
        <w:tc>
          <w:tcPr>
            <w:tcW w:w="828" w:type="dxa"/>
          </w:tcPr>
          <w:p w14:paraId="73B83A81"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7DA96111"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Ngày hết hạn</w:t>
            </w:r>
          </w:p>
        </w:tc>
        <w:tc>
          <w:tcPr>
            <w:tcW w:w="1800" w:type="dxa"/>
          </w:tcPr>
          <w:p w14:paraId="65FDD34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59ECE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874C079" w14:textId="77777777" w:rsidR="00464553" w:rsidRPr="006A02C3" w:rsidRDefault="00464553" w:rsidP="00512E56">
            <w:pPr>
              <w:pStyle w:val="TableData12"/>
              <w:spacing w:line="360" w:lineRule="auto"/>
              <w:rPr>
                <w:rFonts w:ascii="Times New Roman" w:hAnsi="Times New Roman"/>
                <w:b/>
                <w:sz w:val="24"/>
                <w:szCs w:val="24"/>
              </w:rPr>
            </w:pPr>
          </w:p>
        </w:tc>
        <w:tc>
          <w:tcPr>
            <w:tcW w:w="5850" w:type="dxa"/>
          </w:tcPr>
          <w:p w14:paraId="4208B727" w14:textId="77777777" w:rsidR="00464553" w:rsidRPr="006A02C3" w:rsidRDefault="00464553" w:rsidP="00C87C71">
            <w:pPr>
              <w:pStyle w:val="GDP1"/>
            </w:pPr>
            <w:r w:rsidRPr="006A02C3">
              <w:t>Chỉ xuất hiện nếu có tick chọn Xem tồn kho theo lotdate</w:t>
            </w:r>
          </w:p>
          <w:p w14:paraId="63671ACC" w14:textId="77777777" w:rsidR="00464553" w:rsidRPr="006A02C3" w:rsidRDefault="00464553" w:rsidP="00C87C71">
            <w:pPr>
              <w:pStyle w:val="GDP1"/>
            </w:pPr>
            <w:r w:rsidRPr="006A02C3">
              <w:t>Format: dd/mm/yyyy</w:t>
            </w:r>
          </w:p>
          <w:p w14:paraId="057BF6D4" w14:textId="77777777" w:rsidR="00464553" w:rsidRPr="006A02C3" w:rsidRDefault="00464553" w:rsidP="00C87C71">
            <w:pPr>
              <w:pStyle w:val="GDP1"/>
            </w:pPr>
            <w:r w:rsidRPr="006A02C3">
              <w:t>Lấy từ bảng INVENTORY_LOT.PRODUCT_LOT_ID. Join qua PRODUCT_LOT lấy EXPIRE_DATE</w:t>
            </w:r>
          </w:p>
        </w:tc>
      </w:tr>
      <w:tr w:rsidR="00464553" w:rsidRPr="009F3346" w14:paraId="62328167" w14:textId="77777777" w:rsidTr="006D0B7A">
        <w:tc>
          <w:tcPr>
            <w:tcW w:w="828" w:type="dxa"/>
          </w:tcPr>
          <w:p w14:paraId="71908B5D"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513F6CBD"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Tồn kho thực tế</w:t>
            </w:r>
          </w:p>
        </w:tc>
        <w:tc>
          <w:tcPr>
            <w:tcW w:w="1800" w:type="dxa"/>
          </w:tcPr>
          <w:p w14:paraId="093B75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918F1A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CFC125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D58C962" w14:textId="77777777" w:rsidR="00464553" w:rsidRPr="006A02C3" w:rsidRDefault="00464553" w:rsidP="00C87C71">
            <w:pPr>
              <w:pStyle w:val="GDP1"/>
              <w:rPr>
                <w:lang w:val="vi-VN"/>
              </w:rPr>
            </w:pPr>
            <w:r w:rsidRPr="00BD3193">
              <w:rPr>
                <w:lang w:val="pt-BR"/>
              </w:rPr>
              <w:t>Lấy từ bảng INVENTORY.QUANTITY</w:t>
            </w:r>
          </w:p>
        </w:tc>
      </w:tr>
      <w:tr w:rsidR="00464553" w:rsidRPr="006A02C3" w14:paraId="4EE3330E" w14:textId="77777777" w:rsidTr="006D0B7A">
        <w:tc>
          <w:tcPr>
            <w:tcW w:w="828" w:type="dxa"/>
          </w:tcPr>
          <w:p w14:paraId="469B2D3A" w14:textId="77777777" w:rsidR="00464553" w:rsidRPr="00BD3193" w:rsidRDefault="00464553">
            <w:pPr>
              <w:pStyle w:val="TableData12"/>
              <w:numPr>
                <w:ilvl w:val="0"/>
                <w:numId w:val="61"/>
              </w:numPr>
              <w:spacing w:line="360" w:lineRule="auto"/>
              <w:rPr>
                <w:rFonts w:ascii="Times New Roman" w:hAnsi="Times New Roman"/>
                <w:sz w:val="24"/>
                <w:szCs w:val="24"/>
                <w:lang w:val="pt-BR"/>
              </w:rPr>
            </w:pPr>
          </w:p>
        </w:tc>
        <w:tc>
          <w:tcPr>
            <w:tcW w:w="2070" w:type="dxa"/>
          </w:tcPr>
          <w:p w14:paraId="4A22D79F"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Tồn kho khả dụng</w:t>
            </w:r>
          </w:p>
        </w:tc>
        <w:tc>
          <w:tcPr>
            <w:tcW w:w="1800" w:type="dxa"/>
          </w:tcPr>
          <w:p w14:paraId="35B6C88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037AD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31155E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B192668" w14:textId="77777777" w:rsidR="00464553" w:rsidRPr="006A02C3" w:rsidRDefault="00464553" w:rsidP="00C87C71">
            <w:pPr>
              <w:pStyle w:val="GDP1"/>
              <w:rPr>
                <w:lang w:val="vi-VN"/>
              </w:rPr>
            </w:pPr>
            <w:r w:rsidRPr="006A02C3">
              <w:t>Lấy từ bảng INVENTORY.AVAILABLE_QUANTITY</w:t>
            </w:r>
          </w:p>
        </w:tc>
      </w:tr>
      <w:tr w:rsidR="00464553" w:rsidRPr="006A02C3" w14:paraId="090F1C01" w14:textId="77777777" w:rsidTr="006D0B7A">
        <w:tc>
          <w:tcPr>
            <w:tcW w:w="828" w:type="dxa"/>
          </w:tcPr>
          <w:p w14:paraId="7D2A80AA"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6296FF21" w14:textId="77777777" w:rsidR="00464553" w:rsidRPr="006A02C3" w:rsidRDefault="00464553" w:rsidP="00512E56">
            <w:pPr>
              <w:pStyle w:val="TableData12"/>
              <w:spacing w:line="360" w:lineRule="auto"/>
              <w:rPr>
                <w:rFonts w:ascii="Times New Roman" w:hAnsi="Times New Roman"/>
                <w:sz w:val="24"/>
                <w:szCs w:val="24"/>
                <w:lang w:val="vi-VN"/>
              </w:rPr>
            </w:pPr>
            <w:r w:rsidRPr="006A02C3">
              <w:rPr>
                <w:rFonts w:ascii="Times New Roman" w:hAnsi="Times New Roman"/>
                <w:sz w:val="24"/>
                <w:szCs w:val="24"/>
              </w:rPr>
              <w:t>Đơn giá</w:t>
            </w:r>
          </w:p>
        </w:tc>
        <w:tc>
          <w:tcPr>
            <w:tcW w:w="1800" w:type="dxa"/>
          </w:tcPr>
          <w:p w14:paraId="55C67B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A6DF7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7BBEB6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F4266FE" w14:textId="77777777" w:rsidR="00464553" w:rsidRPr="006A02C3" w:rsidRDefault="00464553" w:rsidP="00C87C71">
            <w:pPr>
              <w:pStyle w:val="GDP1"/>
              <w:rPr>
                <w:lang w:val="vi-VN"/>
              </w:rPr>
            </w:pPr>
            <w:r w:rsidRPr="006A02C3">
              <w:t>Đơn giá theo bảng giá bán mặc định của sản phẩm</w:t>
            </w:r>
          </w:p>
          <w:p w14:paraId="61760E4A" w14:textId="77777777" w:rsidR="00464553" w:rsidRPr="006A02C3" w:rsidRDefault="00464553" w:rsidP="00C87C71">
            <w:pPr>
              <w:pStyle w:val="GDP1"/>
              <w:rPr>
                <w:lang w:val="vi-VN"/>
              </w:rPr>
            </w:pPr>
            <w:r w:rsidRPr="006A02C3">
              <w:lastRenderedPageBreak/>
              <w:t>Lấy từ bảng PRICE_ENTRY.PRICE where PRICE_ENTRY.PRICE_LIST_ID = PRICE_LIST.ID and PRICE_LIST.IS_DEFAULT = 1 and TYPE = ‘SELL’</w:t>
            </w:r>
          </w:p>
        </w:tc>
      </w:tr>
      <w:tr w:rsidR="00464553" w:rsidRPr="006A02C3" w14:paraId="3C96840C" w14:textId="77777777" w:rsidTr="006D0B7A">
        <w:tc>
          <w:tcPr>
            <w:tcW w:w="828" w:type="dxa"/>
          </w:tcPr>
          <w:p w14:paraId="23B21427"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01BBE21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1FDCDE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75C278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5655AB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C55A48D" w14:textId="77777777" w:rsidR="00464553" w:rsidRPr="006A02C3" w:rsidRDefault="00464553" w:rsidP="00C87C71">
            <w:pPr>
              <w:pStyle w:val="GDP1"/>
            </w:pPr>
            <w:r w:rsidRPr="006A02C3">
              <w:t>Bằng Tồn kho thực tế * Đơn giá</w:t>
            </w:r>
          </w:p>
        </w:tc>
      </w:tr>
      <w:tr w:rsidR="00464553" w:rsidRPr="006A02C3" w14:paraId="4A2AE282" w14:textId="77777777" w:rsidTr="006D0B7A">
        <w:tc>
          <w:tcPr>
            <w:tcW w:w="13676" w:type="dxa"/>
            <w:gridSpan w:val="6"/>
          </w:tcPr>
          <w:p w14:paraId="75549D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0936C5EA" w14:textId="77777777" w:rsidTr="006D0B7A">
        <w:tc>
          <w:tcPr>
            <w:tcW w:w="828" w:type="dxa"/>
          </w:tcPr>
          <w:p w14:paraId="6A407941" w14:textId="77777777" w:rsidR="00464553" w:rsidRPr="006A02C3" w:rsidRDefault="00464553">
            <w:pPr>
              <w:pStyle w:val="TableData12"/>
              <w:numPr>
                <w:ilvl w:val="0"/>
                <w:numId w:val="61"/>
              </w:numPr>
              <w:spacing w:line="360" w:lineRule="auto"/>
              <w:rPr>
                <w:rFonts w:ascii="Times New Roman" w:hAnsi="Times New Roman"/>
                <w:sz w:val="24"/>
                <w:szCs w:val="24"/>
              </w:rPr>
            </w:pPr>
          </w:p>
        </w:tc>
        <w:tc>
          <w:tcPr>
            <w:tcW w:w="2070" w:type="dxa"/>
          </w:tcPr>
          <w:p w14:paraId="46789F4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1C828F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7C24A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3B13C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174CF05" w14:textId="77777777" w:rsidR="00464553" w:rsidRPr="006A02C3" w:rsidRDefault="00464553" w:rsidP="00C87C71">
            <w:pPr>
              <w:pStyle w:val="GDP1"/>
            </w:pPr>
          </w:p>
        </w:tc>
      </w:tr>
    </w:tbl>
    <w:p w14:paraId="15536658" w14:textId="77777777" w:rsidR="00464553" w:rsidRPr="006A02C3" w:rsidRDefault="00464553" w:rsidP="00512E56">
      <w:pPr>
        <w:spacing w:line="360" w:lineRule="auto"/>
        <w:rPr>
          <w:lang w:eastAsia="ar-SA"/>
        </w:rPr>
      </w:pPr>
    </w:p>
    <w:p w14:paraId="3B8A0A9F" w14:textId="77777777" w:rsidR="00464553" w:rsidRPr="006A02C3" w:rsidRDefault="00464553" w:rsidP="00512E56">
      <w:pPr>
        <w:pStyle w:val="Heading4"/>
        <w:spacing w:line="360" w:lineRule="auto"/>
      </w:pPr>
      <w:r w:rsidRPr="006A02C3">
        <w:lastRenderedPageBreak/>
        <w:t>Luồng nghiệp vụ</w:t>
      </w:r>
    </w:p>
    <w:p w14:paraId="39C648A2" w14:textId="77777777" w:rsidR="00464553" w:rsidRPr="006A02C3" w:rsidRDefault="00464553" w:rsidP="00512E56">
      <w:pPr>
        <w:spacing w:line="360" w:lineRule="auto"/>
        <w:jc w:val="center"/>
      </w:pPr>
      <w:r w:rsidRPr="006A02C3">
        <w:rPr>
          <w:noProof/>
        </w:rPr>
        <w:drawing>
          <wp:inline distT="0" distB="0" distL="0" distR="0" wp14:anchorId="6CA92AB4" wp14:editId="30D835C0">
            <wp:extent cx="5311775" cy="2759075"/>
            <wp:effectExtent l="0" t="0" r="0" b="0"/>
            <wp:docPr id="89226399" name="Picture 8922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1775" cy="2759075"/>
                    </a:xfrm>
                    <a:prstGeom prst="rect">
                      <a:avLst/>
                    </a:prstGeom>
                    <a:noFill/>
                    <a:ln>
                      <a:noFill/>
                    </a:ln>
                  </pic:spPr>
                </pic:pic>
              </a:graphicData>
            </a:graphic>
          </wp:inline>
        </w:drawing>
      </w:r>
    </w:p>
    <w:p w14:paraId="06DD44A6" w14:textId="77777777" w:rsidR="00464553" w:rsidRPr="006A02C3" w:rsidRDefault="00464553" w:rsidP="00512E56">
      <w:pPr>
        <w:pStyle w:val="Heading5"/>
        <w:spacing w:line="360" w:lineRule="auto"/>
      </w:pPr>
      <w:r w:rsidRPr="006A02C3">
        <w:t>Xem danh sách &amp; tìm kiếm tồn kho</w:t>
      </w:r>
    </w:p>
    <w:p w14:paraId="719F46F4" w14:textId="77777777" w:rsidR="00464553" w:rsidRPr="006A02C3" w:rsidRDefault="00464553">
      <w:pPr>
        <w:pStyle w:val="PAL0"/>
        <w:numPr>
          <w:ilvl w:val="0"/>
          <w:numId w:val="118"/>
        </w:numPr>
        <w:spacing w:line="360" w:lineRule="auto"/>
        <w:ind w:left="567"/>
      </w:pPr>
      <w:r w:rsidRPr="006A02C3">
        <w:t>Chuẩn bị dữ liệu (Khi người dùng click vào menu Kho &gt;&gt; Xem tồn kho)</w:t>
      </w:r>
    </w:p>
    <w:p w14:paraId="5B35C4D3" w14:textId="77777777" w:rsidR="003322C4" w:rsidRPr="006A02C3" w:rsidRDefault="00464553" w:rsidP="00512E56">
      <w:pPr>
        <w:pStyle w:val="PAL1"/>
        <w:spacing w:line="360" w:lineRule="auto"/>
      </w:pPr>
      <w:r w:rsidRPr="006A02C3">
        <w:t>Dữ liệu: theo bảng [Mô tả chi tiết các thành phần]</w:t>
      </w:r>
    </w:p>
    <w:p w14:paraId="5D14042E" w14:textId="6452E55B" w:rsidR="00464553" w:rsidRPr="006A02C3" w:rsidRDefault="00464553" w:rsidP="00512E56">
      <w:pPr>
        <w:pStyle w:val="PAL1"/>
        <w:spacing w:line="360" w:lineRule="auto"/>
      </w:pPr>
      <w:r w:rsidRPr="006A02C3">
        <w:t>Tìm kiếm (Khi người dùng nhập điều kiện tìm kiếm và click nút Tìm kiếm)</w:t>
      </w:r>
    </w:p>
    <w:p w14:paraId="63F15025" w14:textId="1BDF2F24" w:rsidR="00464553" w:rsidRPr="006A02C3" w:rsidRDefault="00464553" w:rsidP="00512E56">
      <w:pPr>
        <w:pStyle w:val="PAL1"/>
        <w:spacing w:line="360" w:lineRule="auto"/>
      </w:pPr>
      <w:r w:rsidRPr="006A02C3">
        <w:t>Thực hiện tìm kiếm dữ liệu và trả kết quả trên grid Danh sácht= theo bảng INVENTORY và INVENTORY_LOT (nếu tick chọn xem theo lotdate.</w:t>
      </w:r>
    </w:p>
    <w:p w14:paraId="3B9C89D0" w14:textId="77777777" w:rsidR="00464553" w:rsidRPr="006A02C3" w:rsidRDefault="00464553">
      <w:pPr>
        <w:pStyle w:val="PAL1"/>
        <w:numPr>
          <w:ilvl w:val="2"/>
          <w:numId w:val="111"/>
        </w:numPr>
        <w:spacing w:line="360" w:lineRule="auto"/>
        <w:ind w:left="1701" w:hanging="283"/>
      </w:pPr>
      <w:r w:rsidRPr="006A02C3">
        <w:t>Đơn vị: So sánh giá trị lựa chọn với INVENTORY. DIST_UNIT_ID</w:t>
      </w:r>
    </w:p>
    <w:p w14:paraId="7F5FB964" w14:textId="77777777" w:rsidR="00464553" w:rsidRPr="006A02C3" w:rsidRDefault="00464553">
      <w:pPr>
        <w:pStyle w:val="PAL1"/>
        <w:numPr>
          <w:ilvl w:val="2"/>
          <w:numId w:val="111"/>
        </w:numPr>
        <w:spacing w:line="360" w:lineRule="auto"/>
        <w:ind w:left="1701" w:hanging="283"/>
      </w:pPr>
      <w:r w:rsidRPr="006A02C3">
        <w:t xml:space="preserve">Cụm kho: So sánh giá trị lựa chọn với WAREHOUSE_GROUP. SEARCH_TEXT on </w:t>
      </w:r>
    </w:p>
    <w:p w14:paraId="16582073" w14:textId="77777777" w:rsidR="00464553" w:rsidRPr="006A02C3" w:rsidRDefault="00464553">
      <w:pPr>
        <w:pStyle w:val="PAL1"/>
        <w:numPr>
          <w:ilvl w:val="2"/>
          <w:numId w:val="111"/>
        </w:numPr>
        <w:spacing w:line="360" w:lineRule="auto"/>
        <w:ind w:left="1701" w:hanging="283"/>
      </w:pPr>
      <w:r w:rsidRPr="006A02C3">
        <w:t>Kho: So sánh giá trị lựa chọn với</w:t>
      </w:r>
    </w:p>
    <w:p w14:paraId="4DE19DA4" w14:textId="77777777" w:rsidR="00464553" w:rsidRPr="006A02C3" w:rsidRDefault="00464553">
      <w:pPr>
        <w:pStyle w:val="PAL1"/>
        <w:numPr>
          <w:ilvl w:val="2"/>
          <w:numId w:val="111"/>
        </w:numPr>
        <w:spacing w:line="360" w:lineRule="auto"/>
        <w:ind w:left="1701" w:hanging="283"/>
      </w:pPr>
      <w:r w:rsidRPr="006A02C3">
        <w:lastRenderedPageBreak/>
        <w:t>Cách xem: Hiển thị bảng thông tin tương ứng với cách xem đã chọn:</w:t>
      </w:r>
    </w:p>
    <w:p w14:paraId="63696974" w14:textId="77777777" w:rsidR="00464553" w:rsidRPr="006A02C3" w:rsidRDefault="00464553">
      <w:pPr>
        <w:pStyle w:val="PAL1"/>
        <w:numPr>
          <w:ilvl w:val="0"/>
          <w:numId w:val="119"/>
        </w:numPr>
        <w:spacing w:line="360" w:lineRule="auto"/>
        <w:ind w:left="2268"/>
      </w:pPr>
      <w:r w:rsidRPr="006A02C3">
        <w:t>Xem theo đơn vị: hiển thị tồn kho đơn vị đó</w:t>
      </w:r>
    </w:p>
    <w:p w14:paraId="5DFF6EEA" w14:textId="77777777" w:rsidR="00464553" w:rsidRPr="006A02C3" w:rsidRDefault="00464553">
      <w:pPr>
        <w:pStyle w:val="PAL1"/>
        <w:numPr>
          <w:ilvl w:val="0"/>
          <w:numId w:val="119"/>
        </w:numPr>
        <w:spacing w:line="360" w:lineRule="auto"/>
        <w:ind w:left="2268"/>
      </w:pPr>
      <w:r w:rsidRPr="006A02C3">
        <w:t>Xem theo cụm kho; Hiển thị tồn kho theo cụm kho (thêm cột Cụm kho)</w:t>
      </w:r>
    </w:p>
    <w:p w14:paraId="2B4EF6CD" w14:textId="77777777" w:rsidR="00464553" w:rsidRPr="006A02C3" w:rsidRDefault="00464553">
      <w:pPr>
        <w:pStyle w:val="PAL1"/>
        <w:numPr>
          <w:ilvl w:val="0"/>
          <w:numId w:val="119"/>
        </w:numPr>
        <w:spacing w:line="360" w:lineRule="auto"/>
        <w:ind w:left="2268"/>
      </w:pPr>
      <w:r w:rsidRPr="006A02C3">
        <w:t>Xem theo kho: hiển thị tồn kho theo kho (thêm cột kho)</w:t>
      </w:r>
    </w:p>
    <w:p w14:paraId="0F5EF09D" w14:textId="77777777" w:rsidR="00464553" w:rsidRPr="006A02C3" w:rsidRDefault="00464553">
      <w:pPr>
        <w:pStyle w:val="PAL1"/>
        <w:numPr>
          <w:ilvl w:val="0"/>
          <w:numId w:val="119"/>
        </w:numPr>
        <w:spacing w:line="360" w:lineRule="auto"/>
        <w:ind w:left="2268"/>
      </w:pPr>
      <w:r w:rsidRPr="006A02C3">
        <w:t>Xem theo biến thể: Xem tồn kho theo từng SKU (thêm cột SKU)</w:t>
      </w:r>
    </w:p>
    <w:p w14:paraId="48417E38" w14:textId="77777777" w:rsidR="00464553" w:rsidRPr="006A02C3" w:rsidRDefault="00464553">
      <w:pPr>
        <w:pStyle w:val="PAL1"/>
        <w:numPr>
          <w:ilvl w:val="2"/>
          <w:numId w:val="111"/>
        </w:numPr>
        <w:spacing w:line="360" w:lineRule="auto"/>
        <w:ind w:left="1701" w:hanging="283"/>
      </w:pPr>
      <w:r w:rsidRPr="006A02C3">
        <w:t>Danh mục: So sánh giá trị lựa chọn với INVENTORY. PRODUCT_ID join PRODUCT_CATEGORY_ENTRY. CATEGORY_ID</w:t>
      </w:r>
    </w:p>
    <w:p w14:paraId="1393F341" w14:textId="77777777" w:rsidR="00464553" w:rsidRPr="006A02C3" w:rsidRDefault="00464553">
      <w:pPr>
        <w:pStyle w:val="PAL1"/>
        <w:numPr>
          <w:ilvl w:val="2"/>
          <w:numId w:val="111"/>
        </w:numPr>
        <w:spacing w:line="360" w:lineRule="auto"/>
        <w:ind w:left="1701" w:hanging="283"/>
      </w:pPr>
      <w:r w:rsidRPr="006A02C3">
        <w:t>Sản phẩm: So sánh giá trị nhập vào với INVENTORY. PRODUCT_ID join PRODUCT.ID</w:t>
      </w:r>
    </w:p>
    <w:p w14:paraId="2DE7ADFA" w14:textId="77777777" w:rsidR="00464553" w:rsidRPr="006A02C3" w:rsidRDefault="00464553">
      <w:pPr>
        <w:pStyle w:val="PAL1"/>
        <w:numPr>
          <w:ilvl w:val="2"/>
          <w:numId w:val="111"/>
        </w:numPr>
        <w:spacing w:line="360" w:lineRule="auto"/>
        <w:ind w:left="1701" w:hanging="283"/>
      </w:pPr>
      <w:r w:rsidRPr="006A02C3">
        <w:t>Xem tồn theo lotdate: Thêm cột LOT và ngày hết hạn</w:t>
      </w:r>
    </w:p>
    <w:p w14:paraId="2C0A0D7D" w14:textId="77777777" w:rsidR="00464553" w:rsidRPr="006A02C3" w:rsidRDefault="00464553">
      <w:pPr>
        <w:pStyle w:val="PAL1"/>
        <w:numPr>
          <w:ilvl w:val="2"/>
          <w:numId w:val="111"/>
        </w:numPr>
        <w:spacing w:line="360" w:lineRule="auto"/>
        <w:ind w:left="1701" w:hanging="283"/>
      </w:pPr>
      <w:r w:rsidRPr="006A02C3">
        <w:t>Số lot: So sánh giá trị nhập vào với INVENTORY_LOT. PRODUCT_LOT_ID</w:t>
      </w:r>
    </w:p>
    <w:p w14:paraId="18B43AB2" w14:textId="77777777" w:rsidR="00464553" w:rsidRPr="006A02C3" w:rsidRDefault="00464553">
      <w:pPr>
        <w:pStyle w:val="PAL1"/>
        <w:numPr>
          <w:ilvl w:val="2"/>
          <w:numId w:val="111"/>
        </w:numPr>
        <w:spacing w:line="360" w:lineRule="auto"/>
        <w:ind w:left="1701" w:hanging="283"/>
      </w:pPr>
      <w:r w:rsidRPr="006A02C3">
        <w:t>Ngày hết hạn: So sánh giá trị lựa chọn với INVENTORY_LOT. PRODUCT_LOT_ID join PRODUCT_LOT . EXPIRE_DATE</w:t>
      </w:r>
    </w:p>
    <w:p w14:paraId="553C80AD" w14:textId="77777777" w:rsidR="00464553" w:rsidRPr="006A02C3" w:rsidRDefault="00464553">
      <w:pPr>
        <w:pStyle w:val="PAL1"/>
        <w:numPr>
          <w:ilvl w:val="2"/>
          <w:numId w:val="111"/>
        </w:numPr>
        <w:spacing w:line="360" w:lineRule="auto"/>
        <w:ind w:left="1701" w:hanging="283"/>
      </w:pPr>
      <w:r w:rsidRPr="006A02C3">
        <w:t>Loại sản phẩm: So sánh giá trị lựa chọn với INVENTORY. PRODUCT_ID join PRODUCT. TYPE</w:t>
      </w:r>
    </w:p>
    <w:p w14:paraId="0D2147AA" w14:textId="77777777" w:rsidR="00464553" w:rsidRPr="006A02C3" w:rsidRDefault="00464553">
      <w:pPr>
        <w:pStyle w:val="PAL1"/>
        <w:numPr>
          <w:ilvl w:val="2"/>
          <w:numId w:val="111"/>
        </w:numPr>
        <w:spacing w:line="360" w:lineRule="auto"/>
        <w:ind w:left="1701" w:hanging="283"/>
      </w:pPr>
      <w:r w:rsidRPr="006A02C3">
        <w:t>Đơn vị tính: So sánh giá trị lựa chọn với INVENTORY. PRODUCT_ID join PRODUCT_UOM.ID</w:t>
      </w:r>
    </w:p>
    <w:p w14:paraId="50C6FDED" w14:textId="72F9DA00" w:rsidR="00464553" w:rsidRPr="006A02C3" w:rsidRDefault="00464553" w:rsidP="00512E56">
      <w:pPr>
        <w:pStyle w:val="PAL0"/>
        <w:spacing w:line="360" w:lineRule="auto"/>
        <w:ind w:left="567"/>
      </w:pPr>
      <w:r w:rsidRPr="006A02C3">
        <w:t>Xuất file (Khi người dùng click nút Xuất file)</w:t>
      </w:r>
    </w:p>
    <w:p w14:paraId="7D085DA3" w14:textId="77777777" w:rsidR="00464553" w:rsidRPr="006A02C3" w:rsidRDefault="00464553" w:rsidP="00512E56">
      <w:pPr>
        <w:pStyle w:val="PAL1"/>
        <w:spacing w:line="360" w:lineRule="auto"/>
      </w:pPr>
      <w:r w:rsidRPr="006A02C3">
        <w:t>Xuất dữ liệu theo điều kiện tìm kiếm ra file excel</w:t>
      </w:r>
    </w:p>
    <w:p w14:paraId="44FD2FAC" w14:textId="77777777" w:rsidR="00464553" w:rsidRPr="006A02C3" w:rsidRDefault="00464553" w:rsidP="00512E56">
      <w:pPr>
        <w:pStyle w:val="PAL1"/>
        <w:spacing w:line="360" w:lineRule="auto"/>
      </w:pPr>
      <w:r w:rsidRPr="006A02C3">
        <w:t xml:space="preserve">Mẫu file: </w:t>
      </w:r>
    </w:p>
    <w:p w14:paraId="401AC442" w14:textId="77777777" w:rsidR="00464553" w:rsidRPr="006A02C3" w:rsidRDefault="00464553" w:rsidP="00512E56">
      <w:pPr>
        <w:pStyle w:val="PAL1"/>
        <w:numPr>
          <w:ilvl w:val="0"/>
          <w:numId w:val="0"/>
        </w:numPr>
        <w:spacing w:line="360" w:lineRule="auto"/>
        <w:ind w:left="1440"/>
      </w:pPr>
      <w:r w:rsidRPr="006A02C3">
        <w:object w:dxaOrig="1596" w:dyaOrig="1033" w14:anchorId="4ACBFA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3" type="#_x0000_t75" style="width:81.75pt;height:51.75pt" o:ole="">
            <v:imagedata r:id="rId37" o:title=""/>
          </v:shape>
          <o:OLEObject Type="Embed" ProgID="Excel.Sheet.12" ShapeID="_x0000_i1783" DrawAspect="Icon" ObjectID="_1846238879" r:id="rId38"/>
        </w:object>
      </w:r>
    </w:p>
    <w:p w14:paraId="5DE7EB98" w14:textId="77777777" w:rsidR="00464553" w:rsidRPr="006A02C3" w:rsidRDefault="00464553" w:rsidP="00512E56">
      <w:pPr>
        <w:pStyle w:val="Heading5"/>
        <w:spacing w:line="360" w:lineRule="auto"/>
      </w:pPr>
      <w:r w:rsidRPr="006A02C3">
        <w:t>Xem chi tiết tồn kho</w:t>
      </w:r>
    </w:p>
    <w:p w14:paraId="25461B55" w14:textId="77777777" w:rsidR="00464553" w:rsidRPr="006A02C3" w:rsidRDefault="00464553">
      <w:pPr>
        <w:pStyle w:val="PAL0"/>
        <w:numPr>
          <w:ilvl w:val="0"/>
          <w:numId w:val="120"/>
        </w:numPr>
        <w:spacing w:line="360" w:lineRule="auto"/>
        <w:ind w:left="567"/>
      </w:pPr>
      <w:r w:rsidRPr="006A02C3">
        <w:lastRenderedPageBreak/>
        <w:t>Chuẩn bị dữ liệu (Khi người dùng click vào icon Xem chi tiết)</w:t>
      </w:r>
    </w:p>
    <w:p w14:paraId="0D93620D" w14:textId="77777777" w:rsidR="00464553" w:rsidRPr="006A02C3" w:rsidRDefault="00464553" w:rsidP="00512E56">
      <w:pPr>
        <w:pStyle w:val="PAL1"/>
        <w:spacing w:line="360" w:lineRule="auto"/>
      </w:pPr>
      <w:r w:rsidRPr="006A02C3">
        <w:t>Dữ liệu: theo bảng [Mô tả chi tiết các thành phần]</w:t>
      </w:r>
    </w:p>
    <w:p w14:paraId="6A253BDA" w14:textId="30C01EE8" w:rsidR="00464553" w:rsidRPr="006A02C3" w:rsidRDefault="00464553" w:rsidP="00512E56">
      <w:pPr>
        <w:pStyle w:val="Heading3"/>
        <w:spacing w:line="360" w:lineRule="auto"/>
      </w:pPr>
      <w:bookmarkStart w:id="30" w:name="_Toc235626124"/>
      <w:r w:rsidRPr="006A02C3">
        <w:t>Xem tồn kho POSM</w:t>
      </w:r>
      <w:bookmarkEnd w:id="30"/>
    </w:p>
    <w:p w14:paraId="3175FDB4" w14:textId="77777777" w:rsidR="00464553" w:rsidRPr="006A02C3" w:rsidRDefault="00464553" w:rsidP="00512E56">
      <w:pPr>
        <w:pStyle w:val="Heading4"/>
        <w:spacing w:line="360" w:lineRule="auto"/>
      </w:pPr>
      <w:r w:rsidRPr="006A02C3">
        <w:t>Thông tin chung chức năng</w:t>
      </w:r>
    </w:p>
    <w:p w14:paraId="16929E43" w14:textId="77777777" w:rsidR="00464553" w:rsidRPr="006A02C3" w:rsidRDefault="00464553" w:rsidP="00512E56">
      <w:pPr>
        <w:spacing w:line="360" w:lineRule="auto"/>
        <w:jc w:val="center"/>
      </w:pPr>
      <w:r w:rsidRPr="006A02C3">
        <w:rPr>
          <w:noProof/>
        </w:rPr>
        <w:drawing>
          <wp:inline distT="0" distB="0" distL="0" distR="0" wp14:anchorId="7192D20D" wp14:editId="28912B9E">
            <wp:extent cx="5219048" cy="2514286"/>
            <wp:effectExtent l="0" t="0" r="1270" b="635"/>
            <wp:docPr id="179264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47488" name=""/>
                    <pic:cNvPicPr/>
                  </pic:nvPicPr>
                  <pic:blipFill>
                    <a:blip r:embed="rId39"/>
                    <a:stretch>
                      <a:fillRect/>
                    </a:stretch>
                  </pic:blipFill>
                  <pic:spPr>
                    <a:xfrm>
                      <a:off x="0" y="0"/>
                      <a:ext cx="5219048" cy="2514286"/>
                    </a:xfrm>
                    <a:prstGeom prst="rect">
                      <a:avLst/>
                    </a:prstGeom>
                  </pic:spPr>
                </pic:pic>
              </a:graphicData>
            </a:graphic>
          </wp:inline>
        </w:drawing>
      </w:r>
    </w:p>
    <w:p w14:paraId="11CE28D7" w14:textId="77777777" w:rsidR="00464553" w:rsidRPr="006A02C3" w:rsidRDefault="00464553" w:rsidP="00512E56">
      <w:pPr>
        <w:pStyle w:val="Para1"/>
        <w:spacing w:line="360" w:lineRule="auto"/>
      </w:pPr>
      <w:r w:rsidRPr="006A02C3">
        <w:t>Tác nhân: người dùng Head Office được phân quyền sử dụng chức năng</w:t>
      </w:r>
    </w:p>
    <w:p w14:paraId="2D0171EF" w14:textId="77777777" w:rsidR="00464553" w:rsidRPr="006A02C3" w:rsidRDefault="00464553" w:rsidP="00512E56">
      <w:pPr>
        <w:pStyle w:val="Para1"/>
        <w:spacing w:line="360" w:lineRule="auto"/>
      </w:pPr>
      <w:r w:rsidRPr="006A02C3">
        <w:t>Ý nghĩa chức năng: cho phép xem tồn kho POSM/ biến thể theo tổng/ lotdate theo kho/ cụm kho/ đơn vị</w:t>
      </w:r>
    </w:p>
    <w:p w14:paraId="22918E15" w14:textId="420F6947" w:rsidR="003322C4" w:rsidRPr="006A02C3" w:rsidRDefault="003322C4" w:rsidP="00512E56">
      <w:pPr>
        <w:pStyle w:val="Para1"/>
        <w:spacing w:line="360" w:lineRule="auto"/>
      </w:pPr>
      <w:r w:rsidRPr="006A02C3">
        <w:t xml:space="preserve">Đường dẫn: Kho &gt;&gt; </w:t>
      </w:r>
      <w:r w:rsidR="002857D9" w:rsidRPr="006A02C3">
        <w:t>Xem tồn kho POSM</w:t>
      </w:r>
    </w:p>
    <w:p w14:paraId="2B7CAFA6" w14:textId="77777777" w:rsidR="00464553" w:rsidRPr="006A02C3" w:rsidRDefault="00464553" w:rsidP="00512E56">
      <w:pPr>
        <w:pStyle w:val="Heading4"/>
        <w:spacing w:line="360" w:lineRule="auto"/>
      </w:pPr>
      <w:r w:rsidRPr="006A02C3">
        <w:t>Màn hình</w:t>
      </w:r>
    </w:p>
    <w:p w14:paraId="696B3444" w14:textId="77777777" w:rsidR="00464553" w:rsidRPr="006A02C3" w:rsidRDefault="00464553" w:rsidP="00512E56">
      <w:pPr>
        <w:pStyle w:val="Heading5"/>
        <w:spacing w:line="360" w:lineRule="auto"/>
        <w:rPr>
          <w:highlight w:val="yellow"/>
        </w:rPr>
      </w:pPr>
      <w:r w:rsidRPr="006A02C3">
        <w:rPr>
          <w:highlight w:val="yellow"/>
        </w:rPr>
        <w:t>Xem tồn kho</w:t>
      </w:r>
    </w:p>
    <w:p w14:paraId="50C1010C" w14:textId="77777777" w:rsidR="00464553" w:rsidRPr="006A02C3" w:rsidRDefault="00464553" w:rsidP="00512E56">
      <w:pPr>
        <w:pStyle w:val="Heading6"/>
        <w:spacing w:line="360" w:lineRule="auto"/>
        <w:rPr>
          <w:highlight w:val="yellow"/>
        </w:rPr>
      </w:pPr>
      <w:r w:rsidRPr="006A02C3">
        <w:rPr>
          <w:highlight w:val="yellow"/>
        </w:rPr>
        <w:lastRenderedPageBreak/>
        <w:t>Theo Tổng tồn POSM - đơn vị chọn</w:t>
      </w:r>
    </w:p>
    <w:p w14:paraId="17521C3A" w14:textId="77777777" w:rsidR="00464553" w:rsidRPr="006A02C3" w:rsidRDefault="00464553" w:rsidP="00512E56">
      <w:pPr>
        <w:spacing w:line="360" w:lineRule="auto"/>
        <w:rPr>
          <w:lang w:eastAsia="ar-SA"/>
        </w:rPr>
      </w:pPr>
      <w:r w:rsidRPr="006A02C3">
        <w:rPr>
          <w:noProof/>
        </w:rPr>
        <w:drawing>
          <wp:inline distT="0" distB="0" distL="0" distR="0" wp14:anchorId="64431FA4" wp14:editId="7E21CF36">
            <wp:extent cx="8229600" cy="39128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8229600" cy="3912870"/>
                    </a:xfrm>
                    <a:prstGeom prst="rect">
                      <a:avLst/>
                    </a:prstGeom>
                  </pic:spPr>
                </pic:pic>
              </a:graphicData>
            </a:graphic>
          </wp:inline>
        </w:drawing>
      </w:r>
    </w:p>
    <w:p w14:paraId="4411A201" w14:textId="77777777" w:rsidR="00464553" w:rsidRPr="006A02C3" w:rsidRDefault="00464553" w:rsidP="00512E56">
      <w:pPr>
        <w:spacing w:line="360" w:lineRule="auto"/>
        <w:rPr>
          <w:lang w:eastAsia="ar-SA"/>
        </w:rPr>
      </w:pPr>
    </w:p>
    <w:p w14:paraId="7380DE65"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72173563" wp14:editId="7F681105">
            <wp:extent cx="8229600" cy="3919220"/>
            <wp:effectExtent l="0" t="0" r="0" b="5080"/>
            <wp:docPr id="480507313" name="Picture 48050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8229600" cy="3919220"/>
                    </a:xfrm>
                    <a:prstGeom prst="rect">
                      <a:avLst/>
                    </a:prstGeom>
                  </pic:spPr>
                </pic:pic>
              </a:graphicData>
            </a:graphic>
          </wp:inline>
        </w:drawing>
      </w:r>
    </w:p>
    <w:p w14:paraId="31E0C752" w14:textId="77777777" w:rsidR="00464553" w:rsidRPr="006A02C3" w:rsidRDefault="00464553" w:rsidP="00512E56">
      <w:pPr>
        <w:spacing w:line="360" w:lineRule="auto"/>
        <w:rPr>
          <w:lang w:eastAsia="ar-SA"/>
        </w:rPr>
      </w:pPr>
    </w:p>
    <w:p w14:paraId="174B6DBB"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5661E8F9" wp14:editId="0533718D">
            <wp:extent cx="8229600" cy="3912870"/>
            <wp:effectExtent l="0" t="0" r="0" b="0"/>
            <wp:docPr id="2068488036" name="Picture 206848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229600" cy="3912870"/>
                    </a:xfrm>
                    <a:prstGeom prst="rect">
                      <a:avLst/>
                    </a:prstGeom>
                  </pic:spPr>
                </pic:pic>
              </a:graphicData>
            </a:graphic>
          </wp:inline>
        </w:drawing>
      </w:r>
    </w:p>
    <w:p w14:paraId="43BD69B6" w14:textId="77777777" w:rsidR="00464553" w:rsidRPr="006A02C3" w:rsidRDefault="00464553" w:rsidP="00512E56">
      <w:pPr>
        <w:pStyle w:val="Heading6"/>
        <w:spacing w:line="360" w:lineRule="auto"/>
        <w:rPr>
          <w:highlight w:val="yellow"/>
        </w:rPr>
      </w:pPr>
      <w:r w:rsidRPr="006A02C3">
        <w:rPr>
          <w:highlight w:val="yellow"/>
        </w:rPr>
        <w:t>Theo Tổng tồn POSM – cụm kho</w:t>
      </w:r>
    </w:p>
    <w:p w14:paraId="548D4F98" w14:textId="77777777" w:rsidR="00464553" w:rsidRPr="006A02C3" w:rsidRDefault="00464553" w:rsidP="00512E56">
      <w:pPr>
        <w:spacing w:line="360" w:lineRule="auto"/>
        <w:rPr>
          <w:noProof/>
        </w:rPr>
      </w:pPr>
      <w:r w:rsidRPr="006A02C3">
        <w:rPr>
          <w:noProof/>
        </w:rPr>
        <w:lastRenderedPageBreak/>
        <w:drawing>
          <wp:inline distT="0" distB="0" distL="0" distR="0" wp14:anchorId="2197E094" wp14:editId="5A8F43A3">
            <wp:extent cx="8229600" cy="39300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8229600" cy="3930015"/>
                    </a:xfrm>
                    <a:prstGeom prst="rect">
                      <a:avLst/>
                    </a:prstGeom>
                  </pic:spPr>
                </pic:pic>
              </a:graphicData>
            </a:graphic>
          </wp:inline>
        </w:drawing>
      </w:r>
    </w:p>
    <w:p w14:paraId="4C336A50" w14:textId="77777777" w:rsidR="00464553" w:rsidRPr="006A02C3" w:rsidRDefault="00464553" w:rsidP="00512E56">
      <w:pPr>
        <w:pStyle w:val="Heading6"/>
        <w:spacing w:line="360" w:lineRule="auto"/>
        <w:rPr>
          <w:highlight w:val="yellow"/>
        </w:rPr>
      </w:pPr>
      <w:r w:rsidRPr="006A02C3">
        <w:rPr>
          <w:highlight w:val="yellow"/>
        </w:rPr>
        <w:t>Theo Tổng tồn POSM – kho</w:t>
      </w:r>
    </w:p>
    <w:p w14:paraId="6B824EB5" w14:textId="77777777" w:rsidR="00464553" w:rsidRPr="006A02C3" w:rsidRDefault="00464553" w:rsidP="00512E56">
      <w:pPr>
        <w:spacing w:line="360" w:lineRule="auto"/>
        <w:rPr>
          <w:noProof/>
        </w:rPr>
      </w:pPr>
      <w:r w:rsidRPr="006A02C3">
        <w:rPr>
          <w:noProof/>
        </w:rPr>
        <w:lastRenderedPageBreak/>
        <w:drawing>
          <wp:inline distT="0" distB="0" distL="0" distR="0" wp14:anchorId="4522B50F" wp14:editId="5F88C90E">
            <wp:extent cx="8229600" cy="3934460"/>
            <wp:effectExtent l="0" t="0" r="0" b="8890"/>
            <wp:docPr id="1940656051" name="Picture 194065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8229600" cy="3934460"/>
                    </a:xfrm>
                    <a:prstGeom prst="rect">
                      <a:avLst/>
                    </a:prstGeom>
                  </pic:spPr>
                </pic:pic>
              </a:graphicData>
            </a:graphic>
          </wp:inline>
        </w:drawing>
      </w:r>
    </w:p>
    <w:p w14:paraId="0112792F" w14:textId="77777777" w:rsidR="00464553" w:rsidRPr="006A02C3" w:rsidRDefault="00464553" w:rsidP="00512E56">
      <w:pPr>
        <w:pStyle w:val="Heading6"/>
        <w:spacing w:line="360" w:lineRule="auto"/>
        <w:rPr>
          <w:highlight w:val="yellow"/>
        </w:rPr>
      </w:pPr>
      <w:r w:rsidRPr="006A02C3">
        <w:rPr>
          <w:highlight w:val="yellow"/>
        </w:rPr>
        <w:t>Theo Tổng tồn biến thể - đơn vị chọn</w:t>
      </w:r>
    </w:p>
    <w:p w14:paraId="3CBFA444"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1D95F84D" wp14:editId="1D637020">
            <wp:extent cx="8229600" cy="4052570"/>
            <wp:effectExtent l="0" t="0" r="0" b="0"/>
            <wp:docPr id="605033074" name="Picture 60503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8229600" cy="4052570"/>
                    </a:xfrm>
                    <a:prstGeom prst="rect">
                      <a:avLst/>
                    </a:prstGeom>
                  </pic:spPr>
                </pic:pic>
              </a:graphicData>
            </a:graphic>
          </wp:inline>
        </w:drawing>
      </w:r>
    </w:p>
    <w:p w14:paraId="1F0D9448" w14:textId="77777777" w:rsidR="00464553" w:rsidRPr="006A02C3" w:rsidRDefault="00464553" w:rsidP="00512E56">
      <w:pPr>
        <w:pStyle w:val="Heading6"/>
        <w:spacing w:line="360" w:lineRule="auto"/>
        <w:rPr>
          <w:highlight w:val="yellow"/>
        </w:rPr>
      </w:pPr>
      <w:r w:rsidRPr="006A02C3">
        <w:rPr>
          <w:highlight w:val="yellow"/>
        </w:rPr>
        <w:t>Theo Tổng tồn biến thể – cụm kho</w:t>
      </w:r>
    </w:p>
    <w:p w14:paraId="66FE4959" w14:textId="77777777" w:rsidR="00464553" w:rsidRPr="006A02C3" w:rsidRDefault="00464553" w:rsidP="00512E56">
      <w:pPr>
        <w:spacing w:line="360" w:lineRule="auto"/>
        <w:rPr>
          <w:noProof/>
        </w:rPr>
      </w:pPr>
      <w:r w:rsidRPr="006A02C3">
        <w:rPr>
          <w:noProof/>
        </w:rPr>
        <w:lastRenderedPageBreak/>
        <w:drawing>
          <wp:inline distT="0" distB="0" distL="0" distR="0" wp14:anchorId="0AD1406A" wp14:editId="18A0CC3F">
            <wp:extent cx="8229600" cy="40652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229600" cy="4065270"/>
                    </a:xfrm>
                    <a:prstGeom prst="rect">
                      <a:avLst/>
                    </a:prstGeom>
                  </pic:spPr>
                </pic:pic>
              </a:graphicData>
            </a:graphic>
          </wp:inline>
        </w:drawing>
      </w:r>
    </w:p>
    <w:p w14:paraId="4450C834" w14:textId="77777777" w:rsidR="00464553" w:rsidRPr="006A02C3" w:rsidRDefault="00464553" w:rsidP="00512E56">
      <w:pPr>
        <w:pStyle w:val="Heading6"/>
        <w:spacing w:line="360" w:lineRule="auto"/>
        <w:rPr>
          <w:highlight w:val="yellow"/>
        </w:rPr>
      </w:pPr>
      <w:r w:rsidRPr="006A02C3">
        <w:rPr>
          <w:highlight w:val="yellow"/>
        </w:rPr>
        <w:t>Theo Tổng tồn biến thể – kho</w:t>
      </w:r>
    </w:p>
    <w:p w14:paraId="6A1D49CE" w14:textId="77777777" w:rsidR="00464553" w:rsidRPr="006A02C3" w:rsidRDefault="00464553" w:rsidP="00512E56">
      <w:pPr>
        <w:spacing w:line="360" w:lineRule="auto"/>
        <w:rPr>
          <w:noProof/>
        </w:rPr>
      </w:pPr>
      <w:r w:rsidRPr="006A02C3">
        <w:rPr>
          <w:noProof/>
        </w:rPr>
        <w:lastRenderedPageBreak/>
        <w:drawing>
          <wp:inline distT="0" distB="0" distL="0" distR="0" wp14:anchorId="6BC84707" wp14:editId="7D59D5F2">
            <wp:extent cx="8229600" cy="4061460"/>
            <wp:effectExtent l="0" t="0" r="0" b="0"/>
            <wp:docPr id="1103873270" name="Picture 110387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8229600" cy="4061460"/>
                    </a:xfrm>
                    <a:prstGeom prst="rect">
                      <a:avLst/>
                    </a:prstGeom>
                  </pic:spPr>
                </pic:pic>
              </a:graphicData>
            </a:graphic>
          </wp:inline>
        </w:drawing>
      </w:r>
    </w:p>
    <w:p w14:paraId="00A558A7" w14:textId="77777777" w:rsidR="00464553" w:rsidRPr="006A02C3" w:rsidRDefault="00464553" w:rsidP="00512E56">
      <w:pPr>
        <w:pStyle w:val="Heading5"/>
        <w:spacing w:line="360" w:lineRule="auto"/>
        <w:rPr>
          <w:highlight w:val="yellow"/>
        </w:rPr>
      </w:pPr>
      <w:r w:rsidRPr="006A02C3">
        <w:rPr>
          <w:highlight w:val="yellow"/>
        </w:rPr>
        <w:t>Xem chi tiết tồn kho</w:t>
      </w:r>
    </w:p>
    <w:p w14:paraId="6246B8F6"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7A718F3C" wp14:editId="7190E768">
            <wp:extent cx="7580952" cy="4400000"/>
            <wp:effectExtent l="0" t="0" r="1270" b="635"/>
            <wp:docPr id="13266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485" name=""/>
                    <pic:cNvPicPr/>
                  </pic:nvPicPr>
                  <pic:blipFill>
                    <a:blip r:embed="rId48"/>
                    <a:stretch>
                      <a:fillRect/>
                    </a:stretch>
                  </pic:blipFill>
                  <pic:spPr>
                    <a:xfrm>
                      <a:off x="0" y="0"/>
                      <a:ext cx="7580952" cy="4400000"/>
                    </a:xfrm>
                    <a:prstGeom prst="rect">
                      <a:avLst/>
                    </a:prstGeom>
                  </pic:spPr>
                </pic:pic>
              </a:graphicData>
            </a:graphic>
          </wp:inline>
        </w:drawing>
      </w:r>
    </w:p>
    <w:p w14:paraId="4E329B58"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5F0A6F4D" wp14:editId="2E5CB3D1">
            <wp:extent cx="7580952" cy="4400000"/>
            <wp:effectExtent l="0" t="0" r="1270" b="635"/>
            <wp:docPr id="66866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66951" name=""/>
                    <pic:cNvPicPr/>
                  </pic:nvPicPr>
                  <pic:blipFill>
                    <a:blip r:embed="rId49"/>
                    <a:stretch>
                      <a:fillRect/>
                    </a:stretch>
                  </pic:blipFill>
                  <pic:spPr>
                    <a:xfrm>
                      <a:off x="0" y="0"/>
                      <a:ext cx="7580952" cy="4400000"/>
                    </a:xfrm>
                    <a:prstGeom prst="rect">
                      <a:avLst/>
                    </a:prstGeom>
                  </pic:spPr>
                </pic:pic>
              </a:graphicData>
            </a:graphic>
          </wp:inline>
        </w:drawing>
      </w:r>
    </w:p>
    <w:p w14:paraId="067E6C71" w14:textId="77777777" w:rsidR="00464553" w:rsidRPr="006A02C3" w:rsidRDefault="00464553" w:rsidP="00512E56">
      <w:pPr>
        <w:spacing w:line="360" w:lineRule="auto"/>
        <w:jc w:val="center"/>
        <w:rPr>
          <w:noProof/>
        </w:rPr>
      </w:pPr>
    </w:p>
    <w:p w14:paraId="3B12ECFD"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356B2069" wp14:editId="69C71A8F">
            <wp:extent cx="7580952" cy="4400000"/>
            <wp:effectExtent l="0" t="0" r="1270" b="635"/>
            <wp:docPr id="158278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84216" name=""/>
                    <pic:cNvPicPr/>
                  </pic:nvPicPr>
                  <pic:blipFill>
                    <a:blip r:embed="rId50"/>
                    <a:stretch>
                      <a:fillRect/>
                    </a:stretch>
                  </pic:blipFill>
                  <pic:spPr>
                    <a:xfrm>
                      <a:off x="0" y="0"/>
                      <a:ext cx="7580952" cy="4400000"/>
                    </a:xfrm>
                    <a:prstGeom prst="rect">
                      <a:avLst/>
                    </a:prstGeom>
                  </pic:spPr>
                </pic:pic>
              </a:graphicData>
            </a:graphic>
          </wp:inline>
        </w:drawing>
      </w:r>
    </w:p>
    <w:p w14:paraId="601A79C1" w14:textId="77777777" w:rsidR="00464553" w:rsidRPr="006A02C3" w:rsidRDefault="00464553" w:rsidP="00512E56">
      <w:pPr>
        <w:spacing w:line="360" w:lineRule="auto"/>
        <w:jc w:val="center"/>
        <w:rPr>
          <w:noProof/>
        </w:rPr>
      </w:pPr>
    </w:p>
    <w:p w14:paraId="72BDC4C4" w14:textId="77777777" w:rsidR="00464553" w:rsidRPr="006A02C3" w:rsidRDefault="00464553" w:rsidP="00512E56">
      <w:pPr>
        <w:spacing w:line="360" w:lineRule="auto"/>
        <w:jc w:val="center"/>
        <w:rPr>
          <w:noProof/>
        </w:rPr>
      </w:pPr>
    </w:p>
    <w:p w14:paraId="7532835E" w14:textId="77777777" w:rsidR="00464553" w:rsidRPr="006A02C3" w:rsidRDefault="00464553" w:rsidP="00512E56">
      <w:pPr>
        <w:pStyle w:val="Heading4"/>
        <w:spacing w:line="360" w:lineRule="auto"/>
      </w:pPr>
      <w:r w:rsidRPr="006A02C3">
        <w:lastRenderedPageBreak/>
        <w:t>Mô tả chi tiết các thành phần</w:t>
      </w:r>
    </w:p>
    <w:p w14:paraId="2DE6AA35" w14:textId="77777777" w:rsidR="00464553" w:rsidRPr="006A02C3" w:rsidRDefault="00464553" w:rsidP="00512E56">
      <w:pPr>
        <w:pStyle w:val="Heading5"/>
        <w:spacing w:line="360" w:lineRule="auto"/>
        <w:rPr>
          <w:highlight w:val="yellow"/>
        </w:rPr>
      </w:pPr>
      <w:r w:rsidRPr="006A02C3">
        <w:rPr>
          <w:highlight w:val="yellow"/>
        </w:rPr>
        <w:t xml:space="preserve">Xem tồn kho </w:t>
      </w:r>
    </w:p>
    <w:p w14:paraId="051C6CE1" w14:textId="77777777" w:rsidR="00464553" w:rsidRPr="006A02C3" w:rsidRDefault="00464553" w:rsidP="00512E56">
      <w:pPr>
        <w:pStyle w:val="Heading6"/>
        <w:spacing w:line="360" w:lineRule="auto"/>
      </w:pPr>
      <w:r w:rsidRPr="006A02C3">
        <w:t>Theo Tổng tồn POSM - đơn vị chọn</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529E5222" w14:textId="77777777" w:rsidTr="006D0B7A">
        <w:trPr>
          <w:tblHeader/>
        </w:trPr>
        <w:tc>
          <w:tcPr>
            <w:tcW w:w="828" w:type="dxa"/>
            <w:shd w:val="pct5" w:color="auto" w:fill="FFFFFF"/>
          </w:tcPr>
          <w:p w14:paraId="2E899B01"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STT</w:t>
            </w:r>
          </w:p>
        </w:tc>
        <w:tc>
          <w:tcPr>
            <w:tcW w:w="2070" w:type="dxa"/>
            <w:shd w:val="pct5" w:color="auto" w:fill="FFFFFF"/>
          </w:tcPr>
          <w:p w14:paraId="700C2FBB"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Tên</w:t>
            </w:r>
          </w:p>
        </w:tc>
        <w:tc>
          <w:tcPr>
            <w:tcW w:w="1800" w:type="dxa"/>
            <w:shd w:val="pct5" w:color="auto" w:fill="FFFFFF"/>
          </w:tcPr>
          <w:p w14:paraId="1E9005E2"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 xml:space="preserve">Kiểu dữ liệu </w:t>
            </w:r>
          </w:p>
          <w:p w14:paraId="163E66C7"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[Độ dài dữ liệu]</w:t>
            </w:r>
          </w:p>
        </w:tc>
        <w:tc>
          <w:tcPr>
            <w:tcW w:w="1598" w:type="dxa"/>
            <w:shd w:val="pct5" w:color="auto" w:fill="FFFFFF"/>
          </w:tcPr>
          <w:p w14:paraId="72F99231"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Input/Output</w:t>
            </w:r>
          </w:p>
        </w:tc>
        <w:tc>
          <w:tcPr>
            <w:tcW w:w="1530" w:type="dxa"/>
            <w:shd w:val="pct5" w:color="auto" w:fill="FFFFFF"/>
          </w:tcPr>
          <w:p w14:paraId="6B6A60F4"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Giá trị khởi tạo</w:t>
            </w:r>
          </w:p>
        </w:tc>
        <w:tc>
          <w:tcPr>
            <w:tcW w:w="5850" w:type="dxa"/>
            <w:shd w:val="pct5" w:color="auto" w:fill="FFFFFF"/>
          </w:tcPr>
          <w:p w14:paraId="6B1653EB" w14:textId="77777777" w:rsidR="00464553" w:rsidRPr="006A02C3" w:rsidRDefault="00464553" w:rsidP="00512E56">
            <w:pPr>
              <w:pStyle w:val="Bang"/>
              <w:spacing w:line="360" w:lineRule="auto"/>
              <w:rPr>
                <w:rFonts w:cs="Times New Roman"/>
                <w:b/>
                <w:sz w:val="20"/>
                <w:szCs w:val="20"/>
              </w:rPr>
            </w:pPr>
            <w:r w:rsidRPr="006A02C3">
              <w:rPr>
                <w:rFonts w:cs="Times New Roman"/>
                <w:b/>
                <w:sz w:val="20"/>
                <w:szCs w:val="20"/>
              </w:rPr>
              <w:t>Mô tả</w:t>
            </w:r>
            <w:r w:rsidRPr="006A02C3">
              <w:rPr>
                <w:rFonts w:cs="Times New Roman"/>
                <w:sz w:val="20"/>
                <w:szCs w:val="20"/>
              </w:rPr>
              <w:t xml:space="preserve"> (Mapping với CSDL nếu có)</w:t>
            </w:r>
          </w:p>
        </w:tc>
      </w:tr>
      <w:tr w:rsidR="00464553" w:rsidRPr="006A02C3" w14:paraId="0D068B51" w14:textId="77777777" w:rsidTr="006D0B7A">
        <w:tc>
          <w:tcPr>
            <w:tcW w:w="13676" w:type="dxa"/>
            <w:gridSpan w:val="6"/>
          </w:tcPr>
          <w:p w14:paraId="1EC1D49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Điều kiện tìm kiếm</w:t>
            </w:r>
          </w:p>
        </w:tc>
      </w:tr>
      <w:tr w:rsidR="00464553" w:rsidRPr="006A02C3" w14:paraId="0835B397" w14:textId="77777777" w:rsidTr="006D0B7A">
        <w:tc>
          <w:tcPr>
            <w:tcW w:w="828" w:type="dxa"/>
          </w:tcPr>
          <w:p w14:paraId="4F1B54B4"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668D52A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w:t>
            </w:r>
          </w:p>
        </w:tc>
        <w:tc>
          <w:tcPr>
            <w:tcW w:w="1800" w:type="dxa"/>
          </w:tcPr>
          <w:p w14:paraId="56A8EBF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Combobox MultiSelect Chips Autocomplete</w:t>
            </w:r>
          </w:p>
        </w:tc>
        <w:tc>
          <w:tcPr>
            <w:tcW w:w="1598" w:type="dxa"/>
          </w:tcPr>
          <w:p w14:paraId="29725DD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387EB6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cấp cao nhất được phân quyền]</w:t>
            </w:r>
          </w:p>
        </w:tc>
        <w:tc>
          <w:tcPr>
            <w:tcW w:w="5850" w:type="dxa"/>
          </w:tcPr>
          <w:p w14:paraId="305DF15C" w14:textId="77777777" w:rsidR="00464553" w:rsidRPr="006A02C3" w:rsidRDefault="00464553" w:rsidP="00C87C71">
            <w:pPr>
              <w:pStyle w:val="GDP1"/>
            </w:pPr>
            <w:r w:rsidRPr="006A02C3">
              <w:t>Tập giá trị: {Load danh sách đơn vị trạng thái Hoạt động thuộc phân quyền của user login – hiển thị theo cấu trúc cây}. Hiển thị [Mã – Tên đơn vị]</w:t>
            </w:r>
          </w:p>
          <w:p w14:paraId="1F011956"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69C9C3BB" w14:textId="77777777" w:rsidTr="006D0B7A">
        <w:tc>
          <w:tcPr>
            <w:tcW w:w="828" w:type="dxa"/>
          </w:tcPr>
          <w:p w14:paraId="0F3755F1"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58E8A6D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w:t>
            </w:r>
          </w:p>
        </w:tc>
        <w:tc>
          <w:tcPr>
            <w:tcW w:w="1800" w:type="dxa"/>
          </w:tcPr>
          <w:p w14:paraId="70563B7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3734DDA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2287F8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66B11D6E" w14:textId="77777777" w:rsidR="00464553" w:rsidRPr="006A02C3" w:rsidRDefault="00464553" w:rsidP="00C87C71">
            <w:pPr>
              <w:pStyle w:val="GDP1"/>
            </w:pPr>
            <w:r w:rsidRPr="006A02C3">
              <w:t>Tập giá trị {Load danh sách cụm kho trạng thái Hoạt động thuộc đơn vị đang chọn}</w:t>
            </w:r>
          </w:p>
          <w:p w14:paraId="33C2F86E" w14:textId="77777777" w:rsidR="00464553" w:rsidRPr="006A02C3" w:rsidRDefault="00464553" w:rsidP="00C87C71">
            <w:pPr>
              <w:pStyle w:val="GDP1"/>
            </w:pPr>
            <w:r w:rsidRPr="006A02C3">
              <w:t>Hiển thị Mã - Tên cụm kho. Sort theo Mã cụm kho ASC</w:t>
            </w:r>
          </w:p>
          <w:p w14:paraId="59C15AEB" w14:textId="77777777" w:rsidR="00464553" w:rsidRPr="006A02C3" w:rsidRDefault="00464553" w:rsidP="00C87C71">
            <w:pPr>
              <w:pStyle w:val="GDP1"/>
            </w:pPr>
            <w:r w:rsidRPr="006A02C3">
              <w:t>Load từ bảng WAREHOUSE_GROUP.CODE - NAME where IS_ACTIVE = 1 and DIST_UNIT_ID = ?</w:t>
            </w:r>
          </w:p>
        </w:tc>
      </w:tr>
      <w:tr w:rsidR="00464553" w:rsidRPr="006A02C3" w14:paraId="5FC8E465" w14:textId="77777777" w:rsidTr="006D0B7A">
        <w:tc>
          <w:tcPr>
            <w:tcW w:w="828" w:type="dxa"/>
          </w:tcPr>
          <w:p w14:paraId="7C66DF61"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1194958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Kho</w:t>
            </w:r>
          </w:p>
        </w:tc>
        <w:tc>
          <w:tcPr>
            <w:tcW w:w="1800" w:type="dxa"/>
          </w:tcPr>
          <w:p w14:paraId="0C386D1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6BBD4B5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8012A5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3FC239AD" w14:textId="77777777" w:rsidR="00464553" w:rsidRPr="006A02C3" w:rsidRDefault="00464553" w:rsidP="00C87C71">
            <w:pPr>
              <w:pStyle w:val="GDP1"/>
            </w:pPr>
            <w:r w:rsidRPr="006A02C3">
              <w:t>Chỉ enable sau khi chọn giá trị cho cbx Cụm kho</w:t>
            </w:r>
          </w:p>
          <w:p w14:paraId="192B752C" w14:textId="77777777" w:rsidR="00464553" w:rsidRPr="006A02C3" w:rsidRDefault="00464553" w:rsidP="00C87C71">
            <w:pPr>
              <w:pStyle w:val="GDP1"/>
            </w:pPr>
            <w:r w:rsidRPr="006A02C3">
              <w:lastRenderedPageBreak/>
              <w:t>Tập giá trị {Load danh sách kho trạng thái Hoạt động thuộc cụm kho đang chọn}</w:t>
            </w:r>
          </w:p>
          <w:p w14:paraId="333ACBDD" w14:textId="77777777" w:rsidR="00464553" w:rsidRPr="006A02C3" w:rsidRDefault="00464553" w:rsidP="00C87C71">
            <w:pPr>
              <w:pStyle w:val="GDP1"/>
            </w:pPr>
            <w:r w:rsidRPr="006A02C3">
              <w:t>Hiển thị Mã - Tên kho. Sort theo Mã kho ASC</w:t>
            </w:r>
          </w:p>
          <w:p w14:paraId="71AB9D92" w14:textId="77777777" w:rsidR="00464553" w:rsidRPr="006A02C3" w:rsidRDefault="00464553" w:rsidP="00C87C71">
            <w:pPr>
              <w:pStyle w:val="GDP1"/>
            </w:pPr>
            <w:r w:rsidRPr="006A02C3">
              <w:t>Load từ bảng WAREHOUSE.CODE - NAME where IS_ACTIVE = 1 and WAREHOUSE_GROUP_ID = ?</w:t>
            </w:r>
          </w:p>
        </w:tc>
      </w:tr>
      <w:tr w:rsidR="00464553" w:rsidRPr="006A02C3" w14:paraId="5C6ED613" w14:textId="77777777" w:rsidTr="006D0B7A">
        <w:tc>
          <w:tcPr>
            <w:tcW w:w="828" w:type="dxa"/>
          </w:tcPr>
          <w:p w14:paraId="38EEE85C"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4054D9F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Cách xem</w:t>
            </w:r>
          </w:p>
        </w:tc>
        <w:tc>
          <w:tcPr>
            <w:tcW w:w="1800" w:type="dxa"/>
          </w:tcPr>
          <w:p w14:paraId="123A38E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5EA52EB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1FECD1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tồn POSM – đơn vị chọn]</w:t>
            </w:r>
          </w:p>
        </w:tc>
        <w:tc>
          <w:tcPr>
            <w:tcW w:w="5850" w:type="dxa"/>
          </w:tcPr>
          <w:p w14:paraId="270DFF29" w14:textId="77777777" w:rsidR="00464553" w:rsidRPr="006A02C3" w:rsidRDefault="00464553" w:rsidP="00C87C71">
            <w:pPr>
              <w:pStyle w:val="GDP1"/>
            </w:pPr>
            <w:r w:rsidRPr="006A02C3">
              <w:t xml:space="preserve">Tập giá trị: </w:t>
            </w:r>
          </w:p>
          <w:p w14:paraId="5F0296A5" w14:textId="77777777" w:rsidR="00464553" w:rsidRPr="006A02C3" w:rsidRDefault="00464553" w:rsidP="00C87C71">
            <w:pPr>
              <w:pStyle w:val="GDP2"/>
            </w:pPr>
            <w:r w:rsidRPr="006A02C3">
              <w:t>Tổng tồn POSM  – đơn vị chọn</w:t>
            </w:r>
          </w:p>
          <w:p w14:paraId="015A251E" w14:textId="77777777" w:rsidR="00464553" w:rsidRPr="006A02C3" w:rsidRDefault="00464553" w:rsidP="00C87C71">
            <w:pPr>
              <w:pStyle w:val="GDP2"/>
            </w:pPr>
            <w:r w:rsidRPr="006A02C3">
              <w:t xml:space="preserve">Tổng tồn POSM  – cụm kho </w:t>
            </w:r>
          </w:p>
          <w:p w14:paraId="7A4E95F5" w14:textId="77777777" w:rsidR="00464553" w:rsidRPr="006A02C3" w:rsidRDefault="00464553" w:rsidP="00C87C71">
            <w:pPr>
              <w:pStyle w:val="GDP2"/>
            </w:pPr>
            <w:r w:rsidRPr="006A02C3">
              <w:t>Tổng tồn POSM  – kho</w:t>
            </w:r>
          </w:p>
          <w:p w14:paraId="33DBE2B3" w14:textId="77777777" w:rsidR="00464553" w:rsidRPr="006A02C3" w:rsidRDefault="00464553" w:rsidP="00C87C71">
            <w:pPr>
              <w:pStyle w:val="GDP2"/>
            </w:pPr>
            <w:r w:rsidRPr="006A02C3">
              <w:t>Tổng tồn biến thể (SKUs) – đơn vị chọn</w:t>
            </w:r>
          </w:p>
          <w:p w14:paraId="1594B470" w14:textId="77777777" w:rsidR="00464553" w:rsidRPr="006A02C3" w:rsidRDefault="00464553" w:rsidP="00C87C71">
            <w:pPr>
              <w:pStyle w:val="GDP2"/>
            </w:pPr>
            <w:r w:rsidRPr="006A02C3">
              <w:t xml:space="preserve">Tổng tồn biến thể (SKUs) – cụm kho </w:t>
            </w:r>
          </w:p>
          <w:p w14:paraId="04DAE423" w14:textId="77777777" w:rsidR="00464553" w:rsidRPr="006A02C3" w:rsidRDefault="00464553" w:rsidP="00C87C71">
            <w:pPr>
              <w:pStyle w:val="GDP2"/>
            </w:pPr>
            <w:r w:rsidRPr="006A02C3">
              <w:t>Tổng tồn biến thể (SKUs) – kho</w:t>
            </w:r>
          </w:p>
        </w:tc>
      </w:tr>
      <w:tr w:rsidR="00464553" w:rsidRPr="006A02C3" w14:paraId="635E62B1" w14:textId="77777777" w:rsidTr="006D0B7A">
        <w:tc>
          <w:tcPr>
            <w:tcW w:w="828" w:type="dxa"/>
          </w:tcPr>
          <w:p w14:paraId="23177C0F" w14:textId="77777777" w:rsidR="00464553" w:rsidRPr="006A02C3" w:rsidRDefault="00464553">
            <w:pPr>
              <w:pStyle w:val="TableData12"/>
              <w:numPr>
                <w:ilvl w:val="0"/>
                <w:numId w:val="21"/>
              </w:numPr>
              <w:spacing w:line="360" w:lineRule="auto"/>
              <w:rPr>
                <w:rFonts w:ascii="Times New Roman" w:hAnsi="Times New Roman"/>
                <w:strike/>
              </w:rPr>
            </w:pPr>
          </w:p>
        </w:tc>
        <w:tc>
          <w:tcPr>
            <w:tcW w:w="2070" w:type="dxa"/>
          </w:tcPr>
          <w:p w14:paraId="56FF072A"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Danh mục</w:t>
            </w:r>
          </w:p>
        </w:tc>
        <w:tc>
          <w:tcPr>
            <w:tcW w:w="1800" w:type="dxa"/>
          </w:tcPr>
          <w:p w14:paraId="10C2CD8C"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1C542DEE"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6472D488"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245053C7" w14:textId="77777777" w:rsidR="00464553" w:rsidRPr="006A02C3" w:rsidRDefault="00464553" w:rsidP="00C87C71">
            <w:pPr>
              <w:pStyle w:val="GDP1"/>
            </w:pPr>
            <w:r w:rsidRPr="006A02C3">
              <w:t>Tập giá trị {Load danh mục POSM – theo cấu trúc cây}. Hiển thị [Mã – Tên danh mục]</w:t>
            </w:r>
          </w:p>
          <w:p w14:paraId="38AAC220" w14:textId="77777777" w:rsidR="00464553" w:rsidRPr="006A02C3" w:rsidRDefault="00464553" w:rsidP="00C87C71">
            <w:pPr>
              <w:pStyle w:val="GDP1"/>
            </w:pPr>
            <w:r w:rsidRPr="006A02C3">
              <w:t>Hiển thị theo format: &lt;Tên thuộc tính&gt;: &lt;Giá trị&gt;</w:t>
            </w:r>
          </w:p>
          <w:p w14:paraId="09E60E62" w14:textId="77777777" w:rsidR="00464553" w:rsidRPr="006A02C3" w:rsidRDefault="00464553" w:rsidP="00C87C71">
            <w:pPr>
              <w:pStyle w:val="GDP1"/>
            </w:pPr>
            <w:r w:rsidRPr="006A02C3">
              <w:t>Lấy dữ liệu title ở EXPAND_ATTRIBUTE.NAME</w:t>
            </w:r>
          </w:p>
          <w:p w14:paraId="59C28763" w14:textId="77777777" w:rsidR="00464553" w:rsidRPr="006A02C3" w:rsidRDefault="00464553" w:rsidP="00C87C71">
            <w:pPr>
              <w:pStyle w:val="GDP1"/>
            </w:pPr>
            <w:r w:rsidRPr="006A02C3">
              <w:t xml:space="preserve">Lấy dữ liệu khai báo thuộc tính ở lấy POSM_ID </w:t>
            </w:r>
            <w:r w:rsidRPr="006A02C3">
              <w:lastRenderedPageBreak/>
              <w:t>join vào bảng EXPAND_ATTRIBUTE_ENTRY where POSM_ID = OBJECT_ID</w:t>
            </w:r>
          </w:p>
          <w:p w14:paraId="16D0CD3D" w14:textId="77777777" w:rsidR="00464553" w:rsidRPr="006A02C3" w:rsidRDefault="00464553" w:rsidP="00C87C71">
            <w:pPr>
              <w:pStyle w:val="GDP1"/>
            </w:pPr>
            <w:r w:rsidRPr="006A02C3">
              <w:t xml:space="preserve">Tham khảo chức năng Quản lý thuộc tính mở rộng &gt; với loại = ‘POSM’ &gt; Điều kiện tìm kiếm &gt; cbx Danh mục </w:t>
            </w:r>
          </w:p>
        </w:tc>
      </w:tr>
      <w:tr w:rsidR="00464553" w:rsidRPr="006A02C3" w14:paraId="31D0E265" w14:textId="77777777" w:rsidTr="006D0B7A">
        <w:tc>
          <w:tcPr>
            <w:tcW w:w="828" w:type="dxa"/>
          </w:tcPr>
          <w:p w14:paraId="36FD0FB8"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2550E38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2B34A7A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1E1078B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78F34C5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28C53D64" w14:textId="77777777" w:rsidR="00464553" w:rsidRPr="006A02C3" w:rsidRDefault="00464553" w:rsidP="00C87C71">
            <w:pPr>
              <w:pStyle w:val="GDP1"/>
            </w:pPr>
            <w:r w:rsidRPr="006A02C3">
              <w:t>Hint text: Nhập mã/ tên POSM</w:t>
            </w:r>
          </w:p>
        </w:tc>
      </w:tr>
      <w:tr w:rsidR="00464553" w:rsidRPr="006A02C3" w14:paraId="0DC5CEA0" w14:textId="77777777" w:rsidTr="006D0B7A">
        <w:tc>
          <w:tcPr>
            <w:tcW w:w="13676" w:type="dxa"/>
            <w:gridSpan w:val="6"/>
          </w:tcPr>
          <w:p w14:paraId="358A17F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w:t>
            </w:r>
          </w:p>
        </w:tc>
      </w:tr>
      <w:tr w:rsidR="00464553" w:rsidRPr="006A02C3" w14:paraId="42FFE5B0" w14:textId="77777777" w:rsidTr="006D0B7A">
        <w:tc>
          <w:tcPr>
            <w:tcW w:w="828" w:type="dxa"/>
          </w:tcPr>
          <w:p w14:paraId="78948193"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743BE01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tồn kho theo lotdate</w:t>
            </w:r>
          </w:p>
        </w:tc>
        <w:tc>
          <w:tcPr>
            <w:tcW w:w="1800" w:type="dxa"/>
          </w:tcPr>
          <w:p w14:paraId="381167D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Checkbox </w:t>
            </w:r>
          </w:p>
        </w:tc>
        <w:tc>
          <w:tcPr>
            <w:tcW w:w="1598" w:type="dxa"/>
          </w:tcPr>
          <w:p w14:paraId="0EC8881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E19483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6AF48E31" w14:textId="77777777" w:rsidR="00464553" w:rsidRPr="006A02C3" w:rsidRDefault="00464553" w:rsidP="00C87C71">
            <w:pPr>
              <w:pStyle w:val="GDP1"/>
            </w:pPr>
          </w:p>
        </w:tc>
      </w:tr>
      <w:tr w:rsidR="00464553" w:rsidRPr="006A02C3" w14:paraId="7E56B6C2" w14:textId="77777777" w:rsidTr="006D0B7A">
        <w:tc>
          <w:tcPr>
            <w:tcW w:w="828" w:type="dxa"/>
          </w:tcPr>
          <w:p w14:paraId="6E1B5C63"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2AB43EC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Số lot</w:t>
            </w:r>
          </w:p>
        </w:tc>
        <w:tc>
          <w:tcPr>
            <w:tcW w:w="1800" w:type="dxa"/>
          </w:tcPr>
          <w:p w14:paraId="5FD9E34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[128]</w:t>
            </w:r>
          </w:p>
        </w:tc>
        <w:tc>
          <w:tcPr>
            <w:tcW w:w="1598" w:type="dxa"/>
          </w:tcPr>
          <w:p w14:paraId="44F0624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4F7D91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4350659B" w14:textId="77777777" w:rsidR="00464553" w:rsidRPr="006A02C3" w:rsidRDefault="00464553" w:rsidP="00C87C71">
            <w:pPr>
              <w:pStyle w:val="GDP1"/>
            </w:pPr>
            <w:r w:rsidRPr="006A02C3">
              <w:t>Chỉ enable khi tick chọn checkbox Xem tồn kho theo lotdate</w:t>
            </w:r>
          </w:p>
        </w:tc>
      </w:tr>
      <w:tr w:rsidR="00464553" w:rsidRPr="006A02C3" w14:paraId="6BEFE82C" w14:textId="77777777" w:rsidTr="006D0B7A">
        <w:tc>
          <w:tcPr>
            <w:tcW w:w="828" w:type="dxa"/>
          </w:tcPr>
          <w:p w14:paraId="5FAE2D4E"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380CFAD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hết hạn</w:t>
            </w:r>
          </w:p>
        </w:tc>
        <w:tc>
          <w:tcPr>
            <w:tcW w:w="1800" w:type="dxa"/>
          </w:tcPr>
          <w:p w14:paraId="65005E2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5A28D9A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C32D38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74EABA09" w14:textId="77777777" w:rsidR="00464553" w:rsidRPr="006A02C3" w:rsidRDefault="00464553" w:rsidP="00C87C71">
            <w:pPr>
              <w:pStyle w:val="GDP1"/>
            </w:pPr>
            <w:r w:rsidRPr="006A02C3">
              <w:t>Chỉ enable khi tick chọn checkbox Xem tồn kho theo lotdate</w:t>
            </w:r>
          </w:p>
        </w:tc>
      </w:tr>
      <w:tr w:rsidR="00464553" w:rsidRPr="006A02C3" w14:paraId="42030374" w14:textId="77777777" w:rsidTr="006D0B7A">
        <w:tc>
          <w:tcPr>
            <w:tcW w:w="828" w:type="dxa"/>
          </w:tcPr>
          <w:p w14:paraId="6DAAD864" w14:textId="77777777" w:rsidR="00464553" w:rsidRPr="006A02C3" w:rsidRDefault="00464553">
            <w:pPr>
              <w:pStyle w:val="TableData12"/>
              <w:numPr>
                <w:ilvl w:val="0"/>
                <w:numId w:val="21"/>
              </w:numPr>
              <w:spacing w:line="360" w:lineRule="auto"/>
              <w:rPr>
                <w:rFonts w:ascii="Times New Roman" w:hAnsi="Times New Roman"/>
                <w:strike/>
              </w:rPr>
            </w:pPr>
          </w:p>
        </w:tc>
        <w:tc>
          <w:tcPr>
            <w:tcW w:w="2070" w:type="dxa"/>
          </w:tcPr>
          <w:p w14:paraId="4E3C70A2"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Loại POSM</w:t>
            </w:r>
          </w:p>
        </w:tc>
        <w:tc>
          <w:tcPr>
            <w:tcW w:w="1800" w:type="dxa"/>
          </w:tcPr>
          <w:p w14:paraId="7FB9DDE0"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1881D137"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4743E1C1"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12387A7D" w14:textId="77777777" w:rsidR="00464553" w:rsidRPr="006A02C3" w:rsidRDefault="00464553" w:rsidP="00C87C71">
            <w:pPr>
              <w:pStyle w:val="GDP1"/>
            </w:pPr>
            <w:r w:rsidRPr="006A02C3">
              <w:t>Tập giá trị {Load danh sách loại POSM}. Hiển thị [Mã – Tên loại POSM]</w:t>
            </w:r>
          </w:p>
          <w:p w14:paraId="1BBFCAEE" w14:textId="77777777" w:rsidR="00464553" w:rsidRPr="006A02C3" w:rsidRDefault="00464553" w:rsidP="00C87C71">
            <w:pPr>
              <w:pStyle w:val="GDP1"/>
            </w:pPr>
            <w:r w:rsidRPr="006A02C3">
              <w:t>Load từ bảng POSM_TYPE.CODE - NAME</w:t>
            </w:r>
          </w:p>
          <w:p w14:paraId="27D8C4CF" w14:textId="77777777" w:rsidR="00464553" w:rsidRPr="006A02C3" w:rsidRDefault="00464553" w:rsidP="00C87C71">
            <w:pPr>
              <w:pStyle w:val="GDP1"/>
            </w:pPr>
            <w:r w:rsidRPr="006A02C3">
              <w:t xml:space="preserve">Tham khảo chức năng Quản lý POSM &gt; Điều kiện tìm kiếm &gt; cbx Loại POSM </w:t>
            </w:r>
          </w:p>
        </w:tc>
      </w:tr>
      <w:tr w:rsidR="00464553" w:rsidRPr="006A02C3" w14:paraId="517A7446" w14:textId="77777777" w:rsidTr="006D0B7A">
        <w:tc>
          <w:tcPr>
            <w:tcW w:w="828" w:type="dxa"/>
          </w:tcPr>
          <w:p w14:paraId="08A85335"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3C8CD87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025940A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3510E31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3E590B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78EDFB18" w14:textId="77777777" w:rsidR="00464553" w:rsidRPr="006A02C3" w:rsidRDefault="00464553" w:rsidP="00C87C71">
            <w:pPr>
              <w:pStyle w:val="GDP1"/>
            </w:pPr>
            <w:r w:rsidRPr="006A02C3">
              <w:t xml:space="preserve">Tập giá trị {Load danh mục đơn vị tính}. Hiển thị </w:t>
            </w:r>
            <w:r w:rsidRPr="006A02C3">
              <w:lastRenderedPageBreak/>
              <w:t>[Mã – Tên đơn vị tính]</w:t>
            </w:r>
          </w:p>
          <w:p w14:paraId="5CC6CB84" w14:textId="77777777" w:rsidR="00464553" w:rsidRPr="006A02C3" w:rsidRDefault="00464553" w:rsidP="00C87C71">
            <w:pPr>
              <w:pStyle w:val="GDP1"/>
            </w:pPr>
            <w:r w:rsidRPr="006A02C3">
              <w:t>Load từ bảng SYSTEM_PARAMETER_ENTRY.CODE - NAME where SYSTEM_PARAMETER_ID = ‘POSM_UOM’</w:t>
            </w:r>
          </w:p>
        </w:tc>
      </w:tr>
      <w:tr w:rsidR="00464553" w:rsidRPr="006A02C3" w14:paraId="71446310" w14:textId="77777777" w:rsidTr="006D0B7A">
        <w:tc>
          <w:tcPr>
            <w:tcW w:w="828" w:type="dxa"/>
          </w:tcPr>
          <w:p w14:paraId="61CB7BCB"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5658F6D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Thiết lập lại</w:t>
            </w:r>
          </w:p>
        </w:tc>
        <w:tc>
          <w:tcPr>
            <w:tcW w:w="1800" w:type="dxa"/>
          </w:tcPr>
          <w:p w14:paraId="2E022C4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2469BD5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792989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1DF5943B" w14:textId="77777777" w:rsidR="00464553" w:rsidRPr="006A02C3" w:rsidRDefault="00464553" w:rsidP="00C87C71">
            <w:pPr>
              <w:pStyle w:val="GDP1"/>
            </w:pPr>
          </w:p>
        </w:tc>
      </w:tr>
      <w:tr w:rsidR="00464553" w:rsidRPr="006A02C3" w14:paraId="2CDC2526" w14:textId="77777777" w:rsidTr="006D0B7A">
        <w:tc>
          <w:tcPr>
            <w:tcW w:w="828" w:type="dxa"/>
          </w:tcPr>
          <w:p w14:paraId="67994F87"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7F8CCB7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Tìm kiếm</w:t>
            </w:r>
          </w:p>
        </w:tc>
        <w:tc>
          <w:tcPr>
            <w:tcW w:w="1800" w:type="dxa"/>
          </w:tcPr>
          <w:p w14:paraId="5766F49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23C1323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5B07C7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1EA4A1B3" w14:textId="77777777" w:rsidR="00464553" w:rsidRPr="006A02C3" w:rsidRDefault="00464553" w:rsidP="00C87C71">
            <w:pPr>
              <w:pStyle w:val="GDP1"/>
            </w:pPr>
          </w:p>
        </w:tc>
      </w:tr>
      <w:tr w:rsidR="00464553" w:rsidRPr="006A02C3" w14:paraId="7D0F9075" w14:textId="77777777" w:rsidTr="006D0B7A">
        <w:tc>
          <w:tcPr>
            <w:tcW w:w="828" w:type="dxa"/>
          </w:tcPr>
          <w:p w14:paraId="1489E379"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08E8431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 Thu gọn</w:t>
            </w:r>
          </w:p>
        </w:tc>
        <w:tc>
          <w:tcPr>
            <w:tcW w:w="1800" w:type="dxa"/>
          </w:tcPr>
          <w:p w14:paraId="5161C02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Link</w:t>
            </w:r>
          </w:p>
        </w:tc>
        <w:tc>
          <w:tcPr>
            <w:tcW w:w="1598" w:type="dxa"/>
          </w:tcPr>
          <w:p w14:paraId="2E15CEB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5A7486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4D923532" w14:textId="77777777" w:rsidR="00464553" w:rsidRPr="006A02C3" w:rsidRDefault="00464553" w:rsidP="00C87C71">
            <w:pPr>
              <w:pStyle w:val="GDP1"/>
            </w:pPr>
          </w:p>
        </w:tc>
      </w:tr>
      <w:tr w:rsidR="00464553" w:rsidRPr="006A02C3" w14:paraId="1C6D4420" w14:textId="77777777" w:rsidTr="006D0B7A">
        <w:tc>
          <w:tcPr>
            <w:tcW w:w="13676" w:type="dxa"/>
            <w:gridSpan w:val="6"/>
          </w:tcPr>
          <w:p w14:paraId="5925DBC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Danh sách tồn kho</w:t>
            </w:r>
          </w:p>
        </w:tc>
      </w:tr>
      <w:tr w:rsidR="00464553" w:rsidRPr="006A02C3" w14:paraId="459FB773" w14:textId="77777777" w:rsidTr="006D0B7A">
        <w:tc>
          <w:tcPr>
            <w:tcW w:w="13676" w:type="dxa"/>
            <w:gridSpan w:val="6"/>
          </w:tcPr>
          <w:p w14:paraId="26DB498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2F8E3D54" w14:textId="77777777" w:rsidTr="006D0B7A">
        <w:tc>
          <w:tcPr>
            <w:tcW w:w="828" w:type="dxa"/>
          </w:tcPr>
          <w:p w14:paraId="1B4D8B99"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08F137B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Xuất file</w:t>
            </w:r>
          </w:p>
        </w:tc>
        <w:tc>
          <w:tcPr>
            <w:tcW w:w="1800" w:type="dxa"/>
          </w:tcPr>
          <w:p w14:paraId="28F4084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34ED811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67E93F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10FF5C8D" w14:textId="77777777" w:rsidR="00464553" w:rsidRPr="006A02C3" w:rsidRDefault="00464553" w:rsidP="00C87C71">
            <w:pPr>
              <w:pStyle w:val="GDP1"/>
            </w:pPr>
          </w:p>
        </w:tc>
      </w:tr>
      <w:tr w:rsidR="00464553" w:rsidRPr="006A02C3" w14:paraId="7951538C" w14:textId="77777777" w:rsidTr="006D0B7A">
        <w:tc>
          <w:tcPr>
            <w:tcW w:w="13676" w:type="dxa"/>
            <w:gridSpan w:val="6"/>
          </w:tcPr>
          <w:p w14:paraId="7ED38A8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Datagrid</w:t>
            </w:r>
          </w:p>
          <w:p w14:paraId="1475E357" w14:textId="77777777" w:rsidR="00464553" w:rsidRPr="006A02C3" w:rsidRDefault="00464553" w:rsidP="00C87C71">
            <w:pPr>
              <w:pStyle w:val="GDP1"/>
            </w:pPr>
            <w:r w:rsidRPr="006A02C3">
              <w:t>Load danh sách POSM tồn trong kho gom nhóm theo đơn vị</w:t>
            </w:r>
          </w:p>
          <w:p w14:paraId="099F3DFA" w14:textId="77777777" w:rsidR="00464553" w:rsidRPr="006A02C3" w:rsidRDefault="00464553" w:rsidP="00C87C71">
            <w:pPr>
              <w:pStyle w:val="GDP1"/>
            </w:pPr>
            <w:r w:rsidRPr="006A02C3">
              <w:t xml:space="preserve">Load dữ liệu từ bảng </w:t>
            </w:r>
            <w:r w:rsidRPr="006A02C3">
              <w:rPr>
                <w:bCs/>
              </w:rPr>
              <w:t>POSM_POSM_INVENTORY</w:t>
            </w:r>
            <w:r w:rsidRPr="006A02C3">
              <w:t xml:space="preserve"> group by DIST_UNIT_ID</w:t>
            </w:r>
          </w:p>
          <w:p w14:paraId="3D194A3B" w14:textId="77777777" w:rsidR="00464553" w:rsidRPr="006A02C3" w:rsidRDefault="00464553" w:rsidP="00C87C71">
            <w:pPr>
              <w:pStyle w:val="GDP1"/>
            </w:pPr>
            <w:r w:rsidRPr="006A02C3">
              <w:t>Nếu xem tồn kho theo lotdate sẽ load dữ liệu từ bảng POSM_INVENTORY_LOT</w:t>
            </w:r>
          </w:p>
          <w:p w14:paraId="0E418BEF" w14:textId="77777777" w:rsidR="00464553" w:rsidRPr="00BD3193" w:rsidRDefault="00464553" w:rsidP="00C87C71">
            <w:pPr>
              <w:pStyle w:val="GDP1"/>
              <w:rPr>
                <w:lang w:val="pt-BR"/>
              </w:rPr>
            </w:pPr>
            <w:r w:rsidRPr="00BD3193">
              <w:rPr>
                <w:lang w:val="pt-BR"/>
              </w:rPr>
              <w:t>Sort theo VISUAL_INDEX ASC của POSM, Mã POSM ASC</w:t>
            </w:r>
          </w:p>
          <w:p w14:paraId="03A202C8" w14:textId="77777777" w:rsidR="00464553" w:rsidRPr="006A02C3" w:rsidRDefault="00464553" w:rsidP="00C87C71">
            <w:pPr>
              <w:pStyle w:val="GDP1"/>
            </w:pPr>
            <w:r w:rsidRPr="006A02C3">
              <w:t>Phân trang theo quy định chung</w:t>
            </w:r>
          </w:p>
        </w:tc>
      </w:tr>
      <w:tr w:rsidR="00464553" w:rsidRPr="006A02C3" w14:paraId="27A8A739" w14:textId="77777777" w:rsidTr="006D0B7A">
        <w:tc>
          <w:tcPr>
            <w:tcW w:w="828" w:type="dxa"/>
          </w:tcPr>
          <w:p w14:paraId="3FFF1819"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384C42D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CheckAll/ CheckRow</w:t>
            </w:r>
          </w:p>
        </w:tc>
        <w:tc>
          <w:tcPr>
            <w:tcW w:w="1800" w:type="dxa"/>
          </w:tcPr>
          <w:p w14:paraId="60ACD7B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61DC8EB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55C4A1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w:t>
            </w:r>
          </w:p>
        </w:tc>
        <w:tc>
          <w:tcPr>
            <w:tcW w:w="5850" w:type="dxa"/>
          </w:tcPr>
          <w:p w14:paraId="20932A00" w14:textId="77777777" w:rsidR="00464553" w:rsidRPr="006A02C3" w:rsidRDefault="00464553" w:rsidP="00C87C71">
            <w:pPr>
              <w:pStyle w:val="GDP1"/>
            </w:pPr>
            <w:r w:rsidRPr="006A02C3">
              <w:t>CheckAll: xuất hiện trên Header</w:t>
            </w:r>
          </w:p>
          <w:p w14:paraId="48BF0D14" w14:textId="77777777" w:rsidR="00464553" w:rsidRPr="006A02C3" w:rsidRDefault="00464553" w:rsidP="00C87C71">
            <w:pPr>
              <w:pStyle w:val="GDP1"/>
            </w:pPr>
            <w:r w:rsidRPr="006A02C3">
              <w:t>CheckRow: xuất hiện trên từng Row</w:t>
            </w:r>
          </w:p>
          <w:p w14:paraId="64659241" w14:textId="77777777" w:rsidR="00464553" w:rsidRPr="006A02C3" w:rsidRDefault="00464553" w:rsidP="00C87C71">
            <w:pPr>
              <w:pStyle w:val="GDP1"/>
            </w:pPr>
            <w:r w:rsidRPr="006A02C3">
              <w:lastRenderedPageBreak/>
              <w:t>Tick/ Bỏ tick CheckAll: tất cả CheckRow đang hiển thị trên grid sẽ được check/ uncheck</w:t>
            </w:r>
          </w:p>
        </w:tc>
      </w:tr>
      <w:tr w:rsidR="00464553" w:rsidRPr="006A02C3" w14:paraId="28974CD0" w14:textId="77777777" w:rsidTr="006D0B7A">
        <w:tc>
          <w:tcPr>
            <w:tcW w:w="828" w:type="dxa"/>
          </w:tcPr>
          <w:p w14:paraId="0C2406DC"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5D27CE8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Đơn vị </w:t>
            </w:r>
          </w:p>
        </w:tc>
        <w:tc>
          <w:tcPr>
            <w:tcW w:w="1800" w:type="dxa"/>
          </w:tcPr>
          <w:p w14:paraId="5B2B227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0D691D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62A4BD30" w14:textId="77777777" w:rsidR="00464553" w:rsidRPr="006A02C3" w:rsidRDefault="00464553" w:rsidP="00512E56">
            <w:pPr>
              <w:pStyle w:val="TableData12"/>
              <w:spacing w:line="360" w:lineRule="auto"/>
              <w:rPr>
                <w:rFonts w:ascii="Times New Roman" w:hAnsi="Times New Roman"/>
              </w:rPr>
            </w:pPr>
          </w:p>
        </w:tc>
        <w:tc>
          <w:tcPr>
            <w:tcW w:w="5850" w:type="dxa"/>
          </w:tcPr>
          <w:p w14:paraId="64FAD877" w14:textId="77777777" w:rsidR="00464553" w:rsidRPr="006A02C3" w:rsidRDefault="00464553" w:rsidP="00C87C71">
            <w:pPr>
              <w:pStyle w:val="GDP1"/>
            </w:pPr>
            <w:r w:rsidRPr="006A02C3">
              <w:t>Mã – Tên đơn vị</w:t>
            </w:r>
          </w:p>
          <w:p w14:paraId="064F3B01" w14:textId="77777777" w:rsidR="00464553" w:rsidRPr="006A02C3" w:rsidRDefault="00464553" w:rsidP="00C87C71">
            <w:pPr>
              <w:pStyle w:val="GDP1"/>
            </w:pPr>
            <w:r w:rsidRPr="006A02C3">
              <w:t>Lấy từ bảng POSM_INVENTORY.DIST_UNIT_ID join qua DIST_UNIT lấy NODE.CODE – NODE.NAME</w:t>
            </w:r>
          </w:p>
        </w:tc>
      </w:tr>
      <w:tr w:rsidR="00464553" w:rsidRPr="006A02C3" w14:paraId="42924CF8" w14:textId="77777777" w:rsidTr="006D0B7A">
        <w:tc>
          <w:tcPr>
            <w:tcW w:w="828" w:type="dxa"/>
          </w:tcPr>
          <w:p w14:paraId="4F6A8AEC"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456064E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Mã POSM</w:t>
            </w:r>
          </w:p>
        </w:tc>
        <w:tc>
          <w:tcPr>
            <w:tcW w:w="1800" w:type="dxa"/>
          </w:tcPr>
          <w:p w14:paraId="1E0B3A8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FD1DDC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1362217" w14:textId="77777777" w:rsidR="00464553" w:rsidRPr="006A02C3" w:rsidRDefault="00464553" w:rsidP="00512E56">
            <w:pPr>
              <w:pStyle w:val="TableData12"/>
              <w:spacing w:line="360" w:lineRule="auto"/>
              <w:rPr>
                <w:rFonts w:ascii="Times New Roman" w:hAnsi="Times New Roman"/>
              </w:rPr>
            </w:pPr>
          </w:p>
        </w:tc>
        <w:tc>
          <w:tcPr>
            <w:tcW w:w="5850" w:type="dxa"/>
          </w:tcPr>
          <w:p w14:paraId="34C69D6E" w14:textId="77777777" w:rsidR="00464553" w:rsidRPr="006A02C3" w:rsidRDefault="00464553" w:rsidP="00C87C71">
            <w:pPr>
              <w:pStyle w:val="GDP1"/>
            </w:pPr>
            <w:r w:rsidRPr="006A02C3">
              <w:t>Lấy từ bảng POSM.CODE where POSM.ID = POSM_INVENTORY.POSM_ID and POSM.PARENT_ID is null</w:t>
            </w:r>
          </w:p>
        </w:tc>
      </w:tr>
      <w:tr w:rsidR="00464553" w:rsidRPr="006A02C3" w14:paraId="66BC628B" w14:textId="77777777" w:rsidTr="006D0B7A">
        <w:tc>
          <w:tcPr>
            <w:tcW w:w="828" w:type="dxa"/>
          </w:tcPr>
          <w:p w14:paraId="019F8EEE"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613AE2D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Tên POSM</w:t>
            </w:r>
          </w:p>
        </w:tc>
        <w:tc>
          <w:tcPr>
            <w:tcW w:w="1800" w:type="dxa"/>
          </w:tcPr>
          <w:p w14:paraId="2B1DAD5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C9000B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B77DD46" w14:textId="77777777" w:rsidR="00464553" w:rsidRPr="006A02C3" w:rsidRDefault="00464553" w:rsidP="00512E56">
            <w:pPr>
              <w:pStyle w:val="TableData12"/>
              <w:spacing w:line="360" w:lineRule="auto"/>
              <w:rPr>
                <w:rFonts w:ascii="Times New Roman" w:hAnsi="Times New Roman"/>
              </w:rPr>
            </w:pPr>
          </w:p>
        </w:tc>
        <w:tc>
          <w:tcPr>
            <w:tcW w:w="5850" w:type="dxa"/>
          </w:tcPr>
          <w:p w14:paraId="30707EC7" w14:textId="77777777" w:rsidR="00464553" w:rsidRPr="006A02C3" w:rsidRDefault="00464553" w:rsidP="00C87C71">
            <w:pPr>
              <w:pStyle w:val="GDP1"/>
            </w:pPr>
            <w:r w:rsidRPr="006A02C3">
              <w:t>Lấy từ bảng POSM.NAME where POSM.ID = POSM_INVENTORY.POSM_ID and POSM.PARENT_ID is null</w:t>
            </w:r>
          </w:p>
        </w:tc>
      </w:tr>
      <w:tr w:rsidR="00464553" w:rsidRPr="006A02C3" w14:paraId="67BF59A3" w14:textId="77777777" w:rsidTr="006D0B7A">
        <w:tc>
          <w:tcPr>
            <w:tcW w:w="828" w:type="dxa"/>
          </w:tcPr>
          <w:p w14:paraId="641D6EEC"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58353A4F"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LOT</w:t>
            </w:r>
          </w:p>
        </w:tc>
        <w:tc>
          <w:tcPr>
            <w:tcW w:w="1800" w:type="dxa"/>
          </w:tcPr>
          <w:p w14:paraId="0D0ADC1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4AA2DB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3FA839F1" w14:textId="77777777" w:rsidR="00464553" w:rsidRPr="006A02C3" w:rsidRDefault="00464553" w:rsidP="00512E56">
            <w:pPr>
              <w:pStyle w:val="TableData12"/>
              <w:spacing w:line="360" w:lineRule="auto"/>
              <w:rPr>
                <w:rFonts w:ascii="Times New Roman" w:hAnsi="Times New Roman"/>
                <w:b/>
              </w:rPr>
            </w:pPr>
          </w:p>
        </w:tc>
        <w:tc>
          <w:tcPr>
            <w:tcW w:w="5850" w:type="dxa"/>
          </w:tcPr>
          <w:p w14:paraId="33C3AD97" w14:textId="77777777" w:rsidR="00464553" w:rsidRPr="006A02C3" w:rsidRDefault="00464553" w:rsidP="00C87C71">
            <w:pPr>
              <w:pStyle w:val="GDP1"/>
            </w:pPr>
            <w:r w:rsidRPr="006A02C3">
              <w:t>Chỉ xuất hiện nếu có tick chọn Xem tồn kho theo lotdate</w:t>
            </w:r>
          </w:p>
          <w:p w14:paraId="74E747EE" w14:textId="77777777" w:rsidR="00464553" w:rsidRPr="006A02C3" w:rsidRDefault="00464553" w:rsidP="00C87C71">
            <w:pPr>
              <w:pStyle w:val="GDP1"/>
            </w:pPr>
            <w:r w:rsidRPr="006A02C3">
              <w:t>Lấy từ bảng POSM_INVENTORY_LOT.POSM_LOT_ID. Join qua POSM_LOT lấy LOT</w:t>
            </w:r>
          </w:p>
        </w:tc>
      </w:tr>
      <w:tr w:rsidR="00464553" w:rsidRPr="006A02C3" w14:paraId="64AA8699" w14:textId="77777777" w:rsidTr="006D0B7A">
        <w:tc>
          <w:tcPr>
            <w:tcW w:w="828" w:type="dxa"/>
          </w:tcPr>
          <w:p w14:paraId="32DEBCE0"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26009E1D"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Ngày hết hạn</w:t>
            </w:r>
          </w:p>
        </w:tc>
        <w:tc>
          <w:tcPr>
            <w:tcW w:w="1800" w:type="dxa"/>
          </w:tcPr>
          <w:p w14:paraId="00BE95F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A8C70B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68CBD3BF" w14:textId="77777777" w:rsidR="00464553" w:rsidRPr="006A02C3" w:rsidRDefault="00464553" w:rsidP="00512E56">
            <w:pPr>
              <w:pStyle w:val="TableData12"/>
              <w:spacing w:line="360" w:lineRule="auto"/>
              <w:rPr>
                <w:rFonts w:ascii="Times New Roman" w:hAnsi="Times New Roman"/>
                <w:b/>
              </w:rPr>
            </w:pPr>
          </w:p>
        </w:tc>
        <w:tc>
          <w:tcPr>
            <w:tcW w:w="5850" w:type="dxa"/>
          </w:tcPr>
          <w:p w14:paraId="6E873A7C" w14:textId="77777777" w:rsidR="00464553" w:rsidRPr="006A02C3" w:rsidRDefault="00464553" w:rsidP="00C87C71">
            <w:pPr>
              <w:pStyle w:val="GDP1"/>
            </w:pPr>
            <w:r w:rsidRPr="006A02C3">
              <w:t>Chỉ xuất hiện nếu có tick chọn Xem tồn kho theo lotdate</w:t>
            </w:r>
          </w:p>
          <w:p w14:paraId="54DBA560" w14:textId="77777777" w:rsidR="00464553" w:rsidRPr="006A02C3" w:rsidRDefault="00464553" w:rsidP="00C87C71">
            <w:pPr>
              <w:pStyle w:val="GDP1"/>
            </w:pPr>
            <w:r w:rsidRPr="006A02C3">
              <w:lastRenderedPageBreak/>
              <w:t>Format: dd/mm/yyyy</w:t>
            </w:r>
          </w:p>
          <w:p w14:paraId="0964374F" w14:textId="77777777" w:rsidR="00464553" w:rsidRPr="006A02C3" w:rsidRDefault="00464553" w:rsidP="00C87C71">
            <w:pPr>
              <w:pStyle w:val="GDP1"/>
            </w:pPr>
            <w:r w:rsidRPr="006A02C3">
              <w:t>Lấy từ bảng POSM_INVENTORY_LOT.POSM_LOT_ID. Join qua POSM_LOT lấy EXPIRE_DATE</w:t>
            </w:r>
          </w:p>
        </w:tc>
      </w:tr>
      <w:tr w:rsidR="00464553" w:rsidRPr="006A02C3" w14:paraId="2C308BE3" w14:textId="77777777" w:rsidTr="006D0B7A">
        <w:tc>
          <w:tcPr>
            <w:tcW w:w="828" w:type="dxa"/>
          </w:tcPr>
          <w:p w14:paraId="7CFA7E8F"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30D6322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244DF15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D301F7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A3342E4" w14:textId="77777777" w:rsidR="00464553" w:rsidRPr="006A02C3" w:rsidRDefault="00464553" w:rsidP="00512E56">
            <w:pPr>
              <w:pStyle w:val="TableData12"/>
              <w:spacing w:line="360" w:lineRule="auto"/>
              <w:rPr>
                <w:rFonts w:ascii="Times New Roman" w:hAnsi="Times New Roman"/>
              </w:rPr>
            </w:pPr>
          </w:p>
        </w:tc>
        <w:tc>
          <w:tcPr>
            <w:tcW w:w="5850" w:type="dxa"/>
          </w:tcPr>
          <w:p w14:paraId="3B99DC93" w14:textId="77777777" w:rsidR="00464553" w:rsidRPr="006A02C3" w:rsidRDefault="00464553" w:rsidP="00C87C71">
            <w:pPr>
              <w:pStyle w:val="GDP1"/>
              <w:rPr>
                <w:lang w:val="vi-VN"/>
              </w:rPr>
            </w:pPr>
            <w:r w:rsidRPr="006A02C3">
              <w:t>Đơn vị tính cơ bản của POSM</w:t>
            </w:r>
          </w:p>
          <w:p w14:paraId="18AFD2A4" w14:textId="77777777" w:rsidR="00464553" w:rsidRPr="006A02C3" w:rsidRDefault="00464553" w:rsidP="00C87C71">
            <w:pPr>
              <w:pStyle w:val="GDP1"/>
            </w:pPr>
            <w:r w:rsidRPr="006A02C3">
              <w:t>Lấy từ bảng POSM_UOM.TITLE where POSM_UOM.POSM.ID = POSM_INVENTORY. POSM_ID and POSM_UOM.IS_DEFAULT = 1</w:t>
            </w:r>
          </w:p>
        </w:tc>
      </w:tr>
      <w:tr w:rsidR="00464553" w:rsidRPr="009F3346" w14:paraId="5D057D83" w14:textId="77777777" w:rsidTr="006D0B7A">
        <w:tc>
          <w:tcPr>
            <w:tcW w:w="828" w:type="dxa"/>
          </w:tcPr>
          <w:p w14:paraId="5D7340AE"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29853C6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thực tế</w:t>
            </w:r>
          </w:p>
        </w:tc>
        <w:tc>
          <w:tcPr>
            <w:tcW w:w="1800" w:type="dxa"/>
          </w:tcPr>
          <w:p w14:paraId="776B62E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6DBD50A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2CC7E93" w14:textId="77777777" w:rsidR="00464553" w:rsidRPr="006A02C3" w:rsidRDefault="00464553" w:rsidP="00512E56">
            <w:pPr>
              <w:pStyle w:val="TableData12"/>
              <w:spacing w:line="360" w:lineRule="auto"/>
              <w:rPr>
                <w:rFonts w:ascii="Times New Roman" w:hAnsi="Times New Roman"/>
              </w:rPr>
            </w:pPr>
          </w:p>
        </w:tc>
        <w:tc>
          <w:tcPr>
            <w:tcW w:w="5850" w:type="dxa"/>
          </w:tcPr>
          <w:p w14:paraId="4A2087C5" w14:textId="77777777" w:rsidR="00464553" w:rsidRPr="006A02C3" w:rsidRDefault="00464553" w:rsidP="00C87C71">
            <w:pPr>
              <w:pStyle w:val="GDP1"/>
              <w:rPr>
                <w:lang w:val="pt-BR"/>
              </w:rPr>
            </w:pPr>
            <w:r w:rsidRPr="006A02C3">
              <w:rPr>
                <w:lang w:val="pt-BR"/>
              </w:rPr>
              <w:t>SUM từ bảng POSM_INVENTORY.QUANTITY</w:t>
            </w:r>
          </w:p>
        </w:tc>
      </w:tr>
      <w:tr w:rsidR="00464553" w:rsidRPr="006A02C3" w14:paraId="47D53F54" w14:textId="77777777" w:rsidTr="006D0B7A">
        <w:tc>
          <w:tcPr>
            <w:tcW w:w="828" w:type="dxa"/>
          </w:tcPr>
          <w:p w14:paraId="36ACE87A" w14:textId="77777777" w:rsidR="00464553" w:rsidRPr="006A02C3" w:rsidRDefault="00464553">
            <w:pPr>
              <w:pStyle w:val="TableData12"/>
              <w:numPr>
                <w:ilvl w:val="0"/>
                <w:numId w:val="21"/>
              </w:numPr>
              <w:spacing w:line="360" w:lineRule="auto"/>
              <w:rPr>
                <w:rFonts w:ascii="Times New Roman" w:hAnsi="Times New Roman"/>
                <w:lang w:val="pt-BR"/>
              </w:rPr>
            </w:pPr>
          </w:p>
        </w:tc>
        <w:tc>
          <w:tcPr>
            <w:tcW w:w="2070" w:type="dxa"/>
          </w:tcPr>
          <w:p w14:paraId="225F5AA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khả dụng</w:t>
            </w:r>
          </w:p>
        </w:tc>
        <w:tc>
          <w:tcPr>
            <w:tcW w:w="1800" w:type="dxa"/>
          </w:tcPr>
          <w:p w14:paraId="3F25735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AC68CB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4E107C6E" w14:textId="77777777" w:rsidR="00464553" w:rsidRPr="006A02C3" w:rsidRDefault="00464553" w:rsidP="00512E56">
            <w:pPr>
              <w:pStyle w:val="TableData12"/>
              <w:spacing w:line="360" w:lineRule="auto"/>
              <w:rPr>
                <w:rFonts w:ascii="Times New Roman" w:hAnsi="Times New Roman"/>
              </w:rPr>
            </w:pPr>
          </w:p>
        </w:tc>
        <w:tc>
          <w:tcPr>
            <w:tcW w:w="5850" w:type="dxa"/>
          </w:tcPr>
          <w:p w14:paraId="698253C9" w14:textId="77777777" w:rsidR="00464553" w:rsidRPr="006A02C3" w:rsidRDefault="00464553" w:rsidP="00C87C71">
            <w:pPr>
              <w:pStyle w:val="GDP1"/>
            </w:pPr>
            <w:r w:rsidRPr="006A02C3">
              <w:t>SUM từ bảng POSM_INVENTORY.AVAILABLE_QUANTITY</w:t>
            </w:r>
          </w:p>
        </w:tc>
      </w:tr>
      <w:tr w:rsidR="00464553" w:rsidRPr="006A02C3" w14:paraId="66C19B2C" w14:textId="77777777" w:rsidTr="006D0B7A">
        <w:tc>
          <w:tcPr>
            <w:tcW w:w="828" w:type="dxa"/>
          </w:tcPr>
          <w:p w14:paraId="5AEB5647"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1159B6B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giá trị</w:t>
            </w:r>
          </w:p>
        </w:tc>
        <w:tc>
          <w:tcPr>
            <w:tcW w:w="1800" w:type="dxa"/>
          </w:tcPr>
          <w:p w14:paraId="39C2500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6E862C4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C5DC862" w14:textId="77777777" w:rsidR="00464553" w:rsidRPr="006A02C3" w:rsidRDefault="00464553" w:rsidP="00512E56">
            <w:pPr>
              <w:pStyle w:val="TableData12"/>
              <w:spacing w:line="360" w:lineRule="auto"/>
              <w:rPr>
                <w:rFonts w:ascii="Times New Roman" w:hAnsi="Times New Roman"/>
              </w:rPr>
            </w:pPr>
          </w:p>
        </w:tc>
        <w:tc>
          <w:tcPr>
            <w:tcW w:w="5850" w:type="dxa"/>
          </w:tcPr>
          <w:p w14:paraId="24DD25C1" w14:textId="77777777" w:rsidR="00464553" w:rsidRPr="006A02C3" w:rsidRDefault="00464553" w:rsidP="00C87C71">
            <w:pPr>
              <w:pStyle w:val="GDP1"/>
              <w:rPr>
                <w:lang w:val="vi-VN"/>
              </w:rPr>
            </w:pPr>
            <w:r w:rsidRPr="006A02C3">
              <w:t>Tổng giá trị các POSM trong kho group by đơn vị</w:t>
            </w:r>
          </w:p>
          <w:p w14:paraId="52FE21E6" w14:textId="77777777" w:rsidR="00464553" w:rsidRPr="006A02C3" w:rsidRDefault="00464553" w:rsidP="00C87C71">
            <w:pPr>
              <w:pStyle w:val="GDP1"/>
              <w:rPr>
                <w:lang w:val="vi-VN"/>
              </w:rPr>
            </w:pPr>
            <w:r w:rsidRPr="006A02C3">
              <w:rPr>
                <w:lang w:val="vi-VN"/>
              </w:rPr>
              <w:t>Giá trị SPn = Đơn giá SPn*Tồn kho thực tế SPn</w:t>
            </w:r>
          </w:p>
          <w:p w14:paraId="7A6744A6" w14:textId="77777777" w:rsidR="00464553" w:rsidRPr="006A02C3" w:rsidRDefault="00464553" w:rsidP="00C87C71">
            <w:pPr>
              <w:pStyle w:val="GDP1"/>
            </w:pPr>
            <w:r w:rsidRPr="006A02C3">
              <w:rPr>
                <w:lang w:val="vi-VN"/>
              </w:rPr>
              <w:t xml:space="preserve">Đơn giá theo bảng giá bán mặc định của POSM. </w:t>
            </w:r>
            <w:r w:rsidRPr="006A02C3">
              <w:t xml:space="preserve">Lấy từ bảng </w:t>
            </w:r>
            <w:r w:rsidRPr="006A02C3">
              <w:rPr>
                <w:bCs/>
              </w:rPr>
              <w:t>POSM_PRICE</w:t>
            </w:r>
            <w:r w:rsidRPr="006A02C3">
              <w:t>.PRICE</w:t>
            </w:r>
          </w:p>
        </w:tc>
      </w:tr>
      <w:tr w:rsidR="00464553" w:rsidRPr="006A02C3" w14:paraId="3018983A" w14:textId="77777777" w:rsidTr="006D0B7A">
        <w:tc>
          <w:tcPr>
            <w:tcW w:w="828" w:type="dxa"/>
          </w:tcPr>
          <w:p w14:paraId="2C6AE564" w14:textId="77777777" w:rsidR="00464553" w:rsidRPr="006A02C3" w:rsidRDefault="00464553">
            <w:pPr>
              <w:pStyle w:val="TableData12"/>
              <w:numPr>
                <w:ilvl w:val="0"/>
                <w:numId w:val="21"/>
              </w:numPr>
              <w:spacing w:line="360" w:lineRule="auto"/>
              <w:rPr>
                <w:rFonts w:ascii="Times New Roman" w:hAnsi="Times New Roman"/>
              </w:rPr>
            </w:pPr>
          </w:p>
        </w:tc>
        <w:tc>
          <w:tcPr>
            <w:tcW w:w="2070" w:type="dxa"/>
          </w:tcPr>
          <w:p w14:paraId="1BEEF13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chi tiết</w:t>
            </w:r>
          </w:p>
        </w:tc>
        <w:tc>
          <w:tcPr>
            <w:tcW w:w="1800" w:type="dxa"/>
          </w:tcPr>
          <w:p w14:paraId="38A8943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Icon </w:t>
            </w:r>
          </w:p>
        </w:tc>
        <w:tc>
          <w:tcPr>
            <w:tcW w:w="1598" w:type="dxa"/>
          </w:tcPr>
          <w:p w14:paraId="3649BAA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58B2C08" w14:textId="77777777" w:rsidR="00464553" w:rsidRPr="006A02C3" w:rsidRDefault="00464553" w:rsidP="00512E56">
            <w:pPr>
              <w:pStyle w:val="TableData12"/>
              <w:spacing w:line="360" w:lineRule="auto"/>
              <w:rPr>
                <w:rFonts w:ascii="Times New Roman" w:hAnsi="Times New Roman"/>
              </w:rPr>
            </w:pPr>
          </w:p>
        </w:tc>
        <w:tc>
          <w:tcPr>
            <w:tcW w:w="5850" w:type="dxa"/>
          </w:tcPr>
          <w:p w14:paraId="0724F6B1" w14:textId="77777777" w:rsidR="00464553" w:rsidRPr="006A02C3" w:rsidRDefault="00464553" w:rsidP="00C87C71">
            <w:pPr>
              <w:pStyle w:val="GDP1"/>
            </w:pPr>
            <w:r w:rsidRPr="006A02C3">
              <w:t>Tooltip: Xem chi tiết</w:t>
            </w:r>
          </w:p>
        </w:tc>
      </w:tr>
    </w:tbl>
    <w:p w14:paraId="3A94BE31" w14:textId="77777777" w:rsidR="00464553" w:rsidRPr="006A02C3" w:rsidRDefault="00464553" w:rsidP="00512E56">
      <w:pPr>
        <w:spacing w:line="360" w:lineRule="auto"/>
        <w:rPr>
          <w:lang w:eastAsia="ar-SA"/>
        </w:rPr>
      </w:pPr>
    </w:p>
    <w:p w14:paraId="77511E76" w14:textId="77777777" w:rsidR="00464553" w:rsidRPr="006A02C3" w:rsidRDefault="00464553" w:rsidP="00512E56">
      <w:pPr>
        <w:pStyle w:val="Heading6"/>
        <w:spacing w:line="360" w:lineRule="auto"/>
        <w:rPr>
          <w:highlight w:val="yellow"/>
        </w:rPr>
      </w:pPr>
      <w:r w:rsidRPr="006A02C3">
        <w:rPr>
          <w:highlight w:val="yellow"/>
        </w:rPr>
        <w:lastRenderedPageBreak/>
        <w:t>Theo Tổng tồn POSM - cụm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E582113" w14:textId="77777777" w:rsidTr="006D0B7A">
        <w:trPr>
          <w:tblHeader/>
        </w:trPr>
        <w:tc>
          <w:tcPr>
            <w:tcW w:w="828" w:type="dxa"/>
            <w:shd w:val="pct5" w:color="auto" w:fill="FFFFFF"/>
          </w:tcPr>
          <w:p w14:paraId="7E0A8BB3"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STT</w:t>
            </w:r>
          </w:p>
        </w:tc>
        <w:tc>
          <w:tcPr>
            <w:tcW w:w="2070" w:type="dxa"/>
            <w:shd w:val="pct5" w:color="auto" w:fill="FFFFFF"/>
          </w:tcPr>
          <w:p w14:paraId="759E5586"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Tên</w:t>
            </w:r>
          </w:p>
        </w:tc>
        <w:tc>
          <w:tcPr>
            <w:tcW w:w="1800" w:type="dxa"/>
            <w:shd w:val="pct5" w:color="auto" w:fill="FFFFFF"/>
          </w:tcPr>
          <w:p w14:paraId="5643ED7D"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 xml:space="preserve">Kiểu dữ liệu </w:t>
            </w:r>
          </w:p>
          <w:p w14:paraId="06FABF56"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[Độ dài dữ liệu]</w:t>
            </w:r>
          </w:p>
        </w:tc>
        <w:tc>
          <w:tcPr>
            <w:tcW w:w="1598" w:type="dxa"/>
            <w:shd w:val="pct5" w:color="auto" w:fill="FFFFFF"/>
          </w:tcPr>
          <w:p w14:paraId="5C8B016F"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Input/Output</w:t>
            </w:r>
          </w:p>
        </w:tc>
        <w:tc>
          <w:tcPr>
            <w:tcW w:w="1530" w:type="dxa"/>
            <w:shd w:val="pct5" w:color="auto" w:fill="FFFFFF"/>
          </w:tcPr>
          <w:p w14:paraId="5BC2EC32"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Giá trị khởi tạo</w:t>
            </w:r>
          </w:p>
        </w:tc>
        <w:tc>
          <w:tcPr>
            <w:tcW w:w="5850" w:type="dxa"/>
            <w:shd w:val="pct5" w:color="auto" w:fill="FFFFFF"/>
          </w:tcPr>
          <w:p w14:paraId="5FEC1114" w14:textId="77777777" w:rsidR="00464553" w:rsidRPr="006A02C3" w:rsidRDefault="00464553" w:rsidP="00512E56">
            <w:pPr>
              <w:pStyle w:val="Bang"/>
              <w:spacing w:line="360" w:lineRule="auto"/>
              <w:rPr>
                <w:rFonts w:cs="Times New Roman"/>
                <w:b/>
                <w:sz w:val="20"/>
                <w:szCs w:val="20"/>
              </w:rPr>
            </w:pPr>
            <w:r w:rsidRPr="006A02C3">
              <w:rPr>
                <w:rFonts w:cs="Times New Roman"/>
                <w:b/>
                <w:sz w:val="20"/>
                <w:szCs w:val="20"/>
              </w:rPr>
              <w:t>Mô tả</w:t>
            </w:r>
            <w:r w:rsidRPr="006A02C3">
              <w:rPr>
                <w:rFonts w:cs="Times New Roman"/>
                <w:sz w:val="20"/>
                <w:szCs w:val="20"/>
              </w:rPr>
              <w:t xml:space="preserve"> (Mapping với CSDL nếu có)</w:t>
            </w:r>
          </w:p>
        </w:tc>
      </w:tr>
      <w:tr w:rsidR="00464553" w:rsidRPr="006A02C3" w14:paraId="2D9D2FDD" w14:textId="77777777" w:rsidTr="006D0B7A">
        <w:tc>
          <w:tcPr>
            <w:tcW w:w="13676" w:type="dxa"/>
            <w:gridSpan w:val="6"/>
          </w:tcPr>
          <w:p w14:paraId="15F9DCE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Điều kiện tìm kiếm</w:t>
            </w:r>
          </w:p>
        </w:tc>
      </w:tr>
      <w:tr w:rsidR="00464553" w:rsidRPr="006A02C3" w14:paraId="6D62A8FF" w14:textId="77777777" w:rsidTr="006D0B7A">
        <w:tc>
          <w:tcPr>
            <w:tcW w:w="828" w:type="dxa"/>
          </w:tcPr>
          <w:p w14:paraId="0241FADE"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3841D85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w:t>
            </w:r>
          </w:p>
        </w:tc>
        <w:tc>
          <w:tcPr>
            <w:tcW w:w="1800" w:type="dxa"/>
          </w:tcPr>
          <w:p w14:paraId="511626B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Combobox MultiSelect Chips Autocomplete</w:t>
            </w:r>
          </w:p>
        </w:tc>
        <w:tc>
          <w:tcPr>
            <w:tcW w:w="1598" w:type="dxa"/>
          </w:tcPr>
          <w:p w14:paraId="59D88E3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3D52D0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cấp cao nhất được phân quyền]</w:t>
            </w:r>
          </w:p>
        </w:tc>
        <w:tc>
          <w:tcPr>
            <w:tcW w:w="5850" w:type="dxa"/>
          </w:tcPr>
          <w:p w14:paraId="042E075F" w14:textId="77777777" w:rsidR="00464553" w:rsidRPr="006A02C3" w:rsidRDefault="00464553" w:rsidP="00C87C71">
            <w:pPr>
              <w:pStyle w:val="GDP1"/>
            </w:pPr>
            <w:r w:rsidRPr="006A02C3">
              <w:t>Tập giá trị: {Load danh sách đơn vị trạng thái Hoạt động thuộc phân quyền của user login – hiển thị theo cấu trúc cây}. Hiển thị [Mã – Tên đơn vị]</w:t>
            </w:r>
          </w:p>
          <w:p w14:paraId="74DD6B1A"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68C966FA" w14:textId="77777777" w:rsidTr="006D0B7A">
        <w:tc>
          <w:tcPr>
            <w:tcW w:w="828" w:type="dxa"/>
          </w:tcPr>
          <w:p w14:paraId="7CFA35D8"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25F09F6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w:t>
            </w:r>
          </w:p>
        </w:tc>
        <w:tc>
          <w:tcPr>
            <w:tcW w:w="1800" w:type="dxa"/>
          </w:tcPr>
          <w:p w14:paraId="1B1EDBC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09E11F3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C77E30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3E4DD0D9" w14:textId="77777777" w:rsidR="00464553" w:rsidRPr="006A02C3" w:rsidRDefault="00464553" w:rsidP="00C87C71">
            <w:pPr>
              <w:pStyle w:val="GDP1"/>
            </w:pPr>
            <w:r w:rsidRPr="006A02C3">
              <w:t>Tập giá trị {Load danh sách cụm kho trạng thái Hoạt động thuộc đơn vị đang chọn}</w:t>
            </w:r>
          </w:p>
          <w:p w14:paraId="4A51E2FB" w14:textId="77777777" w:rsidR="00464553" w:rsidRPr="006A02C3" w:rsidRDefault="00464553" w:rsidP="00C87C71">
            <w:pPr>
              <w:pStyle w:val="GDP1"/>
            </w:pPr>
            <w:r w:rsidRPr="006A02C3">
              <w:t>Hiển thị Mã - Tên cụm kho. Sort theo Mã cụm kho ASC</w:t>
            </w:r>
          </w:p>
          <w:p w14:paraId="427DA255" w14:textId="77777777" w:rsidR="00464553" w:rsidRPr="006A02C3" w:rsidRDefault="00464553" w:rsidP="00C87C71">
            <w:pPr>
              <w:pStyle w:val="GDP1"/>
            </w:pPr>
            <w:r w:rsidRPr="006A02C3">
              <w:t>Load từ bảng WAREHOUSE_GROUP.CODE - NAME where IS_ACTIVE = 1 and DIST_UNIT_ID = ?</w:t>
            </w:r>
          </w:p>
        </w:tc>
      </w:tr>
      <w:tr w:rsidR="00464553" w:rsidRPr="006A02C3" w14:paraId="1A6DFB82" w14:textId="77777777" w:rsidTr="006D0B7A">
        <w:tc>
          <w:tcPr>
            <w:tcW w:w="828" w:type="dxa"/>
          </w:tcPr>
          <w:p w14:paraId="11806555"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05BC1F8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Kho</w:t>
            </w:r>
          </w:p>
        </w:tc>
        <w:tc>
          <w:tcPr>
            <w:tcW w:w="1800" w:type="dxa"/>
          </w:tcPr>
          <w:p w14:paraId="1D1374D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0E75FEF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FC2758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4222F623" w14:textId="77777777" w:rsidR="00464553" w:rsidRPr="006A02C3" w:rsidRDefault="00464553" w:rsidP="00C87C71">
            <w:pPr>
              <w:pStyle w:val="GDP1"/>
            </w:pPr>
            <w:r w:rsidRPr="006A02C3">
              <w:t>Chỉ enable sau khi chọn giá trị cho cbx Cụm kho</w:t>
            </w:r>
          </w:p>
          <w:p w14:paraId="5249647F" w14:textId="77777777" w:rsidR="00464553" w:rsidRPr="006A02C3" w:rsidRDefault="00464553" w:rsidP="00C87C71">
            <w:pPr>
              <w:pStyle w:val="GDP1"/>
            </w:pPr>
            <w:r w:rsidRPr="006A02C3">
              <w:t>Tập giá trị {Load danh sách kho trạng thái Hoạt động thuộc cụm kho đang chọn}</w:t>
            </w:r>
          </w:p>
          <w:p w14:paraId="64A1366C" w14:textId="77777777" w:rsidR="00464553" w:rsidRPr="006A02C3" w:rsidRDefault="00464553" w:rsidP="00C87C71">
            <w:pPr>
              <w:pStyle w:val="GDP1"/>
            </w:pPr>
            <w:r w:rsidRPr="006A02C3">
              <w:t>Hiển thị Mã - Tên kho. Sort theo Mã kho ASC</w:t>
            </w:r>
          </w:p>
          <w:p w14:paraId="17B1C8B8" w14:textId="77777777" w:rsidR="00464553" w:rsidRPr="006A02C3" w:rsidRDefault="00464553" w:rsidP="00C87C71">
            <w:pPr>
              <w:pStyle w:val="GDP1"/>
            </w:pPr>
            <w:r w:rsidRPr="006A02C3">
              <w:lastRenderedPageBreak/>
              <w:t>Load từ bảng WAREHOUSE.CODE - NAME where IS_ACTIVE = 1 and WAREHOUSE_GROUP_ID = ?</w:t>
            </w:r>
          </w:p>
        </w:tc>
      </w:tr>
      <w:tr w:rsidR="00464553" w:rsidRPr="006A02C3" w14:paraId="61531AC3" w14:textId="77777777" w:rsidTr="006D0B7A">
        <w:tc>
          <w:tcPr>
            <w:tcW w:w="828" w:type="dxa"/>
          </w:tcPr>
          <w:p w14:paraId="08567AB4"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78AE020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Cách xem</w:t>
            </w:r>
          </w:p>
        </w:tc>
        <w:tc>
          <w:tcPr>
            <w:tcW w:w="1800" w:type="dxa"/>
          </w:tcPr>
          <w:p w14:paraId="469016E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20CAEE9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42FCE7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tồn POSM – đơn vị chọn]</w:t>
            </w:r>
          </w:p>
        </w:tc>
        <w:tc>
          <w:tcPr>
            <w:tcW w:w="5850" w:type="dxa"/>
          </w:tcPr>
          <w:p w14:paraId="59100970" w14:textId="77777777" w:rsidR="00464553" w:rsidRPr="006A02C3" w:rsidRDefault="00464553" w:rsidP="00C87C71">
            <w:pPr>
              <w:pStyle w:val="GDP1"/>
            </w:pPr>
            <w:r w:rsidRPr="006A02C3">
              <w:t xml:space="preserve">Tập giá trị: </w:t>
            </w:r>
          </w:p>
          <w:p w14:paraId="5746EA99" w14:textId="77777777" w:rsidR="00464553" w:rsidRPr="006A02C3" w:rsidRDefault="00464553" w:rsidP="00C87C71">
            <w:pPr>
              <w:pStyle w:val="GDP2"/>
            </w:pPr>
            <w:r w:rsidRPr="006A02C3">
              <w:t>Tổng tồn POSM – đơn vị chọn</w:t>
            </w:r>
          </w:p>
          <w:p w14:paraId="56A2D269" w14:textId="77777777" w:rsidR="00464553" w:rsidRPr="006A02C3" w:rsidRDefault="00464553" w:rsidP="00C87C71">
            <w:pPr>
              <w:pStyle w:val="GDP2"/>
            </w:pPr>
            <w:r w:rsidRPr="006A02C3">
              <w:t xml:space="preserve">Tổng tồn POSM – cụm kho </w:t>
            </w:r>
          </w:p>
          <w:p w14:paraId="3F6EF663" w14:textId="77777777" w:rsidR="00464553" w:rsidRPr="006A02C3" w:rsidRDefault="00464553" w:rsidP="00C87C71">
            <w:pPr>
              <w:pStyle w:val="GDP2"/>
            </w:pPr>
            <w:r w:rsidRPr="006A02C3">
              <w:t>Tổng tồn POSM – kho</w:t>
            </w:r>
          </w:p>
          <w:p w14:paraId="1EEF118D" w14:textId="77777777" w:rsidR="00464553" w:rsidRPr="006A02C3" w:rsidRDefault="00464553" w:rsidP="00C87C71">
            <w:pPr>
              <w:pStyle w:val="GDP2"/>
            </w:pPr>
            <w:r w:rsidRPr="006A02C3">
              <w:t>Tổng tồn biến thể (SKUs) – đơn vị chọn</w:t>
            </w:r>
          </w:p>
          <w:p w14:paraId="5481230A" w14:textId="77777777" w:rsidR="00464553" w:rsidRPr="006A02C3" w:rsidRDefault="00464553" w:rsidP="00C87C71">
            <w:pPr>
              <w:pStyle w:val="GDP2"/>
            </w:pPr>
            <w:r w:rsidRPr="006A02C3">
              <w:t xml:space="preserve">Tổng tồn biến thể (SKUs) – cụm kho </w:t>
            </w:r>
          </w:p>
          <w:p w14:paraId="792A2825" w14:textId="77777777" w:rsidR="00464553" w:rsidRPr="006A02C3" w:rsidRDefault="00464553" w:rsidP="00C87C71">
            <w:pPr>
              <w:pStyle w:val="GDP2"/>
            </w:pPr>
            <w:r w:rsidRPr="006A02C3">
              <w:t>Tổng tồn biến thể (SKUs) – kho</w:t>
            </w:r>
          </w:p>
        </w:tc>
      </w:tr>
      <w:tr w:rsidR="00464553" w:rsidRPr="006A02C3" w14:paraId="3511385A" w14:textId="77777777" w:rsidTr="006D0B7A">
        <w:tc>
          <w:tcPr>
            <w:tcW w:w="828" w:type="dxa"/>
          </w:tcPr>
          <w:p w14:paraId="4C36867A" w14:textId="77777777" w:rsidR="00464553" w:rsidRPr="006A02C3" w:rsidRDefault="00464553">
            <w:pPr>
              <w:pStyle w:val="TableData12"/>
              <w:numPr>
                <w:ilvl w:val="0"/>
                <w:numId w:val="61"/>
              </w:numPr>
              <w:spacing w:line="360" w:lineRule="auto"/>
              <w:rPr>
                <w:rFonts w:ascii="Times New Roman" w:hAnsi="Times New Roman"/>
                <w:strike/>
              </w:rPr>
            </w:pPr>
          </w:p>
        </w:tc>
        <w:tc>
          <w:tcPr>
            <w:tcW w:w="2070" w:type="dxa"/>
          </w:tcPr>
          <w:p w14:paraId="62D1D5C7"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Danh mục</w:t>
            </w:r>
          </w:p>
        </w:tc>
        <w:tc>
          <w:tcPr>
            <w:tcW w:w="1800" w:type="dxa"/>
          </w:tcPr>
          <w:p w14:paraId="27031CDE"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3D7747DE"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240CD39C"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1B1ED7D9" w14:textId="77777777" w:rsidR="00464553" w:rsidRPr="006A02C3" w:rsidRDefault="00464553" w:rsidP="00C87C71">
            <w:pPr>
              <w:pStyle w:val="GDP1"/>
            </w:pPr>
            <w:r w:rsidRPr="006A02C3">
              <w:t>Tập giá trị {Load danh mục POSM – theo cấu trúc cây}. Hiển thị [Mã – Tên danh mục]</w:t>
            </w:r>
          </w:p>
          <w:p w14:paraId="094B60F3" w14:textId="77777777" w:rsidR="00464553" w:rsidRPr="006A02C3" w:rsidRDefault="00464553" w:rsidP="00C87C71">
            <w:pPr>
              <w:pStyle w:val="GDP1"/>
            </w:pPr>
            <w:r w:rsidRPr="006A02C3">
              <w:t>Hiển thị theo format: &lt;Tên thuộc tính&gt;: &lt;Giá trị&gt;</w:t>
            </w:r>
          </w:p>
          <w:p w14:paraId="2BD2F7D6" w14:textId="77777777" w:rsidR="00464553" w:rsidRPr="006A02C3" w:rsidRDefault="00464553" w:rsidP="00C87C71">
            <w:pPr>
              <w:pStyle w:val="GDP1"/>
            </w:pPr>
            <w:r w:rsidRPr="006A02C3">
              <w:t>Lấy dữ liệu title ở EXPAND_ATTRIBUTE.NAME</w:t>
            </w:r>
          </w:p>
          <w:p w14:paraId="577A9100" w14:textId="77777777" w:rsidR="00464553" w:rsidRPr="006A02C3" w:rsidRDefault="00464553" w:rsidP="00C87C71">
            <w:pPr>
              <w:pStyle w:val="GDP1"/>
            </w:pPr>
            <w:r w:rsidRPr="006A02C3">
              <w:t>Lấy dữ liệu khai báo thuộc tính ở lấy POSM_ID join vào bảng EXPAND_ATTRIBUTE_ENTRY where POSM_ID = OBJECT_ID</w:t>
            </w:r>
          </w:p>
          <w:p w14:paraId="1419990D" w14:textId="77777777" w:rsidR="00464553" w:rsidRPr="006A02C3" w:rsidRDefault="00464553" w:rsidP="00C87C71">
            <w:pPr>
              <w:pStyle w:val="GDP1"/>
            </w:pPr>
            <w:r w:rsidRPr="006A02C3">
              <w:t xml:space="preserve">Tham khảo chức năng Quản lý thuộc tính mở rộng </w:t>
            </w:r>
            <w:r w:rsidRPr="006A02C3">
              <w:lastRenderedPageBreak/>
              <w:t>&gt; với loại = ‘POSM’ &gt; Điều kiện tìm kiếm &gt; cbx Danh mục</w:t>
            </w:r>
          </w:p>
        </w:tc>
      </w:tr>
      <w:tr w:rsidR="00464553" w:rsidRPr="006A02C3" w14:paraId="2C6BF1E2" w14:textId="77777777" w:rsidTr="006D0B7A">
        <w:tc>
          <w:tcPr>
            <w:tcW w:w="828" w:type="dxa"/>
          </w:tcPr>
          <w:p w14:paraId="70ABAA1C"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04A9F71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077853F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2E3A102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48BB2A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7E520A8E" w14:textId="77777777" w:rsidR="00464553" w:rsidRPr="006A02C3" w:rsidRDefault="00464553" w:rsidP="00C87C71">
            <w:pPr>
              <w:pStyle w:val="GDP1"/>
            </w:pPr>
            <w:r w:rsidRPr="006A02C3">
              <w:t>Hint text: Nhập mã/ tên POSM</w:t>
            </w:r>
          </w:p>
        </w:tc>
      </w:tr>
      <w:tr w:rsidR="00464553" w:rsidRPr="006A02C3" w14:paraId="4796CA8A" w14:textId="77777777" w:rsidTr="006D0B7A">
        <w:tc>
          <w:tcPr>
            <w:tcW w:w="13676" w:type="dxa"/>
            <w:gridSpan w:val="6"/>
          </w:tcPr>
          <w:p w14:paraId="442B2E2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w:t>
            </w:r>
          </w:p>
        </w:tc>
      </w:tr>
      <w:tr w:rsidR="00464553" w:rsidRPr="006A02C3" w14:paraId="09F85D87" w14:textId="77777777" w:rsidTr="006D0B7A">
        <w:tc>
          <w:tcPr>
            <w:tcW w:w="828" w:type="dxa"/>
          </w:tcPr>
          <w:p w14:paraId="7EE4DC55"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2CE59EA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tồn kho theo lotdate</w:t>
            </w:r>
          </w:p>
        </w:tc>
        <w:tc>
          <w:tcPr>
            <w:tcW w:w="1800" w:type="dxa"/>
          </w:tcPr>
          <w:p w14:paraId="0004CE4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Checkbox </w:t>
            </w:r>
          </w:p>
        </w:tc>
        <w:tc>
          <w:tcPr>
            <w:tcW w:w="1598" w:type="dxa"/>
          </w:tcPr>
          <w:p w14:paraId="536A508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0A164D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3AA5E96A" w14:textId="77777777" w:rsidR="00464553" w:rsidRPr="006A02C3" w:rsidRDefault="00464553" w:rsidP="00C87C71">
            <w:pPr>
              <w:pStyle w:val="GDP1"/>
            </w:pPr>
          </w:p>
        </w:tc>
      </w:tr>
      <w:tr w:rsidR="00464553" w:rsidRPr="006A02C3" w14:paraId="4E077DD5" w14:textId="77777777" w:rsidTr="006D0B7A">
        <w:tc>
          <w:tcPr>
            <w:tcW w:w="828" w:type="dxa"/>
          </w:tcPr>
          <w:p w14:paraId="1828CB9A"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7017985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Số lot</w:t>
            </w:r>
          </w:p>
        </w:tc>
        <w:tc>
          <w:tcPr>
            <w:tcW w:w="1800" w:type="dxa"/>
          </w:tcPr>
          <w:p w14:paraId="543BAFF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[128]</w:t>
            </w:r>
          </w:p>
        </w:tc>
        <w:tc>
          <w:tcPr>
            <w:tcW w:w="1598" w:type="dxa"/>
          </w:tcPr>
          <w:p w14:paraId="10DBAF9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6ECFC0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5C8DFBF3" w14:textId="77777777" w:rsidR="00464553" w:rsidRPr="006A02C3" w:rsidRDefault="00464553" w:rsidP="00C87C71">
            <w:pPr>
              <w:pStyle w:val="GDP1"/>
            </w:pPr>
            <w:r w:rsidRPr="006A02C3">
              <w:t>Chỉ enable khi tick chọn checkbox Xem tồn kho theo lotdate</w:t>
            </w:r>
          </w:p>
        </w:tc>
      </w:tr>
      <w:tr w:rsidR="00464553" w:rsidRPr="006A02C3" w14:paraId="57D478DF" w14:textId="77777777" w:rsidTr="006D0B7A">
        <w:tc>
          <w:tcPr>
            <w:tcW w:w="828" w:type="dxa"/>
          </w:tcPr>
          <w:p w14:paraId="10732514"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2C623BC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hết hạn</w:t>
            </w:r>
          </w:p>
        </w:tc>
        <w:tc>
          <w:tcPr>
            <w:tcW w:w="1800" w:type="dxa"/>
          </w:tcPr>
          <w:p w14:paraId="4F9CB82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4A52A9F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04EEF6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4F42FC43" w14:textId="77777777" w:rsidR="00464553" w:rsidRPr="006A02C3" w:rsidRDefault="00464553" w:rsidP="00C87C71">
            <w:pPr>
              <w:pStyle w:val="GDP1"/>
            </w:pPr>
            <w:r w:rsidRPr="006A02C3">
              <w:t>Chỉ enable khi tick chọn checkbox Xem tồn kho theo lotdate</w:t>
            </w:r>
          </w:p>
        </w:tc>
      </w:tr>
      <w:tr w:rsidR="00464553" w:rsidRPr="006A02C3" w14:paraId="13CD7C2E" w14:textId="77777777" w:rsidTr="006D0B7A">
        <w:tc>
          <w:tcPr>
            <w:tcW w:w="828" w:type="dxa"/>
          </w:tcPr>
          <w:p w14:paraId="0D2DD762" w14:textId="77777777" w:rsidR="00464553" w:rsidRPr="006A02C3" w:rsidRDefault="00464553">
            <w:pPr>
              <w:pStyle w:val="TableData12"/>
              <w:numPr>
                <w:ilvl w:val="0"/>
                <w:numId w:val="61"/>
              </w:numPr>
              <w:spacing w:line="360" w:lineRule="auto"/>
              <w:rPr>
                <w:rFonts w:ascii="Times New Roman" w:hAnsi="Times New Roman"/>
                <w:strike/>
              </w:rPr>
            </w:pPr>
          </w:p>
        </w:tc>
        <w:tc>
          <w:tcPr>
            <w:tcW w:w="2070" w:type="dxa"/>
          </w:tcPr>
          <w:p w14:paraId="32AC924F"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Loại POSM</w:t>
            </w:r>
          </w:p>
        </w:tc>
        <w:tc>
          <w:tcPr>
            <w:tcW w:w="1800" w:type="dxa"/>
          </w:tcPr>
          <w:p w14:paraId="2175B406"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3B87FD0E"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6B03E8BC"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10046EA8" w14:textId="77777777" w:rsidR="00464553" w:rsidRPr="006A02C3" w:rsidRDefault="00464553" w:rsidP="00C87C71">
            <w:pPr>
              <w:pStyle w:val="GDP1"/>
            </w:pPr>
            <w:r w:rsidRPr="006A02C3">
              <w:t>Tập giá trị {Load danh sách loại POSM}. Hiển thị [Mã – Tên loại POSM]</w:t>
            </w:r>
          </w:p>
          <w:p w14:paraId="1515EE56" w14:textId="77777777" w:rsidR="00464553" w:rsidRPr="006A02C3" w:rsidRDefault="00464553" w:rsidP="00C87C71">
            <w:pPr>
              <w:pStyle w:val="GDP1"/>
            </w:pPr>
            <w:r w:rsidRPr="006A02C3">
              <w:t>Load từ bảng POSM_TYPE.CODE - NAME</w:t>
            </w:r>
          </w:p>
          <w:p w14:paraId="056521C7" w14:textId="77777777" w:rsidR="00464553" w:rsidRPr="006A02C3" w:rsidRDefault="00464553" w:rsidP="00C87C71">
            <w:pPr>
              <w:pStyle w:val="GDP1"/>
            </w:pPr>
            <w:r w:rsidRPr="006A02C3">
              <w:t xml:space="preserve">Tham khảo chức năng Quản lý POSM &gt; Điều kiện tìm kiếm &gt; cbx Loại POSM </w:t>
            </w:r>
          </w:p>
        </w:tc>
      </w:tr>
      <w:tr w:rsidR="00464553" w:rsidRPr="006A02C3" w14:paraId="3A2E3C1C" w14:textId="77777777" w:rsidTr="006D0B7A">
        <w:tc>
          <w:tcPr>
            <w:tcW w:w="828" w:type="dxa"/>
          </w:tcPr>
          <w:p w14:paraId="4D219C9E"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1D82442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297E1F9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668F4C0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265B19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325BCFE5" w14:textId="77777777" w:rsidR="00464553" w:rsidRPr="006A02C3" w:rsidRDefault="00464553" w:rsidP="00C87C71">
            <w:pPr>
              <w:pStyle w:val="GDP1"/>
            </w:pPr>
            <w:r w:rsidRPr="006A02C3">
              <w:t>Tập giá trị {Load danh mục đơn vị tính}. Hiển thị [Mã – Tên đơn vị tính]</w:t>
            </w:r>
          </w:p>
          <w:p w14:paraId="07434156" w14:textId="77777777" w:rsidR="00464553" w:rsidRPr="006A02C3" w:rsidRDefault="00464553" w:rsidP="00C87C71">
            <w:pPr>
              <w:pStyle w:val="GDP1"/>
            </w:pPr>
            <w:r w:rsidRPr="006A02C3">
              <w:t xml:space="preserve">Load từ bảng SYSTEM_PARAMETER_ENTRY.CODE - </w:t>
            </w:r>
            <w:r w:rsidRPr="006A02C3">
              <w:lastRenderedPageBreak/>
              <w:t>NAME where SYSTEM_PARAMETER_ID = ‘POSM_UOM’</w:t>
            </w:r>
          </w:p>
        </w:tc>
      </w:tr>
      <w:tr w:rsidR="00464553" w:rsidRPr="006A02C3" w14:paraId="0C8BDAE4" w14:textId="77777777" w:rsidTr="006D0B7A">
        <w:tc>
          <w:tcPr>
            <w:tcW w:w="828" w:type="dxa"/>
          </w:tcPr>
          <w:p w14:paraId="1AC4DD09"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0D60541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Thiết lập lại</w:t>
            </w:r>
          </w:p>
        </w:tc>
        <w:tc>
          <w:tcPr>
            <w:tcW w:w="1800" w:type="dxa"/>
          </w:tcPr>
          <w:p w14:paraId="438714E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3039C93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3EA3BD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3C07A684" w14:textId="77777777" w:rsidR="00464553" w:rsidRPr="006A02C3" w:rsidRDefault="00464553" w:rsidP="00C87C71">
            <w:pPr>
              <w:pStyle w:val="GDP1"/>
            </w:pPr>
          </w:p>
        </w:tc>
      </w:tr>
      <w:tr w:rsidR="00464553" w:rsidRPr="006A02C3" w14:paraId="14A38B09" w14:textId="77777777" w:rsidTr="006D0B7A">
        <w:tc>
          <w:tcPr>
            <w:tcW w:w="828" w:type="dxa"/>
          </w:tcPr>
          <w:p w14:paraId="6C59147F"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30744AC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Tìm kiếm</w:t>
            </w:r>
          </w:p>
        </w:tc>
        <w:tc>
          <w:tcPr>
            <w:tcW w:w="1800" w:type="dxa"/>
          </w:tcPr>
          <w:p w14:paraId="78651A2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59A8C83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B15F0F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53CA581F" w14:textId="77777777" w:rsidR="00464553" w:rsidRPr="006A02C3" w:rsidRDefault="00464553" w:rsidP="00C87C71">
            <w:pPr>
              <w:pStyle w:val="GDP1"/>
            </w:pPr>
          </w:p>
        </w:tc>
      </w:tr>
      <w:tr w:rsidR="00464553" w:rsidRPr="006A02C3" w14:paraId="3263BD17" w14:textId="77777777" w:rsidTr="006D0B7A">
        <w:tc>
          <w:tcPr>
            <w:tcW w:w="828" w:type="dxa"/>
          </w:tcPr>
          <w:p w14:paraId="61198FB7"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2CAB493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 Thu gọn</w:t>
            </w:r>
          </w:p>
        </w:tc>
        <w:tc>
          <w:tcPr>
            <w:tcW w:w="1800" w:type="dxa"/>
          </w:tcPr>
          <w:p w14:paraId="4224350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Link</w:t>
            </w:r>
          </w:p>
        </w:tc>
        <w:tc>
          <w:tcPr>
            <w:tcW w:w="1598" w:type="dxa"/>
          </w:tcPr>
          <w:p w14:paraId="0213C91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C15D53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7CA072DF" w14:textId="77777777" w:rsidR="00464553" w:rsidRPr="006A02C3" w:rsidRDefault="00464553" w:rsidP="00C87C71">
            <w:pPr>
              <w:pStyle w:val="GDP1"/>
            </w:pPr>
          </w:p>
        </w:tc>
      </w:tr>
      <w:tr w:rsidR="00464553" w:rsidRPr="006A02C3" w14:paraId="0D1B3F23" w14:textId="77777777" w:rsidTr="006D0B7A">
        <w:tc>
          <w:tcPr>
            <w:tcW w:w="13676" w:type="dxa"/>
            <w:gridSpan w:val="6"/>
          </w:tcPr>
          <w:p w14:paraId="3759DA5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Danh sách tồn kho</w:t>
            </w:r>
          </w:p>
        </w:tc>
      </w:tr>
      <w:tr w:rsidR="00464553" w:rsidRPr="006A02C3" w14:paraId="05FBECFD" w14:textId="77777777" w:rsidTr="006D0B7A">
        <w:tc>
          <w:tcPr>
            <w:tcW w:w="13676" w:type="dxa"/>
            <w:gridSpan w:val="6"/>
          </w:tcPr>
          <w:p w14:paraId="6951E64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7628DA25" w14:textId="77777777" w:rsidTr="006D0B7A">
        <w:tc>
          <w:tcPr>
            <w:tcW w:w="828" w:type="dxa"/>
          </w:tcPr>
          <w:p w14:paraId="2CBF6C6B"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46AF1BC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Xuất file</w:t>
            </w:r>
          </w:p>
        </w:tc>
        <w:tc>
          <w:tcPr>
            <w:tcW w:w="1800" w:type="dxa"/>
          </w:tcPr>
          <w:p w14:paraId="46C9E2D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4A0FE60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EF8CD3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09E6CBE6" w14:textId="77777777" w:rsidR="00464553" w:rsidRPr="006A02C3" w:rsidRDefault="00464553" w:rsidP="00C87C71">
            <w:pPr>
              <w:pStyle w:val="GDP1"/>
            </w:pPr>
          </w:p>
        </w:tc>
      </w:tr>
      <w:tr w:rsidR="00464553" w:rsidRPr="006A02C3" w14:paraId="5F552A40" w14:textId="77777777" w:rsidTr="006D0B7A">
        <w:tc>
          <w:tcPr>
            <w:tcW w:w="13676" w:type="dxa"/>
            <w:gridSpan w:val="6"/>
          </w:tcPr>
          <w:p w14:paraId="1845A1F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Datagrid</w:t>
            </w:r>
          </w:p>
          <w:p w14:paraId="4264847C" w14:textId="77777777" w:rsidR="00464553" w:rsidRPr="006A02C3" w:rsidRDefault="00464553" w:rsidP="00C87C71">
            <w:pPr>
              <w:pStyle w:val="GDP1"/>
            </w:pPr>
            <w:r w:rsidRPr="006A02C3">
              <w:t>Load danh sách POSM tồn trong kho gom nhóm theo cụm kho</w:t>
            </w:r>
          </w:p>
          <w:p w14:paraId="253B6283" w14:textId="77777777" w:rsidR="00464553" w:rsidRPr="006A02C3" w:rsidRDefault="00464553" w:rsidP="00C87C71">
            <w:pPr>
              <w:pStyle w:val="GDP1"/>
            </w:pPr>
            <w:r w:rsidRPr="006A02C3">
              <w:t>Load dữ liệu từ bảng POSM_INVENTORY group by WAREHOUSE_GROUP_ID</w:t>
            </w:r>
          </w:p>
          <w:p w14:paraId="723F10C8" w14:textId="77777777" w:rsidR="00464553" w:rsidRPr="006A02C3" w:rsidRDefault="00464553" w:rsidP="00C87C71">
            <w:pPr>
              <w:pStyle w:val="GDP1"/>
            </w:pPr>
            <w:r w:rsidRPr="006A02C3">
              <w:t>Nếu xem tồn kho theo lotdate sẽ load dữ liệu từ bảng POSM_POSM_INVENTORY_LOT</w:t>
            </w:r>
          </w:p>
          <w:p w14:paraId="7873B6A6" w14:textId="77777777" w:rsidR="00464553" w:rsidRPr="00BD3193" w:rsidRDefault="00464553" w:rsidP="00C87C71">
            <w:pPr>
              <w:pStyle w:val="GDP1"/>
              <w:rPr>
                <w:lang w:val="pt-BR"/>
              </w:rPr>
            </w:pPr>
            <w:r w:rsidRPr="00BD3193">
              <w:rPr>
                <w:lang w:val="pt-BR"/>
              </w:rPr>
              <w:t>Sort theo VISUAL_INDEX ASC của POSM, Mã POSM ASC</w:t>
            </w:r>
          </w:p>
          <w:p w14:paraId="0A32F106" w14:textId="77777777" w:rsidR="00464553" w:rsidRPr="006A02C3" w:rsidRDefault="00464553" w:rsidP="00C87C71">
            <w:pPr>
              <w:pStyle w:val="GDP1"/>
            </w:pPr>
            <w:r w:rsidRPr="006A02C3">
              <w:t>Phân trang theo quy định chung</w:t>
            </w:r>
          </w:p>
        </w:tc>
      </w:tr>
      <w:tr w:rsidR="00464553" w:rsidRPr="006A02C3" w14:paraId="12144B88" w14:textId="77777777" w:rsidTr="006D0B7A">
        <w:tc>
          <w:tcPr>
            <w:tcW w:w="828" w:type="dxa"/>
          </w:tcPr>
          <w:p w14:paraId="6142C67E"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59C5C98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CheckAll/ CheckRow</w:t>
            </w:r>
          </w:p>
        </w:tc>
        <w:tc>
          <w:tcPr>
            <w:tcW w:w="1800" w:type="dxa"/>
          </w:tcPr>
          <w:p w14:paraId="13D1469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5E8ED79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8F0AA0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w:t>
            </w:r>
          </w:p>
        </w:tc>
        <w:tc>
          <w:tcPr>
            <w:tcW w:w="5850" w:type="dxa"/>
          </w:tcPr>
          <w:p w14:paraId="33B85611" w14:textId="77777777" w:rsidR="00464553" w:rsidRPr="006A02C3" w:rsidRDefault="00464553" w:rsidP="00C87C71">
            <w:pPr>
              <w:pStyle w:val="GDP1"/>
            </w:pPr>
            <w:r w:rsidRPr="006A02C3">
              <w:t>CheckAll: xuất hiện trên Header</w:t>
            </w:r>
          </w:p>
          <w:p w14:paraId="41CA9D7F" w14:textId="77777777" w:rsidR="00464553" w:rsidRPr="006A02C3" w:rsidRDefault="00464553" w:rsidP="00C87C71">
            <w:pPr>
              <w:pStyle w:val="GDP1"/>
            </w:pPr>
            <w:r w:rsidRPr="006A02C3">
              <w:t>CheckRow: xuất hiện trên từng Row</w:t>
            </w:r>
          </w:p>
          <w:p w14:paraId="1508EA61"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1A4B1BEA" w14:textId="77777777" w:rsidTr="006D0B7A">
        <w:tc>
          <w:tcPr>
            <w:tcW w:w="828" w:type="dxa"/>
          </w:tcPr>
          <w:p w14:paraId="2FA24E0A"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0098A0D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Đơn vị </w:t>
            </w:r>
          </w:p>
        </w:tc>
        <w:tc>
          <w:tcPr>
            <w:tcW w:w="1800" w:type="dxa"/>
          </w:tcPr>
          <w:p w14:paraId="7A5FFFD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4FE6FF3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6BD924F6" w14:textId="77777777" w:rsidR="00464553" w:rsidRPr="006A02C3" w:rsidRDefault="00464553" w:rsidP="00512E56">
            <w:pPr>
              <w:pStyle w:val="TableData12"/>
              <w:spacing w:line="360" w:lineRule="auto"/>
              <w:rPr>
                <w:rFonts w:ascii="Times New Roman" w:hAnsi="Times New Roman"/>
              </w:rPr>
            </w:pPr>
          </w:p>
        </w:tc>
        <w:tc>
          <w:tcPr>
            <w:tcW w:w="5850" w:type="dxa"/>
          </w:tcPr>
          <w:p w14:paraId="046BDE9E" w14:textId="77777777" w:rsidR="00464553" w:rsidRPr="006A02C3" w:rsidRDefault="00464553" w:rsidP="00C87C71">
            <w:pPr>
              <w:pStyle w:val="GDP1"/>
            </w:pPr>
            <w:r w:rsidRPr="006A02C3">
              <w:t>Mã – Tên đơn vị</w:t>
            </w:r>
          </w:p>
          <w:p w14:paraId="39480095" w14:textId="77777777" w:rsidR="00464553" w:rsidRPr="006A02C3" w:rsidRDefault="00464553" w:rsidP="00C87C71">
            <w:pPr>
              <w:pStyle w:val="GDP1"/>
            </w:pPr>
            <w:r w:rsidRPr="006A02C3">
              <w:lastRenderedPageBreak/>
              <w:t>Lấy từ bảng POSM_POSM_INVENTORY.DIST_UNIT_ID join qua DIST_UNIT lấy NODE.CODE – NODE.NAME</w:t>
            </w:r>
          </w:p>
        </w:tc>
      </w:tr>
      <w:tr w:rsidR="00464553" w:rsidRPr="006A02C3" w14:paraId="007DF858" w14:textId="77777777" w:rsidTr="006D0B7A">
        <w:tc>
          <w:tcPr>
            <w:tcW w:w="828" w:type="dxa"/>
          </w:tcPr>
          <w:p w14:paraId="4E7A93EF"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4F8A0CF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w:t>
            </w:r>
          </w:p>
        </w:tc>
        <w:tc>
          <w:tcPr>
            <w:tcW w:w="1800" w:type="dxa"/>
          </w:tcPr>
          <w:p w14:paraId="7E1F609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4C8DE3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902A74B" w14:textId="77777777" w:rsidR="00464553" w:rsidRPr="006A02C3" w:rsidRDefault="00464553" w:rsidP="00512E56">
            <w:pPr>
              <w:pStyle w:val="TableData12"/>
              <w:spacing w:line="360" w:lineRule="auto"/>
              <w:rPr>
                <w:rFonts w:ascii="Times New Roman" w:hAnsi="Times New Roman"/>
              </w:rPr>
            </w:pPr>
          </w:p>
        </w:tc>
        <w:tc>
          <w:tcPr>
            <w:tcW w:w="5850" w:type="dxa"/>
          </w:tcPr>
          <w:p w14:paraId="75D8DFFB" w14:textId="77777777" w:rsidR="00464553" w:rsidRPr="006A02C3" w:rsidRDefault="00464553" w:rsidP="00C87C71">
            <w:pPr>
              <w:pStyle w:val="GDP1"/>
            </w:pPr>
            <w:r w:rsidRPr="006A02C3">
              <w:t>Mã – Tên cụm kho</w:t>
            </w:r>
          </w:p>
          <w:p w14:paraId="1C158437" w14:textId="77777777" w:rsidR="00464553" w:rsidRPr="006A02C3" w:rsidRDefault="00464553" w:rsidP="00C87C71">
            <w:pPr>
              <w:pStyle w:val="GDP1"/>
            </w:pPr>
            <w:r w:rsidRPr="006A02C3">
              <w:t>Lấy từ bảng POSM_POSM_INVENTORY.WAREHOUSE_ID join qua WAREHOUSE lấy WAREHOUSE_GROUP_ID</w:t>
            </w:r>
          </w:p>
        </w:tc>
      </w:tr>
      <w:tr w:rsidR="00464553" w:rsidRPr="006A02C3" w14:paraId="1C63B9D3" w14:textId="77777777" w:rsidTr="006D0B7A">
        <w:tc>
          <w:tcPr>
            <w:tcW w:w="828" w:type="dxa"/>
          </w:tcPr>
          <w:p w14:paraId="7BACEA95"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33B0533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Mã POSM</w:t>
            </w:r>
          </w:p>
        </w:tc>
        <w:tc>
          <w:tcPr>
            <w:tcW w:w="1800" w:type="dxa"/>
          </w:tcPr>
          <w:p w14:paraId="0E741D9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7A0432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A3D47CB" w14:textId="77777777" w:rsidR="00464553" w:rsidRPr="006A02C3" w:rsidRDefault="00464553" w:rsidP="00512E56">
            <w:pPr>
              <w:pStyle w:val="TableData12"/>
              <w:spacing w:line="360" w:lineRule="auto"/>
              <w:rPr>
                <w:rFonts w:ascii="Times New Roman" w:hAnsi="Times New Roman"/>
              </w:rPr>
            </w:pPr>
          </w:p>
        </w:tc>
        <w:tc>
          <w:tcPr>
            <w:tcW w:w="5850" w:type="dxa"/>
          </w:tcPr>
          <w:p w14:paraId="1BF83707" w14:textId="77777777" w:rsidR="00464553" w:rsidRPr="006A02C3" w:rsidRDefault="00464553" w:rsidP="00C87C71">
            <w:pPr>
              <w:pStyle w:val="GDP1"/>
            </w:pPr>
            <w:r w:rsidRPr="006A02C3">
              <w:t>Lấy từ bảng POSM.CODE where POSM.ID = POSM_POSM_INVENTORY.POSM_ID and POSM.PARENT_ID is null</w:t>
            </w:r>
          </w:p>
        </w:tc>
      </w:tr>
      <w:tr w:rsidR="00464553" w:rsidRPr="006A02C3" w14:paraId="01A0AAF1" w14:textId="77777777" w:rsidTr="006D0B7A">
        <w:tc>
          <w:tcPr>
            <w:tcW w:w="828" w:type="dxa"/>
          </w:tcPr>
          <w:p w14:paraId="38DC828F"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7E89768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Tên POSM</w:t>
            </w:r>
          </w:p>
        </w:tc>
        <w:tc>
          <w:tcPr>
            <w:tcW w:w="1800" w:type="dxa"/>
          </w:tcPr>
          <w:p w14:paraId="7A95C77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F118AE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3F099635" w14:textId="77777777" w:rsidR="00464553" w:rsidRPr="006A02C3" w:rsidRDefault="00464553" w:rsidP="00512E56">
            <w:pPr>
              <w:pStyle w:val="TableData12"/>
              <w:spacing w:line="360" w:lineRule="auto"/>
              <w:rPr>
                <w:rFonts w:ascii="Times New Roman" w:hAnsi="Times New Roman"/>
              </w:rPr>
            </w:pPr>
          </w:p>
        </w:tc>
        <w:tc>
          <w:tcPr>
            <w:tcW w:w="5850" w:type="dxa"/>
          </w:tcPr>
          <w:p w14:paraId="6DD43921" w14:textId="77777777" w:rsidR="00464553" w:rsidRPr="006A02C3" w:rsidRDefault="00464553" w:rsidP="00C87C71">
            <w:pPr>
              <w:pStyle w:val="GDP1"/>
            </w:pPr>
            <w:r w:rsidRPr="006A02C3">
              <w:t>Lấy từ bảng POSM.NAME where POSM.ID = POSM_POSM_INVENTORY.POSM_ID and POSM.PARENT_ID is null</w:t>
            </w:r>
          </w:p>
        </w:tc>
      </w:tr>
      <w:tr w:rsidR="00464553" w:rsidRPr="006A02C3" w14:paraId="6D32062D" w14:textId="77777777" w:rsidTr="006D0B7A">
        <w:tc>
          <w:tcPr>
            <w:tcW w:w="828" w:type="dxa"/>
          </w:tcPr>
          <w:p w14:paraId="0BCA8E16"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74B98DC0"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LOT</w:t>
            </w:r>
          </w:p>
        </w:tc>
        <w:tc>
          <w:tcPr>
            <w:tcW w:w="1800" w:type="dxa"/>
          </w:tcPr>
          <w:p w14:paraId="0D7FE71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ED1219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38037015" w14:textId="77777777" w:rsidR="00464553" w:rsidRPr="006A02C3" w:rsidRDefault="00464553" w:rsidP="00512E56">
            <w:pPr>
              <w:pStyle w:val="TableData12"/>
              <w:spacing w:line="360" w:lineRule="auto"/>
              <w:rPr>
                <w:rFonts w:ascii="Times New Roman" w:hAnsi="Times New Roman"/>
                <w:b/>
              </w:rPr>
            </w:pPr>
          </w:p>
        </w:tc>
        <w:tc>
          <w:tcPr>
            <w:tcW w:w="5850" w:type="dxa"/>
          </w:tcPr>
          <w:p w14:paraId="76EFACC4" w14:textId="77777777" w:rsidR="00464553" w:rsidRPr="006A02C3" w:rsidRDefault="00464553" w:rsidP="00C87C71">
            <w:pPr>
              <w:pStyle w:val="GDP1"/>
            </w:pPr>
            <w:r w:rsidRPr="006A02C3">
              <w:t>Chỉ xuất hiện nếu có tick chọn Xem tồn kho theo lotdate</w:t>
            </w:r>
          </w:p>
          <w:p w14:paraId="63C3E4EB" w14:textId="77777777" w:rsidR="00464553" w:rsidRPr="006A02C3" w:rsidRDefault="00464553" w:rsidP="00C87C71">
            <w:pPr>
              <w:pStyle w:val="GDP1"/>
            </w:pPr>
            <w:r w:rsidRPr="006A02C3">
              <w:t xml:space="preserve">Lấy từ bảng POSM_INVENTORY_LOT.POSM_LOT_ID. </w:t>
            </w:r>
            <w:r w:rsidRPr="006A02C3">
              <w:lastRenderedPageBreak/>
              <w:t>Join qua POSM_LOT lấy LOT</w:t>
            </w:r>
          </w:p>
        </w:tc>
      </w:tr>
      <w:tr w:rsidR="00464553" w:rsidRPr="006A02C3" w14:paraId="157AB18F" w14:textId="77777777" w:rsidTr="006D0B7A">
        <w:tc>
          <w:tcPr>
            <w:tcW w:w="828" w:type="dxa"/>
          </w:tcPr>
          <w:p w14:paraId="3323E163"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028A6251"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Ngày hết hạn</w:t>
            </w:r>
          </w:p>
        </w:tc>
        <w:tc>
          <w:tcPr>
            <w:tcW w:w="1800" w:type="dxa"/>
          </w:tcPr>
          <w:p w14:paraId="11EA7E9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6C0827E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0FF0863E" w14:textId="77777777" w:rsidR="00464553" w:rsidRPr="006A02C3" w:rsidRDefault="00464553" w:rsidP="00512E56">
            <w:pPr>
              <w:pStyle w:val="TableData12"/>
              <w:spacing w:line="360" w:lineRule="auto"/>
              <w:rPr>
                <w:rFonts w:ascii="Times New Roman" w:hAnsi="Times New Roman"/>
                <w:b/>
              </w:rPr>
            </w:pPr>
          </w:p>
        </w:tc>
        <w:tc>
          <w:tcPr>
            <w:tcW w:w="5850" w:type="dxa"/>
          </w:tcPr>
          <w:p w14:paraId="195AB598" w14:textId="77777777" w:rsidR="00464553" w:rsidRPr="006A02C3" w:rsidRDefault="00464553" w:rsidP="00C87C71">
            <w:pPr>
              <w:pStyle w:val="GDP1"/>
            </w:pPr>
            <w:r w:rsidRPr="006A02C3">
              <w:t>Chỉ xuất hiện nếu có tick chọn Xem tồn kho theo lotdate</w:t>
            </w:r>
          </w:p>
          <w:p w14:paraId="47F53D1E" w14:textId="77777777" w:rsidR="00464553" w:rsidRPr="006A02C3" w:rsidRDefault="00464553" w:rsidP="00C87C71">
            <w:pPr>
              <w:pStyle w:val="GDP1"/>
            </w:pPr>
            <w:r w:rsidRPr="006A02C3">
              <w:t>Format: dd/mm/yyyy</w:t>
            </w:r>
          </w:p>
          <w:p w14:paraId="26368AE1" w14:textId="77777777" w:rsidR="00464553" w:rsidRPr="006A02C3" w:rsidRDefault="00464553" w:rsidP="00C87C71">
            <w:pPr>
              <w:pStyle w:val="GDP1"/>
            </w:pPr>
            <w:r w:rsidRPr="006A02C3">
              <w:t>Lấy từ bảng POSM_INVENTORY_LOT.POSM_LOT_ID. Join qua POSM_LOT lấy EXPIRE_DATE</w:t>
            </w:r>
          </w:p>
        </w:tc>
      </w:tr>
      <w:tr w:rsidR="00464553" w:rsidRPr="006A02C3" w14:paraId="2EA8C1DA" w14:textId="77777777" w:rsidTr="006D0B7A">
        <w:tc>
          <w:tcPr>
            <w:tcW w:w="828" w:type="dxa"/>
          </w:tcPr>
          <w:p w14:paraId="1EFA69EE"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07BEA50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37CDE80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14ABF8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BA3D68C" w14:textId="77777777" w:rsidR="00464553" w:rsidRPr="006A02C3" w:rsidRDefault="00464553" w:rsidP="00512E56">
            <w:pPr>
              <w:pStyle w:val="TableData12"/>
              <w:spacing w:line="360" w:lineRule="auto"/>
              <w:rPr>
                <w:rFonts w:ascii="Times New Roman" w:hAnsi="Times New Roman"/>
              </w:rPr>
            </w:pPr>
          </w:p>
        </w:tc>
        <w:tc>
          <w:tcPr>
            <w:tcW w:w="5850" w:type="dxa"/>
          </w:tcPr>
          <w:p w14:paraId="376A8D9B" w14:textId="77777777" w:rsidR="00464553" w:rsidRPr="006A02C3" w:rsidRDefault="00464553" w:rsidP="00C87C71">
            <w:pPr>
              <w:pStyle w:val="GDP1"/>
              <w:rPr>
                <w:lang w:val="vi-VN"/>
              </w:rPr>
            </w:pPr>
            <w:r w:rsidRPr="006A02C3">
              <w:t>Đơn vị tính cơ bản của POSM</w:t>
            </w:r>
          </w:p>
          <w:p w14:paraId="0DC7377F" w14:textId="77777777" w:rsidR="00464553" w:rsidRPr="006A02C3" w:rsidRDefault="00464553" w:rsidP="00C87C71">
            <w:pPr>
              <w:pStyle w:val="GDP1"/>
            </w:pPr>
            <w:r w:rsidRPr="006A02C3">
              <w:t>Lấy từ bảng POSM_UOM.TITLE where POSM_UOM.POSM.ID = POSM_INVENTORY. POSM_ID and POSM_UOM.IS_DEFAULT = 1</w:t>
            </w:r>
          </w:p>
        </w:tc>
      </w:tr>
      <w:tr w:rsidR="00464553" w:rsidRPr="009F3346" w14:paraId="33698E28" w14:textId="77777777" w:rsidTr="006D0B7A">
        <w:tc>
          <w:tcPr>
            <w:tcW w:w="828" w:type="dxa"/>
          </w:tcPr>
          <w:p w14:paraId="1B21A350"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7482E2B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thực tế</w:t>
            </w:r>
          </w:p>
        </w:tc>
        <w:tc>
          <w:tcPr>
            <w:tcW w:w="1800" w:type="dxa"/>
          </w:tcPr>
          <w:p w14:paraId="5C41731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5E8C15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D4F440F" w14:textId="77777777" w:rsidR="00464553" w:rsidRPr="006A02C3" w:rsidRDefault="00464553" w:rsidP="00512E56">
            <w:pPr>
              <w:pStyle w:val="TableData12"/>
              <w:spacing w:line="360" w:lineRule="auto"/>
              <w:rPr>
                <w:rFonts w:ascii="Times New Roman" w:hAnsi="Times New Roman"/>
              </w:rPr>
            </w:pPr>
          </w:p>
        </w:tc>
        <w:tc>
          <w:tcPr>
            <w:tcW w:w="5850" w:type="dxa"/>
          </w:tcPr>
          <w:p w14:paraId="44F2D887" w14:textId="77777777" w:rsidR="00464553" w:rsidRPr="006A02C3" w:rsidRDefault="00464553" w:rsidP="00C87C71">
            <w:pPr>
              <w:pStyle w:val="GDP1"/>
              <w:rPr>
                <w:lang w:val="pt-BR"/>
              </w:rPr>
            </w:pPr>
            <w:r w:rsidRPr="006A02C3">
              <w:rPr>
                <w:lang w:val="pt-BR"/>
              </w:rPr>
              <w:t>SUM từ bảng POSM_INVENTORY.QUANTITY</w:t>
            </w:r>
          </w:p>
        </w:tc>
      </w:tr>
      <w:tr w:rsidR="00464553" w:rsidRPr="006A02C3" w14:paraId="53AAF494" w14:textId="77777777" w:rsidTr="006D0B7A">
        <w:tc>
          <w:tcPr>
            <w:tcW w:w="828" w:type="dxa"/>
          </w:tcPr>
          <w:p w14:paraId="737F6992" w14:textId="77777777" w:rsidR="00464553" w:rsidRPr="006A02C3" w:rsidRDefault="00464553">
            <w:pPr>
              <w:pStyle w:val="TableData12"/>
              <w:numPr>
                <w:ilvl w:val="0"/>
                <w:numId w:val="61"/>
              </w:numPr>
              <w:spacing w:line="360" w:lineRule="auto"/>
              <w:rPr>
                <w:rFonts w:ascii="Times New Roman" w:hAnsi="Times New Roman"/>
                <w:lang w:val="pt-BR"/>
              </w:rPr>
            </w:pPr>
          </w:p>
        </w:tc>
        <w:tc>
          <w:tcPr>
            <w:tcW w:w="2070" w:type="dxa"/>
          </w:tcPr>
          <w:p w14:paraId="7A020C7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khả dụng</w:t>
            </w:r>
          </w:p>
        </w:tc>
        <w:tc>
          <w:tcPr>
            <w:tcW w:w="1800" w:type="dxa"/>
          </w:tcPr>
          <w:p w14:paraId="3BA4DF9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3F234E4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487F7F4B" w14:textId="77777777" w:rsidR="00464553" w:rsidRPr="006A02C3" w:rsidRDefault="00464553" w:rsidP="00512E56">
            <w:pPr>
              <w:pStyle w:val="TableData12"/>
              <w:spacing w:line="360" w:lineRule="auto"/>
              <w:rPr>
                <w:rFonts w:ascii="Times New Roman" w:hAnsi="Times New Roman"/>
              </w:rPr>
            </w:pPr>
          </w:p>
        </w:tc>
        <w:tc>
          <w:tcPr>
            <w:tcW w:w="5850" w:type="dxa"/>
          </w:tcPr>
          <w:p w14:paraId="5E43373C" w14:textId="77777777" w:rsidR="00464553" w:rsidRPr="006A02C3" w:rsidRDefault="00464553" w:rsidP="00C87C71">
            <w:pPr>
              <w:pStyle w:val="GDP1"/>
            </w:pPr>
            <w:r w:rsidRPr="006A02C3">
              <w:t>SUM từ bảng POSM_INVENTORY.AVAILABLE_QUANTITY</w:t>
            </w:r>
          </w:p>
        </w:tc>
      </w:tr>
      <w:tr w:rsidR="00464553" w:rsidRPr="006A02C3" w14:paraId="18569D69" w14:textId="77777777" w:rsidTr="006D0B7A">
        <w:tc>
          <w:tcPr>
            <w:tcW w:w="828" w:type="dxa"/>
          </w:tcPr>
          <w:p w14:paraId="6075AE4D"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1DACA65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giá trị</w:t>
            </w:r>
          </w:p>
        </w:tc>
        <w:tc>
          <w:tcPr>
            <w:tcW w:w="1800" w:type="dxa"/>
          </w:tcPr>
          <w:p w14:paraId="03759CA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206F4E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6FEF0E86" w14:textId="77777777" w:rsidR="00464553" w:rsidRPr="006A02C3" w:rsidRDefault="00464553" w:rsidP="00512E56">
            <w:pPr>
              <w:pStyle w:val="TableData12"/>
              <w:spacing w:line="360" w:lineRule="auto"/>
              <w:rPr>
                <w:rFonts w:ascii="Times New Roman" w:hAnsi="Times New Roman"/>
              </w:rPr>
            </w:pPr>
          </w:p>
        </w:tc>
        <w:tc>
          <w:tcPr>
            <w:tcW w:w="5850" w:type="dxa"/>
          </w:tcPr>
          <w:p w14:paraId="410D1022" w14:textId="77777777" w:rsidR="00464553" w:rsidRPr="006A02C3" w:rsidRDefault="00464553" w:rsidP="00C87C71">
            <w:pPr>
              <w:pStyle w:val="GDP1"/>
              <w:rPr>
                <w:lang w:val="vi-VN"/>
              </w:rPr>
            </w:pPr>
            <w:r w:rsidRPr="006A02C3">
              <w:t>Tổng giá trị các POSM trong kho group by cụm kho</w:t>
            </w:r>
          </w:p>
          <w:p w14:paraId="2D30C018" w14:textId="77777777" w:rsidR="00464553" w:rsidRPr="006A02C3" w:rsidRDefault="00464553" w:rsidP="00C87C71">
            <w:pPr>
              <w:pStyle w:val="GDP1"/>
              <w:rPr>
                <w:lang w:val="vi-VN"/>
              </w:rPr>
            </w:pPr>
            <w:r w:rsidRPr="006A02C3">
              <w:rPr>
                <w:lang w:val="vi-VN"/>
              </w:rPr>
              <w:t>Giá trị SPn = Đơn giá SPn*Tồn kho thực tế SPn</w:t>
            </w:r>
          </w:p>
          <w:p w14:paraId="42462718" w14:textId="77777777" w:rsidR="00464553" w:rsidRPr="006A02C3" w:rsidRDefault="00464553" w:rsidP="00C87C71">
            <w:pPr>
              <w:pStyle w:val="GDP1"/>
            </w:pPr>
            <w:r w:rsidRPr="006A02C3">
              <w:rPr>
                <w:lang w:val="vi-VN"/>
              </w:rPr>
              <w:t xml:space="preserve">Đơn giá theo bảng giá bán mặc định của POSM. </w:t>
            </w:r>
            <w:r w:rsidRPr="006A02C3">
              <w:lastRenderedPageBreak/>
              <w:t xml:space="preserve">Lấy từ bảng </w:t>
            </w:r>
            <w:r w:rsidRPr="006A02C3">
              <w:rPr>
                <w:bCs/>
              </w:rPr>
              <w:t>POSM_PRICE</w:t>
            </w:r>
            <w:r w:rsidRPr="006A02C3">
              <w:t>.PRICE</w:t>
            </w:r>
          </w:p>
        </w:tc>
      </w:tr>
      <w:tr w:rsidR="00464553" w:rsidRPr="006A02C3" w14:paraId="2C0AE14B" w14:textId="77777777" w:rsidTr="006D0B7A">
        <w:tc>
          <w:tcPr>
            <w:tcW w:w="828" w:type="dxa"/>
          </w:tcPr>
          <w:p w14:paraId="4DE188E1"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604D015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chi tiết</w:t>
            </w:r>
          </w:p>
        </w:tc>
        <w:tc>
          <w:tcPr>
            <w:tcW w:w="1800" w:type="dxa"/>
          </w:tcPr>
          <w:p w14:paraId="053A66F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Icon </w:t>
            </w:r>
          </w:p>
        </w:tc>
        <w:tc>
          <w:tcPr>
            <w:tcW w:w="1598" w:type="dxa"/>
          </w:tcPr>
          <w:p w14:paraId="2C8DCAB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6A65094" w14:textId="77777777" w:rsidR="00464553" w:rsidRPr="006A02C3" w:rsidRDefault="00464553" w:rsidP="00512E56">
            <w:pPr>
              <w:pStyle w:val="TableData12"/>
              <w:spacing w:line="360" w:lineRule="auto"/>
              <w:rPr>
                <w:rFonts w:ascii="Times New Roman" w:hAnsi="Times New Roman"/>
              </w:rPr>
            </w:pPr>
          </w:p>
        </w:tc>
        <w:tc>
          <w:tcPr>
            <w:tcW w:w="5850" w:type="dxa"/>
          </w:tcPr>
          <w:p w14:paraId="456E1AE7" w14:textId="77777777" w:rsidR="00464553" w:rsidRPr="006A02C3" w:rsidRDefault="00464553" w:rsidP="00C87C71">
            <w:pPr>
              <w:pStyle w:val="GDP1"/>
            </w:pPr>
            <w:r w:rsidRPr="006A02C3">
              <w:t>Tooltip: Xem chi tiết</w:t>
            </w:r>
          </w:p>
        </w:tc>
      </w:tr>
    </w:tbl>
    <w:p w14:paraId="3871B7C3" w14:textId="77777777" w:rsidR="00464553" w:rsidRPr="006A02C3" w:rsidRDefault="00464553" w:rsidP="00512E56">
      <w:pPr>
        <w:spacing w:line="360" w:lineRule="auto"/>
        <w:rPr>
          <w:lang w:eastAsia="ar-SA"/>
        </w:rPr>
      </w:pPr>
    </w:p>
    <w:p w14:paraId="7DA3928C" w14:textId="77777777" w:rsidR="00464553" w:rsidRPr="006A02C3" w:rsidRDefault="00464553" w:rsidP="00512E56">
      <w:pPr>
        <w:pStyle w:val="Heading6"/>
        <w:spacing w:line="360" w:lineRule="auto"/>
        <w:rPr>
          <w:highlight w:val="yellow"/>
        </w:rPr>
      </w:pPr>
      <w:r w:rsidRPr="006A02C3">
        <w:rPr>
          <w:highlight w:val="yellow"/>
        </w:rPr>
        <w:t>Theo Tổng tồn POSM -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6F9AC7DD" w14:textId="77777777" w:rsidTr="006D0B7A">
        <w:trPr>
          <w:tblHeader/>
        </w:trPr>
        <w:tc>
          <w:tcPr>
            <w:tcW w:w="828" w:type="dxa"/>
            <w:shd w:val="pct5" w:color="auto" w:fill="FFFFFF"/>
          </w:tcPr>
          <w:p w14:paraId="0739F57B"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STT</w:t>
            </w:r>
          </w:p>
        </w:tc>
        <w:tc>
          <w:tcPr>
            <w:tcW w:w="2070" w:type="dxa"/>
            <w:shd w:val="pct5" w:color="auto" w:fill="FFFFFF"/>
          </w:tcPr>
          <w:p w14:paraId="558B2375"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Tên</w:t>
            </w:r>
          </w:p>
        </w:tc>
        <w:tc>
          <w:tcPr>
            <w:tcW w:w="1800" w:type="dxa"/>
            <w:shd w:val="pct5" w:color="auto" w:fill="FFFFFF"/>
          </w:tcPr>
          <w:p w14:paraId="55DC2D0C"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 xml:space="preserve">Kiểu dữ liệu </w:t>
            </w:r>
          </w:p>
          <w:p w14:paraId="7AB914A0"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[Độ dài dữ liệu]</w:t>
            </w:r>
          </w:p>
        </w:tc>
        <w:tc>
          <w:tcPr>
            <w:tcW w:w="1598" w:type="dxa"/>
            <w:shd w:val="pct5" w:color="auto" w:fill="FFFFFF"/>
          </w:tcPr>
          <w:p w14:paraId="29593437"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Input/Output</w:t>
            </w:r>
          </w:p>
        </w:tc>
        <w:tc>
          <w:tcPr>
            <w:tcW w:w="1530" w:type="dxa"/>
            <w:shd w:val="pct5" w:color="auto" w:fill="FFFFFF"/>
          </w:tcPr>
          <w:p w14:paraId="5E34DFA5"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Giá trị khởi tạo</w:t>
            </w:r>
          </w:p>
        </w:tc>
        <w:tc>
          <w:tcPr>
            <w:tcW w:w="5850" w:type="dxa"/>
            <w:shd w:val="pct5" w:color="auto" w:fill="FFFFFF"/>
          </w:tcPr>
          <w:p w14:paraId="2D74A997" w14:textId="77777777" w:rsidR="00464553" w:rsidRPr="006A02C3" w:rsidRDefault="00464553" w:rsidP="00512E56">
            <w:pPr>
              <w:pStyle w:val="Bang"/>
              <w:spacing w:line="360" w:lineRule="auto"/>
              <w:rPr>
                <w:rFonts w:cs="Times New Roman"/>
                <w:b/>
                <w:sz w:val="20"/>
                <w:szCs w:val="20"/>
              </w:rPr>
            </w:pPr>
            <w:r w:rsidRPr="006A02C3">
              <w:rPr>
                <w:rFonts w:cs="Times New Roman"/>
                <w:b/>
                <w:sz w:val="20"/>
                <w:szCs w:val="20"/>
              </w:rPr>
              <w:t>Mô tả</w:t>
            </w:r>
            <w:r w:rsidRPr="006A02C3">
              <w:rPr>
                <w:rFonts w:cs="Times New Roman"/>
                <w:sz w:val="20"/>
                <w:szCs w:val="20"/>
              </w:rPr>
              <w:t xml:space="preserve"> (Mapping với CSDL nếu có)</w:t>
            </w:r>
          </w:p>
        </w:tc>
      </w:tr>
      <w:tr w:rsidR="00464553" w:rsidRPr="006A02C3" w14:paraId="31EB1067" w14:textId="77777777" w:rsidTr="006D0B7A">
        <w:tc>
          <w:tcPr>
            <w:tcW w:w="13676" w:type="dxa"/>
            <w:gridSpan w:val="6"/>
          </w:tcPr>
          <w:p w14:paraId="1FF26A7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Điều kiện tìm kiếm</w:t>
            </w:r>
          </w:p>
        </w:tc>
      </w:tr>
      <w:tr w:rsidR="00464553" w:rsidRPr="006A02C3" w14:paraId="036670E5" w14:textId="77777777" w:rsidTr="006D0B7A">
        <w:tc>
          <w:tcPr>
            <w:tcW w:w="828" w:type="dxa"/>
          </w:tcPr>
          <w:p w14:paraId="21E10999"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513A05A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w:t>
            </w:r>
          </w:p>
        </w:tc>
        <w:tc>
          <w:tcPr>
            <w:tcW w:w="1800" w:type="dxa"/>
          </w:tcPr>
          <w:p w14:paraId="39F8A88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Combobox MultiSelect Chips Autocomplete</w:t>
            </w:r>
          </w:p>
        </w:tc>
        <w:tc>
          <w:tcPr>
            <w:tcW w:w="1598" w:type="dxa"/>
          </w:tcPr>
          <w:p w14:paraId="1366CF8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A33A77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cấp cao nhất được phân quyền]</w:t>
            </w:r>
          </w:p>
        </w:tc>
        <w:tc>
          <w:tcPr>
            <w:tcW w:w="5850" w:type="dxa"/>
          </w:tcPr>
          <w:p w14:paraId="5AAC2FA9" w14:textId="77777777" w:rsidR="00464553" w:rsidRPr="006A02C3" w:rsidRDefault="00464553" w:rsidP="00C87C71">
            <w:pPr>
              <w:pStyle w:val="GDP1"/>
            </w:pPr>
            <w:r w:rsidRPr="006A02C3">
              <w:t>Tập giá trị: {Load danh sách đơn vị trạng thái Hoạt động thuộc phân quyền của user login – hiển thị theo cấu trúc cây}. Hiển thị [Mã – Tên đơn vị]</w:t>
            </w:r>
          </w:p>
          <w:p w14:paraId="1AAD3F69"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085D39D0" w14:textId="77777777" w:rsidTr="006D0B7A">
        <w:tc>
          <w:tcPr>
            <w:tcW w:w="828" w:type="dxa"/>
          </w:tcPr>
          <w:p w14:paraId="0C05BB30"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52EAEA8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w:t>
            </w:r>
          </w:p>
        </w:tc>
        <w:tc>
          <w:tcPr>
            <w:tcW w:w="1800" w:type="dxa"/>
          </w:tcPr>
          <w:p w14:paraId="1934A2A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134F9C9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7036CC6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014C882D" w14:textId="77777777" w:rsidR="00464553" w:rsidRPr="006A02C3" w:rsidRDefault="00464553" w:rsidP="00C87C71">
            <w:pPr>
              <w:pStyle w:val="GDP1"/>
            </w:pPr>
            <w:r w:rsidRPr="006A02C3">
              <w:t>Tập giá trị {Load danh sách cụm kho trạng thái Hoạt động thuộc đơn vị đang chọn}</w:t>
            </w:r>
          </w:p>
          <w:p w14:paraId="7010EA74" w14:textId="77777777" w:rsidR="00464553" w:rsidRPr="006A02C3" w:rsidRDefault="00464553" w:rsidP="00C87C71">
            <w:pPr>
              <w:pStyle w:val="GDP1"/>
            </w:pPr>
            <w:r w:rsidRPr="006A02C3">
              <w:t>Hiển thị Mã - Tên cụm kho. Sort theo Mã cụm kho ASC</w:t>
            </w:r>
          </w:p>
          <w:p w14:paraId="53FF689D" w14:textId="77777777" w:rsidR="00464553" w:rsidRPr="006A02C3" w:rsidRDefault="00464553" w:rsidP="00C87C71">
            <w:pPr>
              <w:pStyle w:val="GDP1"/>
            </w:pPr>
            <w:r w:rsidRPr="006A02C3">
              <w:t xml:space="preserve">Load từ bảng WAREHOUSE_GROUP.CODE - </w:t>
            </w:r>
            <w:r w:rsidRPr="006A02C3">
              <w:lastRenderedPageBreak/>
              <w:t>NAME where IS_ACTIVE = 1 and DIST_UNIT_ID = ?</w:t>
            </w:r>
          </w:p>
        </w:tc>
      </w:tr>
      <w:tr w:rsidR="00464553" w:rsidRPr="006A02C3" w14:paraId="0409EF1A" w14:textId="77777777" w:rsidTr="006D0B7A">
        <w:tc>
          <w:tcPr>
            <w:tcW w:w="828" w:type="dxa"/>
          </w:tcPr>
          <w:p w14:paraId="7B7F8DD1"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6770800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Kho</w:t>
            </w:r>
          </w:p>
        </w:tc>
        <w:tc>
          <w:tcPr>
            <w:tcW w:w="1800" w:type="dxa"/>
          </w:tcPr>
          <w:p w14:paraId="61ECD5E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55D5CED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66CC72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161FF93C" w14:textId="77777777" w:rsidR="00464553" w:rsidRPr="006A02C3" w:rsidRDefault="00464553" w:rsidP="00C87C71">
            <w:pPr>
              <w:pStyle w:val="GDP1"/>
            </w:pPr>
            <w:r w:rsidRPr="006A02C3">
              <w:t>Chỉ enable sau khi chọn giá trị cho cbx Cụm kho</w:t>
            </w:r>
          </w:p>
          <w:p w14:paraId="63A927C5" w14:textId="77777777" w:rsidR="00464553" w:rsidRPr="006A02C3" w:rsidRDefault="00464553" w:rsidP="00C87C71">
            <w:pPr>
              <w:pStyle w:val="GDP1"/>
            </w:pPr>
            <w:r w:rsidRPr="006A02C3">
              <w:t>Tập giá trị {Load danh sách kho trạng thái Hoạt động thuộc cụm kho đang chọn}</w:t>
            </w:r>
          </w:p>
          <w:p w14:paraId="6B679A83" w14:textId="77777777" w:rsidR="00464553" w:rsidRPr="006A02C3" w:rsidRDefault="00464553" w:rsidP="00C87C71">
            <w:pPr>
              <w:pStyle w:val="GDP1"/>
            </w:pPr>
            <w:r w:rsidRPr="006A02C3">
              <w:t>Hiển thị Mã - Tên kho. Sort theo Mã kho ASC</w:t>
            </w:r>
          </w:p>
          <w:p w14:paraId="009F8DA7" w14:textId="77777777" w:rsidR="00464553" w:rsidRPr="006A02C3" w:rsidRDefault="00464553" w:rsidP="00C87C71">
            <w:pPr>
              <w:pStyle w:val="GDP1"/>
            </w:pPr>
            <w:r w:rsidRPr="006A02C3">
              <w:t>Load từ bảng WAREHOUSE.CODE - NAME where IS_ACTIVE = 1 and WAREHOUSE_GROUP_ID = ?</w:t>
            </w:r>
          </w:p>
        </w:tc>
      </w:tr>
      <w:tr w:rsidR="00464553" w:rsidRPr="006A02C3" w14:paraId="4BB8E046" w14:textId="77777777" w:rsidTr="006D0B7A">
        <w:tc>
          <w:tcPr>
            <w:tcW w:w="828" w:type="dxa"/>
          </w:tcPr>
          <w:p w14:paraId="0C266B1A"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38E77B5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Cách xem</w:t>
            </w:r>
          </w:p>
        </w:tc>
        <w:tc>
          <w:tcPr>
            <w:tcW w:w="1800" w:type="dxa"/>
          </w:tcPr>
          <w:p w14:paraId="2373068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0ECE8A9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4A78E0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tồn POSM – đơn vị chọn]</w:t>
            </w:r>
          </w:p>
        </w:tc>
        <w:tc>
          <w:tcPr>
            <w:tcW w:w="5850" w:type="dxa"/>
          </w:tcPr>
          <w:p w14:paraId="4AFFC3AF" w14:textId="77777777" w:rsidR="00464553" w:rsidRPr="006A02C3" w:rsidRDefault="00464553" w:rsidP="00C87C71">
            <w:pPr>
              <w:pStyle w:val="GDP1"/>
            </w:pPr>
            <w:r w:rsidRPr="006A02C3">
              <w:t xml:space="preserve">Tập giá trị: </w:t>
            </w:r>
          </w:p>
          <w:p w14:paraId="5102EC10" w14:textId="77777777" w:rsidR="00464553" w:rsidRPr="006A02C3" w:rsidRDefault="00464553" w:rsidP="00C87C71">
            <w:pPr>
              <w:pStyle w:val="GDP2"/>
            </w:pPr>
            <w:r w:rsidRPr="006A02C3">
              <w:t>Tổng tồn POSM – đơn vị chọn</w:t>
            </w:r>
          </w:p>
          <w:p w14:paraId="7826F355" w14:textId="77777777" w:rsidR="00464553" w:rsidRPr="006A02C3" w:rsidRDefault="00464553" w:rsidP="00C87C71">
            <w:pPr>
              <w:pStyle w:val="GDP2"/>
            </w:pPr>
            <w:r w:rsidRPr="006A02C3">
              <w:t xml:space="preserve">Tổng tồn POSM – cụm kho </w:t>
            </w:r>
          </w:p>
          <w:p w14:paraId="0951F5B3" w14:textId="77777777" w:rsidR="00464553" w:rsidRPr="006A02C3" w:rsidRDefault="00464553" w:rsidP="00C87C71">
            <w:pPr>
              <w:pStyle w:val="GDP2"/>
            </w:pPr>
            <w:r w:rsidRPr="006A02C3">
              <w:t>Tổng tồn POSM – kho</w:t>
            </w:r>
          </w:p>
          <w:p w14:paraId="284B8435" w14:textId="77777777" w:rsidR="00464553" w:rsidRPr="006A02C3" w:rsidRDefault="00464553" w:rsidP="00C87C71">
            <w:pPr>
              <w:pStyle w:val="GDP2"/>
            </w:pPr>
            <w:r w:rsidRPr="006A02C3">
              <w:t>Tổng tồn biến thể (SKUs) – đơn vị chọn</w:t>
            </w:r>
          </w:p>
          <w:p w14:paraId="741BB739" w14:textId="77777777" w:rsidR="00464553" w:rsidRPr="006A02C3" w:rsidRDefault="00464553" w:rsidP="00C87C71">
            <w:pPr>
              <w:pStyle w:val="GDP2"/>
            </w:pPr>
            <w:r w:rsidRPr="006A02C3">
              <w:t xml:space="preserve">Tổng tồn biến thể (SKUs) – cụm kho </w:t>
            </w:r>
          </w:p>
          <w:p w14:paraId="6650FAF8" w14:textId="77777777" w:rsidR="00464553" w:rsidRPr="006A02C3" w:rsidRDefault="00464553" w:rsidP="00C87C71">
            <w:pPr>
              <w:pStyle w:val="GDP2"/>
            </w:pPr>
            <w:r w:rsidRPr="006A02C3">
              <w:t>Tổng tồn biến thể (SKUs) – kho</w:t>
            </w:r>
          </w:p>
        </w:tc>
      </w:tr>
      <w:tr w:rsidR="00464553" w:rsidRPr="006A02C3" w14:paraId="3412C25F" w14:textId="77777777" w:rsidTr="006D0B7A">
        <w:tc>
          <w:tcPr>
            <w:tcW w:w="828" w:type="dxa"/>
          </w:tcPr>
          <w:p w14:paraId="0E80B1A7" w14:textId="77777777" w:rsidR="00464553" w:rsidRPr="006A02C3" w:rsidRDefault="00464553">
            <w:pPr>
              <w:pStyle w:val="TableData12"/>
              <w:numPr>
                <w:ilvl w:val="0"/>
                <w:numId w:val="62"/>
              </w:numPr>
              <w:spacing w:line="360" w:lineRule="auto"/>
              <w:rPr>
                <w:rFonts w:ascii="Times New Roman" w:hAnsi="Times New Roman"/>
                <w:strike/>
              </w:rPr>
            </w:pPr>
          </w:p>
        </w:tc>
        <w:tc>
          <w:tcPr>
            <w:tcW w:w="2070" w:type="dxa"/>
          </w:tcPr>
          <w:p w14:paraId="7A2C0D6F"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Danh mục</w:t>
            </w:r>
          </w:p>
        </w:tc>
        <w:tc>
          <w:tcPr>
            <w:tcW w:w="1800" w:type="dxa"/>
          </w:tcPr>
          <w:p w14:paraId="070C5D41"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006238E5"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532D5818"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0D9985B0" w14:textId="77777777" w:rsidR="00464553" w:rsidRPr="006A02C3" w:rsidRDefault="00464553" w:rsidP="00C87C71">
            <w:pPr>
              <w:pStyle w:val="GDP1"/>
            </w:pPr>
            <w:r w:rsidRPr="006A02C3">
              <w:t>Tập giá trị {Load danh mục POSM – theo cấu trúc cây}. Hiển thị [Mã – Tên danh mục]</w:t>
            </w:r>
          </w:p>
          <w:p w14:paraId="55AA6131" w14:textId="77777777" w:rsidR="00464553" w:rsidRPr="006A02C3" w:rsidRDefault="00464553" w:rsidP="00C87C71">
            <w:pPr>
              <w:pStyle w:val="GDP1"/>
            </w:pPr>
            <w:r w:rsidRPr="006A02C3">
              <w:t>Hiển thị theo format: &lt;Tên thuộc tính&gt;: &lt;Giá trị&gt;</w:t>
            </w:r>
          </w:p>
          <w:p w14:paraId="045F6DBF" w14:textId="77777777" w:rsidR="00464553" w:rsidRPr="006A02C3" w:rsidRDefault="00464553" w:rsidP="00C87C71">
            <w:pPr>
              <w:pStyle w:val="GDP1"/>
            </w:pPr>
            <w:r w:rsidRPr="006A02C3">
              <w:lastRenderedPageBreak/>
              <w:t>Lấy dữ liệu title ở EXPAND_ATTRIBUTE.NAME</w:t>
            </w:r>
          </w:p>
          <w:p w14:paraId="5C01DCCD" w14:textId="77777777" w:rsidR="00464553" w:rsidRPr="006A02C3" w:rsidRDefault="00464553" w:rsidP="00C87C71">
            <w:pPr>
              <w:pStyle w:val="GDP1"/>
            </w:pPr>
            <w:r w:rsidRPr="006A02C3">
              <w:t>Lấy dữ liệu khai báo thuộc tính ở lấy POSM_ID join vào bảng EXPAND_ATTRIBUTE_ENTRY where POSM_ID = OBJECT_ID</w:t>
            </w:r>
          </w:p>
          <w:p w14:paraId="4E8088F3" w14:textId="77777777" w:rsidR="00464553" w:rsidRPr="006A02C3" w:rsidRDefault="00464553" w:rsidP="00C87C71">
            <w:pPr>
              <w:pStyle w:val="GDP1"/>
            </w:pPr>
            <w:r w:rsidRPr="006A02C3">
              <w:t>Tham khảo chức năng Quản lý thuộc tính mở rộng &gt; với loại = ‘POSM’ &gt; Điều kiện tìm kiếm &gt; cbx Danh mục</w:t>
            </w:r>
          </w:p>
        </w:tc>
      </w:tr>
      <w:tr w:rsidR="00464553" w:rsidRPr="006A02C3" w14:paraId="58117C3B" w14:textId="77777777" w:rsidTr="006D0B7A">
        <w:tc>
          <w:tcPr>
            <w:tcW w:w="828" w:type="dxa"/>
          </w:tcPr>
          <w:p w14:paraId="4EB78629"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71A2AFF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0945146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3A2CC1D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215D3D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7A6D8EF0" w14:textId="77777777" w:rsidR="00464553" w:rsidRPr="006A02C3" w:rsidRDefault="00464553" w:rsidP="00C87C71">
            <w:pPr>
              <w:pStyle w:val="GDP1"/>
            </w:pPr>
            <w:r w:rsidRPr="006A02C3">
              <w:t>Hint text: Nhập mã/ tên POSM</w:t>
            </w:r>
          </w:p>
        </w:tc>
      </w:tr>
      <w:tr w:rsidR="00464553" w:rsidRPr="006A02C3" w14:paraId="3DA46B2B" w14:textId="77777777" w:rsidTr="006D0B7A">
        <w:tc>
          <w:tcPr>
            <w:tcW w:w="13676" w:type="dxa"/>
            <w:gridSpan w:val="6"/>
          </w:tcPr>
          <w:p w14:paraId="31D7C4C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w:t>
            </w:r>
          </w:p>
        </w:tc>
      </w:tr>
      <w:tr w:rsidR="00464553" w:rsidRPr="006A02C3" w14:paraId="1D57F170" w14:textId="77777777" w:rsidTr="006D0B7A">
        <w:tc>
          <w:tcPr>
            <w:tcW w:w="828" w:type="dxa"/>
          </w:tcPr>
          <w:p w14:paraId="67B033E6"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6DC3F23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tồn kho theo lotdate</w:t>
            </w:r>
          </w:p>
        </w:tc>
        <w:tc>
          <w:tcPr>
            <w:tcW w:w="1800" w:type="dxa"/>
          </w:tcPr>
          <w:p w14:paraId="11311FC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Checkbox </w:t>
            </w:r>
          </w:p>
        </w:tc>
        <w:tc>
          <w:tcPr>
            <w:tcW w:w="1598" w:type="dxa"/>
          </w:tcPr>
          <w:p w14:paraId="249BB98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529536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1D71445A" w14:textId="77777777" w:rsidR="00464553" w:rsidRPr="006A02C3" w:rsidRDefault="00464553" w:rsidP="00C87C71">
            <w:pPr>
              <w:pStyle w:val="GDP1"/>
            </w:pPr>
          </w:p>
        </w:tc>
      </w:tr>
      <w:tr w:rsidR="00464553" w:rsidRPr="006A02C3" w14:paraId="69660867" w14:textId="77777777" w:rsidTr="006D0B7A">
        <w:tc>
          <w:tcPr>
            <w:tcW w:w="828" w:type="dxa"/>
          </w:tcPr>
          <w:p w14:paraId="51D606C4"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1ACE661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Số lot</w:t>
            </w:r>
          </w:p>
        </w:tc>
        <w:tc>
          <w:tcPr>
            <w:tcW w:w="1800" w:type="dxa"/>
          </w:tcPr>
          <w:p w14:paraId="7B2E845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[128]</w:t>
            </w:r>
          </w:p>
        </w:tc>
        <w:tc>
          <w:tcPr>
            <w:tcW w:w="1598" w:type="dxa"/>
          </w:tcPr>
          <w:p w14:paraId="429832E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3E6C42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2700EBE2" w14:textId="77777777" w:rsidR="00464553" w:rsidRPr="006A02C3" w:rsidRDefault="00464553" w:rsidP="00C87C71">
            <w:pPr>
              <w:pStyle w:val="GDP1"/>
            </w:pPr>
            <w:r w:rsidRPr="006A02C3">
              <w:t>Chỉ enable khi tick chọn checkbox Xem tồn kho theo lotdate</w:t>
            </w:r>
          </w:p>
        </w:tc>
      </w:tr>
      <w:tr w:rsidR="00464553" w:rsidRPr="006A02C3" w14:paraId="30036318" w14:textId="77777777" w:rsidTr="006D0B7A">
        <w:tc>
          <w:tcPr>
            <w:tcW w:w="828" w:type="dxa"/>
          </w:tcPr>
          <w:p w14:paraId="0A5D4651"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375F3E4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hết hạn</w:t>
            </w:r>
          </w:p>
        </w:tc>
        <w:tc>
          <w:tcPr>
            <w:tcW w:w="1800" w:type="dxa"/>
          </w:tcPr>
          <w:p w14:paraId="5BE62EF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28A4CAD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5077A4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1AEA77D2" w14:textId="77777777" w:rsidR="00464553" w:rsidRPr="006A02C3" w:rsidRDefault="00464553" w:rsidP="00C87C71">
            <w:pPr>
              <w:pStyle w:val="GDP1"/>
            </w:pPr>
            <w:r w:rsidRPr="006A02C3">
              <w:t>Chỉ enable khi tick chọn checkbox Xem tồn kho theo lotdate</w:t>
            </w:r>
          </w:p>
        </w:tc>
      </w:tr>
      <w:tr w:rsidR="00464553" w:rsidRPr="006A02C3" w14:paraId="0B1BD60F" w14:textId="77777777" w:rsidTr="006D0B7A">
        <w:tc>
          <w:tcPr>
            <w:tcW w:w="828" w:type="dxa"/>
          </w:tcPr>
          <w:p w14:paraId="0CFD6537" w14:textId="77777777" w:rsidR="00464553" w:rsidRPr="006A02C3" w:rsidRDefault="00464553">
            <w:pPr>
              <w:pStyle w:val="TableData12"/>
              <w:numPr>
                <w:ilvl w:val="0"/>
                <w:numId w:val="62"/>
              </w:numPr>
              <w:spacing w:line="360" w:lineRule="auto"/>
              <w:rPr>
                <w:rFonts w:ascii="Times New Roman" w:hAnsi="Times New Roman"/>
                <w:strike/>
              </w:rPr>
            </w:pPr>
          </w:p>
        </w:tc>
        <w:tc>
          <w:tcPr>
            <w:tcW w:w="2070" w:type="dxa"/>
          </w:tcPr>
          <w:p w14:paraId="7020AC1F"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Loại POSM</w:t>
            </w:r>
          </w:p>
        </w:tc>
        <w:tc>
          <w:tcPr>
            <w:tcW w:w="1800" w:type="dxa"/>
          </w:tcPr>
          <w:p w14:paraId="3078037E"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072AD7B6"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11A219EA"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12C8F3B6" w14:textId="77777777" w:rsidR="00464553" w:rsidRPr="006A02C3" w:rsidRDefault="00464553" w:rsidP="00C87C71">
            <w:pPr>
              <w:pStyle w:val="GDP1"/>
            </w:pPr>
            <w:r w:rsidRPr="006A02C3">
              <w:t>Tập giá trị {Load danh mục POSM – theo cấu trúc cây}. Hiển thị [Mã – Tên loại POSM]</w:t>
            </w:r>
          </w:p>
          <w:p w14:paraId="423A4E74" w14:textId="77777777" w:rsidR="00464553" w:rsidRPr="006A02C3" w:rsidRDefault="00464553" w:rsidP="00C87C71">
            <w:pPr>
              <w:pStyle w:val="GDP1"/>
            </w:pPr>
            <w:r w:rsidRPr="006A02C3">
              <w:t>Hiển thị theo format: &lt;Tên thuộc tính&gt;: &lt;Giá trị&gt;</w:t>
            </w:r>
          </w:p>
          <w:p w14:paraId="51E0A0F7" w14:textId="77777777" w:rsidR="00464553" w:rsidRPr="006A02C3" w:rsidRDefault="00464553" w:rsidP="00C87C71">
            <w:pPr>
              <w:pStyle w:val="GDP1"/>
            </w:pPr>
            <w:r w:rsidRPr="006A02C3">
              <w:lastRenderedPageBreak/>
              <w:t>Lấy dữ liệu title ở EXPAND_ATTRIBUTE.NAME</w:t>
            </w:r>
          </w:p>
          <w:p w14:paraId="318C01FE" w14:textId="77777777" w:rsidR="00464553" w:rsidRPr="006A02C3" w:rsidRDefault="00464553" w:rsidP="00C87C71">
            <w:pPr>
              <w:pStyle w:val="GDP1"/>
            </w:pPr>
            <w:r w:rsidRPr="006A02C3">
              <w:t>Lấy dữ liệu khai báo thuộc tính ở lấy POSM_ID join vào bảng EXPAND_ATTRIBUTE_ENTRY where POSM_ID = OBJECT_ID</w:t>
            </w:r>
          </w:p>
          <w:p w14:paraId="63353414" w14:textId="77777777" w:rsidR="00464553" w:rsidRPr="006A02C3" w:rsidRDefault="00464553" w:rsidP="00C87C71">
            <w:pPr>
              <w:pStyle w:val="GDP1"/>
            </w:pPr>
            <w:r w:rsidRPr="006A02C3">
              <w:t xml:space="preserve">Tham khảo chức năng Quản lý thuộc tính mở rộng &gt; với loại = ‘POSM’ &gt; Điều kiện tìm kiếm &gt; cbx Loại POSM </w:t>
            </w:r>
          </w:p>
        </w:tc>
      </w:tr>
      <w:tr w:rsidR="00464553" w:rsidRPr="006A02C3" w14:paraId="06456516" w14:textId="77777777" w:rsidTr="006D0B7A">
        <w:tc>
          <w:tcPr>
            <w:tcW w:w="828" w:type="dxa"/>
          </w:tcPr>
          <w:p w14:paraId="45EFBB6A"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18F5B3A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24FA58A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3327B49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548E2D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28336351" w14:textId="77777777" w:rsidR="00464553" w:rsidRPr="006A02C3" w:rsidRDefault="00464553" w:rsidP="00C87C71">
            <w:pPr>
              <w:pStyle w:val="GDP1"/>
            </w:pPr>
            <w:r w:rsidRPr="006A02C3">
              <w:t>Tập giá trị {Load danh mục đơn vị tính}. Hiển thị [Mã – Tên đơn vị tính]</w:t>
            </w:r>
          </w:p>
          <w:p w14:paraId="5675F503" w14:textId="77777777" w:rsidR="00464553" w:rsidRPr="006A02C3" w:rsidRDefault="00464553" w:rsidP="00C87C71">
            <w:pPr>
              <w:pStyle w:val="GDP1"/>
            </w:pPr>
            <w:r w:rsidRPr="006A02C3">
              <w:t>Load từ bảng SYSTEM_PARAMETER_ENTRY.CODE - NAME where SYSTEM_PARAMETER_ID = ‘POSM_UOM’</w:t>
            </w:r>
          </w:p>
        </w:tc>
      </w:tr>
      <w:tr w:rsidR="00464553" w:rsidRPr="006A02C3" w14:paraId="6F97BD2A" w14:textId="77777777" w:rsidTr="006D0B7A">
        <w:tc>
          <w:tcPr>
            <w:tcW w:w="828" w:type="dxa"/>
          </w:tcPr>
          <w:p w14:paraId="2F43AD2C"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525742F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Thiết lập lại</w:t>
            </w:r>
          </w:p>
        </w:tc>
        <w:tc>
          <w:tcPr>
            <w:tcW w:w="1800" w:type="dxa"/>
          </w:tcPr>
          <w:p w14:paraId="78B07FE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2627A50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9F2A46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4C9AF437" w14:textId="77777777" w:rsidR="00464553" w:rsidRPr="006A02C3" w:rsidRDefault="00464553" w:rsidP="00C87C71">
            <w:pPr>
              <w:pStyle w:val="GDP1"/>
            </w:pPr>
          </w:p>
        </w:tc>
      </w:tr>
      <w:tr w:rsidR="00464553" w:rsidRPr="006A02C3" w14:paraId="1B51968C" w14:textId="77777777" w:rsidTr="006D0B7A">
        <w:tc>
          <w:tcPr>
            <w:tcW w:w="828" w:type="dxa"/>
          </w:tcPr>
          <w:p w14:paraId="2B40F6A2"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764280C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Tìm kiếm</w:t>
            </w:r>
          </w:p>
        </w:tc>
        <w:tc>
          <w:tcPr>
            <w:tcW w:w="1800" w:type="dxa"/>
          </w:tcPr>
          <w:p w14:paraId="70539A5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525547E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CB5828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4A5E362F" w14:textId="77777777" w:rsidR="00464553" w:rsidRPr="006A02C3" w:rsidRDefault="00464553" w:rsidP="00C87C71">
            <w:pPr>
              <w:pStyle w:val="GDP1"/>
            </w:pPr>
          </w:p>
        </w:tc>
      </w:tr>
      <w:tr w:rsidR="00464553" w:rsidRPr="006A02C3" w14:paraId="00111A76" w14:textId="77777777" w:rsidTr="006D0B7A">
        <w:tc>
          <w:tcPr>
            <w:tcW w:w="828" w:type="dxa"/>
          </w:tcPr>
          <w:p w14:paraId="24093ACC"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112177F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 Thu gọn</w:t>
            </w:r>
          </w:p>
        </w:tc>
        <w:tc>
          <w:tcPr>
            <w:tcW w:w="1800" w:type="dxa"/>
          </w:tcPr>
          <w:p w14:paraId="4C03AF4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Link</w:t>
            </w:r>
          </w:p>
        </w:tc>
        <w:tc>
          <w:tcPr>
            <w:tcW w:w="1598" w:type="dxa"/>
          </w:tcPr>
          <w:p w14:paraId="4468C06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1AA792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03F59992" w14:textId="77777777" w:rsidR="00464553" w:rsidRPr="006A02C3" w:rsidRDefault="00464553" w:rsidP="00C87C71">
            <w:pPr>
              <w:pStyle w:val="GDP1"/>
            </w:pPr>
          </w:p>
        </w:tc>
      </w:tr>
      <w:tr w:rsidR="00464553" w:rsidRPr="006A02C3" w14:paraId="0A9991CF" w14:textId="77777777" w:rsidTr="006D0B7A">
        <w:tc>
          <w:tcPr>
            <w:tcW w:w="13676" w:type="dxa"/>
            <w:gridSpan w:val="6"/>
          </w:tcPr>
          <w:p w14:paraId="2B30CF9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Danh sách tồn kho</w:t>
            </w:r>
          </w:p>
        </w:tc>
      </w:tr>
      <w:tr w:rsidR="00464553" w:rsidRPr="006A02C3" w14:paraId="5A685EF7" w14:textId="77777777" w:rsidTr="006D0B7A">
        <w:tc>
          <w:tcPr>
            <w:tcW w:w="13676" w:type="dxa"/>
            <w:gridSpan w:val="6"/>
          </w:tcPr>
          <w:p w14:paraId="407B6F4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70946847" w14:textId="77777777" w:rsidTr="006D0B7A">
        <w:tc>
          <w:tcPr>
            <w:tcW w:w="828" w:type="dxa"/>
          </w:tcPr>
          <w:p w14:paraId="71100CB5"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0FC479F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Xuất file</w:t>
            </w:r>
          </w:p>
        </w:tc>
        <w:tc>
          <w:tcPr>
            <w:tcW w:w="1800" w:type="dxa"/>
          </w:tcPr>
          <w:p w14:paraId="7F869B2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69FB963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73BD9A0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4BCC1D7F" w14:textId="77777777" w:rsidR="00464553" w:rsidRPr="006A02C3" w:rsidRDefault="00464553" w:rsidP="00C87C71">
            <w:pPr>
              <w:pStyle w:val="GDP1"/>
            </w:pPr>
          </w:p>
        </w:tc>
      </w:tr>
      <w:tr w:rsidR="00464553" w:rsidRPr="006A02C3" w14:paraId="7356AEA4" w14:textId="77777777" w:rsidTr="006D0B7A">
        <w:tc>
          <w:tcPr>
            <w:tcW w:w="13676" w:type="dxa"/>
            <w:gridSpan w:val="6"/>
          </w:tcPr>
          <w:p w14:paraId="08714F2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Datagrid</w:t>
            </w:r>
          </w:p>
          <w:p w14:paraId="7DF6393F" w14:textId="77777777" w:rsidR="00464553" w:rsidRPr="006A02C3" w:rsidRDefault="00464553" w:rsidP="00C87C71">
            <w:pPr>
              <w:pStyle w:val="GDP1"/>
            </w:pPr>
            <w:r w:rsidRPr="006A02C3">
              <w:t>Load danh sách POSM tồn trong kho gom nhóm theo kho</w:t>
            </w:r>
          </w:p>
          <w:p w14:paraId="69FF1AEC" w14:textId="77777777" w:rsidR="00464553" w:rsidRPr="006A02C3" w:rsidRDefault="00464553" w:rsidP="00C87C71">
            <w:pPr>
              <w:pStyle w:val="GDP1"/>
            </w:pPr>
            <w:r w:rsidRPr="006A02C3">
              <w:t>Load dữ liệu từ bảng POSM_INVENTORY group by WAREHOUSE_ID</w:t>
            </w:r>
          </w:p>
          <w:p w14:paraId="7AB8C572" w14:textId="77777777" w:rsidR="00464553" w:rsidRPr="006A02C3" w:rsidRDefault="00464553" w:rsidP="00C87C71">
            <w:pPr>
              <w:pStyle w:val="GDP1"/>
            </w:pPr>
            <w:r w:rsidRPr="006A02C3">
              <w:t>Nếu xem tồn kho theo lotdate sẽ load dữ liệu từ bảng POSM_INVENTORY_LOT</w:t>
            </w:r>
          </w:p>
          <w:p w14:paraId="1D7B8DF8" w14:textId="77777777" w:rsidR="00464553" w:rsidRPr="00BD3193" w:rsidRDefault="00464553" w:rsidP="00C87C71">
            <w:pPr>
              <w:pStyle w:val="GDP1"/>
              <w:rPr>
                <w:lang w:val="pt-BR"/>
              </w:rPr>
            </w:pPr>
            <w:r w:rsidRPr="00BD3193">
              <w:rPr>
                <w:lang w:val="pt-BR"/>
              </w:rPr>
              <w:t>Sort theo VISUAL_INDEX ASC của POSM, Mã POSM ASC</w:t>
            </w:r>
          </w:p>
          <w:p w14:paraId="280217C5" w14:textId="77777777" w:rsidR="00464553" w:rsidRPr="006A02C3" w:rsidRDefault="00464553" w:rsidP="00C87C71">
            <w:pPr>
              <w:pStyle w:val="GDP1"/>
            </w:pPr>
            <w:r w:rsidRPr="006A02C3">
              <w:t>Phân trang theo quy định chung</w:t>
            </w:r>
          </w:p>
        </w:tc>
      </w:tr>
      <w:tr w:rsidR="00464553" w:rsidRPr="006A02C3" w14:paraId="43E05FBE" w14:textId="77777777" w:rsidTr="006D0B7A">
        <w:tc>
          <w:tcPr>
            <w:tcW w:w="828" w:type="dxa"/>
          </w:tcPr>
          <w:p w14:paraId="5F76ADC1"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66F4BFC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CheckAll/ CheckRow</w:t>
            </w:r>
          </w:p>
        </w:tc>
        <w:tc>
          <w:tcPr>
            <w:tcW w:w="1800" w:type="dxa"/>
          </w:tcPr>
          <w:p w14:paraId="566DCFA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4DC4AA9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CD02F2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w:t>
            </w:r>
          </w:p>
        </w:tc>
        <w:tc>
          <w:tcPr>
            <w:tcW w:w="5850" w:type="dxa"/>
          </w:tcPr>
          <w:p w14:paraId="29AEBB86" w14:textId="77777777" w:rsidR="00464553" w:rsidRPr="006A02C3" w:rsidRDefault="00464553" w:rsidP="00C87C71">
            <w:pPr>
              <w:pStyle w:val="GDP1"/>
            </w:pPr>
            <w:r w:rsidRPr="006A02C3">
              <w:t>CheckAll: xuất hiện trên Header</w:t>
            </w:r>
          </w:p>
          <w:p w14:paraId="2F5CC5EB" w14:textId="77777777" w:rsidR="00464553" w:rsidRPr="006A02C3" w:rsidRDefault="00464553" w:rsidP="00C87C71">
            <w:pPr>
              <w:pStyle w:val="GDP1"/>
            </w:pPr>
            <w:r w:rsidRPr="006A02C3">
              <w:t>CheckRow: xuất hiện trên từng Row</w:t>
            </w:r>
          </w:p>
          <w:p w14:paraId="152191BB"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5469B7D2" w14:textId="77777777" w:rsidTr="006D0B7A">
        <w:tc>
          <w:tcPr>
            <w:tcW w:w="828" w:type="dxa"/>
          </w:tcPr>
          <w:p w14:paraId="11C5C754"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6B7CAA0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Đơn vị </w:t>
            </w:r>
          </w:p>
        </w:tc>
        <w:tc>
          <w:tcPr>
            <w:tcW w:w="1800" w:type="dxa"/>
          </w:tcPr>
          <w:p w14:paraId="2894619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F7149A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8237D69" w14:textId="77777777" w:rsidR="00464553" w:rsidRPr="006A02C3" w:rsidRDefault="00464553" w:rsidP="00512E56">
            <w:pPr>
              <w:pStyle w:val="TableData12"/>
              <w:spacing w:line="360" w:lineRule="auto"/>
              <w:rPr>
                <w:rFonts w:ascii="Times New Roman" w:hAnsi="Times New Roman"/>
              </w:rPr>
            </w:pPr>
          </w:p>
        </w:tc>
        <w:tc>
          <w:tcPr>
            <w:tcW w:w="5850" w:type="dxa"/>
          </w:tcPr>
          <w:p w14:paraId="248EF4A5" w14:textId="77777777" w:rsidR="00464553" w:rsidRPr="006A02C3" w:rsidRDefault="00464553" w:rsidP="00C87C71">
            <w:pPr>
              <w:pStyle w:val="GDP1"/>
            </w:pPr>
            <w:r w:rsidRPr="006A02C3">
              <w:t>Mã – Tên đơn vị</w:t>
            </w:r>
          </w:p>
          <w:p w14:paraId="1B4C2D11" w14:textId="77777777" w:rsidR="00464553" w:rsidRPr="006A02C3" w:rsidRDefault="00464553" w:rsidP="00C87C71">
            <w:pPr>
              <w:pStyle w:val="GDP1"/>
            </w:pPr>
            <w:r w:rsidRPr="006A02C3">
              <w:t>Lấy từ bảng POSM_INVENTORY.DIST_UNIT_ID join qua DIST_UNIT lấy NODE.CODE – NODE.NAME</w:t>
            </w:r>
          </w:p>
        </w:tc>
      </w:tr>
      <w:tr w:rsidR="00464553" w:rsidRPr="006A02C3" w14:paraId="519883D3" w14:textId="77777777" w:rsidTr="006D0B7A">
        <w:tc>
          <w:tcPr>
            <w:tcW w:w="828" w:type="dxa"/>
          </w:tcPr>
          <w:p w14:paraId="76BDDA8A"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6C75C58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Kho </w:t>
            </w:r>
          </w:p>
        </w:tc>
        <w:tc>
          <w:tcPr>
            <w:tcW w:w="1800" w:type="dxa"/>
          </w:tcPr>
          <w:p w14:paraId="7D27034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CB5F97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4C30EE86" w14:textId="77777777" w:rsidR="00464553" w:rsidRPr="006A02C3" w:rsidRDefault="00464553" w:rsidP="00512E56">
            <w:pPr>
              <w:pStyle w:val="TableData12"/>
              <w:spacing w:line="360" w:lineRule="auto"/>
              <w:rPr>
                <w:rFonts w:ascii="Times New Roman" w:hAnsi="Times New Roman"/>
              </w:rPr>
            </w:pPr>
          </w:p>
        </w:tc>
        <w:tc>
          <w:tcPr>
            <w:tcW w:w="5850" w:type="dxa"/>
          </w:tcPr>
          <w:p w14:paraId="0C3B7AC7" w14:textId="77777777" w:rsidR="00464553" w:rsidRPr="006A02C3" w:rsidRDefault="00464553" w:rsidP="00C87C71">
            <w:pPr>
              <w:pStyle w:val="GDP1"/>
            </w:pPr>
            <w:r w:rsidRPr="006A02C3">
              <w:t>Mã – Tên kho</w:t>
            </w:r>
          </w:p>
          <w:p w14:paraId="60E1CD94" w14:textId="77777777" w:rsidR="00464553" w:rsidRPr="006A02C3" w:rsidRDefault="00464553" w:rsidP="00C87C71">
            <w:pPr>
              <w:pStyle w:val="GDP1"/>
            </w:pPr>
            <w:r w:rsidRPr="006A02C3">
              <w:t>Lấy từ bảng POSM_INVENTORY.WAREHOUSE_ID join qua WAREHOUSE lấy CODE - NAME</w:t>
            </w:r>
          </w:p>
        </w:tc>
      </w:tr>
      <w:tr w:rsidR="00464553" w:rsidRPr="006A02C3" w14:paraId="5A90EB04" w14:textId="77777777" w:rsidTr="006D0B7A">
        <w:tc>
          <w:tcPr>
            <w:tcW w:w="828" w:type="dxa"/>
          </w:tcPr>
          <w:p w14:paraId="6306266B"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7DFCBED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Mã POSM</w:t>
            </w:r>
          </w:p>
        </w:tc>
        <w:tc>
          <w:tcPr>
            <w:tcW w:w="1800" w:type="dxa"/>
          </w:tcPr>
          <w:p w14:paraId="64334F5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F77D72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386F559" w14:textId="77777777" w:rsidR="00464553" w:rsidRPr="006A02C3" w:rsidRDefault="00464553" w:rsidP="00512E56">
            <w:pPr>
              <w:pStyle w:val="TableData12"/>
              <w:spacing w:line="360" w:lineRule="auto"/>
              <w:rPr>
                <w:rFonts w:ascii="Times New Roman" w:hAnsi="Times New Roman"/>
              </w:rPr>
            </w:pPr>
          </w:p>
        </w:tc>
        <w:tc>
          <w:tcPr>
            <w:tcW w:w="5850" w:type="dxa"/>
          </w:tcPr>
          <w:p w14:paraId="7B7F37E9" w14:textId="77777777" w:rsidR="00464553" w:rsidRPr="006A02C3" w:rsidRDefault="00464553" w:rsidP="00C87C71">
            <w:pPr>
              <w:pStyle w:val="GDP1"/>
            </w:pPr>
            <w:r w:rsidRPr="006A02C3">
              <w:t>Lấy từ bảng POSM.CODE where POSM.ID = POSM_INVENTORY.POSM_ID and POSM.PARENT_ID is null</w:t>
            </w:r>
          </w:p>
        </w:tc>
      </w:tr>
      <w:tr w:rsidR="00464553" w:rsidRPr="006A02C3" w14:paraId="677A9B0C" w14:textId="77777777" w:rsidTr="006D0B7A">
        <w:tc>
          <w:tcPr>
            <w:tcW w:w="828" w:type="dxa"/>
          </w:tcPr>
          <w:p w14:paraId="0494DE96"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5E2BC3B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Tên POSM</w:t>
            </w:r>
          </w:p>
        </w:tc>
        <w:tc>
          <w:tcPr>
            <w:tcW w:w="1800" w:type="dxa"/>
          </w:tcPr>
          <w:p w14:paraId="4FFFDED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614505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45A2371" w14:textId="77777777" w:rsidR="00464553" w:rsidRPr="006A02C3" w:rsidRDefault="00464553" w:rsidP="00512E56">
            <w:pPr>
              <w:pStyle w:val="TableData12"/>
              <w:spacing w:line="360" w:lineRule="auto"/>
              <w:rPr>
                <w:rFonts w:ascii="Times New Roman" w:hAnsi="Times New Roman"/>
              </w:rPr>
            </w:pPr>
          </w:p>
        </w:tc>
        <w:tc>
          <w:tcPr>
            <w:tcW w:w="5850" w:type="dxa"/>
          </w:tcPr>
          <w:p w14:paraId="410E9518" w14:textId="77777777" w:rsidR="00464553" w:rsidRPr="006A02C3" w:rsidRDefault="00464553" w:rsidP="00C87C71">
            <w:pPr>
              <w:pStyle w:val="GDP1"/>
            </w:pPr>
            <w:r w:rsidRPr="006A02C3">
              <w:t>Lấy từ bảng POSM.NAME where POSM.ID = POSM_INVENTORY.POSM_ID and POSM.PARENT_ID is null</w:t>
            </w:r>
          </w:p>
        </w:tc>
      </w:tr>
      <w:tr w:rsidR="00464553" w:rsidRPr="006A02C3" w14:paraId="10A2FD25" w14:textId="77777777" w:rsidTr="006D0B7A">
        <w:tc>
          <w:tcPr>
            <w:tcW w:w="828" w:type="dxa"/>
          </w:tcPr>
          <w:p w14:paraId="659B19B0"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0A355839"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LOT</w:t>
            </w:r>
          </w:p>
        </w:tc>
        <w:tc>
          <w:tcPr>
            <w:tcW w:w="1800" w:type="dxa"/>
          </w:tcPr>
          <w:p w14:paraId="3B8629A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4F9705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057B70A" w14:textId="77777777" w:rsidR="00464553" w:rsidRPr="006A02C3" w:rsidRDefault="00464553" w:rsidP="00512E56">
            <w:pPr>
              <w:pStyle w:val="TableData12"/>
              <w:spacing w:line="360" w:lineRule="auto"/>
              <w:rPr>
                <w:rFonts w:ascii="Times New Roman" w:hAnsi="Times New Roman"/>
                <w:b/>
              </w:rPr>
            </w:pPr>
          </w:p>
        </w:tc>
        <w:tc>
          <w:tcPr>
            <w:tcW w:w="5850" w:type="dxa"/>
          </w:tcPr>
          <w:p w14:paraId="1015B0A9" w14:textId="77777777" w:rsidR="00464553" w:rsidRPr="006A02C3" w:rsidRDefault="00464553" w:rsidP="00C87C71">
            <w:pPr>
              <w:pStyle w:val="GDP1"/>
            </w:pPr>
            <w:r w:rsidRPr="006A02C3">
              <w:t>Chỉ xuất hiện nếu có tick chọn Xem tồn kho theo lotdate</w:t>
            </w:r>
          </w:p>
          <w:p w14:paraId="2B26F573" w14:textId="77777777" w:rsidR="00464553" w:rsidRPr="006A02C3" w:rsidRDefault="00464553" w:rsidP="00C87C71">
            <w:pPr>
              <w:pStyle w:val="GDP1"/>
            </w:pPr>
            <w:r w:rsidRPr="006A02C3">
              <w:t>Lấy từ bảng POSM_INVENTORY_LOT.POSM_LOT_ID. Join qua POSM_LOT lấy LOT</w:t>
            </w:r>
          </w:p>
        </w:tc>
      </w:tr>
      <w:tr w:rsidR="00464553" w:rsidRPr="006A02C3" w14:paraId="272AFE69" w14:textId="77777777" w:rsidTr="006D0B7A">
        <w:tc>
          <w:tcPr>
            <w:tcW w:w="828" w:type="dxa"/>
          </w:tcPr>
          <w:p w14:paraId="57D6290A"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4DF1521A"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Ngày hết hạn</w:t>
            </w:r>
          </w:p>
        </w:tc>
        <w:tc>
          <w:tcPr>
            <w:tcW w:w="1800" w:type="dxa"/>
          </w:tcPr>
          <w:p w14:paraId="3DE797B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8B54E3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E871116" w14:textId="77777777" w:rsidR="00464553" w:rsidRPr="006A02C3" w:rsidRDefault="00464553" w:rsidP="00512E56">
            <w:pPr>
              <w:pStyle w:val="TableData12"/>
              <w:spacing w:line="360" w:lineRule="auto"/>
              <w:rPr>
                <w:rFonts w:ascii="Times New Roman" w:hAnsi="Times New Roman"/>
                <w:b/>
              </w:rPr>
            </w:pPr>
          </w:p>
        </w:tc>
        <w:tc>
          <w:tcPr>
            <w:tcW w:w="5850" w:type="dxa"/>
          </w:tcPr>
          <w:p w14:paraId="7EA7694E" w14:textId="77777777" w:rsidR="00464553" w:rsidRPr="006A02C3" w:rsidRDefault="00464553" w:rsidP="00C87C71">
            <w:pPr>
              <w:pStyle w:val="GDP1"/>
            </w:pPr>
            <w:r w:rsidRPr="006A02C3">
              <w:t>Chỉ xuất hiện nếu có tick chọn Xem tồn kho theo lotdate</w:t>
            </w:r>
          </w:p>
          <w:p w14:paraId="777FE040" w14:textId="77777777" w:rsidR="00464553" w:rsidRPr="006A02C3" w:rsidRDefault="00464553" w:rsidP="00C87C71">
            <w:pPr>
              <w:pStyle w:val="GDP1"/>
            </w:pPr>
            <w:r w:rsidRPr="006A02C3">
              <w:t>Format: dd/mm/yyyy</w:t>
            </w:r>
          </w:p>
          <w:p w14:paraId="7FCAEE75" w14:textId="77777777" w:rsidR="00464553" w:rsidRPr="006A02C3" w:rsidRDefault="00464553" w:rsidP="00C87C71">
            <w:pPr>
              <w:pStyle w:val="GDP1"/>
            </w:pPr>
            <w:r w:rsidRPr="006A02C3">
              <w:t>Lấy từ bảng POSM_INVENTORY_LOT.POSM_LOT_ID. Join qua POSM_LOT lấy EXPIRE_DATE</w:t>
            </w:r>
          </w:p>
        </w:tc>
      </w:tr>
      <w:tr w:rsidR="00464553" w:rsidRPr="006A02C3" w14:paraId="26CD2BE1" w14:textId="77777777" w:rsidTr="006D0B7A">
        <w:tc>
          <w:tcPr>
            <w:tcW w:w="828" w:type="dxa"/>
          </w:tcPr>
          <w:p w14:paraId="376EB805"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2D96624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7D45C63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8D2063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C447A51" w14:textId="77777777" w:rsidR="00464553" w:rsidRPr="006A02C3" w:rsidRDefault="00464553" w:rsidP="00512E56">
            <w:pPr>
              <w:pStyle w:val="TableData12"/>
              <w:spacing w:line="360" w:lineRule="auto"/>
              <w:rPr>
                <w:rFonts w:ascii="Times New Roman" w:hAnsi="Times New Roman"/>
              </w:rPr>
            </w:pPr>
          </w:p>
        </w:tc>
        <w:tc>
          <w:tcPr>
            <w:tcW w:w="5850" w:type="dxa"/>
          </w:tcPr>
          <w:p w14:paraId="5A153A49" w14:textId="77777777" w:rsidR="00464553" w:rsidRPr="006A02C3" w:rsidRDefault="00464553" w:rsidP="00C87C71">
            <w:pPr>
              <w:pStyle w:val="GDP1"/>
              <w:rPr>
                <w:lang w:val="vi-VN"/>
              </w:rPr>
            </w:pPr>
            <w:r w:rsidRPr="006A02C3">
              <w:t>Đơn vị tính cơ bản của POSM</w:t>
            </w:r>
          </w:p>
          <w:p w14:paraId="7B69D995" w14:textId="77777777" w:rsidR="00464553" w:rsidRPr="006A02C3" w:rsidRDefault="00464553" w:rsidP="00C87C71">
            <w:pPr>
              <w:pStyle w:val="GDP1"/>
            </w:pPr>
            <w:r w:rsidRPr="006A02C3">
              <w:t xml:space="preserve">Lấy từ bảng POSM_UOM.TITLE where </w:t>
            </w:r>
            <w:r w:rsidRPr="006A02C3">
              <w:lastRenderedPageBreak/>
              <w:t>POSM_UOM.POSM.ID = POSM_INVENTORY. POSM_ID and POSM_UOM.IS_DEFAULT = 1</w:t>
            </w:r>
          </w:p>
        </w:tc>
      </w:tr>
      <w:tr w:rsidR="00464553" w:rsidRPr="009F3346" w14:paraId="132F83EC" w14:textId="77777777" w:rsidTr="006D0B7A">
        <w:tc>
          <w:tcPr>
            <w:tcW w:w="828" w:type="dxa"/>
          </w:tcPr>
          <w:p w14:paraId="28192F3B"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6935B1C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thực tế</w:t>
            </w:r>
          </w:p>
        </w:tc>
        <w:tc>
          <w:tcPr>
            <w:tcW w:w="1800" w:type="dxa"/>
          </w:tcPr>
          <w:p w14:paraId="4BF1830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0B3D2AD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44A15EE2" w14:textId="77777777" w:rsidR="00464553" w:rsidRPr="006A02C3" w:rsidRDefault="00464553" w:rsidP="00512E56">
            <w:pPr>
              <w:pStyle w:val="TableData12"/>
              <w:spacing w:line="360" w:lineRule="auto"/>
              <w:rPr>
                <w:rFonts w:ascii="Times New Roman" w:hAnsi="Times New Roman"/>
              </w:rPr>
            </w:pPr>
          </w:p>
        </w:tc>
        <w:tc>
          <w:tcPr>
            <w:tcW w:w="5850" w:type="dxa"/>
          </w:tcPr>
          <w:p w14:paraId="7DC1E9B3" w14:textId="77777777" w:rsidR="00464553" w:rsidRPr="006A02C3" w:rsidRDefault="00464553" w:rsidP="00C87C71">
            <w:pPr>
              <w:pStyle w:val="GDP1"/>
              <w:rPr>
                <w:lang w:val="pt-BR"/>
              </w:rPr>
            </w:pPr>
            <w:r w:rsidRPr="006A02C3">
              <w:rPr>
                <w:lang w:val="pt-BR"/>
              </w:rPr>
              <w:t>SUM từ bảng POSM_INVENTORY.QUANTITY</w:t>
            </w:r>
          </w:p>
        </w:tc>
      </w:tr>
      <w:tr w:rsidR="00464553" w:rsidRPr="006A02C3" w14:paraId="5F5DAF9B" w14:textId="77777777" w:rsidTr="006D0B7A">
        <w:tc>
          <w:tcPr>
            <w:tcW w:w="828" w:type="dxa"/>
          </w:tcPr>
          <w:p w14:paraId="20E4AD02" w14:textId="77777777" w:rsidR="00464553" w:rsidRPr="006A02C3" w:rsidRDefault="00464553">
            <w:pPr>
              <w:pStyle w:val="TableData12"/>
              <w:numPr>
                <w:ilvl w:val="0"/>
                <w:numId w:val="62"/>
              </w:numPr>
              <w:spacing w:line="360" w:lineRule="auto"/>
              <w:rPr>
                <w:rFonts w:ascii="Times New Roman" w:hAnsi="Times New Roman"/>
                <w:lang w:val="pt-BR"/>
              </w:rPr>
            </w:pPr>
          </w:p>
        </w:tc>
        <w:tc>
          <w:tcPr>
            <w:tcW w:w="2070" w:type="dxa"/>
          </w:tcPr>
          <w:p w14:paraId="7FCDE90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khả dụng</w:t>
            </w:r>
          </w:p>
        </w:tc>
        <w:tc>
          <w:tcPr>
            <w:tcW w:w="1800" w:type="dxa"/>
          </w:tcPr>
          <w:p w14:paraId="1970F64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DA4C1B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4A81445" w14:textId="77777777" w:rsidR="00464553" w:rsidRPr="006A02C3" w:rsidRDefault="00464553" w:rsidP="00512E56">
            <w:pPr>
              <w:pStyle w:val="TableData12"/>
              <w:spacing w:line="360" w:lineRule="auto"/>
              <w:rPr>
                <w:rFonts w:ascii="Times New Roman" w:hAnsi="Times New Roman"/>
              </w:rPr>
            </w:pPr>
          </w:p>
        </w:tc>
        <w:tc>
          <w:tcPr>
            <w:tcW w:w="5850" w:type="dxa"/>
          </w:tcPr>
          <w:p w14:paraId="4F1E7AE6" w14:textId="77777777" w:rsidR="00464553" w:rsidRPr="006A02C3" w:rsidRDefault="00464553" w:rsidP="00C87C71">
            <w:pPr>
              <w:pStyle w:val="GDP1"/>
            </w:pPr>
            <w:r w:rsidRPr="006A02C3">
              <w:t>SUM từ bảng POSM_INVENTORY.AVAILABLE_QUANTITY</w:t>
            </w:r>
          </w:p>
        </w:tc>
      </w:tr>
      <w:tr w:rsidR="00464553" w:rsidRPr="006A02C3" w14:paraId="09E429CD" w14:textId="77777777" w:rsidTr="006D0B7A">
        <w:tc>
          <w:tcPr>
            <w:tcW w:w="828" w:type="dxa"/>
          </w:tcPr>
          <w:p w14:paraId="2826B649"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702BD45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giá trị</w:t>
            </w:r>
          </w:p>
        </w:tc>
        <w:tc>
          <w:tcPr>
            <w:tcW w:w="1800" w:type="dxa"/>
          </w:tcPr>
          <w:p w14:paraId="5C7E659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80D785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37CFDF21" w14:textId="77777777" w:rsidR="00464553" w:rsidRPr="006A02C3" w:rsidRDefault="00464553" w:rsidP="00512E56">
            <w:pPr>
              <w:pStyle w:val="TableData12"/>
              <w:spacing w:line="360" w:lineRule="auto"/>
              <w:rPr>
                <w:rFonts w:ascii="Times New Roman" w:hAnsi="Times New Roman"/>
              </w:rPr>
            </w:pPr>
          </w:p>
        </w:tc>
        <w:tc>
          <w:tcPr>
            <w:tcW w:w="5850" w:type="dxa"/>
          </w:tcPr>
          <w:p w14:paraId="3CAFD054" w14:textId="77777777" w:rsidR="00464553" w:rsidRPr="006A02C3" w:rsidRDefault="00464553" w:rsidP="00C87C71">
            <w:pPr>
              <w:pStyle w:val="GDP1"/>
              <w:rPr>
                <w:lang w:val="vi-VN"/>
              </w:rPr>
            </w:pPr>
            <w:r w:rsidRPr="006A02C3">
              <w:t>Tổng giá trị các POSM trong kho group by cụm kho</w:t>
            </w:r>
          </w:p>
          <w:p w14:paraId="3FD7EA1A" w14:textId="77777777" w:rsidR="00464553" w:rsidRPr="006A02C3" w:rsidRDefault="00464553" w:rsidP="00C87C71">
            <w:pPr>
              <w:pStyle w:val="GDP1"/>
              <w:rPr>
                <w:lang w:val="vi-VN"/>
              </w:rPr>
            </w:pPr>
            <w:r w:rsidRPr="006A02C3">
              <w:rPr>
                <w:lang w:val="vi-VN"/>
              </w:rPr>
              <w:t>Giá trị SPn = Đơn giá SPn*Tồn kho thực tế SPn</w:t>
            </w:r>
          </w:p>
          <w:p w14:paraId="593CBB24" w14:textId="77777777" w:rsidR="00464553" w:rsidRPr="006A02C3" w:rsidRDefault="00464553" w:rsidP="00C87C71">
            <w:pPr>
              <w:pStyle w:val="GDP1"/>
            </w:pPr>
            <w:r w:rsidRPr="006A02C3">
              <w:rPr>
                <w:lang w:val="vi-VN"/>
              </w:rPr>
              <w:t xml:space="preserve">Đơn giá theo bảng giá bán mặc định của POSM. </w:t>
            </w:r>
            <w:r w:rsidRPr="006A02C3">
              <w:t xml:space="preserve">Lấy từ bảng </w:t>
            </w:r>
            <w:r w:rsidRPr="006A02C3">
              <w:rPr>
                <w:bCs/>
              </w:rPr>
              <w:t>POSM_PRICE</w:t>
            </w:r>
            <w:r w:rsidRPr="006A02C3">
              <w:t>.PRICE</w:t>
            </w:r>
          </w:p>
        </w:tc>
      </w:tr>
      <w:tr w:rsidR="00464553" w:rsidRPr="006A02C3" w14:paraId="0BF54FEA" w14:textId="77777777" w:rsidTr="006D0B7A">
        <w:tc>
          <w:tcPr>
            <w:tcW w:w="828" w:type="dxa"/>
          </w:tcPr>
          <w:p w14:paraId="11244929" w14:textId="77777777" w:rsidR="00464553" w:rsidRPr="006A02C3" w:rsidRDefault="00464553">
            <w:pPr>
              <w:pStyle w:val="TableData12"/>
              <w:numPr>
                <w:ilvl w:val="0"/>
                <w:numId w:val="62"/>
              </w:numPr>
              <w:spacing w:line="360" w:lineRule="auto"/>
              <w:rPr>
                <w:rFonts w:ascii="Times New Roman" w:hAnsi="Times New Roman"/>
              </w:rPr>
            </w:pPr>
          </w:p>
        </w:tc>
        <w:tc>
          <w:tcPr>
            <w:tcW w:w="2070" w:type="dxa"/>
          </w:tcPr>
          <w:p w14:paraId="3817596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chi tiết</w:t>
            </w:r>
          </w:p>
        </w:tc>
        <w:tc>
          <w:tcPr>
            <w:tcW w:w="1800" w:type="dxa"/>
          </w:tcPr>
          <w:p w14:paraId="72CD7E0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Icon </w:t>
            </w:r>
          </w:p>
        </w:tc>
        <w:tc>
          <w:tcPr>
            <w:tcW w:w="1598" w:type="dxa"/>
          </w:tcPr>
          <w:p w14:paraId="5069134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A14ABB5" w14:textId="77777777" w:rsidR="00464553" w:rsidRPr="006A02C3" w:rsidRDefault="00464553" w:rsidP="00512E56">
            <w:pPr>
              <w:pStyle w:val="TableData12"/>
              <w:spacing w:line="360" w:lineRule="auto"/>
              <w:rPr>
                <w:rFonts w:ascii="Times New Roman" w:hAnsi="Times New Roman"/>
              </w:rPr>
            </w:pPr>
          </w:p>
        </w:tc>
        <w:tc>
          <w:tcPr>
            <w:tcW w:w="5850" w:type="dxa"/>
          </w:tcPr>
          <w:p w14:paraId="360C2BB3" w14:textId="77777777" w:rsidR="00464553" w:rsidRPr="006A02C3" w:rsidRDefault="00464553" w:rsidP="00C87C71">
            <w:pPr>
              <w:pStyle w:val="GDP1"/>
            </w:pPr>
            <w:r w:rsidRPr="006A02C3">
              <w:t>Tooltip: Xem chi tiết</w:t>
            </w:r>
          </w:p>
        </w:tc>
      </w:tr>
    </w:tbl>
    <w:p w14:paraId="5D078E56" w14:textId="77777777" w:rsidR="00464553" w:rsidRPr="006A02C3" w:rsidRDefault="00464553" w:rsidP="00512E56">
      <w:pPr>
        <w:spacing w:line="360" w:lineRule="auto"/>
        <w:rPr>
          <w:lang w:eastAsia="ar-SA"/>
        </w:rPr>
      </w:pPr>
    </w:p>
    <w:p w14:paraId="05EC5A47" w14:textId="77777777" w:rsidR="00464553" w:rsidRPr="006A02C3" w:rsidRDefault="00464553" w:rsidP="00512E56">
      <w:pPr>
        <w:pStyle w:val="Heading6"/>
        <w:spacing w:line="360" w:lineRule="auto"/>
        <w:rPr>
          <w:highlight w:val="yellow"/>
        </w:rPr>
      </w:pPr>
      <w:r w:rsidRPr="006A02C3">
        <w:rPr>
          <w:highlight w:val="yellow"/>
        </w:rPr>
        <w:t>Theo Tổng tồn biến thể (SKUs) - đơn vị chọn</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A74BD00" w14:textId="77777777" w:rsidTr="006D0B7A">
        <w:trPr>
          <w:tblHeader/>
        </w:trPr>
        <w:tc>
          <w:tcPr>
            <w:tcW w:w="828" w:type="dxa"/>
            <w:shd w:val="pct5" w:color="auto" w:fill="FFFFFF"/>
          </w:tcPr>
          <w:p w14:paraId="575011E2"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STT</w:t>
            </w:r>
          </w:p>
        </w:tc>
        <w:tc>
          <w:tcPr>
            <w:tcW w:w="2070" w:type="dxa"/>
            <w:shd w:val="pct5" w:color="auto" w:fill="FFFFFF"/>
          </w:tcPr>
          <w:p w14:paraId="35CAFEDE"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Tên</w:t>
            </w:r>
          </w:p>
        </w:tc>
        <w:tc>
          <w:tcPr>
            <w:tcW w:w="1800" w:type="dxa"/>
            <w:shd w:val="pct5" w:color="auto" w:fill="FFFFFF"/>
          </w:tcPr>
          <w:p w14:paraId="47A0567A"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 xml:space="preserve">Kiểu dữ liệu </w:t>
            </w:r>
          </w:p>
          <w:p w14:paraId="6D225943"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[Độ dài dữ liệu]</w:t>
            </w:r>
          </w:p>
        </w:tc>
        <w:tc>
          <w:tcPr>
            <w:tcW w:w="1598" w:type="dxa"/>
            <w:shd w:val="pct5" w:color="auto" w:fill="FFFFFF"/>
          </w:tcPr>
          <w:p w14:paraId="59C76277"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Input/Output</w:t>
            </w:r>
          </w:p>
        </w:tc>
        <w:tc>
          <w:tcPr>
            <w:tcW w:w="1530" w:type="dxa"/>
            <w:shd w:val="pct5" w:color="auto" w:fill="FFFFFF"/>
          </w:tcPr>
          <w:p w14:paraId="51194446"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Giá trị khởi tạo</w:t>
            </w:r>
          </w:p>
        </w:tc>
        <w:tc>
          <w:tcPr>
            <w:tcW w:w="5850" w:type="dxa"/>
            <w:shd w:val="pct5" w:color="auto" w:fill="FFFFFF"/>
          </w:tcPr>
          <w:p w14:paraId="515D117D" w14:textId="77777777" w:rsidR="00464553" w:rsidRPr="006A02C3" w:rsidRDefault="00464553" w:rsidP="00512E56">
            <w:pPr>
              <w:pStyle w:val="Bang"/>
              <w:spacing w:line="360" w:lineRule="auto"/>
              <w:rPr>
                <w:rFonts w:cs="Times New Roman"/>
                <w:b/>
                <w:sz w:val="20"/>
                <w:szCs w:val="20"/>
              </w:rPr>
            </w:pPr>
            <w:r w:rsidRPr="006A02C3">
              <w:rPr>
                <w:rFonts w:cs="Times New Roman"/>
                <w:b/>
                <w:sz w:val="20"/>
                <w:szCs w:val="20"/>
              </w:rPr>
              <w:t>Mô tả</w:t>
            </w:r>
            <w:r w:rsidRPr="006A02C3">
              <w:rPr>
                <w:rFonts w:cs="Times New Roman"/>
                <w:sz w:val="20"/>
                <w:szCs w:val="20"/>
              </w:rPr>
              <w:t xml:space="preserve"> (Mapping với CSDL nếu có)</w:t>
            </w:r>
          </w:p>
        </w:tc>
      </w:tr>
      <w:tr w:rsidR="00464553" w:rsidRPr="006A02C3" w14:paraId="35695CC7" w14:textId="77777777" w:rsidTr="006D0B7A">
        <w:tc>
          <w:tcPr>
            <w:tcW w:w="13676" w:type="dxa"/>
            <w:gridSpan w:val="6"/>
          </w:tcPr>
          <w:p w14:paraId="6B83ABF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Điều kiện tìm kiếm</w:t>
            </w:r>
          </w:p>
        </w:tc>
      </w:tr>
      <w:tr w:rsidR="00464553" w:rsidRPr="006A02C3" w14:paraId="13EF0D95" w14:textId="77777777" w:rsidTr="006D0B7A">
        <w:tc>
          <w:tcPr>
            <w:tcW w:w="828" w:type="dxa"/>
          </w:tcPr>
          <w:p w14:paraId="261918BC"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2BD6A0F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w:t>
            </w:r>
          </w:p>
        </w:tc>
        <w:tc>
          <w:tcPr>
            <w:tcW w:w="1800" w:type="dxa"/>
          </w:tcPr>
          <w:p w14:paraId="63EAE8B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r w:rsidRPr="006A02C3">
              <w:rPr>
                <w:rFonts w:ascii="Times New Roman" w:hAnsi="Times New Roman"/>
              </w:rPr>
              <w:lastRenderedPageBreak/>
              <w:t>MultiSelect Chips Autocomplete</w:t>
            </w:r>
          </w:p>
        </w:tc>
        <w:tc>
          <w:tcPr>
            <w:tcW w:w="1598" w:type="dxa"/>
          </w:tcPr>
          <w:p w14:paraId="45EDC5E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lastRenderedPageBreak/>
              <w:t>Input</w:t>
            </w:r>
          </w:p>
        </w:tc>
        <w:tc>
          <w:tcPr>
            <w:tcW w:w="1530" w:type="dxa"/>
          </w:tcPr>
          <w:p w14:paraId="4DCD6B6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[Đơn vị cấp cao </w:t>
            </w:r>
            <w:r w:rsidRPr="006A02C3">
              <w:rPr>
                <w:rFonts w:ascii="Times New Roman" w:hAnsi="Times New Roman"/>
              </w:rPr>
              <w:lastRenderedPageBreak/>
              <w:t>nhất được phân quyền]</w:t>
            </w:r>
          </w:p>
        </w:tc>
        <w:tc>
          <w:tcPr>
            <w:tcW w:w="5850" w:type="dxa"/>
          </w:tcPr>
          <w:p w14:paraId="5C9E5BBB" w14:textId="77777777" w:rsidR="00464553" w:rsidRPr="006A02C3" w:rsidRDefault="00464553" w:rsidP="00C87C71">
            <w:pPr>
              <w:pStyle w:val="GDP1"/>
            </w:pPr>
            <w:r w:rsidRPr="006A02C3">
              <w:lastRenderedPageBreak/>
              <w:t xml:space="preserve">Tập giá trị: {Load danh sách đơn vị trạng thái </w:t>
            </w:r>
            <w:r w:rsidRPr="006A02C3">
              <w:lastRenderedPageBreak/>
              <w:t>Hoạt động thuộc phân quyền của user login – hiển thị theo cấu trúc cây}. Hiển thị [Mã – Tên đơn vị]</w:t>
            </w:r>
          </w:p>
          <w:p w14:paraId="423204CD"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302EB59A" w14:textId="77777777" w:rsidTr="006D0B7A">
        <w:tc>
          <w:tcPr>
            <w:tcW w:w="828" w:type="dxa"/>
          </w:tcPr>
          <w:p w14:paraId="54E8D030"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0287B11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w:t>
            </w:r>
          </w:p>
        </w:tc>
        <w:tc>
          <w:tcPr>
            <w:tcW w:w="1800" w:type="dxa"/>
          </w:tcPr>
          <w:p w14:paraId="2AA13ED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06F440C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366FDF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012AED57" w14:textId="77777777" w:rsidR="00464553" w:rsidRPr="006A02C3" w:rsidRDefault="00464553" w:rsidP="00C87C71">
            <w:pPr>
              <w:pStyle w:val="GDP1"/>
            </w:pPr>
            <w:r w:rsidRPr="006A02C3">
              <w:t>Tập giá trị {Load danh sách cụm kho trạng thái Hoạt động thuộc đơn vị đang chọn}</w:t>
            </w:r>
          </w:p>
          <w:p w14:paraId="66DFE3F1" w14:textId="77777777" w:rsidR="00464553" w:rsidRPr="006A02C3" w:rsidRDefault="00464553" w:rsidP="00C87C71">
            <w:pPr>
              <w:pStyle w:val="GDP1"/>
            </w:pPr>
            <w:r w:rsidRPr="006A02C3">
              <w:t>Hiển thị Mã - Tên cụm kho. Sort theo Mã cụm kho ASC</w:t>
            </w:r>
          </w:p>
          <w:p w14:paraId="36387D61" w14:textId="77777777" w:rsidR="00464553" w:rsidRPr="006A02C3" w:rsidRDefault="00464553" w:rsidP="00C87C71">
            <w:pPr>
              <w:pStyle w:val="GDP1"/>
            </w:pPr>
            <w:r w:rsidRPr="006A02C3">
              <w:t>Load từ bảng WAREHOUSE_GROUP.CODE - NAME where IS_ACTIVE = 1 and DIST_UNIT_ID = ?</w:t>
            </w:r>
          </w:p>
        </w:tc>
      </w:tr>
      <w:tr w:rsidR="00464553" w:rsidRPr="006A02C3" w14:paraId="20815BF0" w14:textId="77777777" w:rsidTr="006D0B7A">
        <w:tc>
          <w:tcPr>
            <w:tcW w:w="828" w:type="dxa"/>
          </w:tcPr>
          <w:p w14:paraId="0AF993BD"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23A5756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Kho</w:t>
            </w:r>
          </w:p>
        </w:tc>
        <w:tc>
          <w:tcPr>
            <w:tcW w:w="1800" w:type="dxa"/>
          </w:tcPr>
          <w:p w14:paraId="1D94DB2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72A8945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84F2B9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20480804" w14:textId="77777777" w:rsidR="00464553" w:rsidRPr="006A02C3" w:rsidRDefault="00464553" w:rsidP="00C87C71">
            <w:pPr>
              <w:pStyle w:val="GDP1"/>
            </w:pPr>
            <w:r w:rsidRPr="006A02C3">
              <w:t>Chỉ enable sau khi chọn giá trị cho cbx Cụm kho</w:t>
            </w:r>
          </w:p>
          <w:p w14:paraId="066831DC" w14:textId="77777777" w:rsidR="00464553" w:rsidRPr="006A02C3" w:rsidRDefault="00464553" w:rsidP="00C87C71">
            <w:pPr>
              <w:pStyle w:val="GDP1"/>
            </w:pPr>
            <w:r w:rsidRPr="006A02C3">
              <w:t>Tập giá trị {Load danh sách kho trạng thái Hoạt động thuộc cụm kho đang chọn}</w:t>
            </w:r>
          </w:p>
          <w:p w14:paraId="664D856F" w14:textId="77777777" w:rsidR="00464553" w:rsidRPr="006A02C3" w:rsidRDefault="00464553" w:rsidP="00C87C71">
            <w:pPr>
              <w:pStyle w:val="GDP1"/>
            </w:pPr>
            <w:r w:rsidRPr="006A02C3">
              <w:t>Hiển thị Mã - Tên kho. Sort theo Mã kho ASC</w:t>
            </w:r>
          </w:p>
          <w:p w14:paraId="4704DC39" w14:textId="77777777" w:rsidR="00464553" w:rsidRPr="006A02C3" w:rsidRDefault="00464553" w:rsidP="00C87C71">
            <w:pPr>
              <w:pStyle w:val="GDP1"/>
            </w:pPr>
            <w:r w:rsidRPr="006A02C3">
              <w:t>Load từ bảng WAREHOUSE.CODE - NAME where IS_ACTIVE = 1 and WAREHOUSE_GROUP_ID = ?</w:t>
            </w:r>
          </w:p>
        </w:tc>
      </w:tr>
      <w:tr w:rsidR="00464553" w:rsidRPr="006A02C3" w14:paraId="59AF7A18" w14:textId="77777777" w:rsidTr="006D0B7A">
        <w:tc>
          <w:tcPr>
            <w:tcW w:w="828" w:type="dxa"/>
          </w:tcPr>
          <w:p w14:paraId="1DB0C8E0"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2217062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Cách xem</w:t>
            </w:r>
          </w:p>
        </w:tc>
        <w:tc>
          <w:tcPr>
            <w:tcW w:w="1800" w:type="dxa"/>
          </w:tcPr>
          <w:p w14:paraId="6854CD2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184F451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41A106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tồn POSM – đơn vị chọn]</w:t>
            </w:r>
          </w:p>
        </w:tc>
        <w:tc>
          <w:tcPr>
            <w:tcW w:w="5850" w:type="dxa"/>
          </w:tcPr>
          <w:p w14:paraId="66F3BD65" w14:textId="77777777" w:rsidR="00464553" w:rsidRPr="006A02C3" w:rsidRDefault="00464553" w:rsidP="00C87C71">
            <w:pPr>
              <w:pStyle w:val="GDP1"/>
            </w:pPr>
            <w:r w:rsidRPr="006A02C3">
              <w:t xml:space="preserve">Tập giá trị: </w:t>
            </w:r>
          </w:p>
          <w:p w14:paraId="2FB5A934" w14:textId="77777777" w:rsidR="00464553" w:rsidRPr="006A02C3" w:rsidRDefault="00464553" w:rsidP="00C87C71">
            <w:pPr>
              <w:pStyle w:val="GDP2"/>
            </w:pPr>
            <w:r w:rsidRPr="006A02C3">
              <w:t>Tổng tồn POSM – đơn vị chọn</w:t>
            </w:r>
          </w:p>
          <w:p w14:paraId="6728FDBD" w14:textId="77777777" w:rsidR="00464553" w:rsidRPr="006A02C3" w:rsidRDefault="00464553" w:rsidP="00C87C71">
            <w:pPr>
              <w:pStyle w:val="GDP2"/>
            </w:pPr>
            <w:r w:rsidRPr="006A02C3">
              <w:t xml:space="preserve">Tổng tồn POSM – cụm kho </w:t>
            </w:r>
          </w:p>
          <w:p w14:paraId="2A9B314D" w14:textId="77777777" w:rsidR="00464553" w:rsidRPr="006A02C3" w:rsidRDefault="00464553" w:rsidP="00C87C71">
            <w:pPr>
              <w:pStyle w:val="GDP2"/>
            </w:pPr>
            <w:r w:rsidRPr="006A02C3">
              <w:t>Tổng tồn POSM – kho</w:t>
            </w:r>
          </w:p>
          <w:p w14:paraId="1EBF1132" w14:textId="77777777" w:rsidR="00464553" w:rsidRPr="006A02C3" w:rsidRDefault="00464553" w:rsidP="00C87C71">
            <w:pPr>
              <w:pStyle w:val="GDP2"/>
            </w:pPr>
            <w:r w:rsidRPr="006A02C3">
              <w:t>Tổng tồn biến thể (SKUs) – đơn vị chọn</w:t>
            </w:r>
          </w:p>
          <w:p w14:paraId="230363D0" w14:textId="77777777" w:rsidR="00464553" w:rsidRPr="006A02C3" w:rsidRDefault="00464553" w:rsidP="00C87C71">
            <w:pPr>
              <w:pStyle w:val="GDP2"/>
            </w:pPr>
            <w:r w:rsidRPr="006A02C3">
              <w:t xml:space="preserve">Tổng tồn biến thể (SKUs) – cụm kho </w:t>
            </w:r>
          </w:p>
          <w:p w14:paraId="5418E253" w14:textId="77777777" w:rsidR="00464553" w:rsidRPr="006A02C3" w:rsidRDefault="00464553" w:rsidP="00C87C71">
            <w:pPr>
              <w:pStyle w:val="GDP2"/>
            </w:pPr>
            <w:r w:rsidRPr="006A02C3">
              <w:t>Tổng tồn biến thể (SKUs) – kho</w:t>
            </w:r>
          </w:p>
        </w:tc>
      </w:tr>
      <w:tr w:rsidR="00464553" w:rsidRPr="006A02C3" w14:paraId="43A681DE" w14:textId="77777777" w:rsidTr="006D0B7A">
        <w:tc>
          <w:tcPr>
            <w:tcW w:w="828" w:type="dxa"/>
          </w:tcPr>
          <w:p w14:paraId="3BEBD2CB" w14:textId="77777777" w:rsidR="00464553" w:rsidRPr="006A02C3" w:rsidRDefault="00464553">
            <w:pPr>
              <w:pStyle w:val="TableData12"/>
              <w:numPr>
                <w:ilvl w:val="0"/>
                <w:numId w:val="63"/>
              </w:numPr>
              <w:spacing w:line="360" w:lineRule="auto"/>
              <w:rPr>
                <w:rFonts w:ascii="Times New Roman" w:hAnsi="Times New Roman"/>
                <w:strike/>
              </w:rPr>
            </w:pPr>
          </w:p>
        </w:tc>
        <w:tc>
          <w:tcPr>
            <w:tcW w:w="2070" w:type="dxa"/>
          </w:tcPr>
          <w:p w14:paraId="61029B0C"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Danh mục</w:t>
            </w:r>
          </w:p>
        </w:tc>
        <w:tc>
          <w:tcPr>
            <w:tcW w:w="1800" w:type="dxa"/>
          </w:tcPr>
          <w:p w14:paraId="3C030B61"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5BD850EB"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14A5288E"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1F11999E" w14:textId="77777777" w:rsidR="00464553" w:rsidRPr="006A02C3" w:rsidRDefault="00464553" w:rsidP="00C87C71">
            <w:pPr>
              <w:pStyle w:val="GDP1"/>
            </w:pPr>
            <w:r w:rsidRPr="006A02C3">
              <w:t>Tập giá trị {Load danh mục POSM – theo cấu trúc cây}. Hiển thị [Mã – Tên danh mục]</w:t>
            </w:r>
          </w:p>
          <w:p w14:paraId="013F0790" w14:textId="77777777" w:rsidR="00464553" w:rsidRPr="006A02C3" w:rsidRDefault="00464553" w:rsidP="00C87C71">
            <w:pPr>
              <w:pStyle w:val="GDP1"/>
            </w:pPr>
            <w:r w:rsidRPr="006A02C3">
              <w:t>Hiển thị theo format: &lt;Tên thuộc tính&gt;: &lt;Giá trị&gt;</w:t>
            </w:r>
          </w:p>
          <w:p w14:paraId="6A11C586" w14:textId="77777777" w:rsidR="00464553" w:rsidRPr="006A02C3" w:rsidRDefault="00464553" w:rsidP="00C87C71">
            <w:pPr>
              <w:pStyle w:val="GDP1"/>
            </w:pPr>
            <w:r w:rsidRPr="006A02C3">
              <w:t>Lấy dữ liệu title ở EXPAND_ATTRIBUTE.NAME</w:t>
            </w:r>
          </w:p>
          <w:p w14:paraId="46D397F2" w14:textId="77777777" w:rsidR="00464553" w:rsidRPr="006A02C3" w:rsidRDefault="00464553" w:rsidP="00C87C71">
            <w:pPr>
              <w:pStyle w:val="GDP1"/>
            </w:pPr>
            <w:r w:rsidRPr="006A02C3">
              <w:t>Lấy dữ liệu khai báo thuộc tính ở lấy POSM_ID join vào bảng EXPAND_ATTRIBUTE_ENTRY where POSM_ID = OBJECT_ID</w:t>
            </w:r>
          </w:p>
          <w:p w14:paraId="3E79044B" w14:textId="77777777" w:rsidR="00464553" w:rsidRPr="006A02C3" w:rsidRDefault="00464553" w:rsidP="00C87C71">
            <w:pPr>
              <w:pStyle w:val="GDP1"/>
            </w:pPr>
            <w:r w:rsidRPr="006A02C3">
              <w:t>Tham khảo chức năng Quản lý thuộc tính mở rộng &gt; với loại = ‘POSM’ &gt; Điều kiện tìm kiếm &gt; cbx Danh mục</w:t>
            </w:r>
          </w:p>
        </w:tc>
      </w:tr>
      <w:tr w:rsidR="00464553" w:rsidRPr="006A02C3" w14:paraId="4BFD4AAB" w14:textId="77777777" w:rsidTr="006D0B7A">
        <w:tc>
          <w:tcPr>
            <w:tcW w:w="828" w:type="dxa"/>
          </w:tcPr>
          <w:p w14:paraId="65D10C92"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1FDC1E9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5A8E9A1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2BBA3B4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280BAE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3F8E2A65" w14:textId="77777777" w:rsidR="00464553" w:rsidRPr="006A02C3" w:rsidRDefault="00464553" w:rsidP="00C87C71">
            <w:pPr>
              <w:pStyle w:val="GDP1"/>
            </w:pPr>
            <w:r w:rsidRPr="006A02C3">
              <w:t>Hint text: Nhập mã/ tên POSM</w:t>
            </w:r>
          </w:p>
        </w:tc>
      </w:tr>
      <w:tr w:rsidR="00464553" w:rsidRPr="006A02C3" w14:paraId="0EDC0FF2" w14:textId="77777777" w:rsidTr="006D0B7A">
        <w:tc>
          <w:tcPr>
            <w:tcW w:w="13676" w:type="dxa"/>
            <w:gridSpan w:val="6"/>
          </w:tcPr>
          <w:p w14:paraId="4F26642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lastRenderedPageBreak/>
              <w:t>Nâng cao</w:t>
            </w:r>
          </w:p>
        </w:tc>
      </w:tr>
      <w:tr w:rsidR="00464553" w:rsidRPr="006A02C3" w14:paraId="34D60219" w14:textId="77777777" w:rsidTr="006D0B7A">
        <w:tc>
          <w:tcPr>
            <w:tcW w:w="828" w:type="dxa"/>
          </w:tcPr>
          <w:p w14:paraId="2B5C751B"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15055D8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tồn kho theo lotdate</w:t>
            </w:r>
          </w:p>
        </w:tc>
        <w:tc>
          <w:tcPr>
            <w:tcW w:w="1800" w:type="dxa"/>
          </w:tcPr>
          <w:p w14:paraId="09E10FC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Checkbox </w:t>
            </w:r>
          </w:p>
        </w:tc>
        <w:tc>
          <w:tcPr>
            <w:tcW w:w="1598" w:type="dxa"/>
          </w:tcPr>
          <w:p w14:paraId="1A263C8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7EDB41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05234335" w14:textId="77777777" w:rsidR="00464553" w:rsidRPr="006A02C3" w:rsidRDefault="00464553" w:rsidP="00C87C71">
            <w:pPr>
              <w:pStyle w:val="GDP1"/>
            </w:pPr>
          </w:p>
        </w:tc>
      </w:tr>
      <w:tr w:rsidR="00464553" w:rsidRPr="006A02C3" w14:paraId="74E3D314" w14:textId="77777777" w:rsidTr="006D0B7A">
        <w:tc>
          <w:tcPr>
            <w:tcW w:w="828" w:type="dxa"/>
          </w:tcPr>
          <w:p w14:paraId="111B5B9E"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61966A6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Số lot</w:t>
            </w:r>
          </w:p>
        </w:tc>
        <w:tc>
          <w:tcPr>
            <w:tcW w:w="1800" w:type="dxa"/>
          </w:tcPr>
          <w:p w14:paraId="627CDF7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[128]</w:t>
            </w:r>
          </w:p>
        </w:tc>
        <w:tc>
          <w:tcPr>
            <w:tcW w:w="1598" w:type="dxa"/>
          </w:tcPr>
          <w:p w14:paraId="6B9691B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A618C2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5B4B5AB6" w14:textId="77777777" w:rsidR="00464553" w:rsidRPr="006A02C3" w:rsidRDefault="00464553" w:rsidP="00C87C71">
            <w:pPr>
              <w:pStyle w:val="GDP1"/>
            </w:pPr>
            <w:r w:rsidRPr="006A02C3">
              <w:t>Chỉ enable khi tick chọn checkbox Xem tồn kho theo lotdate</w:t>
            </w:r>
          </w:p>
        </w:tc>
      </w:tr>
      <w:tr w:rsidR="00464553" w:rsidRPr="006A02C3" w14:paraId="243C6642" w14:textId="77777777" w:rsidTr="006D0B7A">
        <w:tc>
          <w:tcPr>
            <w:tcW w:w="828" w:type="dxa"/>
          </w:tcPr>
          <w:p w14:paraId="632593BC"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33A17BA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hết hạn</w:t>
            </w:r>
          </w:p>
        </w:tc>
        <w:tc>
          <w:tcPr>
            <w:tcW w:w="1800" w:type="dxa"/>
          </w:tcPr>
          <w:p w14:paraId="5512504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3A9F532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D457CA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3DCAB2DC" w14:textId="77777777" w:rsidR="00464553" w:rsidRPr="006A02C3" w:rsidRDefault="00464553" w:rsidP="00C87C71">
            <w:pPr>
              <w:pStyle w:val="GDP1"/>
            </w:pPr>
            <w:r w:rsidRPr="006A02C3">
              <w:t>Chỉ enable khi tick chọn checkbox Xem tồn kho theo lotdate</w:t>
            </w:r>
          </w:p>
        </w:tc>
      </w:tr>
      <w:tr w:rsidR="00464553" w:rsidRPr="006A02C3" w14:paraId="6CC5512B" w14:textId="77777777" w:rsidTr="006D0B7A">
        <w:tc>
          <w:tcPr>
            <w:tcW w:w="828" w:type="dxa"/>
          </w:tcPr>
          <w:p w14:paraId="3C2BBEA1" w14:textId="77777777" w:rsidR="00464553" w:rsidRPr="006A02C3" w:rsidRDefault="00464553">
            <w:pPr>
              <w:pStyle w:val="TableData12"/>
              <w:numPr>
                <w:ilvl w:val="0"/>
                <w:numId w:val="63"/>
              </w:numPr>
              <w:spacing w:line="360" w:lineRule="auto"/>
              <w:rPr>
                <w:rFonts w:ascii="Times New Roman" w:hAnsi="Times New Roman"/>
                <w:strike/>
              </w:rPr>
            </w:pPr>
          </w:p>
        </w:tc>
        <w:tc>
          <w:tcPr>
            <w:tcW w:w="2070" w:type="dxa"/>
          </w:tcPr>
          <w:p w14:paraId="753CF95B"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Loại POSM</w:t>
            </w:r>
          </w:p>
        </w:tc>
        <w:tc>
          <w:tcPr>
            <w:tcW w:w="1800" w:type="dxa"/>
          </w:tcPr>
          <w:p w14:paraId="3F371437"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3F0F5B12"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4B259A41"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7C9B8BD9" w14:textId="77777777" w:rsidR="00464553" w:rsidRPr="006A02C3" w:rsidRDefault="00464553" w:rsidP="00C87C71">
            <w:pPr>
              <w:pStyle w:val="GDP1"/>
            </w:pPr>
            <w:r w:rsidRPr="006A02C3">
              <w:t>Tập giá trị {Load danh sách loại POSM}. Hiển thị [Mã – Tên loại POSM]</w:t>
            </w:r>
          </w:p>
          <w:p w14:paraId="7650F4AC" w14:textId="77777777" w:rsidR="00464553" w:rsidRPr="006A02C3" w:rsidRDefault="00464553" w:rsidP="00C87C71">
            <w:pPr>
              <w:pStyle w:val="GDP1"/>
            </w:pPr>
            <w:r w:rsidRPr="006A02C3">
              <w:t>Load từ bảng POSM_TYPE.CODE - NAME</w:t>
            </w:r>
          </w:p>
          <w:p w14:paraId="1AC7599B" w14:textId="77777777" w:rsidR="00464553" w:rsidRPr="006A02C3" w:rsidRDefault="00464553" w:rsidP="00C87C71">
            <w:pPr>
              <w:pStyle w:val="GDP1"/>
            </w:pPr>
            <w:r w:rsidRPr="006A02C3">
              <w:t xml:space="preserve">Tham khảo chức năng Quản lý POSM &gt; Điều kiện tìm kiếm &gt; cbx Loại POSM </w:t>
            </w:r>
          </w:p>
        </w:tc>
      </w:tr>
      <w:tr w:rsidR="00464553" w:rsidRPr="006A02C3" w14:paraId="4F9B32C2" w14:textId="77777777" w:rsidTr="006D0B7A">
        <w:tc>
          <w:tcPr>
            <w:tcW w:w="828" w:type="dxa"/>
          </w:tcPr>
          <w:p w14:paraId="68C7D1DC"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54CACCD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0321783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360D0E6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DEF338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4C98C145" w14:textId="77777777" w:rsidR="00464553" w:rsidRPr="006A02C3" w:rsidRDefault="00464553" w:rsidP="00C87C71">
            <w:pPr>
              <w:pStyle w:val="GDP1"/>
            </w:pPr>
            <w:r w:rsidRPr="006A02C3">
              <w:t>Tập giá trị {Load danh mục đơn vị tính}. Hiển thị [Mã – Tên đơn vị tính]</w:t>
            </w:r>
          </w:p>
          <w:p w14:paraId="1B3B5E3E" w14:textId="77777777" w:rsidR="00464553" w:rsidRPr="006A02C3" w:rsidRDefault="00464553" w:rsidP="00C87C71">
            <w:pPr>
              <w:pStyle w:val="GDP1"/>
            </w:pPr>
            <w:r w:rsidRPr="006A02C3">
              <w:t>Load từ bảng SYSTEM_PARAMETER_ENTRY.CODE - NAME where SYSTEM_PARAMETER_ID = ‘POSM_UOM’</w:t>
            </w:r>
          </w:p>
        </w:tc>
      </w:tr>
      <w:tr w:rsidR="00464553" w:rsidRPr="006A02C3" w14:paraId="04D63343" w14:textId="77777777" w:rsidTr="006D0B7A">
        <w:tc>
          <w:tcPr>
            <w:tcW w:w="828" w:type="dxa"/>
          </w:tcPr>
          <w:p w14:paraId="0FF72C33"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18674D5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Thiết lập lại</w:t>
            </w:r>
          </w:p>
        </w:tc>
        <w:tc>
          <w:tcPr>
            <w:tcW w:w="1800" w:type="dxa"/>
          </w:tcPr>
          <w:p w14:paraId="4E0EA78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233E6E6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D1DC59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6A316AAC" w14:textId="77777777" w:rsidR="00464553" w:rsidRPr="006A02C3" w:rsidRDefault="00464553" w:rsidP="00C87C71">
            <w:pPr>
              <w:pStyle w:val="GDP1"/>
            </w:pPr>
          </w:p>
        </w:tc>
      </w:tr>
      <w:tr w:rsidR="00464553" w:rsidRPr="006A02C3" w14:paraId="0C6F43D7" w14:textId="77777777" w:rsidTr="006D0B7A">
        <w:tc>
          <w:tcPr>
            <w:tcW w:w="828" w:type="dxa"/>
          </w:tcPr>
          <w:p w14:paraId="28793E99"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4E63425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Tìm kiếm</w:t>
            </w:r>
          </w:p>
        </w:tc>
        <w:tc>
          <w:tcPr>
            <w:tcW w:w="1800" w:type="dxa"/>
          </w:tcPr>
          <w:p w14:paraId="50F48D0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50D3DAD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A7FC0B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42107542" w14:textId="77777777" w:rsidR="00464553" w:rsidRPr="006A02C3" w:rsidRDefault="00464553" w:rsidP="00C87C71">
            <w:pPr>
              <w:pStyle w:val="GDP1"/>
            </w:pPr>
          </w:p>
        </w:tc>
      </w:tr>
      <w:tr w:rsidR="00464553" w:rsidRPr="006A02C3" w14:paraId="1699E92F" w14:textId="77777777" w:rsidTr="006D0B7A">
        <w:tc>
          <w:tcPr>
            <w:tcW w:w="828" w:type="dxa"/>
          </w:tcPr>
          <w:p w14:paraId="238A40EF"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09E9E2A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 Thu gọn</w:t>
            </w:r>
          </w:p>
        </w:tc>
        <w:tc>
          <w:tcPr>
            <w:tcW w:w="1800" w:type="dxa"/>
          </w:tcPr>
          <w:p w14:paraId="6CA8BB4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Link</w:t>
            </w:r>
          </w:p>
        </w:tc>
        <w:tc>
          <w:tcPr>
            <w:tcW w:w="1598" w:type="dxa"/>
          </w:tcPr>
          <w:p w14:paraId="20250C0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84C1B6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2AC304BF" w14:textId="77777777" w:rsidR="00464553" w:rsidRPr="006A02C3" w:rsidRDefault="00464553" w:rsidP="00C87C71">
            <w:pPr>
              <w:pStyle w:val="GDP1"/>
            </w:pPr>
          </w:p>
        </w:tc>
      </w:tr>
      <w:tr w:rsidR="00464553" w:rsidRPr="006A02C3" w14:paraId="163F4B52" w14:textId="77777777" w:rsidTr="006D0B7A">
        <w:tc>
          <w:tcPr>
            <w:tcW w:w="13676" w:type="dxa"/>
            <w:gridSpan w:val="6"/>
          </w:tcPr>
          <w:p w14:paraId="299362B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Danh sách tồn kho</w:t>
            </w:r>
          </w:p>
        </w:tc>
      </w:tr>
      <w:tr w:rsidR="00464553" w:rsidRPr="006A02C3" w14:paraId="50C3E31F" w14:textId="77777777" w:rsidTr="006D0B7A">
        <w:tc>
          <w:tcPr>
            <w:tcW w:w="13676" w:type="dxa"/>
            <w:gridSpan w:val="6"/>
          </w:tcPr>
          <w:p w14:paraId="153942C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0FB1C403" w14:textId="77777777" w:rsidTr="006D0B7A">
        <w:tc>
          <w:tcPr>
            <w:tcW w:w="828" w:type="dxa"/>
          </w:tcPr>
          <w:p w14:paraId="05ED0EC2"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725BCA9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Xuất file</w:t>
            </w:r>
          </w:p>
        </w:tc>
        <w:tc>
          <w:tcPr>
            <w:tcW w:w="1800" w:type="dxa"/>
          </w:tcPr>
          <w:p w14:paraId="46770F5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60936CF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2C8381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261BB314" w14:textId="77777777" w:rsidR="00464553" w:rsidRPr="006A02C3" w:rsidRDefault="00464553" w:rsidP="00C87C71">
            <w:pPr>
              <w:pStyle w:val="GDP1"/>
            </w:pPr>
          </w:p>
        </w:tc>
      </w:tr>
      <w:tr w:rsidR="00464553" w:rsidRPr="006A02C3" w14:paraId="74399674" w14:textId="77777777" w:rsidTr="006D0B7A">
        <w:tc>
          <w:tcPr>
            <w:tcW w:w="13676" w:type="dxa"/>
            <w:gridSpan w:val="6"/>
          </w:tcPr>
          <w:p w14:paraId="31B94DF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Datagrid</w:t>
            </w:r>
          </w:p>
          <w:p w14:paraId="2CF15413" w14:textId="77777777" w:rsidR="00464553" w:rsidRPr="006A02C3" w:rsidRDefault="00464553" w:rsidP="00C87C71">
            <w:pPr>
              <w:pStyle w:val="GDP1"/>
            </w:pPr>
            <w:r w:rsidRPr="006A02C3">
              <w:t>Load danh sách POSM tồn trong kho gom nhóm theo đơn vị</w:t>
            </w:r>
          </w:p>
          <w:p w14:paraId="41333817" w14:textId="77777777" w:rsidR="00464553" w:rsidRPr="006A02C3" w:rsidRDefault="00464553" w:rsidP="00C87C71">
            <w:pPr>
              <w:pStyle w:val="GDP1"/>
            </w:pPr>
            <w:r w:rsidRPr="006A02C3">
              <w:t>Load dữ liệu từ bảng POSM_INVENTORY group by DIST_UNIT_ID</w:t>
            </w:r>
          </w:p>
          <w:p w14:paraId="64FBA65E" w14:textId="77777777" w:rsidR="00464553" w:rsidRPr="006A02C3" w:rsidRDefault="00464553" w:rsidP="00C87C71">
            <w:pPr>
              <w:pStyle w:val="GDP1"/>
            </w:pPr>
            <w:r w:rsidRPr="006A02C3">
              <w:t>Nếu xem tồn kho theo lotdate sẽ load dữ liệu từ bảng POSM_INVENTORY_LOT</w:t>
            </w:r>
          </w:p>
          <w:p w14:paraId="252A4016" w14:textId="77777777" w:rsidR="00464553" w:rsidRPr="00BD3193" w:rsidRDefault="00464553" w:rsidP="00C87C71">
            <w:pPr>
              <w:pStyle w:val="GDP1"/>
              <w:rPr>
                <w:lang w:val="pt-BR"/>
              </w:rPr>
            </w:pPr>
            <w:r w:rsidRPr="00BD3193">
              <w:rPr>
                <w:lang w:val="pt-BR"/>
              </w:rPr>
              <w:t>Sort theo VISUAL_INDEX ASC của POSM, Mã POSM ASC</w:t>
            </w:r>
          </w:p>
          <w:p w14:paraId="60E960F6" w14:textId="77777777" w:rsidR="00464553" w:rsidRPr="006A02C3" w:rsidRDefault="00464553" w:rsidP="00C87C71">
            <w:pPr>
              <w:pStyle w:val="GDP1"/>
            </w:pPr>
            <w:r w:rsidRPr="006A02C3">
              <w:t>Phân trang theo quy định chung</w:t>
            </w:r>
          </w:p>
        </w:tc>
      </w:tr>
      <w:tr w:rsidR="00464553" w:rsidRPr="006A02C3" w14:paraId="6D75A4CC" w14:textId="77777777" w:rsidTr="006D0B7A">
        <w:tc>
          <w:tcPr>
            <w:tcW w:w="828" w:type="dxa"/>
          </w:tcPr>
          <w:p w14:paraId="604DDF38"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2679439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CheckAll/ CheckRow</w:t>
            </w:r>
          </w:p>
        </w:tc>
        <w:tc>
          <w:tcPr>
            <w:tcW w:w="1800" w:type="dxa"/>
          </w:tcPr>
          <w:p w14:paraId="1522759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6606AA4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8BF400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w:t>
            </w:r>
          </w:p>
        </w:tc>
        <w:tc>
          <w:tcPr>
            <w:tcW w:w="5850" w:type="dxa"/>
          </w:tcPr>
          <w:p w14:paraId="4C075AE0" w14:textId="77777777" w:rsidR="00464553" w:rsidRPr="006A02C3" w:rsidRDefault="00464553" w:rsidP="00C87C71">
            <w:pPr>
              <w:pStyle w:val="GDP1"/>
            </w:pPr>
            <w:r w:rsidRPr="006A02C3">
              <w:t>CheckAll: xuất hiện trên Header</w:t>
            </w:r>
          </w:p>
          <w:p w14:paraId="51362E86" w14:textId="77777777" w:rsidR="00464553" w:rsidRPr="006A02C3" w:rsidRDefault="00464553" w:rsidP="00C87C71">
            <w:pPr>
              <w:pStyle w:val="GDP1"/>
            </w:pPr>
            <w:r w:rsidRPr="006A02C3">
              <w:t>CheckRow: xuất hiện trên từng Row</w:t>
            </w:r>
          </w:p>
          <w:p w14:paraId="26A39AC8"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10EEDC40" w14:textId="77777777" w:rsidTr="006D0B7A">
        <w:tc>
          <w:tcPr>
            <w:tcW w:w="828" w:type="dxa"/>
          </w:tcPr>
          <w:p w14:paraId="55402483"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18C59FE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Đơn vị </w:t>
            </w:r>
          </w:p>
        </w:tc>
        <w:tc>
          <w:tcPr>
            <w:tcW w:w="1800" w:type="dxa"/>
          </w:tcPr>
          <w:p w14:paraId="7094A42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16B603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F55E56E" w14:textId="77777777" w:rsidR="00464553" w:rsidRPr="006A02C3" w:rsidRDefault="00464553" w:rsidP="00512E56">
            <w:pPr>
              <w:pStyle w:val="TableData12"/>
              <w:spacing w:line="360" w:lineRule="auto"/>
              <w:rPr>
                <w:rFonts w:ascii="Times New Roman" w:hAnsi="Times New Roman"/>
              </w:rPr>
            </w:pPr>
          </w:p>
        </w:tc>
        <w:tc>
          <w:tcPr>
            <w:tcW w:w="5850" w:type="dxa"/>
          </w:tcPr>
          <w:p w14:paraId="7D4F9E8C" w14:textId="77777777" w:rsidR="00464553" w:rsidRPr="006A02C3" w:rsidRDefault="00464553" w:rsidP="00C87C71">
            <w:pPr>
              <w:pStyle w:val="GDP1"/>
            </w:pPr>
            <w:r w:rsidRPr="006A02C3">
              <w:t>Mã – Tên đơn vị</w:t>
            </w:r>
          </w:p>
          <w:p w14:paraId="72826F25" w14:textId="77777777" w:rsidR="00464553" w:rsidRPr="006A02C3" w:rsidRDefault="00464553" w:rsidP="00C87C71">
            <w:pPr>
              <w:pStyle w:val="GDP1"/>
            </w:pPr>
            <w:r w:rsidRPr="006A02C3">
              <w:t>Lấy từ bảng POSM_INVENTORY.DIST_UNIT_ID join qua DIST_UNIT lấy NODE.CODE – NODE.NAME</w:t>
            </w:r>
          </w:p>
        </w:tc>
      </w:tr>
      <w:tr w:rsidR="00464553" w:rsidRPr="006A02C3" w14:paraId="5A246F41" w14:textId="77777777" w:rsidTr="006D0B7A">
        <w:tc>
          <w:tcPr>
            <w:tcW w:w="828" w:type="dxa"/>
          </w:tcPr>
          <w:p w14:paraId="368435D4"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0911D0C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0B83E03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D3DDAC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8FFBA20" w14:textId="77777777" w:rsidR="00464553" w:rsidRPr="006A02C3" w:rsidRDefault="00464553" w:rsidP="00512E56">
            <w:pPr>
              <w:pStyle w:val="TableData12"/>
              <w:spacing w:line="360" w:lineRule="auto"/>
              <w:rPr>
                <w:rFonts w:ascii="Times New Roman" w:hAnsi="Times New Roman"/>
              </w:rPr>
            </w:pPr>
          </w:p>
        </w:tc>
        <w:tc>
          <w:tcPr>
            <w:tcW w:w="5850" w:type="dxa"/>
          </w:tcPr>
          <w:p w14:paraId="75941452" w14:textId="77777777" w:rsidR="00464553" w:rsidRPr="006A02C3" w:rsidRDefault="00464553" w:rsidP="00C87C71">
            <w:pPr>
              <w:pStyle w:val="GDP1"/>
            </w:pPr>
            <w:r w:rsidRPr="006A02C3">
              <w:t>Mã – Tên POSM</w:t>
            </w:r>
          </w:p>
          <w:p w14:paraId="4CDC7E8E" w14:textId="77777777" w:rsidR="00464553" w:rsidRPr="006A02C3" w:rsidRDefault="00464553" w:rsidP="00C87C71">
            <w:pPr>
              <w:pStyle w:val="GDP1"/>
            </w:pPr>
            <w:r w:rsidRPr="006A02C3">
              <w:t xml:space="preserve">Lấy từ bảng </w:t>
            </w:r>
          </w:p>
          <w:p w14:paraId="41EFF5A9" w14:textId="77777777" w:rsidR="00464553" w:rsidRPr="006A02C3" w:rsidRDefault="00464553" w:rsidP="00C87C71">
            <w:pPr>
              <w:pStyle w:val="GDP2"/>
            </w:pPr>
            <w:r w:rsidRPr="006A02C3">
              <w:t>Lấy POSM_INVENTORY.POSM_ID</w:t>
            </w:r>
          </w:p>
          <w:p w14:paraId="2DB039B3" w14:textId="77777777" w:rsidR="00464553" w:rsidRPr="006A02C3" w:rsidRDefault="00464553" w:rsidP="00C87C71">
            <w:pPr>
              <w:pStyle w:val="GDP2"/>
            </w:pPr>
            <w:r w:rsidRPr="006A02C3">
              <w:t>Join qua POSM P1 lấy P1.PARENT_ID (nếu PARENT_ID là null thì gán chính POSM_ID là PARENT_ID) where POSM_INVENTORY.POSM_ID = P1.ID</w:t>
            </w:r>
          </w:p>
          <w:p w14:paraId="5CA251AE" w14:textId="77777777" w:rsidR="00464553" w:rsidRPr="006A02C3" w:rsidRDefault="00464553" w:rsidP="00C87C71">
            <w:pPr>
              <w:pStyle w:val="GDP2"/>
            </w:pPr>
            <w:r w:rsidRPr="006A02C3">
              <w:t>Join qua POSM P2 lấy P2.CODE – NAME where P1. PARENT_ID = P2.ID</w:t>
            </w:r>
          </w:p>
        </w:tc>
      </w:tr>
      <w:tr w:rsidR="00464553" w:rsidRPr="006A02C3" w14:paraId="6916907D" w14:textId="77777777" w:rsidTr="006D0B7A">
        <w:tc>
          <w:tcPr>
            <w:tcW w:w="828" w:type="dxa"/>
          </w:tcPr>
          <w:p w14:paraId="42CCF1CC"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4B64E92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Mã SKUs</w:t>
            </w:r>
          </w:p>
        </w:tc>
        <w:tc>
          <w:tcPr>
            <w:tcW w:w="1800" w:type="dxa"/>
          </w:tcPr>
          <w:p w14:paraId="7950CF3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C2B23B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0E06D5B7" w14:textId="77777777" w:rsidR="00464553" w:rsidRPr="006A02C3" w:rsidRDefault="00464553" w:rsidP="00512E56">
            <w:pPr>
              <w:pStyle w:val="TableData12"/>
              <w:spacing w:line="360" w:lineRule="auto"/>
              <w:rPr>
                <w:rFonts w:ascii="Times New Roman" w:hAnsi="Times New Roman"/>
              </w:rPr>
            </w:pPr>
          </w:p>
        </w:tc>
        <w:tc>
          <w:tcPr>
            <w:tcW w:w="5850" w:type="dxa"/>
          </w:tcPr>
          <w:p w14:paraId="37418EF8" w14:textId="77777777" w:rsidR="00464553" w:rsidRPr="006A02C3" w:rsidRDefault="00464553" w:rsidP="00C87C71">
            <w:pPr>
              <w:pStyle w:val="GDP1"/>
            </w:pPr>
            <w:r w:rsidRPr="006A02C3">
              <w:t>Lấy từ bảng POSM.CODE where POSM.ID = POSM_INVENTORY.POSM_ID and POSM.TYPE = ‘SIM’</w:t>
            </w:r>
          </w:p>
        </w:tc>
      </w:tr>
      <w:tr w:rsidR="00464553" w:rsidRPr="006A02C3" w14:paraId="413C59F2" w14:textId="77777777" w:rsidTr="006D0B7A">
        <w:tc>
          <w:tcPr>
            <w:tcW w:w="828" w:type="dxa"/>
          </w:tcPr>
          <w:p w14:paraId="21B207CB"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45E1BE4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Tên SKUs</w:t>
            </w:r>
          </w:p>
        </w:tc>
        <w:tc>
          <w:tcPr>
            <w:tcW w:w="1800" w:type="dxa"/>
          </w:tcPr>
          <w:p w14:paraId="004E7BB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DED235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6D710D0E" w14:textId="77777777" w:rsidR="00464553" w:rsidRPr="006A02C3" w:rsidRDefault="00464553" w:rsidP="00512E56">
            <w:pPr>
              <w:pStyle w:val="TableData12"/>
              <w:spacing w:line="360" w:lineRule="auto"/>
              <w:rPr>
                <w:rFonts w:ascii="Times New Roman" w:hAnsi="Times New Roman"/>
              </w:rPr>
            </w:pPr>
          </w:p>
        </w:tc>
        <w:tc>
          <w:tcPr>
            <w:tcW w:w="5850" w:type="dxa"/>
          </w:tcPr>
          <w:p w14:paraId="250EBB83" w14:textId="77777777" w:rsidR="00464553" w:rsidRPr="006A02C3" w:rsidRDefault="00464553" w:rsidP="00C87C71">
            <w:pPr>
              <w:pStyle w:val="GDP1"/>
            </w:pPr>
            <w:r w:rsidRPr="006A02C3">
              <w:t>Lấy từ bảng POSM.NAME where POSM.ID = POSM_INVENTORY.POSM_ID and POSM.TYPE = ‘SIM’</w:t>
            </w:r>
          </w:p>
        </w:tc>
      </w:tr>
      <w:tr w:rsidR="00464553" w:rsidRPr="006A02C3" w14:paraId="513F0815" w14:textId="77777777" w:rsidTr="006D0B7A">
        <w:tc>
          <w:tcPr>
            <w:tcW w:w="828" w:type="dxa"/>
          </w:tcPr>
          <w:p w14:paraId="43536C16"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7266534B"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LOT</w:t>
            </w:r>
          </w:p>
        </w:tc>
        <w:tc>
          <w:tcPr>
            <w:tcW w:w="1800" w:type="dxa"/>
          </w:tcPr>
          <w:p w14:paraId="5A96532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4005F5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D55C56D" w14:textId="77777777" w:rsidR="00464553" w:rsidRPr="006A02C3" w:rsidRDefault="00464553" w:rsidP="00512E56">
            <w:pPr>
              <w:pStyle w:val="TableData12"/>
              <w:spacing w:line="360" w:lineRule="auto"/>
              <w:rPr>
                <w:rFonts w:ascii="Times New Roman" w:hAnsi="Times New Roman"/>
                <w:b/>
              </w:rPr>
            </w:pPr>
          </w:p>
        </w:tc>
        <w:tc>
          <w:tcPr>
            <w:tcW w:w="5850" w:type="dxa"/>
          </w:tcPr>
          <w:p w14:paraId="4E83AB02" w14:textId="77777777" w:rsidR="00464553" w:rsidRPr="006A02C3" w:rsidRDefault="00464553" w:rsidP="00C87C71">
            <w:pPr>
              <w:pStyle w:val="GDP1"/>
            </w:pPr>
            <w:r w:rsidRPr="006A02C3">
              <w:t>Chỉ xuất hiện nếu có tick chọn Xem tồn kho theo lotdate</w:t>
            </w:r>
          </w:p>
          <w:p w14:paraId="2C443F59" w14:textId="77777777" w:rsidR="00464553" w:rsidRPr="006A02C3" w:rsidRDefault="00464553" w:rsidP="00C87C71">
            <w:pPr>
              <w:pStyle w:val="GDP1"/>
            </w:pPr>
            <w:r w:rsidRPr="006A02C3">
              <w:t xml:space="preserve">Lấy từ bảng POSM_INVENTORY_LOT.POSM_LOT_ID. </w:t>
            </w:r>
            <w:r w:rsidRPr="006A02C3">
              <w:lastRenderedPageBreak/>
              <w:t>Join qua POSM_LOT lấy LOT</w:t>
            </w:r>
          </w:p>
        </w:tc>
      </w:tr>
      <w:tr w:rsidR="00464553" w:rsidRPr="006A02C3" w14:paraId="0D335AF5" w14:textId="77777777" w:rsidTr="006D0B7A">
        <w:tc>
          <w:tcPr>
            <w:tcW w:w="828" w:type="dxa"/>
          </w:tcPr>
          <w:p w14:paraId="7A25E3CB"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1AA0DE9B"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Ngày hết hạn</w:t>
            </w:r>
          </w:p>
        </w:tc>
        <w:tc>
          <w:tcPr>
            <w:tcW w:w="1800" w:type="dxa"/>
          </w:tcPr>
          <w:p w14:paraId="28889D8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C1006E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DE4C07A" w14:textId="77777777" w:rsidR="00464553" w:rsidRPr="006A02C3" w:rsidRDefault="00464553" w:rsidP="00512E56">
            <w:pPr>
              <w:pStyle w:val="TableData12"/>
              <w:spacing w:line="360" w:lineRule="auto"/>
              <w:rPr>
                <w:rFonts w:ascii="Times New Roman" w:hAnsi="Times New Roman"/>
                <w:b/>
              </w:rPr>
            </w:pPr>
          </w:p>
        </w:tc>
        <w:tc>
          <w:tcPr>
            <w:tcW w:w="5850" w:type="dxa"/>
          </w:tcPr>
          <w:p w14:paraId="3BB8E0E3" w14:textId="77777777" w:rsidR="00464553" w:rsidRPr="006A02C3" w:rsidRDefault="00464553" w:rsidP="00C87C71">
            <w:pPr>
              <w:pStyle w:val="GDP1"/>
            </w:pPr>
            <w:r w:rsidRPr="006A02C3">
              <w:t>Chỉ xuất hiện nếu có tick chọn Xem tồn kho theo lotdate</w:t>
            </w:r>
          </w:p>
          <w:p w14:paraId="3E9832C4" w14:textId="77777777" w:rsidR="00464553" w:rsidRPr="006A02C3" w:rsidRDefault="00464553" w:rsidP="00C87C71">
            <w:pPr>
              <w:pStyle w:val="GDP1"/>
            </w:pPr>
            <w:r w:rsidRPr="006A02C3">
              <w:t>Format: dd/mm/yyyy</w:t>
            </w:r>
          </w:p>
          <w:p w14:paraId="6FE05BEC" w14:textId="77777777" w:rsidR="00464553" w:rsidRPr="006A02C3" w:rsidRDefault="00464553" w:rsidP="00C87C71">
            <w:pPr>
              <w:pStyle w:val="GDP1"/>
            </w:pPr>
            <w:r w:rsidRPr="006A02C3">
              <w:t>Lấy từ bảng POSM_INVENTORY_LOT.POSM_LOT_ID. Join qua POSM_LOT lấy EXPIRE_DATE</w:t>
            </w:r>
          </w:p>
        </w:tc>
      </w:tr>
      <w:tr w:rsidR="00464553" w:rsidRPr="006A02C3" w14:paraId="70FE4EA4" w14:textId="77777777" w:rsidTr="006D0B7A">
        <w:tc>
          <w:tcPr>
            <w:tcW w:w="828" w:type="dxa"/>
          </w:tcPr>
          <w:p w14:paraId="063523FA"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3FB1DF6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25D5158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AA7364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BDA2D03" w14:textId="77777777" w:rsidR="00464553" w:rsidRPr="006A02C3" w:rsidRDefault="00464553" w:rsidP="00512E56">
            <w:pPr>
              <w:pStyle w:val="TableData12"/>
              <w:spacing w:line="360" w:lineRule="auto"/>
              <w:rPr>
                <w:rFonts w:ascii="Times New Roman" w:hAnsi="Times New Roman"/>
              </w:rPr>
            </w:pPr>
          </w:p>
        </w:tc>
        <w:tc>
          <w:tcPr>
            <w:tcW w:w="5850" w:type="dxa"/>
          </w:tcPr>
          <w:p w14:paraId="7BFDC997" w14:textId="77777777" w:rsidR="00464553" w:rsidRPr="006A02C3" w:rsidRDefault="00464553" w:rsidP="00C87C71">
            <w:pPr>
              <w:pStyle w:val="GDP1"/>
              <w:rPr>
                <w:lang w:val="vi-VN"/>
              </w:rPr>
            </w:pPr>
            <w:r w:rsidRPr="006A02C3">
              <w:t>Đơn vị tính cơ bản của POSM</w:t>
            </w:r>
          </w:p>
          <w:p w14:paraId="522BAFA6" w14:textId="77777777" w:rsidR="00464553" w:rsidRPr="006A02C3" w:rsidRDefault="00464553" w:rsidP="00C87C71">
            <w:pPr>
              <w:pStyle w:val="GDP1"/>
            </w:pPr>
            <w:r w:rsidRPr="006A02C3">
              <w:t>Lấy từ bảng POSM_UOM.TITLE where POSM_UOM.POSM.ID = POSM_INVENTORY. POSM_ID and POSM_UOM.IS_DEFAULT = 1</w:t>
            </w:r>
          </w:p>
        </w:tc>
      </w:tr>
      <w:tr w:rsidR="00464553" w:rsidRPr="009F3346" w14:paraId="0620F4B8" w14:textId="77777777" w:rsidTr="006D0B7A">
        <w:tc>
          <w:tcPr>
            <w:tcW w:w="828" w:type="dxa"/>
          </w:tcPr>
          <w:p w14:paraId="671BD386"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318EB5E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thực tế</w:t>
            </w:r>
          </w:p>
        </w:tc>
        <w:tc>
          <w:tcPr>
            <w:tcW w:w="1800" w:type="dxa"/>
          </w:tcPr>
          <w:p w14:paraId="4AE4A91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4138D41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3C2C66CB" w14:textId="77777777" w:rsidR="00464553" w:rsidRPr="006A02C3" w:rsidRDefault="00464553" w:rsidP="00512E56">
            <w:pPr>
              <w:pStyle w:val="TableData12"/>
              <w:spacing w:line="360" w:lineRule="auto"/>
              <w:rPr>
                <w:rFonts w:ascii="Times New Roman" w:hAnsi="Times New Roman"/>
              </w:rPr>
            </w:pPr>
          </w:p>
        </w:tc>
        <w:tc>
          <w:tcPr>
            <w:tcW w:w="5850" w:type="dxa"/>
          </w:tcPr>
          <w:p w14:paraId="0E7052B0" w14:textId="77777777" w:rsidR="00464553" w:rsidRPr="006A02C3" w:rsidRDefault="00464553" w:rsidP="00C87C71">
            <w:pPr>
              <w:pStyle w:val="GDP1"/>
              <w:rPr>
                <w:lang w:val="pt-BR"/>
              </w:rPr>
            </w:pPr>
            <w:r w:rsidRPr="006A02C3">
              <w:rPr>
                <w:lang w:val="pt-BR"/>
              </w:rPr>
              <w:t>SUM từ bảng POSM_INVENTORY.QUANTITY</w:t>
            </w:r>
          </w:p>
        </w:tc>
      </w:tr>
      <w:tr w:rsidR="00464553" w:rsidRPr="006A02C3" w14:paraId="5E01202F" w14:textId="77777777" w:rsidTr="006D0B7A">
        <w:tc>
          <w:tcPr>
            <w:tcW w:w="828" w:type="dxa"/>
          </w:tcPr>
          <w:p w14:paraId="3958F4F6" w14:textId="77777777" w:rsidR="00464553" w:rsidRPr="006A02C3" w:rsidRDefault="00464553">
            <w:pPr>
              <w:pStyle w:val="TableData12"/>
              <w:numPr>
                <w:ilvl w:val="0"/>
                <w:numId w:val="63"/>
              </w:numPr>
              <w:spacing w:line="360" w:lineRule="auto"/>
              <w:rPr>
                <w:rFonts w:ascii="Times New Roman" w:hAnsi="Times New Roman"/>
                <w:lang w:val="pt-BR"/>
              </w:rPr>
            </w:pPr>
          </w:p>
        </w:tc>
        <w:tc>
          <w:tcPr>
            <w:tcW w:w="2070" w:type="dxa"/>
          </w:tcPr>
          <w:p w14:paraId="24BA4B1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khả dụng</w:t>
            </w:r>
          </w:p>
        </w:tc>
        <w:tc>
          <w:tcPr>
            <w:tcW w:w="1800" w:type="dxa"/>
          </w:tcPr>
          <w:p w14:paraId="19DFCDB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39E45BF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08AA100B" w14:textId="77777777" w:rsidR="00464553" w:rsidRPr="006A02C3" w:rsidRDefault="00464553" w:rsidP="00512E56">
            <w:pPr>
              <w:pStyle w:val="TableData12"/>
              <w:spacing w:line="360" w:lineRule="auto"/>
              <w:rPr>
                <w:rFonts w:ascii="Times New Roman" w:hAnsi="Times New Roman"/>
              </w:rPr>
            </w:pPr>
          </w:p>
        </w:tc>
        <w:tc>
          <w:tcPr>
            <w:tcW w:w="5850" w:type="dxa"/>
          </w:tcPr>
          <w:p w14:paraId="7F3637A1" w14:textId="77777777" w:rsidR="00464553" w:rsidRPr="006A02C3" w:rsidRDefault="00464553" w:rsidP="00C87C71">
            <w:pPr>
              <w:pStyle w:val="GDP1"/>
            </w:pPr>
            <w:r w:rsidRPr="006A02C3">
              <w:t>SUM từ bảng POSM_INVENTORY.AVAILABLE_QUANTITY</w:t>
            </w:r>
          </w:p>
        </w:tc>
      </w:tr>
      <w:tr w:rsidR="00464553" w:rsidRPr="006A02C3" w14:paraId="59E587A3" w14:textId="77777777" w:rsidTr="006D0B7A">
        <w:tc>
          <w:tcPr>
            <w:tcW w:w="828" w:type="dxa"/>
          </w:tcPr>
          <w:p w14:paraId="6C3C9F49"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6CB7A92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giá trị</w:t>
            </w:r>
          </w:p>
        </w:tc>
        <w:tc>
          <w:tcPr>
            <w:tcW w:w="1800" w:type="dxa"/>
          </w:tcPr>
          <w:p w14:paraId="5CE1444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4904AB5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32ECD46" w14:textId="77777777" w:rsidR="00464553" w:rsidRPr="006A02C3" w:rsidRDefault="00464553" w:rsidP="00512E56">
            <w:pPr>
              <w:pStyle w:val="TableData12"/>
              <w:spacing w:line="360" w:lineRule="auto"/>
              <w:rPr>
                <w:rFonts w:ascii="Times New Roman" w:hAnsi="Times New Roman"/>
              </w:rPr>
            </w:pPr>
          </w:p>
        </w:tc>
        <w:tc>
          <w:tcPr>
            <w:tcW w:w="5850" w:type="dxa"/>
          </w:tcPr>
          <w:p w14:paraId="4585E300" w14:textId="77777777" w:rsidR="00464553" w:rsidRPr="006A02C3" w:rsidRDefault="00464553" w:rsidP="00C87C71">
            <w:pPr>
              <w:pStyle w:val="GDP1"/>
              <w:rPr>
                <w:lang w:val="vi-VN"/>
              </w:rPr>
            </w:pPr>
            <w:r w:rsidRPr="006A02C3">
              <w:t>Tổng giá trị các POSM trong kho group by đơn vị</w:t>
            </w:r>
          </w:p>
          <w:p w14:paraId="3C625868" w14:textId="77777777" w:rsidR="00464553" w:rsidRPr="006A02C3" w:rsidRDefault="00464553" w:rsidP="00C87C71">
            <w:pPr>
              <w:pStyle w:val="GDP1"/>
              <w:rPr>
                <w:lang w:val="vi-VN"/>
              </w:rPr>
            </w:pPr>
            <w:r w:rsidRPr="006A02C3">
              <w:rPr>
                <w:lang w:val="vi-VN"/>
              </w:rPr>
              <w:t>Giá trị SPn = Đơn giá SPn*Tồn kho thực tế SPn</w:t>
            </w:r>
          </w:p>
          <w:p w14:paraId="23E66CB8" w14:textId="77777777" w:rsidR="00464553" w:rsidRPr="006A02C3" w:rsidRDefault="00464553" w:rsidP="00C87C71">
            <w:pPr>
              <w:pStyle w:val="GDP1"/>
            </w:pPr>
            <w:r w:rsidRPr="006A02C3">
              <w:rPr>
                <w:lang w:val="vi-VN"/>
              </w:rPr>
              <w:t xml:space="preserve">Đơn giá theo bảng giá bán mặc định của POSM. </w:t>
            </w:r>
            <w:r w:rsidRPr="006A02C3">
              <w:t xml:space="preserve">Lấy từ bảng </w:t>
            </w:r>
            <w:r w:rsidRPr="006A02C3">
              <w:rPr>
                <w:bCs/>
              </w:rPr>
              <w:t>POSM_PRICE</w:t>
            </w:r>
            <w:r w:rsidRPr="006A02C3">
              <w:t xml:space="preserve">.PRICE </w:t>
            </w:r>
          </w:p>
        </w:tc>
      </w:tr>
      <w:tr w:rsidR="00464553" w:rsidRPr="006A02C3" w14:paraId="295421AD" w14:textId="77777777" w:rsidTr="006D0B7A">
        <w:tc>
          <w:tcPr>
            <w:tcW w:w="828" w:type="dxa"/>
          </w:tcPr>
          <w:p w14:paraId="55916C47" w14:textId="77777777" w:rsidR="00464553" w:rsidRPr="006A02C3" w:rsidRDefault="00464553">
            <w:pPr>
              <w:pStyle w:val="TableData12"/>
              <w:numPr>
                <w:ilvl w:val="0"/>
                <w:numId w:val="63"/>
              </w:numPr>
              <w:spacing w:line="360" w:lineRule="auto"/>
              <w:rPr>
                <w:rFonts w:ascii="Times New Roman" w:hAnsi="Times New Roman"/>
              </w:rPr>
            </w:pPr>
          </w:p>
        </w:tc>
        <w:tc>
          <w:tcPr>
            <w:tcW w:w="2070" w:type="dxa"/>
          </w:tcPr>
          <w:p w14:paraId="46F3C77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chi tiết</w:t>
            </w:r>
          </w:p>
        </w:tc>
        <w:tc>
          <w:tcPr>
            <w:tcW w:w="1800" w:type="dxa"/>
          </w:tcPr>
          <w:p w14:paraId="1139159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Icon </w:t>
            </w:r>
          </w:p>
        </w:tc>
        <w:tc>
          <w:tcPr>
            <w:tcW w:w="1598" w:type="dxa"/>
          </w:tcPr>
          <w:p w14:paraId="55FE6CD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CA26147" w14:textId="77777777" w:rsidR="00464553" w:rsidRPr="006A02C3" w:rsidRDefault="00464553" w:rsidP="00512E56">
            <w:pPr>
              <w:pStyle w:val="TableData12"/>
              <w:spacing w:line="360" w:lineRule="auto"/>
              <w:rPr>
                <w:rFonts w:ascii="Times New Roman" w:hAnsi="Times New Roman"/>
              </w:rPr>
            </w:pPr>
          </w:p>
        </w:tc>
        <w:tc>
          <w:tcPr>
            <w:tcW w:w="5850" w:type="dxa"/>
          </w:tcPr>
          <w:p w14:paraId="1C7AAD39" w14:textId="77777777" w:rsidR="00464553" w:rsidRPr="006A02C3" w:rsidRDefault="00464553" w:rsidP="00C87C71">
            <w:pPr>
              <w:pStyle w:val="GDP1"/>
            </w:pPr>
            <w:r w:rsidRPr="006A02C3">
              <w:t>Tooltip: Xem chi tiết</w:t>
            </w:r>
          </w:p>
        </w:tc>
      </w:tr>
    </w:tbl>
    <w:p w14:paraId="1B9CA5A5" w14:textId="77777777" w:rsidR="00464553" w:rsidRPr="006A02C3" w:rsidRDefault="00464553" w:rsidP="00512E56">
      <w:pPr>
        <w:spacing w:line="360" w:lineRule="auto"/>
        <w:rPr>
          <w:lang w:eastAsia="ar-SA"/>
        </w:rPr>
      </w:pPr>
    </w:p>
    <w:p w14:paraId="638B5C78" w14:textId="77777777" w:rsidR="00464553" w:rsidRPr="006A02C3" w:rsidRDefault="00464553" w:rsidP="00512E56">
      <w:pPr>
        <w:pStyle w:val="Heading6"/>
        <w:spacing w:line="360" w:lineRule="auto"/>
        <w:rPr>
          <w:highlight w:val="yellow"/>
        </w:rPr>
      </w:pPr>
      <w:r w:rsidRPr="006A02C3">
        <w:rPr>
          <w:highlight w:val="yellow"/>
        </w:rPr>
        <w:t>Theo Tổng tồn biến thể (SKUs) - cụm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78559F5" w14:textId="77777777" w:rsidTr="006D0B7A">
        <w:trPr>
          <w:tblHeader/>
        </w:trPr>
        <w:tc>
          <w:tcPr>
            <w:tcW w:w="828" w:type="dxa"/>
            <w:shd w:val="pct5" w:color="auto" w:fill="FFFFFF"/>
          </w:tcPr>
          <w:p w14:paraId="746743E7"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STT</w:t>
            </w:r>
          </w:p>
        </w:tc>
        <w:tc>
          <w:tcPr>
            <w:tcW w:w="2070" w:type="dxa"/>
            <w:shd w:val="pct5" w:color="auto" w:fill="FFFFFF"/>
          </w:tcPr>
          <w:p w14:paraId="38A4ECBB"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Tên</w:t>
            </w:r>
          </w:p>
        </w:tc>
        <w:tc>
          <w:tcPr>
            <w:tcW w:w="1800" w:type="dxa"/>
            <w:shd w:val="pct5" w:color="auto" w:fill="FFFFFF"/>
          </w:tcPr>
          <w:p w14:paraId="2A1A867F"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 xml:space="preserve">Kiểu dữ liệu </w:t>
            </w:r>
          </w:p>
          <w:p w14:paraId="56A67154"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[Độ dài dữ liệu]</w:t>
            </w:r>
          </w:p>
        </w:tc>
        <w:tc>
          <w:tcPr>
            <w:tcW w:w="1598" w:type="dxa"/>
            <w:shd w:val="pct5" w:color="auto" w:fill="FFFFFF"/>
          </w:tcPr>
          <w:p w14:paraId="4A569063"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Input/Output</w:t>
            </w:r>
          </w:p>
        </w:tc>
        <w:tc>
          <w:tcPr>
            <w:tcW w:w="1530" w:type="dxa"/>
            <w:shd w:val="pct5" w:color="auto" w:fill="FFFFFF"/>
          </w:tcPr>
          <w:p w14:paraId="75EDFCE1"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Giá trị khởi tạo</w:t>
            </w:r>
          </w:p>
        </w:tc>
        <w:tc>
          <w:tcPr>
            <w:tcW w:w="5850" w:type="dxa"/>
            <w:shd w:val="pct5" w:color="auto" w:fill="FFFFFF"/>
          </w:tcPr>
          <w:p w14:paraId="460B388D" w14:textId="77777777" w:rsidR="00464553" w:rsidRPr="006A02C3" w:rsidRDefault="00464553" w:rsidP="00512E56">
            <w:pPr>
              <w:pStyle w:val="Bang"/>
              <w:spacing w:line="360" w:lineRule="auto"/>
              <w:rPr>
                <w:rFonts w:cs="Times New Roman"/>
                <w:b/>
                <w:sz w:val="20"/>
                <w:szCs w:val="20"/>
              </w:rPr>
            </w:pPr>
            <w:r w:rsidRPr="006A02C3">
              <w:rPr>
                <w:rFonts w:cs="Times New Roman"/>
                <w:b/>
                <w:sz w:val="20"/>
                <w:szCs w:val="20"/>
              </w:rPr>
              <w:t>Mô tả</w:t>
            </w:r>
            <w:r w:rsidRPr="006A02C3">
              <w:rPr>
                <w:rFonts w:cs="Times New Roman"/>
                <w:sz w:val="20"/>
                <w:szCs w:val="20"/>
              </w:rPr>
              <w:t xml:space="preserve"> (Mapping với CSDL nếu có)</w:t>
            </w:r>
          </w:p>
        </w:tc>
      </w:tr>
      <w:tr w:rsidR="00464553" w:rsidRPr="006A02C3" w14:paraId="4613A261" w14:textId="77777777" w:rsidTr="006D0B7A">
        <w:tc>
          <w:tcPr>
            <w:tcW w:w="13676" w:type="dxa"/>
            <w:gridSpan w:val="6"/>
          </w:tcPr>
          <w:p w14:paraId="11D8D29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Điều kiện tìm kiếm</w:t>
            </w:r>
          </w:p>
        </w:tc>
      </w:tr>
      <w:tr w:rsidR="00464553" w:rsidRPr="006A02C3" w14:paraId="5084CBF2" w14:textId="77777777" w:rsidTr="006D0B7A">
        <w:tc>
          <w:tcPr>
            <w:tcW w:w="828" w:type="dxa"/>
          </w:tcPr>
          <w:p w14:paraId="7A492D90"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6465F4B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w:t>
            </w:r>
          </w:p>
        </w:tc>
        <w:tc>
          <w:tcPr>
            <w:tcW w:w="1800" w:type="dxa"/>
          </w:tcPr>
          <w:p w14:paraId="3669A64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Combobox MultiSelect Chips Autocomplete</w:t>
            </w:r>
          </w:p>
        </w:tc>
        <w:tc>
          <w:tcPr>
            <w:tcW w:w="1598" w:type="dxa"/>
          </w:tcPr>
          <w:p w14:paraId="0E1D12E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C6A7C8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cấp cao nhất được phân quyền]</w:t>
            </w:r>
          </w:p>
        </w:tc>
        <w:tc>
          <w:tcPr>
            <w:tcW w:w="5850" w:type="dxa"/>
          </w:tcPr>
          <w:p w14:paraId="6C386716" w14:textId="77777777" w:rsidR="00464553" w:rsidRPr="006A02C3" w:rsidRDefault="00464553" w:rsidP="00C87C71">
            <w:pPr>
              <w:pStyle w:val="GDP1"/>
            </w:pPr>
            <w:r w:rsidRPr="006A02C3">
              <w:t>Tập giá trị: {Load danh sách đơn vị trạng thái Hoạt động thuộc phân quyền của user login – hiển thị theo cấu trúc cây}. Hiển thị [Mã – Tên đơn vị]</w:t>
            </w:r>
          </w:p>
          <w:p w14:paraId="4AD7B698"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71D4EA4B" w14:textId="77777777" w:rsidTr="006D0B7A">
        <w:tc>
          <w:tcPr>
            <w:tcW w:w="828" w:type="dxa"/>
          </w:tcPr>
          <w:p w14:paraId="1190DDE1"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7D9CC7D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w:t>
            </w:r>
          </w:p>
        </w:tc>
        <w:tc>
          <w:tcPr>
            <w:tcW w:w="1800" w:type="dxa"/>
          </w:tcPr>
          <w:p w14:paraId="02AB91C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0B04066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476CDC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4CC21245" w14:textId="77777777" w:rsidR="00464553" w:rsidRPr="006A02C3" w:rsidRDefault="00464553" w:rsidP="00C87C71">
            <w:pPr>
              <w:pStyle w:val="GDP1"/>
            </w:pPr>
            <w:r w:rsidRPr="006A02C3">
              <w:t>Tập giá trị {Load danh sách cụm kho trạng thái Hoạt động thuộc đơn vị đang chọn}</w:t>
            </w:r>
          </w:p>
          <w:p w14:paraId="4C43C5BB" w14:textId="77777777" w:rsidR="00464553" w:rsidRPr="006A02C3" w:rsidRDefault="00464553" w:rsidP="00C87C71">
            <w:pPr>
              <w:pStyle w:val="GDP1"/>
            </w:pPr>
            <w:r w:rsidRPr="006A02C3">
              <w:t>Hiển thị Mã - Tên cụm kho. Sort theo Mã cụm kho ASC</w:t>
            </w:r>
          </w:p>
          <w:p w14:paraId="5F05853A" w14:textId="77777777" w:rsidR="00464553" w:rsidRPr="006A02C3" w:rsidRDefault="00464553" w:rsidP="00C87C71">
            <w:pPr>
              <w:pStyle w:val="GDP1"/>
            </w:pPr>
            <w:r w:rsidRPr="006A02C3">
              <w:t xml:space="preserve">Load từ bảng WAREHOUSE_GROUP.CODE - NAME where IS_ACTIVE = 1 and </w:t>
            </w:r>
            <w:r w:rsidRPr="006A02C3">
              <w:lastRenderedPageBreak/>
              <w:t>DIST_UNIT_ID = ?</w:t>
            </w:r>
          </w:p>
        </w:tc>
      </w:tr>
      <w:tr w:rsidR="00464553" w:rsidRPr="006A02C3" w14:paraId="4864ECB5" w14:textId="77777777" w:rsidTr="006D0B7A">
        <w:tc>
          <w:tcPr>
            <w:tcW w:w="828" w:type="dxa"/>
          </w:tcPr>
          <w:p w14:paraId="102D327D"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30F6A6F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Kho</w:t>
            </w:r>
          </w:p>
        </w:tc>
        <w:tc>
          <w:tcPr>
            <w:tcW w:w="1800" w:type="dxa"/>
          </w:tcPr>
          <w:p w14:paraId="017075D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5264F18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593762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0528A9DC" w14:textId="77777777" w:rsidR="00464553" w:rsidRPr="006A02C3" w:rsidRDefault="00464553" w:rsidP="00C87C71">
            <w:pPr>
              <w:pStyle w:val="GDP1"/>
            </w:pPr>
            <w:r w:rsidRPr="006A02C3">
              <w:t>Chỉ enable sau khi chọn giá trị cho cbx Cụm kho</w:t>
            </w:r>
          </w:p>
          <w:p w14:paraId="040921C9" w14:textId="77777777" w:rsidR="00464553" w:rsidRPr="006A02C3" w:rsidRDefault="00464553" w:rsidP="00C87C71">
            <w:pPr>
              <w:pStyle w:val="GDP1"/>
            </w:pPr>
            <w:r w:rsidRPr="006A02C3">
              <w:t>Tập giá trị {Load danh sách kho trạng thái Hoạt động thuộc cụm kho đang chọn}</w:t>
            </w:r>
          </w:p>
          <w:p w14:paraId="6D61CCB8" w14:textId="77777777" w:rsidR="00464553" w:rsidRPr="006A02C3" w:rsidRDefault="00464553" w:rsidP="00C87C71">
            <w:pPr>
              <w:pStyle w:val="GDP1"/>
            </w:pPr>
            <w:r w:rsidRPr="006A02C3">
              <w:t>Hiển thị Mã - Tên kho. Sort theo Mã kho ASC</w:t>
            </w:r>
          </w:p>
          <w:p w14:paraId="5BF7B198" w14:textId="77777777" w:rsidR="00464553" w:rsidRPr="006A02C3" w:rsidRDefault="00464553" w:rsidP="00C87C71">
            <w:pPr>
              <w:pStyle w:val="GDP1"/>
            </w:pPr>
            <w:r w:rsidRPr="006A02C3">
              <w:t>Load từ bảng WAREHOUSE.CODE - NAME where IS_ACTIVE = 1 and WAREHOUSE_GROUP_ID = ?</w:t>
            </w:r>
          </w:p>
        </w:tc>
      </w:tr>
      <w:tr w:rsidR="00464553" w:rsidRPr="006A02C3" w14:paraId="63A5D17E" w14:textId="77777777" w:rsidTr="006D0B7A">
        <w:tc>
          <w:tcPr>
            <w:tcW w:w="828" w:type="dxa"/>
          </w:tcPr>
          <w:p w14:paraId="62D9C972"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5812179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Cách xem</w:t>
            </w:r>
          </w:p>
        </w:tc>
        <w:tc>
          <w:tcPr>
            <w:tcW w:w="1800" w:type="dxa"/>
          </w:tcPr>
          <w:p w14:paraId="4920F63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10938D4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7A0A89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tồn POSM – đơn vị chọn]</w:t>
            </w:r>
          </w:p>
        </w:tc>
        <w:tc>
          <w:tcPr>
            <w:tcW w:w="5850" w:type="dxa"/>
          </w:tcPr>
          <w:p w14:paraId="396FF4EE" w14:textId="77777777" w:rsidR="00464553" w:rsidRPr="006A02C3" w:rsidRDefault="00464553" w:rsidP="00C87C71">
            <w:pPr>
              <w:pStyle w:val="GDP1"/>
            </w:pPr>
            <w:r w:rsidRPr="006A02C3">
              <w:t xml:space="preserve">Tập giá trị: </w:t>
            </w:r>
          </w:p>
          <w:p w14:paraId="17142D06" w14:textId="77777777" w:rsidR="00464553" w:rsidRPr="006A02C3" w:rsidRDefault="00464553" w:rsidP="00C87C71">
            <w:pPr>
              <w:pStyle w:val="GDP2"/>
            </w:pPr>
            <w:r w:rsidRPr="006A02C3">
              <w:t>Tổng tồn POSM – đơn vị chọn</w:t>
            </w:r>
          </w:p>
          <w:p w14:paraId="7C0FFB7E" w14:textId="77777777" w:rsidR="00464553" w:rsidRPr="006A02C3" w:rsidRDefault="00464553" w:rsidP="00C87C71">
            <w:pPr>
              <w:pStyle w:val="GDP2"/>
            </w:pPr>
            <w:r w:rsidRPr="006A02C3">
              <w:t xml:space="preserve">Tổng tồn POSM – cụm kho </w:t>
            </w:r>
          </w:p>
          <w:p w14:paraId="0C301972" w14:textId="77777777" w:rsidR="00464553" w:rsidRPr="006A02C3" w:rsidRDefault="00464553" w:rsidP="00C87C71">
            <w:pPr>
              <w:pStyle w:val="GDP2"/>
            </w:pPr>
            <w:r w:rsidRPr="006A02C3">
              <w:t>Tổng tồn POSM – kho</w:t>
            </w:r>
          </w:p>
          <w:p w14:paraId="2C4CE9E1" w14:textId="77777777" w:rsidR="00464553" w:rsidRPr="006A02C3" w:rsidRDefault="00464553" w:rsidP="00C87C71">
            <w:pPr>
              <w:pStyle w:val="GDP2"/>
            </w:pPr>
            <w:r w:rsidRPr="006A02C3">
              <w:t>Tổng tồn biến thể (SKUs) – đơn vị chọn</w:t>
            </w:r>
          </w:p>
          <w:p w14:paraId="1DB530CF" w14:textId="77777777" w:rsidR="00464553" w:rsidRPr="006A02C3" w:rsidRDefault="00464553" w:rsidP="00C87C71">
            <w:pPr>
              <w:pStyle w:val="GDP2"/>
            </w:pPr>
            <w:r w:rsidRPr="006A02C3">
              <w:t xml:space="preserve">Tổng tồn biến thể (SKUs) – cụm kho </w:t>
            </w:r>
          </w:p>
          <w:p w14:paraId="4B1E4765" w14:textId="77777777" w:rsidR="00464553" w:rsidRPr="006A02C3" w:rsidRDefault="00464553" w:rsidP="00C87C71">
            <w:pPr>
              <w:pStyle w:val="GDP2"/>
            </w:pPr>
            <w:r w:rsidRPr="006A02C3">
              <w:t>Tổng tồn biến thể (SKUs) – kho</w:t>
            </w:r>
          </w:p>
        </w:tc>
      </w:tr>
      <w:tr w:rsidR="00464553" w:rsidRPr="006A02C3" w14:paraId="342D8CCD" w14:textId="77777777" w:rsidTr="006D0B7A">
        <w:tc>
          <w:tcPr>
            <w:tcW w:w="828" w:type="dxa"/>
          </w:tcPr>
          <w:p w14:paraId="6B62CCE0" w14:textId="77777777" w:rsidR="00464553" w:rsidRPr="006A02C3" w:rsidRDefault="00464553">
            <w:pPr>
              <w:pStyle w:val="TableData12"/>
              <w:numPr>
                <w:ilvl w:val="0"/>
                <w:numId w:val="64"/>
              </w:numPr>
              <w:spacing w:line="360" w:lineRule="auto"/>
              <w:rPr>
                <w:rFonts w:ascii="Times New Roman" w:hAnsi="Times New Roman"/>
                <w:strike/>
              </w:rPr>
            </w:pPr>
          </w:p>
        </w:tc>
        <w:tc>
          <w:tcPr>
            <w:tcW w:w="2070" w:type="dxa"/>
          </w:tcPr>
          <w:p w14:paraId="485AA21D"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Danh mục</w:t>
            </w:r>
          </w:p>
        </w:tc>
        <w:tc>
          <w:tcPr>
            <w:tcW w:w="1800" w:type="dxa"/>
          </w:tcPr>
          <w:p w14:paraId="580A0C5F"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1489908D"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7C7B243F"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1B2A797A" w14:textId="77777777" w:rsidR="00464553" w:rsidRPr="006A02C3" w:rsidRDefault="00464553" w:rsidP="00C87C71">
            <w:pPr>
              <w:pStyle w:val="GDP1"/>
            </w:pPr>
            <w:r w:rsidRPr="006A02C3">
              <w:t>Tập giá trị {Load danh mục POSM – theo cấu trúc cây}. Hiển thị [Mã – Tên danh mục]</w:t>
            </w:r>
          </w:p>
          <w:p w14:paraId="47830913" w14:textId="77777777" w:rsidR="00464553" w:rsidRPr="006A02C3" w:rsidRDefault="00464553" w:rsidP="00C87C71">
            <w:pPr>
              <w:pStyle w:val="GDP1"/>
            </w:pPr>
            <w:r w:rsidRPr="006A02C3">
              <w:t>Hiển thị theo format: &lt;Tên thuộc tính&gt;: &lt;Giá trị&gt;</w:t>
            </w:r>
          </w:p>
          <w:p w14:paraId="08FFE9E2" w14:textId="77777777" w:rsidR="00464553" w:rsidRPr="006A02C3" w:rsidRDefault="00464553" w:rsidP="00C87C71">
            <w:pPr>
              <w:pStyle w:val="GDP1"/>
            </w:pPr>
            <w:r w:rsidRPr="006A02C3">
              <w:t xml:space="preserve">Lấy dữ liệu title ở </w:t>
            </w:r>
            <w:r w:rsidRPr="006A02C3">
              <w:lastRenderedPageBreak/>
              <w:t>EXPAND_ATTRIBUTE.NAME</w:t>
            </w:r>
          </w:p>
          <w:p w14:paraId="5CBC3D9E" w14:textId="77777777" w:rsidR="00464553" w:rsidRPr="006A02C3" w:rsidRDefault="00464553" w:rsidP="00C87C71">
            <w:pPr>
              <w:pStyle w:val="GDP1"/>
            </w:pPr>
            <w:r w:rsidRPr="006A02C3">
              <w:t>Lấy dữ liệu khai báo thuộc tính ở lấy POSM_ID join vào bảng EXPAND_ATTRIBUTE_ENTRY where POSM_ID = OBJECT_ID</w:t>
            </w:r>
          </w:p>
          <w:p w14:paraId="3C94D148" w14:textId="77777777" w:rsidR="00464553" w:rsidRPr="006A02C3" w:rsidRDefault="00464553" w:rsidP="00C87C71">
            <w:pPr>
              <w:pStyle w:val="GDP1"/>
            </w:pPr>
            <w:r w:rsidRPr="006A02C3">
              <w:t>Tham khảo chức năng Quản lý thuộc tính mở rộng &gt; với loại = ‘POSM’ &gt; Điều kiện tìm kiếm &gt; cbx Danh mục</w:t>
            </w:r>
          </w:p>
        </w:tc>
      </w:tr>
      <w:tr w:rsidR="00464553" w:rsidRPr="006A02C3" w14:paraId="1C7DEFA2" w14:textId="77777777" w:rsidTr="006D0B7A">
        <w:tc>
          <w:tcPr>
            <w:tcW w:w="828" w:type="dxa"/>
          </w:tcPr>
          <w:p w14:paraId="527F5F8D"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7B817E3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31D3BD3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230F2B3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7F9D25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6606587F" w14:textId="77777777" w:rsidR="00464553" w:rsidRPr="006A02C3" w:rsidRDefault="00464553" w:rsidP="00C87C71">
            <w:pPr>
              <w:pStyle w:val="GDP1"/>
            </w:pPr>
            <w:r w:rsidRPr="006A02C3">
              <w:t>Hint text: Nhập mã/ tên POSM</w:t>
            </w:r>
          </w:p>
        </w:tc>
      </w:tr>
      <w:tr w:rsidR="00464553" w:rsidRPr="006A02C3" w14:paraId="1F95CE91" w14:textId="77777777" w:rsidTr="006D0B7A">
        <w:tc>
          <w:tcPr>
            <w:tcW w:w="13676" w:type="dxa"/>
            <w:gridSpan w:val="6"/>
          </w:tcPr>
          <w:p w14:paraId="265ED81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w:t>
            </w:r>
          </w:p>
        </w:tc>
      </w:tr>
      <w:tr w:rsidR="00464553" w:rsidRPr="006A02C3" w14:paraId="4F5E0924" w14:textId="77777777" w:rsidTr="006D0B7A">
        <w:tc>
          <w:tcPr>
            <w:tcW w:w="828" w:type="dxa"/>
          </w:tcPr>
          <w:p w14:paraId="51225815"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2D99FB7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tồn kho theo lotdate</w:t>
            </w:r>
          </w:p>
        </w:tc>
        <w:tc>
          <w:tcPr>
            <w:tcW w:w="1800" w:type="dxa"/>
          </w:tcPr>
          <w:p w14:paraId="074FE16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Checkbox </w:t>
            </w:r>
          </w:p>
        </w:tc>
        <w:tc>
          <w:tcPr>
            <w:tcW w:w="1598" w:type="dxa"/>
          </w:tcPr>
          <w:p w14:paraId="1E875E4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A396BB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17E5363A" w14:textId="77777777" w:rsidR="00464553" w:rsidRPr="006A02C3" w:rsidRDefault="00464553" w:rsidP="00C87C71">
            <w:pPr>
              <w:pStyle w:val="GDP1"/>
            </w:pPr>
          </w:p>
        </w:tc>
      </w:tr>
      <w:tr w:rsidR="00464553" w:rsidRPr="006A02C3" w14:paraId="5ED3081F" w14:textId="77777777" w:rsidTr="006D0B7A">
        <w:tc>
          <w:tcPr>
            <w:tcW w:w="828" w:type="dxa"/>
          </w:tcPr>
          <w:p w14:paraId="65917B26"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192E4F2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Số lot</w:t>
            </w:r>
          </w:p>
        </w:tc>
        <w:tc>
          <w:tcPr>
            <w:tcW w:w="1800" w:type="dxa"/>
          </w:tcPr>
          <w:p w14:paraId="20A03A2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[128]</w:t>
            </w:r>
          </w:p>
        </w:tc>
        <w:tc>
          <w:tcPr>
            <w:tcW w:w="1598" w:type="dxa"/>
          </w:tcPr>
          <w:p w14:paraId="3DE4BF7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B92206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7FF11582" w14:textId="77777777" w:rsidR="00464553" w:rsidRPr="006A02C3" w:rsidRDefault="00464553" w:rsidP="00C87C71">
            <w:pPr>
              <w:pStyle w:val="GDP1"/>
            </w:pPr>
            <w:r w:rsidRPr="006A02C3">
              <w:t>Chỉ enable khi tick chọn checkbox Xem tồn kho theo lotdate</w:t>
            </w:r>
          </w:p>
        </w:tc>
      </w:tr>
      <w:tr w:rsidR="00464553" w:rsidRPr="006A02C3" w14:paraId="266F6645" w14:textId="77777777" w:rsidTr="006D0B7A">
        <w:tc>
          <w:tcPr>
            <w:tcW w:w="828" w:type="dxa"/>
          </w:tcPr>
          <w:p w14:paraId="60EB7CAE"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451AFCD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hết hạn</w:t>
            </w:r>
          </w:p>
        </w:tc>
        <w:tc>
          <w:tcPr>
            <w:tcW w:w="1800" w:type="dxa"/>
          </w:tcPr>
          <w:p w14:paraId="3763D2C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0B9AC98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C313B3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17B8C522" w14:textId="77777777" w:rsidR="00464553" w:rsidRPr="006A02C3" w:rsidRDefault="00464553" w:rsidP="00C87C71">
            <w:pPr>
              <w:pStyle w:val="GDP1"/>
            </w:pPr>
            <w:r w:rsidRPr="006A02C3">
              <w:t>Chỉ enable khi tick chọn checkbox Xem tồn kho theo lotdate</w:t>
            </w:r>
          </w:p>
        </w:tc>
      </w:tr>
      <w:tr w:rsidR="00464553" w:rsidRPr="006A02C3" w14:paraId="141F3FF8" w14:textId="77777777" w:rsidTr="006D0B7A">
        <w:tc>
          <w:tcPr>
            <w:tcW w:w="828" w:type="dxa"/>
          </w:tcPr>
          <w:p w14:paraId="1AB33265" w14:textId="77777777" w:rsidR="00464553" w:rsidRPr="006A02C3" w:rsidRDefault="00464553">
            <w:pPr>
              <w:pStyle w:val="TableData12"/>
              <w:numPr>
                <w:ilvl w:val="0"/>
                <w:numId w:val="64"/>
              </w:numPr>
              <w:spacing w:line="360" w:lineRule="auto"/>
              <w:rPr>
                <w:rFonts w:ascii="Times New Roman" w:hAnsi="Times New Roman"/>
                <w:strike/>
              </w:rPr>
            </w:pPr>
          </w:p>
        </w:tc>
        <w:tc>
          <w:tcPr>
            <w:tcW w:w="2070" w:type="dxa"/>
          </w:tcPr>
          <w:p w14:paraId="67A1118C"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Loại POSM</w:t>
            </w:r>
          </w:p>
        </w:tc>
        <w:tc>
          <w:tcPr>
            <w:tcW w:w="1800" w:type="dxa"/>
          </w:tcPr>
          <w:p w14:paraId="292B254B"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77426444"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490D837B"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2679EC6A" w14:textId="77777777" w:rsidR="00464553" w:rsidRPr="006A02C3" w:rsidRDefault="00464553" w:rsidP="00C87C71">
            <w:pPr>
              <w:pStyle w:val="GDP1"/>
            </w:pPr>
            <w:r w:rsidRPr="006A02C3">
              <w:t>Tập giá trị {Load danh mục POSM – theo cấu trúc cây}. Hiển thị [Mã – Tên loại POSM]</w:t>
            </w:r>
          </w:p>
          <w:p w14:paraId="2E6F531C" w14:textId="77777777" w:rsidR="00464553" w:rsidRPr="006A02C3" w:rsidRDefault="00464553" w:rsidP="00C87C71">
            <w:pPr>
              <w:pStyle w:val="GDP1"/>
            </w:pPr>
            <w:r w:rsidRPr="006A02C3">
              <w:t>Hiển thị theo format: &lt;Tên thuộc tính&gt;: &lt;Giá trị&gt;</w:t>
            </w:r>
          </w:p>
          <w:p w14:paraId="7FD42046" w14:textId="77777777" w:rsidR="00464553" w:rsidRPr="006A02C3" w:rsidRDefault="00464553" w:rsidP="00C87C71">
            <w:pPr>
              <w:pStyle w:val="GDP1"/>
            </w:pPr>
            <w:r w:rsidRPr="006A02C3">
              <w:t xml:space="preserve">Lấy dữ liệu title ở </w:t>
            </w:r>
            <w:r w:rsidRPr="006A02C3">
              <w:lastRenderedPageBreak/>
              <w:t>EXPAND_ATTRIBUTE.NAME</w:t>
            </w:r>
          </w:p>
          <w:p w14:paraId="07E72C19" w14:textId="77777777" w:rsidR="00464553" w:rsidRPr="006A02C3" w:rsidRDefault="00464553" w:rsidP="00C87C71">
            <w:pPr>
              <w:pStyle w:val="GDP1"/>
            </w:pPr>
            <w:r w:rsidRPr="006A02C3">
              <w:t>Lấy dữ liệu khai báo thuộc tính ở lấy POSM_ID join vào bảng EXPAND_ATTRIBUTE_ENTRY where POSM_ID = OBJECT_ID</w:t>
            </w:r>
          </w:p>
          <w:p w14:paraId="4A936890" w14:textId="77777777" w:rsidR="00464553" w:rsidRPr="006A02C3" w:rsidRDefault="00464553" w:rsidP="00C87C71">
            <w:pPr>
              <w:pStyle w:val="GDP1"/>
            </w:pPr>
            <w:r w:rsidRPr="006A02C3">
              <w:t>Tham khảo chức năng Quản lý thuộc tính mở rộng &gt; với loại = ‘POSM’ &gt; Điều kiện tìm kiếm &gt; cbx Loại POSM</w:t>
            </w:r>
          </w:p>
        </w:tc>
      </w:tr>
      <w:tr w:rsidR="00464553" w:rsidRPr="006A02C3" w14:paraId="712E8E9D" w14:textId="77777777" w:rsidTr="006D0B7A">
        <w:tc>
          <w:tcPr>
            <w:tcW w:w="828" w:type="dxa"/>
          </w:tcPr>
          <w:p w14:paraId="0DE5D6E7"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45720C2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4349CCE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01476AE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BDBF7D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30C0564A" w14:textId="77777777" w:rsidR="00464553" w:rsidRPr="006A02C3" w:rsidRDefault="00464553" w:rsidP="00C87C71">
            <w:pPr>
              <w:pStyle w:val="GDP1"/>
            </w:pPr>
            <w:r w:rsidRPr="006A02C3">
              <w:t>Tập giá trị {Load danh mục đơn vị tính}. Hiển thị [Mã – Tên đơn vị tính]</w:t>
            </w:r>
          </w:p>
          <w:p w14:paraId="5DBB3008" w14:textId="77777777" w:rsidR="00464553" w:rsidRPr="006A02C3" w:rsidRDefault="00464553" w:rsidP="00C87C71">
            <w:pPr>
              <w:pStyle w:val="GDP1"/>
            </w:pPr>
            <w:r w:rsidRPr="006A02C3">
              <w:t>Load từ bảng SYSTEM_PARAMETER_ENTRY.CODE - NAME where SYSTEM_PARAMETER_ID = ‘POSM_UOM’</w:t>
            </w:r>
          </w:p>
        </w:tc>
      </w:tr>
      <w:tr w:rsidR="00464553" w:rsidRPr="006A02C3" w14:paraId="731C19F8" w14:textId="77777777" w:rsidTr="006D0B7A">
        <w:tc>
          <w:tcPr>
            <w:tcW w:w="828" w:type="dxa"/>
          </w:tcPr>
          <w:p w14:paraId="22220E2E"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0F86B8F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Thiết lập lại</w:t>
            </w:r>
          </w:p>
        </w:tc>
        <w:tc>
          <w:tcPr>
            <w:tcW w:w="1800" w:type="dxa"/>
          </w:tcPr>
          <w:p w14:paraId="3E73267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629850D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8613FB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15D6F906" w14:textId="77777777" w:rsidR="00464553" w:rsidRPr="006A02C3" w:rsidRDefault="00464553" w:rsidP="00C87C71">
            <w:pPr>
              <w:pStyle w:val="GDP1"/>
            </w:pPr>
          </w:p>
        </w:tc>
      </w:tr>
      <w:tr w:rsidR="00464553" w:rsidRPr="006A02C3" w14:paraId="3E687B7C" w14:textId="77777777" w:rsidTr="006D0B7A">
        <w:tc>
          <w:tcPr>
            <w:tcW w:w="828" w:type="dxa"/>
          </w:tcPr>
          <w:p w14:paraId="181D212D"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308E8C5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Tìm kiếm</w:t>
            </w:r>
          </w:p>
        </w:tc>
        <w:tc>
          <w:tcPr>
            <w:tcW w:w="1800" w:type="dxa"/>
          </w:tcPr>
          <w:p w14:paraId="67AAF35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2447507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EE6AD9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529F2558" w14:textId="77777777" w:rsidR="00464553" w:rsidRPr="006A02C3" w:rsidRDefault="00464553" w:rsidP="00C87C71">
            <w:pPr>
              <w:pStyle w:val="GDP1"/>
            </w:pPr>
          </w:p>
        </w:tc>
      </w:tr>
      <w:tr w:rsidR="00464553" w:rsidRPr="006A02C3" w14:paraId="68754CC5" w14:textId="77777777" w:rsidTr="006D0B7A">
        <w:tc>
          <w:tcPr>
            <w:tcW w:w="828" w:type="dxa"/>
          </w:tcPr>
          <w:p w14:paraId="495607B5"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0472856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 Thu gọn</w:t>
            </w:r>
          </w:p>
        </w:tc>
        <w:tc>
          <w:tcPr>
            <w:tcW w:w="1800" w:type="dxa"/>
          </w:tcPr>
          <w:p w14:paraId="38752B7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Link</w:t>
            </w:r>
          </w:p>
        </w:tc>
        <w:tc>
          <w:tcPr>
            <w:tcW w:w="1598" w:type="dxa"/>
          </w:tcPr>
          <w:p w14:paraId="02116D0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719004C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3D14F7DA" w14:textId="77777777" w:rsidR="00464553" w:rsidRPr="006A02C3" w:rsidRDefault="00464553" w:rsidP="00C87C71">
            <w:pPr>
              <w:pStyle w:val="GDP1"/>
            </w:pPr>
          </w:p>
        </w:tc>
      </w:tr>
      <w:tr w:rsidR="00464553" w:rsidRPr="006A02C3" w14:paraId="18A3CA5B" w14:textId="77777777" w:rsidTr="006D0B7A">
        <w:tc>
          <w:tcPr>
            <w:tcW w:w="13676" w:type="dxa"/>
            <w:gridSpan w:val="6"/>
          </w:tcPr>
          <w:p w14:paraId="770F14F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Danh sách tồn kho</w:t>
            </w:r>
          </w:p>
        </w:tc>
      </w:tr>
      <w:tr w:rsidR="00464553" w:rsidRPr="006A02C3" w14:paraId="594319A5" w14:textId="77777777" w:rsidTr="006D0B7A">
        <w:tc>
          <w:tcPr>
            <w:tcW w:w="13676" w:type="dxa"/>
            <w:gridSpan w:val="6"/>
          </w:tcPr>
          <w:p w14:paraId="5E96C65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347B692B" w14:textId="77777777" w:rsidTr="006D0B7A">
        <w:tc>
          <w:tcPr>
            <w:tcW w:w="828" w:type="dxa"/>
          </w:tcPr>
          <w:p w14:paraId="7E3BB152"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530E839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Xuất file</w:t>
            </w:r>
          </w:p>
        </w:tc>
        <w:tc>
          <w:tcPr>
            <w:tcW w:w="1800" w:type="dxa"/>
          </w:tcPr>
          <w:p w14:paraId="6EDAE17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5E077E9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0917A3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4809A13C" w14:textId="77777777" w:rsidR="00464553" w:rsidRPr="006A02C3" w:rsidRDefault="00464553" w:rsidP="00C87C71">
            <w:pPr>
              <w:pStyle w:val="GDP1"/>
            </w:pPr>
          </w:p>
        </w:tc>
      </w:tr>
      <w:tr w:rsidR="00464553" w:rsidRPr="006A02C3" w14:paraId="0460A848" w14:textId="77777777" w:rsidTr="006D0B7A">
        <w:tc>
          <w:tcPr>
            <w:tcW w:w="13676" w:type="dxa"/>
            <w:gridSpan w:val="6"/>
          </w:tcPr>
          <w:p w14:paraId="7D7E5F7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lastRenderedPageBreak/>
              <w:t>Datagrid</w:t>
            </w:r>
          </w:p>
          <w:p w14:paraId="7420ADE5" w14:textId="77777777" w:rsidR="00464553" w:rsidRPr="006A02C3" w:rsidRDefault="00464553" w:rsidP="00C87C71">
            <w:pPr>
              <w:pStyle w:val="GDP1"/>
            </w:pPr>
            <w:r w:rsidRPr="006A02C3">
              <w:t>Load danh sách POSM tồn trong kho gom nhóm theo đơn vị</w:t>
            </w:r>
          </w:p>
          <w:p w14:paraId="24BC126B" w14:textId="77777777" w:rsidR="00464553" w:rsidRPr="006A02C3" w:rsidRDefault="00464553" w:rsidP="00C87C71">
            <w:pPr>
              <w:pStyle w:val="GDP1"/>
            </w:pPr>
            <w:r w:rsidRPr="006A02C3">
              <w:t>Load dữ liệu từ bảng POSM_INVENTORY group by WAREHOUSE_GROUP_ID</w:t>
            </w:r>
          </w:p>
          <w:p w14:paraId="5E1B5FD2" w14:textId="77777777" w:rsidR="00464553" w:rsidRPr="006A02C3" w:rsidRDefault="00464553" w:rsidP="00C87C71">
            <w:pPr>
              <w:pStyle w:val="GDP1"/>
            </w:pPr>
            <w:r w:rsidRPr="006A02C3">
              <w:t>Nếu xem tồn kho theo lotdate sẽ load dữ liệu từ bảng POSM_INVENTORY_LOT</w:t>
            </w:r>
          </w:p>
          <w:p w14:paraId="5B37EA08" w14:textId="77777777" w:rsidR="00464553" w:rsidRPr="00BD3193" w:rsidRDefault="00464553" w:rsidP="00C87C71">
            <w:pPr>
              <w:pStyle w:val="GDP1"/>
              <w:rPr>
                <w:lang w:val="pt-BR"/>
              </w:rPr>
            </w:pPr>
            <w:r w:rsidRPr="00BD3193">
              <w:rPr>
                <w:lang w:val="pt-BR"/>
              </w:rPr>
              <w:t>Sort theo VISUAL_INDEX ASC của POSM, Mã POSM ASC</w:t>
            </w:r>
          </w:p>
          <w:p w14:paraId="0B1A2095" w14:textId="77777777" w:rsidR="00464553" w:rsidRPr="006A02C3" w:rsidRDefault="00464553" w:rsidP="00C87C71">
            <w:pPr>
              <w:pStyle w:val="GDP1"/>
            </w:pPr>
            <w:r w:rsidRPr="006A02C3">
              <w:t>Phân trang theo quy định chung</w:t>
            </w:r>
          </w:p>
        </w:tc>
      </w:tr>
      <w:tr w:rsidR="00464553" w:rsidRPr="006A02C3" w14:paraId="627763A3" w14:textId="77777777" w:rsidTr="006D0B7A">
        <w:tc>
          <w:tcPr>
            <w:tcW w:w="828" w:type="dxa"/>
          </w:tcPr>
          <w:p w14:paraId="0B2495D2"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15944D9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CheckAll/ CheckRow</w:t>
            </w:r>
          </w:p>
        </w:tc>
        <w:tc>
          <w:tcPr>
            <w:tcW w:w="1800" w:type="dxa"/>
          </w:tcPr>
          <w:p w14:paraId="75716B7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1B34139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7DF4DA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w:t>
            </w:r>
          </w:p>
        </w:tc>
        <w:tc>
          <w:tcPr>
            <w:tcW w:w="5850" w:type="dxa"/>
          </w:tcPr>
          <w:p w14:paraId="0CB317C7" w14:textId="77777777" w:rsidR="00464553" w:rsidRPr="006A02C3" w:rsidRDefault="00464553" w:rsidP="00C87C71">
            <w:pPr>
              <w:pStyle w:val="GDP1"/>
            </w:pPr>
            <w:r w:rsidRPr="006A02C3">
              <w:t>CheckAll: xuất hiện trên Header</w:t>
            </w:r>
          </w:p>
          <w:p w14:paraId="4DA3D66E" w14:textId="77777777" w:rsidR="00464553" w:rsidRPr="006A02C3" w:rsidRDefault="00464553" w:rsidP="00C87C71">
            <w:pPr>
              <w:pStyle w:val="GDP1"/>
            </w:pPr>
            <w:r w:rsidRPr="006A02C3">
              <w:t>CheckRow: xuất hiện trên từng Row</w:t>
            </w:r>
          </w:p>
          <w:p w14:paraId="21660916"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697F7FCA" w14:textId="77777777" w:rsidTr="006D0B7A">
        <w:tc>
          <w:tcPr>
            <w:tcW w:w="828" w:type="dxa"/>
          </w:tcPr>
          <w:p w14:paraId="19364B78"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52F9F99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Đơn vị </w:t>
            </w:r>
          </w:p>
        </w:tc>
        <w:tc>
          <w:tcPr>
            <w:tcW w:w="1800" w:type="dxa"/>
          </w:tcPr>
          <w:p w14:paraId="5AE9A64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09D762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43CB312E" w14:textId="77777777" w:rsidR="00464553" w:rsidRPr="006A02C3" w:rsidRDefault="00464553" w:rsidP="00512E56">
            <w:pPr>
              <w:pStyle w:val="TableData12"/>
              <w:spacing w:line="360" w:lineRule="auto"/>
              <w:rPr>
                <w:rFonts w:ascii="Times New Roman" w:hAnsi="Times New Roman"/>
              </w:rPr>
            </w:pPr>
          </w:p>
        </w:tc>
        <w:tc>
          <w:tcPr>
            <w:tcW w:w="5850" w:type="dxa"/>
          </w:tcPr>
          <w:p w14:paraId="652A7837" w14:textId="77777777" w:rsidR="00464553" w:rsidRPr="006A02C3" w:rsidRDefault="00464553" w:rsidP="00C87C71">
            <w:pPr>
              <w:pStyle w:val="GDP1"/>
            </w:pPr>
            <w:r w:rsidRPr="006A02C3">
              <w:t>Mã – Tên đơn vị</w:t>
            </w:r>
          </w:p>
          <w:p w14:paraId="2952D343" w14:textId="77777777" w:rsidR="00464553" w:rsidRPr="006A02C3" w:rsidRDefault="00464553" w:rsidP="00C87C71">
            <w:pPr>
              <w:pStyle w:val="GDP1"/>
            </w:pPr>
            <w:r w:rsidRPr="006A02C3">
              <w:t>Lấy từ bảng POSM_INVENTORY.DIST_UNIT_ID join qua DIST_UNIT lấy NODE.CODE – NODE.NAME</w:t>
            </w:r>
          </w:p>
        </w:tc>
      </w:tr>
      <w:tr w:rsidR="00464553" w:rsidRPr="006A02C3" w14:paraId="541B451F" w14:textId="77777777" w:rsidTr="006D0B7A">
        <w:tc>
          <w:tcPr>
            <w:tcW w:w="828" w:type="dxa"/>
          </w:tcPr>
          <w:p w14:paraId="5B56490A"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183CEA9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w:t>
            </w:r>
          </w:p>
        </w:tc>
        <w:tc>
          <w:tcPr>
            <w:tcW w:w="1800" w:type="dxa"/>
          </w:tcPr>
          <w:p w14:paraId="740144A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6FB4912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D31DCE2" w14:textId="77777777" w:rsidR="00464553" w:rsidRPr="006A02C3" w:rsidRDefault="00464553" w:rsidP="00512E56">
            <w:pPr>
              <w:pStyle w:val="TableData12"/>
              <w:spacing w:line="360" w:lineRule="auto"/>
              <w:rPr>
                <w:rFonts w:ascii="Times New Roman" w:hAnsi="Times New Roman"/>
              </w:rPr>
            </w:pPr>
          </w:p>
        </w:tc>
        <w:tc>
          <w:tcPr>
            <w:tcW w:w="5850" w:type="dxa"/>
          </w:tcPr>
          <w:p w14:paraId="7CF3C834" w14:textId="77777777" w:rsidR="00464553" w:rsidRPr="006A02C3" w:rsidRDefault="00464553" w:rsidP="00C87C71">
            <w:pPr>
              <w:pStyle w:val="GDP1"/>
            </w:pPr>
            <w:r w:rsidRPr="006A02C3">
              <w:t>Mã – Tên cụm kho</w:t>
            </w:r>
          </w:p>
          <w:p w14:paraId="2F5467B5" w14:textId="77777777" w:rsidR="00464553" w:rsidRPr="006A02C3" w:rsidRDefault="00464553" w:rsidP="00C87C71">
            <w:pPr>
              <w:pStyle w:val="GDP1"/>
            </w:pPr>
            <w:r w:rsidRPr="006A02C3">
              <w:t>Lấy từ bảng POSM_INVENTORY.WAREHOUSE_ID join qua WAREHOUSE lấy WAREHOUSE_GROUP_ID</w:t>
            </w:r>
          </w:p>
        </w:tc>
      </w:tr>
      <w:tr w:rsidR="00464553" w:rsidRPr="006A02C3" w14:paraId="091E4A25" w14:textId="77777777" w:rsidTr="006D0B7A">
        <w:tc>
          <w:tcPr>
            <w:tcW w:w="828" w:type="dxa"/>
          </w:tcPr>
          <w:p w14:paraId="3537A335"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327D062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01615D6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0F493FD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0821F106" w14:textId="77777777" w:rsidR="00464553" w:rsidRPr="006A02C3" w:rsidRDefault="00464553" w:rsidP="00512E56">
            <w:pPr>
              <w:pStyle w:val="TableData12"/>
              <w:spacing w:line="360" w:lineRule="auto"/>
              <w:rPr>
                <w:rFonts w:ascii="Times New Roman" w:hAnsi="Times New Roman"/>
              </w:rPr>
            </w:pPr>
          </w:p>
        </w:tc>
        <w:tc>
          <w:tcPr>
            <w:tcW w:w="5850" w:type="dxa"/>
          </w:tcPr>
          <w:p w14:paraId="192825B9" w14:textId="77777777" w:rsidR="00464553" w:rsidRPr="006A02C3" w:rsidRDefault="00464553" w:rsidP="00C87C71">
            <w:pPr>
              <w:pStyle w:val="GDP1"/>
            </w:pPr>
            <w:r w:rsidRPr="006A02C3">
              <w:t>Mã – Tên POSM</w:t>
            </w:r>
          </w:p>
          <w:p w14:paraId="343BDE52" w14:textId="77777777" w:rsidR="00464553" w:rsidRPr="006A02C3" w:rsidRDefault="00464553" w:rsidP="00C87C71">
            <w:pPr>
              <w:pStyle w:val="GDP1"/>
            </w:pPr>
            <w:r w:rsidRPr="006A02C3">
              <w:t xml:space="preserve">Lấy từ bảng </w:t>
            </w:r>
          </w:p>
          <w:p w14:paraId="77CCC325" w14:textId="77777777" w:rsidR="00464553" w:rsidRPr="006A02C3" w:rsidRDefault="00464553" w:rsidP="00C87C71">
            <w:pPr>
              <w:pStyle w:val="GDP2"/>
            </w:pPr>
            <w:r w:rsidRPr="006A02C3">
              <w:t>Lấy POSM_INVENTORY.POSM_ID</w:t>
            </w:r>
          </w:p>
          <w:p w14:paraId="0567525A" w14:textId="77777777" w:rsidR="00464553" w:rsidRPr="006A02C3" w:rsidRDefault="00464553" w:rsidP="00C87C71">
            <w:pPr>
              <w:pStyle w:val="GDP2"/>
            </w:pPr>
            <w:r w:rsidRPr="006A02C3">
              <w:t>Join qua POSM P1 lấy P1.PARENT_ID (nếu PARENT_ID là null thì gán chính POSM_ID là PARENT_ID) where POSM_INVENTORY.POSM_ID = P1.ID</w:t>
            </w:r>
          </w:p>
          <w:p w14:paraId="67CEF1C7" w14:textId="77777777" w:rsidR="00464553" w:rsidRPr="006A02C3" w:rsidRDefault="00464553" w:rsidP="00C87C71">
            <w:pPr>
              <w:pStyle w:val="GDP2"/>
            </w:pPr>
            <w:r w:rsidRPr="006A02C3">
              <w:t>Join qua POSM P2 lấy P2.CODE – NAME where P1. PARENT_ID = P2.ID</w:t>
            </w:r>
          </w:p>
        </w:tc>
      </w:tr>
      <w:tr w:rsidR="00464553" w:rsidRPr="006A02C3" w14:paraId="7EF2BC3D" w14:textId="77777777" w:rsidTr="006D0B7A">
        <w:tc>
          <w:tcPr>
            <w:tcW w:w="828" w:type="dxa"/>
          </w:tcPr>
          <w:p w14:paraId="6A0F21AA"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618B67B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Mã SKUs</w:t>
            </w:r>
          </w:p>
        </w:tc>
        <w:tc>
          <w:tcPr>
            <w:tcW w:w="1800" w:type="dxa"/>
          </w:tcPr>
          <w:p w14:paraId="3C18074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00DC9A3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A15253F" w14:textId="77777777" w:rsidR="00464553" w:rsidRPr="006A02C3" w:rsidRDefault="00464553" w:rsidP="00512E56">
            <w:pPr>
              <w:pStyle w:val="TableData12"/>
              <w:spacing w:line="360" w:lineRule="auto"/>
              <w:rPr>
                <w:rFonts w:ascii="Times New Roman" w:hAnsi="Times New Roman"/>
              </w:rPr>
            </w:pPr>
          </w:p>
        </w:tc>
        <w:tc>
          <w:tcPr>
            <w:tcW w:w="5850" w:type="dxa"/>
          </w:tcPr>
          <w:p w14:paraId="08429FA2" w14:textId="77777777" w:rsidR="00464553" w:rsidRPr="006A02C3" w:rsidRDefault="00464553" w:rsidP="00C87C71">
            <w:pPr>
              <w:pStyle w:val="GDP1"/>
            </w:pPr>
            <w:r w:rsidRPr="006A02C3">
              <w:t>Lấy từ bảng POSM.CODE where POSM.ID = POSM_INVENTORY.POSM_ID and POSM.TYPE = ‘SIM’</w:t>
            </w:r>
          </w:p>
        </w:tc>
      </w:tr>
      <w:tr w:rsidR="00464553" w:rsidRPr="006A02C3" w14:paraId="6FD12372" w14:textId="77777777" w:rsidTr="006D0B7A">
        <w:tc>
          <w:tcPr>
            <w:tcW w:w="828" w:type="dxa"/>
          </w:tcPr>
          <w:p w14:paraId="412C6310"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5EE1387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Tên SKUs</w:t>
            </w:r>
          </w:p>
        </w:tc>
        <w:tc>
          <w:tcPr>
            <w:tcW w:w="1800" w:type="dxa"/>
          </w:tcPr>
          <w:p w14:paraId="013F733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A34AE5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21249BB" w14:textId="77777777" w:rsidR="00464553" w:rsidRPr="006A02C3" w:rsidRDefault="00464553" w:rsidP="00512E56">
            <w:pPr>
              <w:pStyle w:val="TableData12"/>
              <w:spacing w:line="360" w:lineRule="auto"/>
              <w:rPr>
                <w:rFonts w:ascii="Times New Roman" w:hAnsi="Times New Roman"/>
              </w:rPr>
            </w:pPr>
          </w:p>
        </w:tc>
        <w:tc>
          <w:tcPr>
            <w:tcW w:w="5850" w:type="dxa"/>
          </w:tcPr>
          <w:p w14:paraId="22A35A6F" w14:textId="77777777" w:rsidR="00464553" w:rsidRPr="006A02C3" w:rsidRDefault="00464553" w:rsidP="00C87C71">
            <w:pPr>
              <w:pStyle w:val="GDP1"/>
            </w:pPr>
            <w:r w:rsidRPr="006A02C3">
              <w:t>Lấy từ bảng POSM.NAME where POSM.ID = POSM_INVENTORY.POSM_ID and POSM.TYPE = ‘SIM’</w:t>
            </w:r>
          </w:p>
        </w:tc>
      </w:tr>
      <w:tr w:rsidR="00464553" w:rsidRPr="006A02C3" w14:paraId="41569FE7" w14:textId="77777777" w:rsidTr="006D0B7A">
        <w:tc>
          <w:tcPr>
            <w:tcW w:w="828" w:type="dxa"/>
          </w:tcPr>
          <w:p w14:paraId="4549C56C"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3A27A790"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LOT</w:t>
            </w:r>
          </w:p>
        </w:tc>
        <w:tc>
          <w:tcPr>
            <w:tcW w:w="1800" w:type="dxa"/>
          </w:tcPr>
          <w:p w14:paraId="1E54054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85C011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CA37A79" w14:textId="77777777" w:rsidR="00464553" w:rsidRPr="006A02C3" w:rsidRDefault="00464553" w:rsidP="00512E56">
            <w:pPr>
              <w:pStyle w:val="TableData12"/>
              <w:spacing w:line="360" w:lineRule="auto"/>
              <w:rPr>
                <w:rFonts w:ascii="Times New Roman" w:hAnsi="Times New Roman"/>
                <w:b/>
              </w:rPr>
            </w:pPr>
          </w:p>
        </w:tc>
        <w:tc>
          <w:tcPr>
            <w:tcW w:w="5850" w:type="dxa"/>
          </w:tcPr>
          <w:p w14:paraId="469E2BA1" w14:textId="77777777" w:rsidR="00464553" w:rsidRPr="006A02C3" w:rsidRDefault="00464553" w:rsidP="00C87C71">
            <w:pPr>
              <w:pStyle w:val="GDP1"/>
            </w:pPr>
            <w:r w:rsidRPr="006A02C3">
              <w:t>Chỉ xuất hiện nếu có tick chọn Xem tồn kho theo lotdate</w:t>
            </w:r>
          </w:p>
          <w:p w14:paraId="3CFC97C1" w14:textId="77777777" w:rsidR="00464553" w:rsidRPr="006A02C3" w:rsidRDefault="00464553" w:rsidP="00C87C71">
            <w:pPr>
              <w:pStyle w:val="GDP1"/>
            </w:pPr>
            <w:r w:rsidRPr="006A02C3">
              <w:t xml:space="preserve">Lấy từ bảng POSM_INVENTORY_LOT.POSM_LOT_ID. </w:t>
            </w:r>
            <w:r w:rsidRPr="006A02C3">
              <w:lastRenderedPageBreak/>
              <w:t>Join qua POSM_LOT lấy LOT</w:t>
            </w:r>
          </w:p>
        </w:tc>
      </w:tr>
      <w:tr w:rsidR="00464553" w:rsidRPr="006A02C3" w14:paraId="04729D2A" w14:textId="77777777" w:rsidTr="006D0B7A">
        <w:tc>
          <w:tcPr>
            <w:tcW w:w="828" w:type="dxa"/>
          </w:tcPr>
          <w:p w14:paraId="33414420"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69DF45FB"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Ngày hết hạn</w:t>
            </w:r>
          </w:p>
        </w:tc>
        <w:tc>
          <w:tcPr>
            <w:tcW w:w="1800" w:type="dxa"/>
          </w:tcPr>
          <w:p w14:paraId="358C9D8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6E841AB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D027E34" w14:textId="77777777" w:rsidR="00464553" w:rsidRPr="006A02C3" w:rsidRDefault="00464553" w:rsidP="00512E56">
            <w:pPr>
              <w:pStyle w:val="TableData12"/>
              <w:spacing w:line="360" w:lineRule="auto"/>
              <w:rPr>
                <w:rFonts w:ascii="Times New Roman" w:hAnsi="Times New Roman"/>
                <w:b/>
              </w:rPr>
            </w:pPr>
          </w:p>
        </w:tc>
        <w:tc>
          <w:tcPr>
            <w:tcW w:w="5850" w:type="dxa"/>
          </w:tcPr>
          <w:p w14:paraId="43B07DE9" w14:textId="77777777" w:rsidR="00464553" w:rsidRPr="006A02C3" w:rsidRDefault="00464553" w:rsidP="00C87C71">
            <w:pPr>
              <w:pStyle w:val="GDP1"/>
            </w:pPr>
            <w:r w:rsidRPr="006A02C3">
              <w:t>Chỉ xuất hiện nếu có tick chọn Xem tồn kho theo lotdate</w:t>
            </w:r>
          </w:p>
          <w:p w14:paraId="64DB387F" w14:textId="77777777" w:rsidR="00464553" w:rsidRPr="006A02C3" w:rsidRDefault="00464553" w:rsidP="00C87C71">
            <w:pPr>
              <w:pStyle w:val="GDP1"/>
            </w:pPr>
            <w:r w:rsidRPr="006A02C3">
              <w:t>Format: dd/mm/yyyy</w:t>
            </w:r>
          </w:p>
          <w:p w14:paraId="49134CB5" w14:textId="77777777" w:rsidR="00464553" w:rsidRPr="006A02C3" w:rsidRDefault="00464553" w:rsidP="00C87C71">
            <w:pPr>
              <w:pStyle w:val="GDP1"/>
            </w:pPr>
            <w:r w:rsidRPr="006A02C3">
              <w:t>Lấy từ bảng POSM_INVENTORY_LOT.POSM_LOT_ID. Join qua POSM_LOT lấy EXPIRE_DATE</w:t>
            </w:r>
          </w:p>
        </w:tc>
      </w:tr>
      <w:tr w:rsidR="00464553" w:rsidRPr="006A02C3" w14:paraId="6358D0B8" w14:textId="77777777" w:rsidTr="006D0B7A">
        <w:tc>
          <w:tcPr>
            <w:tcW w:w="828" w:type="dxa"/>
          </w:tcPr>
          <w:p w14:paraId="3C040CD4"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026D002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2AAC8C0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3885901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6F48F46" w14:textId="77777777" w:rsidR="00464553" w:rsidRPr="006A02C3" w:rsidRDefault="00464553" w:rsidP="00512E56">
            <w:pPr>
              <w:pStyle w:val="TableData12"/>
              <w:spacing w:line="360" w:lineRule="auto"/>
              <w:rPr>
                <w:rFonts w:ascii="Times New Roman" w:hAnsi="Times New Roman"/>
              </w:rPr>
            </w:pPr>
          </w:p>
        </w:tc>
        <w:tc>
          <w:tcPr>
            <w:tcW w:w="5850" w:type="dxa"/>
          </w:tcPr>
          <w:p w14:paraId="1F296BFD" w14:textId="77777777" w:rsidR="00464553" w:rsidRPr="006A02C3" w:rsidRDefault="00464553" w:rsidP="00C87C71">
            <w:pPr>
              <w:pStyle w:val="GDP1"/>
              <w:rPr>
                <w:lang w:val="vi-VN"/>
              </w:rPr>
            </w:pPr>
            <w:r w:rsidRPr="006A02C3">
              <w:t>Đơn vị tính cơ bản của POSM</w:t>
            </w:r>
          </w:p>
          <w:p w14:paraId="1320909F" w14:textId="77777777" w:rsidR="00464553" w:rsidRPr="006A02C3" w:rsidRDefault="00464553" w:rsidP="00C87C71">
            <w:pPr>
              <w:pStyle w:val="GDP1"/>
            </w:pPr>
            <w:r w:rsidRPr="006A02C3">
              <w:t>Lấy từ bảng POSM_UOM.TITLE where POSM_UOM.POSM.ID = POSM_INVENTORY. POSM_ID and POSM_UOM.IS_DEFAULT = 1</w:t>
            </w:r>
          </w:p>
        </w:tc>
      </w:tr>
      <w:tr w:rsidR="00464553" w:rsidRPr="009F3346" w14:paraId="4BD4C3F8" w14:textId="77777777" w:rsidTr="006D0B7A">
        <w:tc>
          <w:tcPr>
            <w:tcW w:w="828" w:type="dxa"/>
          </w:tcPr>
          <w:p w14:paraId="614BFC15"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3B12984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thực tế</w:t>
            </w:r>
          </w:p>
        </w:tc>
        <w:tc>
          <w:tcPr>
            <w:tcW w:w="1800" w:type="dxa"/>
          </w:tcPr>
          <w:p w14:paraId="5368D62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7EC616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4261479E" w14:textId="77777777" w:rsidR="00464553" w:rsidRPr="006A02C3" w:rsidRDefault="00464553" w:rsidP="00512E56">
            <w:pPr>
              <w:pStyle w:val="TableData12"/>
              <w:spacing w:line="360" w:lineRule="auto"/>
              <w:rPr>
                <w:rFonts w:ascii="Times New Roman" w:hAnsi="Times New Roman"/>
              </w:rPr>
            </w:pPr>
          </w:p>
        </w:tc>
        <w:tc>
          <w:tcPr>
            <w:tcW w:w="5850" w:type="dxa"/>
          </w:tcPr>
          <w:p w14:paraId="29054FD7" w14:textId="77777777" w:rsidR="00464553" w:rsidRPr="006A02C3" w:rsidRDefault="00464553" w:rsidP="00C87C71">
            <w:pPr>
              <w:pStyle w:val="GDP1"/>
              <w:rPr>
                <w:lang w:val="pt-BR"/>
              </w:rPr>
            </w:pPr>
            <w:r w:rsidRPr="006A02C3">
              <w:rPr>
                <w:lang w:val="pt-BR"/>
              </w:rPr>
              <w:t>SUM từ bảng POSM_INVENTORY.QUANTITY</w:t>
            </w:r>
          </w:p>
        </w:tc>
      </w:tr>
      <w:tr w:rsidR="00464553" w:rsidRPr="006A02C3" w14:paraId="265F3B42" w14:textId="77777777" w:rsidTr="006D0B7A">
        <w:tc>
          <w:tcPr>
            <w:tcW w:w="828" w:type="dxa"/>
          </w:tcPr>
          <w:p w14:paraId="3C6EEB45" w14:textId="77777777" w:rsidR="00464553" w:rsidRPr="006A02C3" w:rsidRDefault="00464553">
            <w:pPr>
              <w:pStyle w:val="TableData12"/>
              <w:numPr>
                <w:ilvl w:val="0"/>
                <w:numId w:val="64"/>
              </w:numPr>
              <w:spacing w:line="360" w:lineRule="auto"/>
              <w:rPr>
                <w:rFonts w:ascii="Times New Roman" w:hAnsi="Times New Roman"/>
                <w:lang w:val="pt-BR"/>
              </w:rPr>
            </w:pPr>
          </w:p>
        </w:tc>
        <w:tc>
          <w:tcPr>
            <w:tcW w:w="2070" w:type="dxa"/>
          </w:tcPr>
          <w:p w14:paraId="0644784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khả dụng</w:t>
            </w:r>
          </w:p>
        </w:tc>
        <w:tc>
          <w:tcPr>
            <w:tcW w:w="1800" w:type="dxa"/>
          </w:tcPr>
          <w:p w14:paraId="0BC811B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55B867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3429B42" w14:textId="77777777" w:rsidR="00464553" w:rsidRPr="006A02C3" w:rsidRDefault="00464553" w:rsidP="00512E56">
            <w:pPr>
              <w:pStyle w:val="TableData12"/>
              <w:spacing w:line="360" w:lineRule="auto"/>
              <w:rPr>
                <w:rFonts w:ascii="Times New Roman" w:hAnsi="Times New Roman"/>
              </w:rPr>
            </w:pPr>
          </w:p>
        </w:tc>
        <w:tc>
          <w:tcPr>
            <w:tcW w:w="5850" w:type="dxa"/>
          </w:tcPr>
          <w:p w14:paraId="5D4B21DE" w14:textId="77777777" w:rsidR="00464553" w:rsidRPr="006A02C3" w:rsidRDefault="00464553" w:rsidP="00C87C71">
            <w:pPr>
              <w:pStyle w:val="GDP1"/>
            </w:pPr>
            <w:r w:rsidRPr="006A02C3">
              <w:t>SUM từ bảng POSM_INVENTORY.AVAILABLE_QUANTITY</w:t>
            </w:r>
          </w:p>
        </w:tc>
      </w:tr>
      <w:tr w:rsidR="00464553" w:rsidRPr="006A02C3" w14:paraId="680AA25C" w14:textId="77777777" w:rsidTr="006D0B7A">
        <w:tc>
          <w:tcPr>
            <w:tcW w:w="828" w:type="dxa"/>
          </w:tcPr>
          <w:p w14:paraId="2E712540"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45AECCA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giá trị</w:t>
            </w:r>
          </w:p>
        </w:tc>
        <w:tc>
          <w:tcPr>
            <w:tcW w:w="1800" w:type="dxa"/>
          </w:tcPr>
          <w:p w14:paraId="5DEE430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88DBF3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0ED0410" w14:textId="77777777" w:rsidR="00464553" w:rsidRPr="006A02C3" w:rsidRDefault="00464553" w:rsidP="00512E56">
            <w:pPr>
              <w:pStyle w:val="TableData12"/>
              <w:spacing w:line="360" w:lineRule="auto"/>
              <w:rPr>
                <w:rFonts w:ascii="Times New Roman" w:hAnsi="Times New Roman"/>
              </w:rPr>
            </w:pPr>
          </w:p>
        </w:tc>
        <w:tc>
          <w:tcPr>
            <w:tcW w:w="5850" w:type="dxa"/>
          </w:tcPr>
          <w:p w14:paraId="6FC188F1" w14:textId="77777777" w:rsidR="00464553" w:rsidRPr="006A02C3" w:rsidRDefault="00464553" w:rsidP="00C87C71">
            <w:pPr>
              <w:pStyle w:val="GDP1"/>
              <w:rPr>
                <w:lang w:val="vi-VN"/>
              </w:rPr>
            </w:pPr>
            <w:r w:rsidRPr="006A02C3">
              <w:t>Tổng giá trị các POSM trong kho group by cụm kho</w:t>
            </w:r>
          </w:p>
          <w:p w14:paraId="6EAF690E" w14:textId="77777777" w:rsidR="00464553" w:rsidRPr="006A02C3" w:rsidRDefault="00464553" w:rsidP="00C87C71">
            <w:pPr>
              <w:pStyle w:val="GDP1"/>
              <w:rPr>
                <w:lang w:val="vi-VN"/>
              </w:rPr>
            </w:pPr>
            <w:r w:rsidRPr="006A02C3">
              <w:rPr>
                <w:lang w:val="vi-VN"/>
              </w:rPr>
              <w:t>Giá trị SPn = Đơn giá SPn*Tồn kho thực tế SPn</w:t>
            </w:r>
          </w:p>
          <w:p w14:paraId="5A5E2051" w14:textId="77777777" w:rsidR="00464553" w:rsidRPr="006A02C3" w:rsidRDefault="00464553" w:rsidP="00C87C71">
            <w:pPr>
              <w:pStyle w:val="GDP1"/>
            </w:pPr>
            <w:r w:rsidRPr="006A02C3">
              <w:rPr>
                <w:lang w:val="vi-VN"/>
              </w:rPr>
              <w:t xml:space="preserve">Đơn giá theo bảng giá bán mặc định của POSM. </w:t>
            </w:r>
            <w:r w:rsidRPr="006A02C3">
              <w:lastRenderedPageBreak/>
              <w:t xml:space="preserve">Lấy từ bảng </w:t>
            </w:r>
            <w:r w:rsidRPr="006A02C3">
              <w:rPr>
                <w:bCs/>
              </w:rPr>
              <w:t>POSM_PRICE</w:t>
            </w:r>
            <w:r w:rsidRPr="006A02C3">
              <w:t>.PRICE</w:t>
            </w:r>
          </w:p>
        </w:tc>
      </w:tr>
      <w:tr w:rsidR="00464553" w:rsidRPr="006A02C3" w14:paraId="2621D620" w14:textId="77777777" w:rsidTr="006D0B7A">
        <w:tc>
          <w:tcPr>
            <w:tcW w:w="828" w:type="dxa"/>
          </w:tcPr>
          <w:p w14:paraId="7B038294" w14:textId="77777777" w:rsidR="00464553" w:rsidRPr="006A02C3" w:rsidRDefault="00464553">
            <w:pPr>
              <w:pStyle w:val="TableData12"/>
              <w:numPr>
                <w:ilvl w:val="0"/>
                <w:numId w:val="64"/>
              </w:numPr>
              <w:spacing w:line="360" w:lineRule="auto"/>
              <w:rPr>
                <w:rFonts w:ascii="Times New Roman" w:hAnsi="Times New Roman"/>
              </w:rPr>
            </w:pPr>
          </w:p>
        </w:tc>
        <w:tc>
          <w:tcPr>
            <w:tcW w:w="2070" w:type="dxa"/>
          </w:tcPr>
          <w:p w14:paraId="50B55BD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chi tiết</w:t>
            </w:r>
          </w:p>
        </w:tc>
        <w:tc>
          <w:tcPr>
            <w:tcW w:w="1800" w:type="dxa"/>
          </w:tcPr>
          <w:p w14:paraId="5890BBC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Icon </w:t>
            </w:r>
          </w:p>
        </w:tc>
        <w:tc>
          <w:tcPr>
            <w:tcW w:w="1598" w:type="dxa"/>
          </w:tcPr>
          <w:p w14:paraId="4381242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C55AC7C" w14:textId="77777777" w:rsidR="00464553" w:rsidRPr="006A02C3" w:rsidRDefault="00464553" w:rsidP="00512E56">
            <w:pPr>
              <w:pStyle w:val="TableData12"/>
              <w:spacing w:line="360" w:lineRule="auto"/>
              <w:rPr>
                <w:rFonts w:ascii="Times New Roman" w:hAnsi="Times New Roman"/>
              </w:rPr>
            </w:pPr>
          </w:p>
        </w:tc>
        <w:tc>
          <w:tcPr>
            <w:tcW w:w="5850" w:type="dxa"/>
          </w:tcPr>
          <w:p w14:paraId="0DC6FE98" w14:textId="77777777" w:rsidR="00464553" w:rsidRPr="006A02C3" w:rsidRDefault="00464553" w:rsidP="00C87C71">
            <w:pPr>
              <w:pStyle w:val="GDP1"/>
            </w:pPr>
            <w:r w:rsidRPr="006A02C3">
              <w:t>Tooltip: Xem chi tiết</w:t>
            </w:r>
          </w:p>
        </w:tc>
      </w:tr>
    </w:tbl>
    <w:p w14:paraId="7B205958" w14:textId="77777777" w:rsidR="00464553" w:rsidRPr="006A02C3" w:rsidRDefault="00464553" w:rsidP="00512E56">
      <w:pPr>
        <w:spacing w:line="360" w:lineRule="auto"/>
        <w:rPr>
          <w:lang w:eastAsia="ar-SA"/>
        </w:rPr>
      </w:pPr>
    </w:p>
    <w:p w14:paraId="23108F5D" w14:textId="77777777" w:rsidR="00464553" w:rsidRPr="006A02C3" w:rsidRDefault="00464553" w:rsidP="00512E56">
      <w:pPr>
        <w:pStyle w:val="Heading6"/>
        <w:spacing w:line="360" w:lineRule="auto"/>
        <w:rPr>
          <w:highlight w:val="yellow"/>
        </w:rPr>
      </w:pPr>
      <w:r w:rsidRPr="006A02C3">
        <w:rPr>
          <w:highlight w:val="yellow"/>
        </w:rPr>
        <w:t>Theo Tổng tồn biến thể (SKUs) -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48816699" w14:textId="77777777" w:rsidTr="006D0B7A">
        <w:trPr>
          <w:tblHeader/>
        </w:trPr>
        <w:tc>
          <w:tcPr>
            <w:tcW w:w="828" w:type="dxa"/>
            <w:shd w:val="pct5" w:color="auto" w:fill="FFFFFF"/>
          </w:tcPr>
          <w:p w14:paraId="4D58A924"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STT</w:t>
            </w:r>
          </w:p>
        </w:tc>
        <w:tc>
          <w:tcPr>
            <w:tcW w:w="2070" w:type="dxa"/>
            <w:shd w:val="pct5" w:color="auto" w:fill="FFFFFF"/>
          </w:tcPr>
          <w:p w14:paraId="5D5DB96C"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Tên</w:t>
            </w:r>
          </w:p>
        </w:tc>
        <w:tc>
          <w:tcPr>
            <w:tcW w:w="1800" w:type="dxa"/>
            <w:shd w:val="pct5" w:color="auto" w:fill="FFFFFF"/>
          </w:tcPr>
          <w:p w14:paraId="6F9F3AED"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 xml:space="preserve">Kiểu dữ liệu </w:t>
            </w:r>
          </w:p>
          <w:p w14:paraId="4AA47601"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[Độ dài dữ liệu]</w:t>
            </w:r>
          </w:p>
        </w:tc>
        <w:tc>
          <w:tcPr>
            <w:tcW w:w="1598" w:type="dxa"/>
            <w:shd w:val="pct5" w:color="auto" w:fill="FFFFFF"/>
          </w:tcPr>
          <w:p w14:paraId="224FF163"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Input/Output</w:t>
            </w:r>
          </w:p>
        </w:tc>
        <w:tc>
          <w:tcPr>
            <w:tcW w:w="1530" w:type="dxa"/>
            <w:shd w:val="pct5" w:color="auto" w:fill="FFFFFF"/>
          </w:tcPr>
          <w:p w14:paraId="6FEC2174"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Giá trị khởi tạo</w:t>
            </w:r>
          </w:p>
        </w:tc>
        <w:tc>
          <w:tcPr>
            <w:tcW w:w="5850" w:type="dxa"/>
            <w:shd w:val="pct5" w:color="auto" w:fill="FFFFFF"/>
          </w:tcPr>
          <w:p w14:paraId="50CC4BB6" w14:textId="77777777" w:rsidR="00464553" w:rsidRPr="006A02C3" w:rsidRDefault="00464553" w:rsidP="00512E56">
            <w:pPr>
              <w:pStyle w:val="Bang"/>
              <w:spacing w:line="360" w:lineRule="auto"/>
              <w:rPr>
                <w:rFonts w:cs="Times New Roman"/>
                <w:b/>
                <w:sz w:val="20"/>
                <w:szCs w:val="20"/>
              </w:rPr>
            </w:pPr>
            <w:r w:rsidRPr="006A02C3">
              <w:rPr>
                <w:rFonts w:cs="Times New Roman"/>
                <w:b/>
                <w:sz w:val="20"/>
                <w:szCs w:val="20"/>
              </w:rPr>
              <w:t>Mô tả</w:t>
            </w:r>
            <w:r w:rsidRPr="006A02C3">
              <w:rPr>
                <w:rFonts w:cs="Times New Roman"/>
                <w:sz w:val="20"/>
                <w:szCs w:val="20"/>
              </w:rPr>
              <w:t xml:space="preserve"> (Mapping với CSDL nếu có)</w:t>
            </w:r>
          </w:p>
        </w:tc>
      </w:tr>
      <w:tr w:rsidR="00464553" w:rsidRPr="006A02C3" w14:paraId="585C2D15" w14:textId="77777777" w:rsidTr="006D0B7A">
        <w:tc>
          <w:tcPr>
            <w:tcW w:w="13676" w:type="dxa"/>
            <w:gridSpan w:val="6"/>
          </w:tcPr>
          <w:p w14:paraId="2749E17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Điều kiện tìm kiếm</w:t>
            </w:r>
          </w:p>
        </w:tc>
      </w:tr>
      <w:tr w:rsidR="00464553" w:rsidRPr="006A02C3" w14:paraId="665016BB" w14:textId="77777777" w:rsidTr="006D0B7A">
        <w:tc>
          <w:tcPr>
            <w:tcW w:w="828" w:type="dxa"/>
          </w:tcPr>
          <w:p w14:paraId="633A7311"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545D375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w:t>
            </w:r>
          </w:p>
        </w:tc>
        <w:tc>
          <w:tcPr>
            <w:tcW w:w="1800" w:type="dxa"/>
          </w:tcPr>
          <w:p w14:paraId="1721724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Combobox MultiSelect Chips Autocomplete</w:t>
            </w:r>
          </w:p>
        </w:tc>
        <w:tc>
          <w:tcPr>
            <w:tcW w:w="1598" w:type="dxa"/>
          </w:tcPr>
          <w:p w14:paraId="7929EDE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89978A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cấp cao nhất được phân quyền]</w:t>
            </w:r>
          </w:p>
        </w:tc>
        <w:tc>
          <w:tcPr>
            <w:tcW w:w="5850" w:type="dxa"/>
          </w:tcPr>
          <w:p w14:paraId="12B6C40A" w14:textId="77777777" w:rsidR="00464553" w:rsidRPr="006A02C3" w:rsidRDefault="00464553" w:rsidP="00C87C71">
            <w:pPr>
              <w:pStyle w:val="GDP1"/>
            </w:pPr>
            <w:r w:rsidRPr="006A02C3">
              <w:t>Tập giá trị: {Load danh sách đơn vị trạng thái Hoạt động thuộc phân quyền của user login – hiển thị theo cấu trúc cây}. Hiển thị [Mã – Tên đơn vị]</w:t>
            </w:r>
          </w:p>
          <w:p w14:paraId="088B628B"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26E079C3" w14:textId="77777777" w:rsidTr="006D0B7A">
        <w:tc>
          <w:tcPr>
            <w:tcW w:w="828" w:type="dxa"/>
          </w:tcPr>
          <w:p w14:paraId="2984F288"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6C5902C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w:t>
            </w:r>
          </w:p>
        </w:tc>
        <w:tc>
          <w:tcPr>
            <w:tcW w:w="1800" w:type="dxa"/>
          </w:tcPr>
          <w:p w14:paraId="2DCC6F0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16CD08C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2D6D04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1601E62D" w14:textId="77777777" w:rsidR="00464553" w:rsidRPr="006A02C3" w:rsidRDefault="00464553" w:rsidP="00C87C71">
            <w:pPr>
              <w:pStyle w:val="GDP1"/>
            </w:pPr>
            <w:r w:rsidRPr="006A02C3">
              <w:t>Tập giá trị {Load danh sách cụm kho trạng thái Hoạt động thuộc đơn vị đang chọn}</w:t>
            </w:r>
          </w:p>
          <w:p w14:paraId="61E81BC5" w14:textId="77777777" w:rsidR="00464553" w:rsidRPr="006A02C3" w:rsidRDefault="00464553" w:rsidP="00C87C71">
            <w:pPr>
              <w:pStyle w:val="GDP1"/>
            </w:pPr>
            <w:r w:rsidRPr="006A02C3">
              <w:t>Hiển thị Mã - Tên cụm kho. Sort theo Mã cụm kho ASC</w:t>
            </w:r>
          </w:p>
          <w:p w14:paraId="207E4316" w14:textId="77777777" w:rsidR="00464553" w:rsidRPr="006A02C3" w:rsidRDefault="00464553" w:rsidP="00C87C71">
            <w:pPr>
              <w:pStyle w:val="GDP1"/>
            </w:pPr>
            <w:r w:rsidRPr="006A02C3">
              <w:t xml:space="preserve">Load từ bảng WAREHOUSE_GROUP.CODE - </w:t>
            </w:r>
            <w:r w:rsidRPr="006A02C3">
              <w:lastRenderedPageBreak/>
              <w:t>NAME where IS_ACTIVE = 1 and DIST_UNIT_ID = ?</w:t>
            </w:r>
          </w:p>
        </w:tc>
      </w:tr>
      <w:tr w:rsidR="00464553" w:rsidRPr="006A02C3" w14:paraId="7F736BF2" w14:textId="77777777" w:rsidTr="006D0B7A">
        <w:tc>
          <w:tcPr>
            <w:tcW w:w="828" w:type="dxa"/>
          </w:tcPr>
          <w:p w14:paraId="0CABEE5B"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3AE3DB9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Kho</w:t>
            </w:r>
          </w:p>
        </w:tc>
        <w:tc>
          <w:tcPr>
            <w:tcW w:w="1800" w:type="dxa"/>
          </w:tcPr>
          <w:p w14:paraId="526C3B7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1D316D7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C413B0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3D8282B7" w14:textId="77777777" w:rsidR="00464553" w:rsidRPr="006A02C3" w:rsidRDefault="00464553" w:rsidP="00C87C71">
            <w:pPr>
              <w:pStyle w:val="GDP1"/>
            </w:pPr>
            <w:r w:rsidRPr="006A02C3">
              <w:t>Chỉ enable sau khi chọn giá trị cho cbx Cụm kho</w:t>
            </w:r>
          </w:p>
          <w:p w14:paraId="52DD7408" w14:textId="77777777" w:rsidR="00464553" w:rsidRPr="006A02C3" w:rsidRDefault="00464553" w:rsidP="00C87C71">
            <w:pPr>
              <w:pStyle w:val="GDP1"/>
            </w:pPr>
            <w:r w:rsidRPr="006A02C3">
              <w:t>Tập giá trị {Load danh sách kho trạng thái Hoạt động thuộc cụm kho đang chọn}</w:t>
            </w:r>
          </w:p>
          <w:p w14:paraId="14B930AC" w14:textId="77777777" w:rsidR="00464553" w:rsidRPr="006A02C3" w:rsidRDefault="00464553" w:rsidP="00C87C71">
            <w:pPr>
              <w:pStyle w:val="GDP1"/>
            </w:pPr>
            <w:r w:rsidRPr="006A02C3">
              <w:t>Hiển thị Mã - Tên kho. Sort theo Mã kho ASC</w:t>
            </w:r>
          </w:p>
          <w:p w14:paraId="1F8D0131" w14:textId="77777777" w:rsidR="00464553" w:rsidRPr="006A02C3" w:rsidRDefault="00464553" w:rsidP="00C87C71">
            <w:pPr>
              <w:pStyle w:val="GDP1"/>
            </w:pPr>
            <w:r w:rsidRPr="006A02C3">
              <w:t>Load từ bảng WAREHOUSE.CODE - NAME where IS_ACTIVE = 1 and WAREHOUSE_GROUP_ID = ?</w:t>
            </w:r>
          </w:p>
        </w:tc>
      </w:tr>
      <w:tr w:rsidR="00464553" w:rsidRPr="006A02C3" w14:paraId="2FBC3364" w14:textId="77777777" w:rsidTr="006D0B7A">
        <w:tc>
          <w:tcPr>
            <w:tcW w:w="828" w:type="dxa"/>
          </w:tcPr>
          <w:p w14:paraId="0A011722"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66E11C5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Cách xem</w:t>
            </w:r>
          </w:p>
        </w:tc>
        <w:tc>
          <w:tcPr>
            <w:tcW w:w="1800" w:type="dxa"/>
          </w:tcPr>
          <w:p w14:paraId="6508F6C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23F0A4A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1E8C15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tồn POSM – đơn vị chọn]</w:t>
            </w:r>
          </w:p>
        </w:tc>
        <w:tc>
          <w:tcPr>
            <w:tcW w:w="5850" w:type="dxa"/>
          </w:tcPr>
          <w:p w14:paraId="394E861E" w14:textId="77777777" w:rsidR="00464553" w:rsidRPr="006A02C3" w:rsidRDefault="00464553" w:rsidP="00C87C71">
            <w:pPr>
              <w:pStyle w:val="GDP1"/>
            </w:pPr>
            <w:r w:rsidRPr="006A02C3">
              <w:t xml:space="preserve">Tập giá trị: </w:t>
            </w:r>
          </w:p>
          <w:p w14:paraId="147C005F" w14:textId="77777777" w:rsidR="00464553" w:rsidRPr="006A02C3" w:rsidRDefault="00464553" w:rsidP="00C87C71">
            <w:pPr>
              <w:pStyle w:val="GDP2"/>
            </w:pPr>
            <w:r w:rsidRPr="006A02C3">
              <w:t>Tổng tồn POSM – đơn vị chọn</w:t>
            </w:r>
          </w:p>
          <w:p w14:paraId="7426FD52" w14:textId="77777777" w:rsidR="00464553" w:rsidRPr="006A02C3" w:rsidRDefault="00464553" w:rsidP="00C87C71">
            <w:pPr>
              <w:pStyle w:val="GDP2"/>
            </w:pPr>
            <w:r w:rsidRPr="006A02C3">
              <w:t xml:space="preserve">Tổng tồn POSM – cụm kho </w:t>
            </w:r>
          </w:p>
          <w:p w14:paraId="16D13791" w14:textId="77777777" w:rsidR="00464553" w:rsidRPr="006A02C3" w:rsidRDefault="00464553" w:rsidP="00C87C71">
            <w:pPr>
              <w:pStyle w:val="GDP2"/>
            </w:pPr>
            <w:r w:rsidRPr="006A02C3">
              <w:t>Tổng tồn POSM – kho</w:t>
            </w:r>
          </w:p>
          <w:p w14:paraId="734D640E" w14:textId="77777777" w:rsidR="00464553" w:rsidRPr="006A02C3" w:rsidRDefault="00464553" w:rsidP="00C87C71">
            <w:pPr>
              <w:pStyle w:val="GDP2"/>
            </w:pPr>
            <w:r w:rsidRPr="006A02C3">
              <w:t>Tổng tồn biến thể (SKUs) – đơn vị chọn</w:t>
            </w:r>
          </w:p>
          <w:p w14:paraId="7B0457A1" w14:textId="77777777" w:rsidR="00464553" w:rsidRPr="006A02C3" w:rsidRDefault="00464553" w:rsidP="00C87C71">
            <w:pPr>
              <w:pStyle w:val="GDP2"/>
            </w:pPr>
            <w:r w:rsidRPr="006A02C3">
              <w:t xml:space="preserve">Tổng tồn biến thể (SKUs) – cụm kho </w:t>
            </w:r>
          </w:p>
          <w:p w14:paraId="70A2C714" w14:textId="77777777" w:rsidR="00464553" w:rsidRPr="006A02C3" w:rsidRDefault="00464553" w:rsidP="00C87C71">
            <w:pPr>
              <w:pStyle w:val="GDP2"/>
            </w:pPr>
            <w:r w:rsidRPr="006A02C3">
              <w:t>Tổng tồn biến thể (SKUs) – kho</w:t>
            </w:r>
          </w:p>
        </w:tc>
      </w:tr>
      <w:tr w:rsidR="00464553" w:rsidRPr="006A02C3" w14:paraId="1EA181FD" w14:textId="77777777" w:rsidTr="006D0B7A">
        <w:tc>
          <w:tcPr>
            <w:tcW w:w="828" w:type="dxa"/>
          </w:tcPr>
          <w:p w14:paraId="620C572C" w14:textId="77777777" w:rsidR="00464553" w:rsidRPr="006A02C3" w:rsidRDefault="00464553">
            <w:pPr>
              <w:pStyle w:val="TableData12"/>
              <w:numPr>
                <w:ilvl w:val="0"/>
                <w:numId w:val="65"/>
              </w:numPr>
              <w:spacing w:line="360" w:lineRule="auto"/>
              <w:rPr>
                <w:rFonts w:ascii="Times New Roman" w:hAnsi="Times New Roman"/>
                <w:strike/>
              </w:rPr>
            </w:pPr>
          </w:p>
        </w:tc>
        <w:tc>
          <w:tcPr>
            <w:tcW w:w="2070" w:type="dxa"/>
          </w:tcPr>
          <w:p w14:paraId="0E7916A4"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Danh mục</w:t>
            </w:r>
          </w:p>
        </w:tc>
        <w:tc>
          <w:tcPr>
            <w:tcW w:w="1800" w:type="dxa"/>
          </w:tcPr>
          <w:p w14:paraId="56665B62"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2FCC9538"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56855E48"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557EE14C" w14:textId="77777777" w:rsidR="00464553" w:rsidRPr="006A02C3" w:rsidRDefault="00464553" w:rsidP="00C87C71">
            <w:pPr>
              <w:pStyle w:val="GDP1"/>
            </w:pPr>
            <w:r w:rsidRPr="006A02C3">
              <w:t>Tập giá trị {Load danh mục POSM – theo cấu trúc cây}. Hiển thị [Mã – Tên danh mục]</w:t>
            </w:r>
          </w:p>
          <w:p w14:paraId="7F960516" w14:textId="77777777" w:rsidR="00464553" w:rsidRPr="006A02C3" w:rsidRDefault="00464553" w:rsidP="00C87C71">
            <w:pPr>
              <w:pStyle w:val="GDP1"/>
            </w:pPr>
            <w:r w:rsidRPr="006A02C3">
              <w:t>Hiển thị theo format: &lt;Tên thuộc tính&gt;: &lt;Giá trị&gt;</w:t>
            </w:r>
          </w:p>
          <w:p w14:paraId="394E0D16" w14:textId="77777777" w:rsidR="00464553" w:rsidRPr="006A02C3" w:rsidRDefault="00464553" w:rsidP="00C87C71">
            <w:pPr>
              <w:pStyle w:val="GDP1"/>
            </w:pPr>
            <w:r w:rsidRPr="006A02C3">
              <w:lastRenderedPageBreak/>
              <w:t>Lấy dữ liệu title ở EXPAND_ATTRIBUTE.NAME</w:t>
            </w:r>
          </w:p>
          <w:p w14:paraId="0258D4A5" w14:textId="77777777" w:rsidR="00464553" w:rsidRPr="006A02C3" w:rsidRDefault="00464553" w:rsidP="00C87C71">
            <w:pPr>
              <w:pStyle w:val="GDP1"/>
            </w:pPr>
            <w:r w:rsidRPr="006A02C3">
              <w:t>Lấy dữ liệu khai báo thuộc tính ở lấy POSM_ID join vào bảng EXPAND_ATTRIBUTE_ENTRY where POSM_ID = OBJECT_ID</w:t>
            </w:r>
          </w:p>
          <w:p w14:paraId="24E274A4" w14:textId="77777777" w:rsidR="00464553" w:rsidRPr="006A02C3" w:rsidRDefault="00464553" w:rsidP="00C87C71">
            <w:pPr>
              <w:pStyle w:val="GDP1"/>
            </w:pPr>
            <w:r w:rsidRPr="006A02C3">
              <w:t>Tham khảo chức năng Quản lý thuộc tính mở rộng &gt; với loại = ‘POSM’ &gt; Điều kiện tìm kiếm &gt; cbx Danh mục</w:t>
            </w:r>
          </w:p>
        </w:tc>
      </w:tr>
      <w:tr w:rsidR="00464553" w:rsidRPr="006A02C3" w14:paraId="44D66971" w14:textId="77777777" w:rsidTr="006D0B7A">
        <w:tc>
          <w:tcPr>
            <w:tcW w:w="828" w:type="dxa"/>
          </w:tcPr>
          <w:p w14:paraId="35047930"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07A9FBB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1F2A1D5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2DB4F44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20C989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0847C828" w14:textId="77777777" w:rsidR="00464553" w:rsidRPr="006A02C3" w:rsidRDefault="00464553" w:rsidP="00C87C71">
            <w:pPr>
              <w:pStyle w:val="GDP1"/>
            </w:pPr>
            <w:r w:rsidRPr="006A02C3">
              <w:t>Hint text: Nhập mã/ tên POSM</w:t>
            </w:r>
          </w:p>
        </w:tc>
      </w:tr>
      <w:tr w:rsidR="00464553" w:rsidRPr="006A02C3" w14:paraId="10BBE7ED" w14:textId="77777777" w:rsidTr="006D0B7A">
        <w:tc>
          <w:tcPr>
            <w:tcW w:w="13676" w:type="dxa"/>
            <w:gridSpan w:val="6"/>
          </w:tcPr>
          <w:p w14:paraId="7097F5C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w:t>
            </w:r>
          </w:p>
        </w:tc>
      </w:tr>
      <w:tr w:rsidR="00464553" w:rsidRPr="006A02C3" w14:paraId="37C5A19D" w14:textId="77777777" w:rsidTr="006D0B7A">
        <w:tc>
          <w:tcPr>
            <w:tcW w:w="828" w:type="dxa"/>
          </w:tcPr>
          <w:p w14:paraId="13BD177D"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583AC63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tồn kho theo lotdate</w:t>
            </w:r>
          </w:p>
        </w:tc>
        <w:tc>
          <w:tcPr>
            <w:tcW w:w="1800" w:type="dxa"/>
          </w:tcPr>
          <w:p w14:paraId="61D3017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Checkbox </w:t>
            </w:r>
          </w:p>
        </w:tc>
        <w:tc>
          <w:tcPr>
            <w:tcW w:w="1598" w:type="dxa"/>
          </w:tcPr>
          <w:p w14:paraId="76EC627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58A2B1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00A43D05" w14:textId="77777777" w:rsidR="00464553" w:rsidRPr="006A02C3" w:rsidRDefault="00464553" w:rsidP="00C87C71">
            <w:pPr>
              <w:pStyle w:val="GDP1"/>
            </w:pPr>
          </w:p>
        </w:tc>
      </w:tr>
      <w:tr w:rsidR="00464553" w:rsidRPr="006A02C3" w14:paraId="275816DC" w14:textId="77777777" w:rsidTr="006D0B7A">
        <w:tc>
          <w:tcPr>
            <w:tcW w:w="828" w:type="dxa"/>
          </w:tcPr>
          <w:p w14:paraId="33D5D1BD"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2CDC0C7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Số lot</w:t>
            </w:r>
          </w:p>
        </w:tc>
        <w:tc>
          <w:tcPr>
            <w:tcW w:w="1800" w:type="dxa"/>
          </w:tcPr>
          <w:p w14:paraId="10D6EBA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[128]</w:t>
            </w:r>
          </w:p>
        </w:tc>
        <w:tc>
          <w:tcPr>
            <w:tcW w:w="1598" w:type="dxa"/>
          </w:tcPr>
          <w:p w14:paraId="201C196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710737D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3CF53DFE" w14:textId="77777777" w:rsidR="00464553" w:rsidRPr="006A02C3" w:rsidRDefault="00464553" w:rsidP="00C87C71">
            <w:pPr>
              <w:pStyle w:val="GDP1"/>
            </w:pPr>
            <w:r w:rsidRPr="006A02C3">
              <w:t>Chỉ enable khi tick chọn checkbox Xem tồn kho theo lotdate</w:t>
            </w:r>
          </w:p>
        </w:tc>
      </w:tr>
      <w:tr w:rsidR="00464553" w:rsidRPr="006A02C3" w14:paraId="25404F50" w14:textId="77777777" w:rsidTr="006D0B7A">
        <w:tc>
          <w:tcPr>
            <w:tcW w:w="828" w:type="dxa"/>
          </w:tcPr>
          <w:p w14:paraId="7971CABD"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1D7BA62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hết hạn</w:t>
            </w:r>
          </w:p>
        </w:tc>
        <w:tc>
          <w:tcPr>
            <w:tcW w:w="1800" w:type="dxa"/>
          </w:tcPr>
          <w:p w14:paraId="2BA2ED6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247984B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4E46E1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2A5F4E01" w14:textId="77777777" w:rsidR="00464553" w:rsidRPr="006A02C3" w:rsidRDefault="00464553" w:rsidP="00C87C71">
            <w:pPr>
              <w:pStyle w:val="GDP1"/>
            </w:pPr>
            <w:r w:rsidRPr="006A02C3">
              <w:t>Chỉ enable khi tick chọn checkbox Xem tồn kho theo lotdate</w:t>
            </w:r>
          </w:p>
        </w:tc>
      </w:tr>
      <w:tr w:rsidR="00464553" w:rsidRPr="006A02C3" w14:paraId="1DF5D055" w14:textId="77777777" w:rsidTr="006D0B7A">
        <w:tc>
          <w:tcPr>
            <w:tcW w:w="828" w:type="dxa"/>
          </w:tcPr>
          <w:p w14:paraId="2F2F6676" w14:textId="77777777" w:rsidR="00464553" w:rsidRPr="006A02C3" w:rsidRDefault="00464553">
            <w:pPr>
              <w:pStyle w:val="TableData12"/>
              <w:numPr>
                <w:ilvl w:val="0"/>
                <w:numId w:val="65"/>
              </w:numPr>
              <w:spacing w:line="360" w:lineRule="auto"/>
              <w:rPr>
                <w:rFonts w:ascii="Times New Roman" w:hAnsi="Times New Roman"/>
                <w:strike/>
              </w:rPr>
            </w:pPr>
          </w:p>
        </w:tc>
        <w:tc>
          <w:tcPr>
            <w:tcW w:w="2070" w:type="dxa"/>
          </w:tcPr>
          <w:p w14:paraId="487A91C3"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Loại POSM</w:t>
            </w:r>
          </w:p>
        </w:tc>
        <w:tc>
          <w:tcPr>
            <w:tcW w:w="1800" w:type="dxa"/>
          </w:tcPr>
          <w:p w14:paraId="2136B7F7"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Combobox MultiSelect Chips Autocomplete</w:t>
            </w:r>
          </w:p>
        </w:tc>
        <w:tc>
          <w:tcPr>
            <w:tcW w:w="1598" w:type="dxa"/>
          </w:tcPr>
          <w:p w14:paraId="4B3C3534"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Input</w:t>
            </w:r>
          </w:p>
        </w:tc>
        <w:tc>
          <w:tcPr>
            <w:tcW w:w="1530" w:type="dxa"/>
          </w:tcPr>
          <w:p w14:paraId="5FD1E7C0" w14:textId="77777777" w:rsidR="00464553" w:rsidRPr="006A02C3" w:rsidRDefault="00464553" w:rsidP="00512E56">
            <w:pPr>
              <w:pStyle w:val="TableData12"/>
              <w:spacing w:line="360" w:lineRule="auto"/>
              <w:rPr>
                <w:rFonts w:ascii="Times New Roman" w:hAnsi="Times New Roman"/>
                <w:strike/>
              </w:rPr>
            </w:pPr>
            <w:r w:rsidRPr="006A02C3">
              <w:rPr>
                <w:rFonts w:ascii="Times New Roman" w:hAnsi="Times New Roman"/>
                <w:strike/>
              </w:rPr>
              <w:t>Blank</w:t>
            </w:r>
          </w:p>
        </w:tc>
        <w:tc>
          <w:tcPr>
            <w:tcW w:w="5850" w:type="dxa"/>
          </w:tcPr>
          <w:p w14:paraId="12B4A51E" w14:textId="77777777" w:rsidR="00464553" w:rsidRPr="006A02C3" w:rsidRDefault="00464553" w:rsidP="00C87C71">
            <w:pPr>
              <w:pStyle w:val="GDP1"/>
            </w:pPr>
            <w:r w:rsidRPr="006A02C3">
              <w:t>Tập giá trị {Load danh sách loại POSM}. Hiển thị [Mã – Tên loại POSM]</w:t>
            </w:r>
          </w:p>
          <w:p w14:paraId="372F26BF" w14:textId="77777777" w:rsidR="00464553" w:rsidRPr="006A02C3" w:rsidRDefault="00464553" w:rsidP="00C87C71">
            <w:pPr>
              <w:pStyle w:val="GDP1"/>
            </w:pPr>
            <w:r w:rsidRPr="006A02C3">
              <w:t>Load từ bảng POSM_TYPE.CODE - NAME</w:t>
            </w:r>
          </w:p>
          <w:p w14:paraId="26EE45BB" w14:textId="77777777" w:rsidR="00464553" w:rsidRPr="006A02C3" w:rsidRDefault="00464553" w:rsidP="00C87C71">
            <w:pPr>
              <w:pStyle w:val="GDP1"/>
            </w:pPr>
            <w:r w:rsidRPr="006A02C3">
              <w:lastRenderedPageBreak/>
              <w:t xml:space="preserve">Tham khảo chức năng Quản lý POSM &gt; Điều kiện tìm kiếm &gt; cbx Loại POSM </w:t>
            </w:r>
          </w:p>
        </w:tc>
      </w:tr>
      <w:tr w:rsidR="00464553" w:rsidRPr="006A02C3" w14:paraId="493469DB" w14:textId="77777777" w:rsidTr="006D0B7A">
        <w:tc>
          <w:tcPr>
            <w:tcW w:w="828" w:type="dxa"/>
          </w:tcPr>
          <w:p w14:paraId="7A460599"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6B51ABA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3733F7A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5FB143A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E7CF9B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0B83D299" w14:textId="77777777" w:rsidR="00464553" w:rsidRPr="006A02C3" w:rsidRDefault="00464553" w:rsidP="00C87C71">
            <w:pPr>
              <w:pStyle w:val="GDP1"/>
            </w:pPr>
            <w:r w:rsidRPr="006A02C3">
              <w:t>Tập giá trị {Load danh mục đơn vị tính}. Hiển thị [Mã – Tên đơn vị tính]</w:t>
            </w:r>
          </w:p>
          <w:p w14:paraId="5B32DC25" w14:textId="77777777" w:rsidR="00464553" w:rsidRPr="006A02C3" w:rsidRDefault="00464553" w:rsidP="00C87C71">
            <w:pPr>
              <w:pStyle w:val="GDP1"/>
            </w:pPr>
            <w:r w:rsidRPr="006A02C3">
              <w:t>Load từ bảng SYSTEM_PARAMETER_ENTRY.CODE - NAME where SYSTEM_PARAMETER_ID = ‘POSM_UOM’</w:t>
            </w:r>
          </w:p>
        </w:tc>
      </w:tr>
      <w:tr w:rsidR="00464553" w:rsidRPr="006A02C3" w14:paraId="5F095654" w14:textId="77777777" w:rsidTr="006D0B7A">
        <w:tc>
          <w:tcPr>
            <w:tcW w:w="828" w:type="dxa"/>
          </w:tcPr>
          <w:p w14:paraId="7ACDDE68"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46DA328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Thiết lập lại</w:t>
            </w:r>
          </w:p>
        </w:tc>
        <w:tc>
          <w:tcPr>
            <w:tcW w:w="1800" w:type="dxa"/>
          </w:tcPr>
          <w:p w14:paraId="3BD1D49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7BD5736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6B837D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2443FB38" w14:textId="77777777" w:rsidR="00464553" w:rsidRPr="006A02C3" w:rsidRDefault="00464553" w:rsidP="00C87C71">
            <w:pPr>
              <w:pStyle w:val="GDP1"/>
            </w:pPr>
          </w:p>
        </w:tc>
      </w:tr>
      <w:tr w:rsidR="00464553" w:rsidRPr="006A02C3" w14:paraId="3F3A9DB7" w14:textId="77777777" w:rsidTr="006D0B7A">
        <w:tc>
          <w:tcPr>
            <w:tcW w:w="828" w:type="dxa"/>
          </w:tcPr>
          <w:p w14:paraId="0441BD32"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6903D11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Tìm kiếm</w:t>
            </w:r>
          </w:p>
        </w:tc>
        <w:tc>
          <w:tcPr>
            <w:tcW w:w="1800" w:type="dxa"/>
          </w:tcPr>
          <w:p w14:paraId="527A87A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41B3C38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860D70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2626F2BA" w14:textId="77777777" w:rsidR="00464553" w:rsidRPr="006A02C3" w:rsidRDefault="00464553" w:rsidP="00C87C71">
            <w:pPr>
              <w:pStyle w:val="GDP1"/>
            </w:pPr>
          </w:p>
        </w:tc>
      </w:tr>
      <w:tr w:rsidR="00464553" w:rsidRPr="006A02C3" w14:paraId="7ACD1BB7" w14:textId="77777777" w:rsidTr="006D0B7A">
        <w:tc>
          <w:tcPr>
            <w:tcW w:w="828" w:type="dxa"/>
          </w:tcPr>
          <w:p w14:paraId="46C14EA5"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00F2EFA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Nâng cao/ Thu gọn</w:t>
            </w:r>
          </w:p>
        </w:tc>
        <w:tc>
          <w:tcPr>
            <w:tcW w:w="1800" w:type="dxa"/>
          </w:tcPr>
          <w:p w14:paraId="02DFA53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Link</w:t>
            </w:r>
          </w:p>
        </w:tc>
        <w:tc>
          <w:tcPr>
            <w:tcW w:w="1598" w:type="dxa"/>
          </w:tcPr>
          <w:p w14:paraId="58D3066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2A887D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066F66F3" w14:textId="77777777" w:rsidR="00464553" w:rsidRPr="006A02C3" w:rsidRDefault="00464553" w:rsidP="00C87C71">
            <w:pPr>
              <w:pStyle w:val="GDP1"/>
            </w:pPr>
          </w:p>
        </w:tc>
      </w:tr>
      <w:tr w:rsidR="00464553" w:rsidRPr="006A02C3" w14:paraId="755BDFCE" w14:textId="77777777" w:rsidTr="006D0B7A">
        <w:tc>
          <w:tcPr>
            <w:tcW w:w="13676" w:type="dxa"/>
            <w:gridSpan w:val="6"/>
          </w:tcPr>
          <w:p w14:paraId="29AD387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Danh sách tồn kho</w:t>
            </w:r>
          </w:p>
        </w:tc>
      </w:tr>
      <w:tr w:rsidR="00464553" w:rsidRPr="006A02C3" w14:paraId="549BA573" w14:textId="77777777" w:rsidTr="006D0B7A">
        <w:tc>
          <w:tcPr>
            <w:tcW w:w="13676" w:type="dxa"/>
            <w:gridSpan w:val="6"/>
          </w:tcPr>
          <w:p w14:paraId="60A5D2F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74602090" w14:textId="77777777" w:rsidTr="006D0B7A">
        <w:tc>
          <w:tcPr>
            <w:tcW w:w="828" w:type="dxa"/>
          </w:tcPr>
          <w:p w14:paraId="72270471"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5DE250D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Xuất file</w:t>
            </w:r>
          </w:p>
        </w:tc>
        <w:tc>
          <w:tcPr>
            <w:tcW w:w="1800" w:type="dxa"/>
          </w:tcPr>
          <w:p w14:paraId="4E43662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0AB396A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6A84BE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2173D932" w14:textId="77777777" w:rsidR="00464553" w:rsidRPr="006A02C3" w:rsidRDefault="00464553" w:rsidP="00C87C71">
            <w:pPr>
              <w:pStyle w:val="GDP1"/>
            </w:pPr>
          </w:p>
        </w:tc>
      </w:tr>
      <w:tr w:rsidR="00464553" w:rsidRPr="006A02C3" w14:paraId="110D0C42" w14:textId="77777777" w:rsidTr="006D0B7A">
        <w:tc>
          <w:tcPr>
            <w:tcW w:w="13676" w:type="dxa"/>
            <w:gridSpan w:val="6"/>
          </w:tcPr>
          <w:p w14:paraId="26CE268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Datagrid</w:t>
            </w:r>
          </w:p>
          <w:p w14:paraId="4DA7F5CF" w14:textId="77777777" w:rsidR="00464553" w:rsidRPr="006A02C3" w:rsidRDefault="00464553" w:rsidP="00C87C71">
            <w:pPr>
              <w:pStyle w:val="GDP1"/>
            </w:pPr>
            <w:r w:rsidRPr="006A02C3">
              <w:t>Load danh sách POSM tồn trong kho gom nhóm theo đơn vị</w:t>
            </w:r>
          </w:p>
          <w:p w14:paraId="3F8DE2F6" w14:textId="77777777" w:rsidR="00464553" w:rsidRPr="006A02C3" w:rsidRDefault="00464553" w:rsidP="00C87C71">
            <w:pPr>
              <w:pStyle w:val="GDP1"/>
            </w:pPr>
            <w:r w:rsidRPr="006A02C3">
              <w:t>Load dữ liệu từ bảng POSM_INVENTORY group by WAREHOUSE_ID</w:t>
            </w:r>
          </w:p>
          <w:p w14:paraId="4148CC43" w14:textId="77777777" w:rsidR="00464553" w:rsidRPr="006A02C3" w:rsidRDefault="00464553" w:rsidP="00C87C71">
            <w:pPr>
              <w:pStyle w:val="GDP1"/>
            </w:pPr>
            <w:r w:rsidRPr="006A02C3">
              <w:t>Nếu xem tồn kho theo lotdate sẽ load dữ liệu từ bảng POSM_INVENTORY_LOT</w:t>
            </w:r>
          </w:p>
          <w:p w14:paraId="20D0F877" w14:textId="77777777" w:rsidR="00464553" w:rsidRPr="00BD3193" w:rsidRDefault="00464553" w:rsidP="00C87C71">
            <w:pPr>
              <w:pStyle w:val="GDP1"/>
              <w:rPr>
                <w:lang w:val="pt-BR"/>
              </w:rPr>
            </w:pPr>
            <w:r w:rsidRPr="00BD3193">
              <w:rPr>
                <w:lang w:val="pt-BR"/>
              </w:rPr>
              <w:t>Sort theo VISUAL_INDEX ASC của POSM, Mã POSM ASC</w:t>
            </w:r>
          </w:p>
          <w:p w14:paraId="0BD8A3B5" w14:textId="77777777" w:rsidR="00464553" w:rsidRPr="006A02C3" w:rsidRDefault="00464553" w:rsidP="00C87C71">
            <w:pPr>
              <w:pStyle w:val="GDP1"/>
            </w:pPr>
            <w:r w:rsidRPr="006A02C3">
              <w:lastRenderedPageBreak/>
              <w:t>Phân trang theo quy định chung</w:t>
            </w:r>
          </w:p>
        </w:tc>
      </w:tr>
      <w:tr w:rsidR="00464553" w:rsidRPr="006A02C3" w14:paraId="4AD33C86" w14:textId="77777777" w:rsidTr="006D0B7A">
        <w:tc>
          <w:tcPr>
            <w:tcW w:w="828" w:type="dxa"/>
          </w:tcPr>
          <w:p w14:paraId="3C9BE79D"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44114F3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CheckAll/ CheckRow</w:t>
            </w:r>
          </w:p>
        </w:tc>
        <w:tc>
          <w:tcPr>
            <w:tcW w:w="1800" w:type="dxa"/>
          </w:tcPr>
          <w:p w14:paraId="6719FC3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6AEE1CD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BD4D01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w:t>
            </w:r>
          </w:p>
        </w:tc>
        <w:tc>
          <w:tcPr>
            <w:tcW w:w="5850" w:type="dxa"/>
          </w:tcPr>
          <w:p w14:paraId="3E403C41" w14:textId="77777777" w:rsidR="00464553" w:rsidRPr="006A02C3" w:rsidRDefault="00464553" w:rsidP="00C87C71">
            <w:pPr>
              <w:pStyle w:val="GDP1"/>
            </w:pPr>
            <w:r w:rsidRPr="006A02C3">
              <w:t>CheckAll: xuất hiện trên Header</w:t>
            </w:r>
          </w:p>
          <w:p w14:paraId="4154560A" w14:textId="77777777" w:rsidR="00464553" w:rsidRPr="006A02C3" w:rsidRDefault="00464553" w:rsidP="00C87C71">
            <w:pPr>
              <w:pStyle w:val="GDP1"/>
            </w:pPr>
            <w:r w:rsidRPr="006A02C3">
              <w:t>CheckRow: xuất hiện trên từng Row</w:t>
            </w:r>
          </w:p>
          <w:p w14:paraId="5B75A1F6"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529FF551" w14:textId="77777777" w:rsidTr="006D0B7A">
        <w:tc>
          <w:tcPr>
            <w:tcW w:w="828" w:type="dxa"/>
          </w:tcPr>
          <w:p w14:paraId="24C5B893"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5046955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Đơn vị </w:t>
            </w:r>
          </w:p>
        </w:tc>
        <w:tc>
          <w:tcPr>
            <w:tcW w:w="1800" w:type="dxa"/>
          </w:tcPr>
          <w:p w14:paraId="3EDC6F2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9A0A2E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29738B0" w14:textId="77777777" w:rsidR="00464553" w:rsidRPr="006A02C3" w:rsidRDefault="00464553" w:rsidP="00512E56">
            <w:pPr>
              <w:pStyle w:val="TableData12"/>
              <w:spacing w:line="360" w:lineRule="auto"/>
              <w:rPr>
                <w:rFonts w:ascii="Times New Roman" w:hAnsi="Times New Roman"/>
              </w:rPr>
            </w:pPr>
          </w:p>
        </w:tc>
        <w:tc>
          <w:tcPr>
            <w:tcW w:w="5850" w:type="dxa"/>
          </w:tcPr>
          <w:p w14:paraId="4E668291" w14:textId="77777777" w:rsidR="00464553" w:rsidRPr="006A02C3" w:rsidRDefault="00464553" w:rsidP="00C87C71">
            <w:pPr>
              <w:pStyle w:val="GDP1"/>
            </w:pPr>
            <w:r w:rsidRPr="006A02C3">
              <w:t>Mã – Tên đơn vị</w:t>
            </w:r>
          </w:p>
          <w:p w14:paraId="4DABCB38" w14:textId="77777777" w:rsidR="00464553" w:rsidRPr="006A02C3" w:rsidRDefault="00464553" w:rsidP="00C87C71">
            <w:pPr>
              <w:pStyle w:val="GDP1"/>
            </w:pPr>
            <w:r w:rsidRPr="006A02C3">
              <w:t>Lấy từ bảng POSM_INVENTORY.DIST_UNIT_ID join qua DIST_UNIT lấy NODE.CODE – NODE.NAME</w:t>
            </w:r>
          </w:p>
        </w:tc>
      </w:tr>
      <w:tr w:rsidR="00464553" w:rsidRPr="006A02C3" w14:paraId="211E069E" w14:textId="77777777" w:rsidTr="006D0B7A">
        <w:tc>
          <w:tcPr>
            <w:tcW w:w="828" w:type="dxa"/>
          </w:tcPr>
          <w:p w14:paraId="5D92F353"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698D9B4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Kho </w:t>
            </w:r>
          </w:p>
        </w:tc>
        <w:tc>
          <w:tcPr>
            <w:tcW w:w="1800" w:type="dxa"/>
          </w:tcPr>
          <w:p w14:paraId="788A003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6137955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C686C7E" w14:textId="77777777" w:rsidR="00464553" w:rsidRPr="006A02C3" w:rsidRDefault="00464553" w:rsidP="00512E56">
            <w:pPr>
              <w:pStyle w:val="TableData12"/>
              <w:spacing w:line="360" w:lineRule="auto"/>
              <w:rPr>
                <w:rFonts w:ascii="Times New Roman" w:hAnsi="Times New Roman"/>
              </w:rPr>
            </w:pPr>
          </w:p>
        </w:tc>
        <w:tc>
          <w:tcPr>
            <w:tcW w:w="5850" w:type="dxa"/>
          </w:tcPr>
          <w:p w14:paraId="3D16E15C" w14:textId="77777777" w:rsidR="00464553" w:rsidRPr="006A02C3" w:rsidRDefault="00464553" w:rsidP="00C87C71">
            <w:pPr>
              <w:pStyle w:val="GDP1"/>
            </w:pPr>
            <w:r w:rsidRPr="006A02C3">
              <w:t>Mã – Tên kho</w:t>
            </w:r>
          </w:p>
          <w:p w14:paraId="31D05A1E" w14:textId="77777777" w:rsidR="00464553" w:rsidRPr="006A02C3" w:rsidRDefault="00464553" w:rsidP="00C87C71">
            <w:pPr>
              <w:pStyle w:val="GDP1"/>
            </w:pPr>
            <w:r w:rsidRPr="006A02C3">
              <w:t>Lấy từ bảng POSM_INVENTORY.WAREHOUSE_ID join qua WAREHOUSE lấy CODE - NAME</w:t>
            </w:r>
          </w:p>
        </w:tc>
      </w:tr>
      <w:tr w:rsidR="00464553" w:rsidRPr="006A02C3" w14:paraId="74C53F16" w14:textId="77777777" w:rsidTr="006D0B7A">
        <w:tc>
          <w:tcPr>
            <w:tcW w:w="828" w:type="dxa"/>
          </w:tcPr>
          <w:p w14:paraId="17F0AD73"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073AC44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7488DE2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41BED8B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18C521F" w14:textId="77777777" w:rsidR="00464553" w:rsidRPr="006A02C3" w:rsidRDefault="00464553" w:rsidP="00512E56">
            <w:pPr>
              <w:pStyle w:val="TableData12"/>
              <w:spacing w:line="360" w:lineRule="auto"/>
              <w:rPr>
                <w:rFonts w:ascii="Times New Roman" w:hAnsi="Times New Roman"/>
              </w:rPr>
            </w:pPr>
          </w:p>
        </w:tc>
        <w:tc>
          <w:tcPr>
            <w:tcW w:w="5850" w:type="dxa"/>
          </w:tcPr>
          <w:p w14:paraId="0F375C36" w14:textId="77777777" w:rsidR="00464553" w:rsidRPr="006A02C3" w:rsidRDefault="00464553" w:rsidP="00C87C71">
            <w:pPr>
              <w:pStyle w:val="GDP1"/>
            </w:pPr>
            <w:r w:rsidRPr="006A02C3">
              <w:t>Mã – Tên POSM</w:t>
            </w:r>
          </w:p>
          <w:p w14:paraId="59D93B23" w14:textId="77777777" w:rsidR="00464553" w:rsidRPr="006A02C3" w:rsidRDefault="00464553" w:rsidP="00C87C71">
            <w:pPr>
              <w:pStyle w:val="GDP1"/>
            </w:pPr>
            <w:r w:rsidRPr="006A02C3">
              <w:t xml:space="preserve">Lấy từ bảng </w:t>
            </w:r>
          </w:p>
          <w:p w14:paraId="7DBE9E67" w14:textId="77777777" w:rsidR="00464553" w:rsidRPr="006A02C3" w:rsidRDefault="00464553" w:rsidP="00C87C71">
            <w:pPr>
              <w:pStyle w:val="GDP2"/>
            </w:pPr>
            <w:r w:rsidRPr="006A02C3">
              <w:t>Lấy POSM_INVENTORY.POSM_ID</w:t>
            </w:r>
          </w:p>
          <w:p w14:paraId="14CFDCD1" w14:textId="77777777" w:rsidR="00464553" w:rsidRPr="006A02C3" w:rsidRDefault="00464553" w:rsidP="00C87C71">
            <w:pPr>
              <w:pStyle w:val="GDP2"/>
            </w:pPr>
            <w:r w:rsidRPr="006A02C3">
              <w:t xml:space="preserve">Join qua POSM P1 lấy P1.PARENT_ID (nếu PARENT_ID là null thì gán chính POSM_ID là PARENT_ID) where </w:t>
            </w:r>
            <w:r w:rsidRPr="006A02C3">
              <w:lastRenderedPageBreak/>
              <w:t>POSM_INVENTORY.POSM_ID = P1.ID</w:t>
            </w:r>
          </w:p>
          <w:p w14:paraId="0556FA19" w14:textId="77777777" w:rsidR="00464553" w:rsidRPr="006A02C3" w:rsidRDefault="00464553" w:rsidP="00C87C71">
            <w:pPr>
              <w:pStyle w:val="GDP2"/>
            </w:pPr>
            <w:r w:rsidRPr="006A02C3">
              <w:t>Join qua POSM P2 lấy P2.CODE – NAME where P1. PARENT_ID = P2.ID</w:t>
            </w:r>
          </w:p>
        </w:tc>
      </w:tr>
      <w:tr w:rsidR="00464553" w:rsidRPr="006A02C3" w14:paraId="5F6E1DCE" w14:textId="77777777" w:rsidTr="006D0B7A">
        <w:tc>
          <w:tcPr>
            <w:tcW w:w="828" w:type="dxa"/>
          </w:tcPr>
          <w:p w14:paraId="4E121D10"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27F1C23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Mã SKUs</w:t>
            </w:r>
          </w:p>
        </w:tc>
        <w:tc>
          <w:tcPr>
            <w:tcW w:w="1800" w:type="dxa"/>
          </w:tcPr>
          <w:p w14:paraId="00B44B7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FBFD06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CAAAD6D" w14:textId="77777777" w:rsidR="00464553" w:rsidRPr="006A02C3" w:rsidRDefault="00464553" w:rsidP="00512E56">
            <w:pPr>
              <w:pStyle w:val="TableData12"/>
              <w:spacing w:line="360" w:lineRule="auto"/>
              <w:rPr>
                <w:rFonts w:ascii="Times New Roman" w:hAnsi="Times New Roman"/>
              </w:rPr>
            </w:pPr>
          </w:p>
        </w:tc>
        <w:tc>
          <w:tcPr>
            <w:tcW w:w="5850" w:type="dxa"/>
          </w:tcPr>
          <w:p w14:paraId="5ACC01CE" w14:textId="77777777" w:rsidR="00464553" w:rsidRPr="006A02C3" w:rsidRDefault="00464553" w:rsidP="00C87C71">
            <w:pPr>
              <w:pStyle w:val="GDP1"/>
            </w:pPr>
            <w:r w:rsidRPr="006A02C3">
              <w:t>Lấy từ bảng POSM.CODE where POSM.ID = POSM_INVENTORY.POSM_ID and POSM.TYPE = ‘SIM’</w:t>
            </w:r>
          </w:p>
        </w:tc>
      </w:tr>
      <w:tr w:rsidR="00464553" w:rsidRPr="006A02C3" w14:paraId="04C2C1AE" w14:textId="77777777" w:rsidTr="006D0B7A">
        <w:tc>
          <w:tcPr>
            <w:tcW w:w="828" w:type="dxa"/>
          </w:tcPr>
          <w:p w14:paraId="1E7A4174"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532DBBE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Tên SKUs</w:t>
            </w:r>
          </w:p>
        </w:tc>
        <w:tc>
          <w:tcPr>
            <w:tcW w:w="1800" w:type="dxa"/>
          </w:tcPr>
          <w:p w14:paraId="1C8E990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591BB5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62CE01D4" w14:textId="77777777" w:rsidR="00464553" w:rsidRPr="006A02C3" w:rsidRDefault="00464553" w:rsidP="00512E56">
            <w:pPr>
              <w:pStyle w:val="TableData12"/>
              <w:spacing w:line="360" w:lineRule="auto"/>
              <w:rPr>
                <w:rFonts w:ascii="Times New Roman" w:hAnsi="Times New Roman"/>
              </w:rPr>
            </w:pPr>
          </w:p>
        </w:tc>
        <w:tc>
          <w:tcPr>
            <w:tcW w:w="5850" w:type="dxa"/>
          </w:tcPr>
          <w:p w14:paraId="14290573" w14:textId="77777777" w:rsidR="00464553" w:rsidRPr="006A02C3" w:rsidRDefault="00464553" w:rsidP="00C87C71">
            <w:pPr>
              <w:pStyle w:val="GDP1"/>
            </w:pPr>
            <w:r w:rsidRPr="006A02C3">
              <w:t>Lấy từ bảng POSM.NAME where POSM.ID = POSM_INVENTORY.POSM_ID and POSM.TYPE = ‘SIM’</w:t>
            </w:r>
          </w:p>
        </w:tc>
      </w:tr>
      <w:tr w:rsidR="00464553" w:rsidRPr="006A02C3" w14:paraId="433A9376" w14:textId="77777777" w:rsidTr="006D0B7A">
        <w:tc>
          <w:tcPr>
            <w:tcW w:w="828" w:type="dxa"/>
          </w:tcPr>
          <w:p w14:paraId="3E8CECD4"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3F6658D5"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LOT</w:t>
            </w:r>
          </w:p>
        </w:tc>
        <w:tc>
          <w:tcPr>
            <w:tcW w:w="1800" w:type="dxa"/>
          </w:tcPr>
          <w:p w14:paraId="546AB8B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D3D66C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79CA467" w14:textId="77777777" w:rsidR="00464553" w:rsidRPr="006A02C3" w:rsidRDefault="00464553" w:rsidP="00512E56">
            <w:pPr>
              <w:pStyle w:val="TableData12"/>
              <w:spacing w:line="360" w:lineRule="auto"/>
              <w:rPr>
                <w:rFonts w:ascii="Times New Roman" w:hAnsi="Times New Roman"/>
                <w:b/>
              </w:rPr>
            </w:pPr>
          </w:p>
        </w:tc>
        <w:tc>
          <w:tcPr>
            <w:tcW w:w="5850" w:type="dxa"/>
          </w:tcPr>
          <w:p w14:paraId="2F5BE187" w14:textId="77777777" w:rsidR="00464553" w:rsidRPr="006A02C3" w:rsidRDefault="00464553" w:rsidP="00C87C71">
            <w:pPr>
              <w:pStyle w:val="GDP1"/>
            </w:pPr>
            <w:r w:rsidRPr="006A02C3">
              <w:t>Chỉ xuất hiện nếu có tick chọn Xem tồn kho theo lotdate</w:t>
            </w:r>
          </w:p>
          <w:p w14:paraId="72E7D746" w14:textId="77777777" w:rsidR="00464553" w:rsidRPr="006A02C3" w:rsidRDefault="00464553" w:rsidP="00C87C71">
            <w:pPr>
              <w:pStyle w:val="GDP1"/>
            </w:pPr>
            <w:r w:rsidRPr="006A02C3">
              <w:t>Lấy từ bảng POSM_INVENTORY_LOT.POSM_LOT_ID. Join qua POSM_LOT lấy LOT</w:t>
            </w:r>
          </w:p>
        </w:tc>
      </w:tr>
      <w:tr w:rsidR="00464553" w:rsidRPr="006A02C3" w14:paraId="6D4CBA91" w14:textId="77777777" w:rsidTr="006D0B7A">
        <w:tc>
          <w:tcPr>
            <w:tcW w:w="828" w:type="dxa"/>
          </w:tcPr>
          <w:p w14:paraId="3937F999"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336F335B"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Ngày hết hạn</w:t>
            </w:r>
          </w:p>
        </w:tc>
        <w:tc>
          <w:tcPr>
            <w:tcW w:w="1800" w:type="dxa"/>
          </w:tcPr>
          <w:p w14:paraId="4C11FC8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6912ACE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0C7FE12E" w14:textId="77777777" w:rsidR="00464553" w:rsidRPr="006A02C3" w:rsidRDefault="00464553" w:rsidP="00512E56">
            <w:pPr>
              <w:pStyle w:val="TableData12"/>
              <w:spacing w:line="360" w:lineRule="auto"/>
              <w:rPr>
                <w:rFonts w:ascii="Times New Roman" w:hAnsi="Times New Roman"/>
                <w:b/>
              </w:rPr>
            </w:pPr>
          </w:p>
        </w:tc>
        <w:tc>
          <w:tcPr>
            <w:tcW w:w="5850" w:type="dxa"/>
          </w:tcPr>
          <w:p w14:paraId="20EE4B39" w14:textId="77777777" w:rsidR="00464553" w:rsidRPr="006A02C3" w:rsidRDefault="00464553" w:rsidP="00C87C71">
            <w:pPr>
              <w:pStyle w:val="GDP1"/>
            </w:pPr>
            <w:r w:rsidRPr="006A02C3">
              <w:t>Chỉ xuất hiện nếu có tick chọn Xem tồn kho theo lotdate</w:t>
            </w:r>
          </w:p>
          <w:p w14:paraId="70C8954F" w14:textId="77777777" w:rsidR="00464553" w:rsidRPr="006A02C3" w:rsidRDefault="00464553" w:rsidP="00C87C71">
            <w:pPr>
              <w:pStyle w:val="GDP1"/>
            </w:pPr>
            <w:r w:rsidRPr="006A02C3">
              <w:t>Format: dd/mm/yyyy</w:t>
            </w:r>
          </w:p>
          <w:p w14:paraId="5A14DC1A" w14:textId="77777777" w:rsidR="00464553" w:rsidRPr="006A02C3" w:rsidRDefault="00464553" w:rsidP="00C87C71">
            <w:pPr>
              <w:pStyle w:val="GDP1"/>
            </w:pPr>
            <w:r w:rsidRPr="006A02C3">
              <w:t xml:space="preserve">Lấy từ bảng POSM_INVENTORY_LOT.POSM_LOT_ID. </w:t>
            </w:r>
            <w:r w:rsidRPr="006A02C3">
              <w:lastRenderedPageBreak/>
              <w:t>Join qua POSM_LOT lấy EXPIRE_DATE</w:t>
            </w:r>
          </w:p>
        </w:tc>
      </w:tr>
      <w:tr w:rsidR="00464553" w:rsidRPr="006A02C3" w14:paraId="1F59B48D" w14:textId="77777777" w:rsidTr="006D0B7A">
        <w:tc>
          <w:tcPr>
            <w:tcW w:w="828" w:type="dxa"/>
          </w:tcPr>
          <w:p w14:paraId="339E46CF"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5A0F500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187E452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3F2EF75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07D414E9" w14:textId="77777777" w:rsidR="00464553" w:rsidRPr="006A02C3" w:rsidRDefault="00464553" w:rsidP="00512E56">
            <w:pPr>
              <w:pStyle w:val="TableData12"/>
              <w:spacing w:line="360" w:lineRule="auto"/>
              <w:rPr>
                <w:rFonts w:ascii="Times New Roman" w:hAnsi="Times New Roman"/>
              </w:rPr>
            </w:pPr>
          </w:p>
        </w:tc>
        <w:tc>
          <w:tcPr>
            <w:tcW w:w="5850" w:type="dxa"/>
          </w:tcPr>
          <w:p w14:paraId="6E32E09F" w14:textId="77777777" w:rsidR="00464553" w:rsidRPr="006A02C3" w:rsidRDefault="00464553" w:rsidP="00C87C71">
            <w:pPr>
              <w:pStyle w:val="GDP1"/>
              <w:rPr>
                <w:lang w:val="vi-VN"/>
              </w:rPr>
            </w:pPr>
            <w:r w:rsidRPr="006A02C3">
              <w:t>Đơn vị tính cơ bản của POSM</w:t>
            </w:r>
          </w:p>
          <w:p w14:paraId="30E01385" w14:textId="77777777" w:rsidR="00464553" w:rsidRPr="006A02C3" w:rsidRDefault="00464553" w:rsidP="00C87C71">
            <w:pPr>
              <w:pStyle w:val="GDP1"/>
            </w:pPr>
            <w:r w:rsidRPr="006A02C3">
              <w:t>Lấy từ bảng POSM_UOM.TITLE where POSM_UOM.POSM.ID = POSM_INVENTORY. POSM_ID and POSM_UOM.IS_DEFAULT = 1</w:t>
            </w:r>
          </w:p>
        </w:tc>
      </w:tr>
      <w:tr w:rsidR="00464553" w:rsidRPr="009F3346" w14:paraId="31C18627" w14:textId="77777777" w:rsidTr="006D0B7A">
        <w:tc>
          <w:tcPr>
            <w:tcW w:w="828" w:type="dxa"/>
          </w:tcPr>
          <w:p w14:paraId="4F7059E4"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2435636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thực tế</w:t>
            </w:r>
          </w:p>
        </w:tc>
        <w:tc>
          <w:tcPr>
            <w:tcW w:w="1800" w:type="dxa"/>
          </w:tcPr>
          <w:p w14:paraId="2F3375F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6441F8E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51F74E4D" w14:textId="77777777" w:rsidR="00464553" w:rsidRPr="006A02C3" w:rsidRDefault="00464553" w:rsidP="00512E56">
            <w:pPr>
              <w:pStyle w:val="TableData12"/>
              <w:spacing w:line="360" w:lineRule="auto"/>
              <w:rPr>
                <w:rFonts w:ascii="Times New Roman" w:hAnsi="Times New Roman"/>
              </w:rPr>
            </w:pPr>
          </w:p>
        </w:tc>
        <w:tc>
          <w:tcPr>
            <w:tcW w:w="5850" w:type="dxa"/>
          </w:tcPr>
          <w:p w14:paraId="1783AE47" w14:textId="77777777" w:rsidR="00464553" w:rsidRPr="006A02C3" w:rsidRDefault="00464553" w:rsidP="00C87C71">
            <w:pPr>
              <w:pStyle w:val="GDP1"/>
              <w:rPr>
                <w:lang w:val="pt-BR"/>
              </w:rPr>
            </w:pPr>
            <w:r w:rsidRPr="006A02C3">
              <w:rPr>
                <w:lang w:val="pt-BR"/>
              </w:rPr>
              <w:t>SUM từ bảng POSM_INVENTORY.QUANTITY</w:t>
            </w:r>
          </w:p>
        </w:tc>
      </w:tr>
      <w:tr w:rsidR="00464553" w:rsidRPr="006A02C3" w14:paraId="7E1AC33D" w14:textId="77777777" w:rsidTr="006D0B7A">
        <w:tc>
          <w:tcPr>
            <w:tcW w:w="828" w:type="dxa"/>
          </w:tcPr>
          <w:p w14:paraId="68444E06" w14:textId="77777777" w:rsidR="00464553" w:rsidRPr="006A02C3" w:rsidRDefault="00464553">
            <w:pPr>
              <w:pStyle w:val="TableData12"/>
              <w:numPr>
                <w:ilvl w:val="0"/>
                <w:numId w:val="65"/>
              </w:numPr>
              <w:spacing w:line="360" w:lineRule="auto"/>
              <w:rPr>
                <w:rFonts w:ascii="Times New Roman" w:hAnsi="Times New Roman"/>
                <w:lang w:val="pt-BR"/>
              </w:rPr>
            </w:pPr>
          </w:p>
        </w:tc>
        <w:tc>
          <w:tcPr>
            <w:tcW w:w="2070" w:type="dxa"/>
          </w:tcPr>
          <w:p w14:paraId="1F721D7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Tồn kho khả dụng</w:t>
            </w:r>
          </w:p>
        </w:tc>
        <w:tc>
          <w:tcPr>
            <w:tcW w:w="1800" w:type="dxa"/>
          </w:tcPr>
          <w:p w14:paraId="77E022A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6C9F7AF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3D3D95C6" w14:textId="77777777" w:rsidR="00464553" w:rsidRPr="006A02C3" w:rsidRDefault="00464553" w:rsidP="00512E56">
            <w:pPr>
              <w:pStyle w:val="TableData12"/>
              <w:spacing w:line="360" w:lineRule="auto"/>
              <w:rPr>
                <w:rFonts w:ascii="Times New Roman" w:hAnsi="Times New Roman"/>
              </w:rPr>
            </w:pPr>
          </w:p>
        </w:tc>
        <w:tc>
          <w:tcPr>
            <w:tcW w:w="5850" w:type="dxa"/>
          </w:tcPr>
          <w:p w14:paraId="7EA79562" w14:textId="77777777" w:rsidR="00464553" w:rsidRPr="006A02C3" w:rsidRDefault="00464553" w:rsidP="00C87C71">
            <w:pPr>
              <w:pStyle w:val="GDP1"/>
            </w:pPr>
            <w:r w:rsidRPr="006A02C3">
              <w:t>SUM từ bảng POSM_INVENTORY.AVAILABLE_QUANTITY</w:t>
            </w:r>
          </w:p>
        </w:tc>
      </w:tr>
      <w:tr w:rsidR="00464553" w:rsidRPr="006A02C3" w14:paraId="5751A5F3" w14:textId="77777777" w:rsidTr="006D0B7A">
        <w:tc>
          <w:tcPr>
            <w:tcW w:w="828" w:type="dxa"/>
          </w:tcPr>
          <w:p w14:paraId="63C0F810"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7CF9763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giá trị</w:t>
            </w:r>
          </w:p>
        </w:tc>
        <w:tc>
          <w:tcPr>
            <w:tcW w:w="1800" w:type="dxa"/>
          </w:tcPr>
          <w:p w14:paraId="09393E9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4226D8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67D0FC54" w14:textId="77777777" w:rsidR="00464553" w:rsidRPr="006A02C3" w:rsidRDefault="00464553" w:rsidP="00512E56">
            <w:pPr>
              <w:pStyle w:val="TableData12"/>
              <w:spacing w:line="360" w:lineRule="auto"/>
              <w:rPr>
                <w:rFonts w:ascii="Times New Roman" w:hAnsi="Times New Roman"/>
              </w:rPr>
            </w:pPr>
          </w:p>
        </w:tc>
        <w:tc>
          <w:tcPr>
            <w:tcW w:w="5850" w:type="dxa"/>
          </w:tcPr>
          <w:p w14:paraId="576D2185" w14:textId="77777777" w:rsidR="00464553" w:rsidRPr="006A02C3" w:rsidRDefault="00464553" w:rsidP="00C87C71">
            <w:pPr>
              <w:pStyle w:val="GDP1"/>
              <w:rPr>
                <w:lang w:val="vi-VN"/>
              </w:rPr>
            </w:pPr>
            <w:r w:rsidRPr="006A02C3">
              <w:t>Tổng giá trị các POSM trong kho group by kho</w:t>
            </w:r>
          </w:p>
          <w:p w14:paraId="10ABC097" w14:textId="77777777" w:rsidR="00464553" w:rsidRPr="006A02C3" w:rsidRDefault="00464553" w:rsidP="00C87C71">
            <w:pPr>
              <w:pStyle w:val="GDP1"/>
              <w:rPr>
                <w:lang w:val="vi-VN"/>
              </w:rPr>
            </w:pPr>
            <w:r w:rsidRPr="006A02C3">
              <w:rPr>
                <w:lang w:val="vi-VN"/>
              </w:rPr>
              <w:t>Giá trị SPn = Đơn giá SPn*Tồn kho thực tế SPn</w:t>
            </w:r>
          </w:p>
          <w:p w14:paraId="28080918" w14:textId="77777777" w:rsidR="00464553" w:rsidRPr="006A02C3" w:rsidRDefault="00464553" w:rsidP="00C87C71">
            <w:pPr>
              <w:pStyle w:val="GDP1"/>
            </w:pPr>
            <w:r w:rsidRPr="006A02C3">
              <w:rPr>
                <w:lang w:val="vi-VN"/>
              </w:rPr>
              <w:t xml:space="preserve">Đơn giá theo bảng giá bán mặc định của POSM. </w:t>
            </w:r>
            <w:r w:rsidRPr="006A02C3">
              <w:t xml:space="preserve">Lấy từ bảng </w:t>
            </w:r>
            <w:r w:rsidRPr="006A02C3">
              <w:rPr>
                <w:bCs/>
              </w:rPr>
              <w:t>POSM_PRICE</w:t>
            </w:r>
            <w:r w:rsidRPr="006A02C3">
              <w:t>.PRICE</w:t>
            </w:r>
          </w:p>
        </w:tc>
      </w:tr>
      <w:tr w:rsidR="00464553" w:rsidRPr="006A02C3" w14:paraId="0FA74EF3" w14:textId="77777777" w:rsidTr="006D0B7A">
        <w:tc>
          <w:tcPr>
            <w:tcW w:w="828" w:type="dxa"/>
          </w:tcPr>
          <w:p w14:paraId="72583903" w14:textId="77777777" w:rsidR="00464553" w:rsidRPr="006A02C3" w:rsidRDefault="00464553">
            <w:pPr>
              <w:pStyle w:val="TableData12"/>
              <w:numPr>
                <w:ilvl w:val="0"/>
                <w:numId w:val="65"/>
              </w:numPr>
              <w:spacing w:line="360" w:lineRule="auto"/>
              <w:rPr>
                <w:rFonts w:ascii="Times New Roman" w:hAnsi="Times New Roman"/>
              </w:rPr>
            </w:pPr>
          </w:p>
        </w:tc>
        <w:tc>
          <w:tcPr>
            <w:tcW w:w="2070" w:type="dxa"/>
          </w:tcPr>
          <w:p w14:paraId="3D900AD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Xem chi tiết</w:t>
            </w:r>
          </w:p>
        </w:tc>
        <w:tc>
          <w:tcPr>
            <w:tcW w:w="1800" w:type="dxa"/>
          </w:tcPr>
          <w:p w14:paraId="59FCE9E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Icon </w:t>
            </w:r>
          </w:p>
        </w:tc>
        <w:tc>
          <w:tcPr>
            <w:tcW w:w="1598" w:type="dxa"/>
          </w:tcPr>
          <w:p w14:paraId="56A5BF7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FAF5129" w14:textId="77777777" w:rsidR="00464553" w:rsidRPr="006A02C3" w:rsidRDefault="00464553" w:rsidP="00512E56">
            <w:pPr>
              <w:pStyle w:val="TableData12"/>
              <w:spacing w:line="360" w:lineRule="auto"/>
              <w:rPr>
                <w:rFonts w:ascii="Times New Roman" w:hAnsi="Times New Roman"/>
              </w:rPr>
            </w:pPr>
          </w:p>
        </w:tc>
        <w:tc>
          <w:tcPr>
            <w:tcW w:w="5850" w:type="dxa"/>
          </w:tcPr>
          <w:p w14:paraId="73C96151" w14:textId="77777777" w:rsidR="00464553" w:rsidRPr="006A02C3" w:rsidRDefault="00464553" w:rsidP="00C87C71">
            <w:pPr>
              <w:pStyle w:val="GDP1"/>
            </w:pPr>
            <w:r w:rsidRPr="006A02C3">
              <w:t>Tooltip: Xem chi tiết</w:t>
            </w:r>
          </w:p>
        </w:tc>
      </w:tr>
    </w:tbl>
    <w:p w14:paraId="208C70C2" w14:textId="77777777" w:rsidR="00464553" w:rsidRPr="006A02C3" w:rsidRDefault="00464553" w:rsidP="00512E56">
      <w:pPr>
        <w:spacing w:line="360" w:lineRule="auto"/>
        <w:rPr>
          <w:lang w:eastAsia="ar-SA"/>
        </w:rPr>
      </w:pPr>
    </w:p>
    <w:p w14:paraId="46CE89F5" w14:textId="77777777" w:rsidR="00464553" w:rsidRPr="006A02C3" w:rsidRDefault="00464553" w:rsidP="00512E56">
      <w:pPr>
        <w:pStyle w:val="Heading5"/>
        <w:spacing w:line="360" w:lineRule="auto"/>
        <w:rPr>
          <w:highlight w:val="yellow"/>
        </w:rPr>
      </w:pPr>
      <w:r w:rsidRPr="006A02C3">
        <w:rPr>
          <w:highlight w:val="yellow"/>
        </w:rPr>
        <w:t>Xem chi tiết tồn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392F759" w14:textId="77777777" w:rsidTr="006D0B7A">
        <w:trPr>
          <w:tblHeader/>
        </w:trPr>
        <w:tc>
          <w:tcPr>
            <w:tcW w:w="828" w:type="dxa"/>
            <w:shd w:val="pct5" w:color="auto" w:fill="FFFFFF"/>
          </w:tcPr>
          <w:p w14:paraId="7C8F60C7"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STT</w:t>
            </w:r>
          </w:p>
        </w:tc>
        <w:tc>
          <w:tcPr>
            <w:tcW w:w="2070" w:type="dxa"/>
            <w:shd w:val="pct5" w:color="auto" w:fill="FFFFFF"/>
          </w:tcPr>
          <w:p w14:paraId="2380BE43"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Tên</w:t>
            </w:r>
          </w:p>
        </w:tc>
        <w:tc>
          <w:tcPr>
            <w:tcW w:w="1800" w:type="dxa"/>
            <w:shd w:val="pct5" w:color="auto" w:fill="FFFFFF"/>
          </w:tcPr>
          <w:p w14:paraId="1D0FCF82"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 xml:space="preserve">Kiểu dữ liệu </w:t>
            </w:r>
          </w:p>
          <w:p w14:paraId="0298666D"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[Độ dài dữ liệu]</w:t>
            </w:r>
          </w:p>
        </w:tc>
        <w:tc>
          <w:tcPr>
            <w:tcW w:w="1598" w:type="dxa"/>
            <w:shd w:val="pct5" w:color="auto" w:fill="FFFFFF"/>
          </w:tcPr>
          <w:p w14:paraId="2B9E1FEB"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Input/Output</w:t>
            </w:r>
          </w:p>
        </w:tc>
        <w:tc>
          <w:tcPr>
            <w:tcW w:w="1530" w:type="dxa"/>
            <w:shd w:val="pct5" w:color="auto" w:fill="FFFFFF"/>
          </w:tcPr>
          <w:p w14:paraId="6C3B3650" w14:textId="77777777" w:rsidR="00464553" w:rsidRPr="006A02C3" w:rsidRDefault="00464553" w:rsidP="00512E56">
            <w:pPr>
              <w:pStyle w:val="Bang"/>
              <w:spacing w:line="360" w:lineRule="auto"/>
              <w:rPr>
                <w:rFonts w:cs="Times New Roman"/>
                <w:sz w:val="20"/>
                <w:szCs w:val="20"/>
              </w:rPr>
            </w:pPr>
            <w:r w:rsidRPr="006A02C3">
              <w:rPr>
                <w:rFonts w:cs="Times New Roman"/>
                <w:sz w:val="20"/>
                <w:szCs w:val="20"/>
              </w:rPr>
              <w:t>Giá trị khởi tạo</w:t>
            </w:r>
          </w:p>
        </w:tc>
        <w:tc>
          <w:tcPr>
            <w:tcW w:w="5850" w:type="dxa"/>
            <w:shd w:val="pct5" w:color="auto" w:fill="FFFFFF"/>
          </w:tcPr>
          <w:p w14:paraId="369F97E5" w14:textId="77777777" w:rsidR="00464553" w:rsidRPr="006A02C3" w:rsidRDefault="00464553" w:rsidP="00512E56">
            <w:pPr>
              <w:pStyle w:val="Bang"/>
              <w:spacing w:line="360" w:lineRule="auto"/>
              <w:rPr>
                <w:rFonts w:cs="Times New Roman"/>
                <w:b/>
                <w:sz w:val="20"/>
                <w:szCs w:val="20"/>
              </w:rPr>
            </w:pPr>
            <w:r w:rsidRPr="006A02C3">
              <w:rPr>
                <w:rFonts w:cs="Times New Roman"/>
                <w:b/>
                <w:sz w:val="20"/>
                <w:szCs w:val="20"/>
              </w:rPr>
              <w:t>Mô tả</w:t>
            </w:r>
            <w:r w:rsidRPr="006A02C3">
              <w:rPr>
                <w:rFonts w:cs="Times New Roman"/>
                <w:sz w:val="20"/>
                <w:szCs w:val="20"/>
              </w:rPr>
              <w:t xml:space="preserve"> (Mapping với CSDL nếu có)</w:t>
            </w:r>
          </w:p>
        </w:tc>
      </w:tr>
      <w:tr w:rsidR="00464553" w:rsidRPr="006A02C3" w14:paraId="09C71E97" w14:textId="77777777" w:rsidTr="006D0B7A">
        <w:tc>
          <w:tcPr>
            <w:tcW w:w="13676" w:type="dxa"/>
            <w:gridSpan w:val="6"/>
          </w:tcPr>
          <w:p w14:paraId="5827CBE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lastRenderedPageBreak/>
              <w:t>Thông tin</w:t>
            </w:r>
          </w:p>
        </w:tc>
      </w:tr>
      <w:tr w:rsidR="00464553" w:rsidRPr="006A02C3" w14:paraId="4F66871E" w14:textId="77777777" w:rsidTr="006D0B7A">
        <w:tc>
          <w:tcPr>
            <w:tcW w:w="828" w:type="dxa"/>
          </w:tcPr>
          <w:p w14:paraId="36ED3204"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44A48EE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Đơn vị </w:t>
            </w:r>
          </w:p>
        </w:tc>
        <w:tc>
          <w:tcPr>
            <w:tcW w:w="1800" w:type="dxa"/>
          </w:tcPr>
          <w:p w14:paraId="780B30B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Label </w:t>
            </w:r>
          </w:p>
        </w:tc>
        <w:tc>
          <w:tcPr>
            <w:tcW w:w="1598" w:type="dxa"/>
          </w:tcPr>
          <w:p w14:paraId="605A00C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7DBBF35" w14:textId="77777777" w:rsidR="00464553" w:rsidRPr="006A02C3" w:rsidRDefault="00464553" w:rsidP="00512E56">
            <w:pPr>
              <w:pStyle w:val="TableData12"/>
              <w:spacing w:line="360" w:lineRule="auto"/>
              <w:rPr>
                <w:rFonts w:ascii="Times New Roman" w:hAnsi="Times New Roman"/>
              </w:rPr>
            </w:pPr>
          </w:p>
        </w:tc>
        <w:tc>
          <w:tcPr>
            <w:tcW w:w="5850" w:type="dxa"/>
          </w:tcPr>
          <w:p w14:paraId="44433EF4" w14:textId="77777777" w:rsidR="00464553" w:rsidRPr="006A02C3" w:rsidRDefault="00464553" w:rsidP="00C87C71">
            <w:pPr>
              <w:pStyle w:val="GDP1"/>
            </w:pPr>
            <w:r w:rsidRPr="006A02C3">
              <w:t>Mã – Tên đơn vị</w:t>
            </w:r>
          </w:p>
          <w:p w14:paraId="62D2E34A" w14:textId="77777777" w:rsidR="00464553" w:rsidRPr="006A02C3" w:rsidRDefault="00464553" w:rsidP="00C87C71">
            <w:pPr>
              <w:pStyle w:val="GDP1"/>
            </w:pPr>
            <w:r w:rsidRPr="006A02C3">
              <w:t>Lấy từ bảng POSM_INVENTORY.DIST_UNIT_ID join qua DIST_UNIT lấy NODE.CODE – NODE.NAME</w:t>
            </w:r>
          </w:p>
        </w:tc>
      </w:tr>
      <w:tr w:rsidR="00464553" w:rsidRPr="006A02C3" w14:paraId="2C0DA125" w14:textId="77777777" w:rsidTr="006D0B7A">
        <w:tc>
          <w:tcPr>
            <w:tcW w:w="828" w:type="dxa"/>
          </w:tcPr>
          <w:p w14:paraId="2B5A5FB1"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4515E25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Cách xem</w:t>
            </w:r>
          </w:p>
        </w:tc>
        <w:tc>
          <w:tcPr>
            <w:tcW w:w="1800" w:type="dxa"/>
          </w:tcPr>
          <w:p w14:paraId="73980F2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Label </w:t>
            </w:r>
          </w:p>
        </w:tc>
        <w:tc>
          <w:tcPr>
            <w:tcW w:w="1598" w:type="dxa"/>
          </w:tcPr>
          <w:p w14:paraId="2B8AEB5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0B73593A" w14:textId="77777777" w:rsidR="00464553" w:rsidRPr="006A02C3" w:rsidRDefault="00464553" w:rsidP="00512E56">
            <w:pPr>
              <w:pStyle w:val="TableData12"/>
              <w:spacing w:line="360" w:lineRule="auto"/>
              <w:rPr>
                <w:rFonts w:ascii="Times New Roman" w:hAnsi="Times New Roman"/>
              </w:rPr>
            </w:pPr>
          </w:p>
        </w:tc>
        <w:tc>
          <w:tcPr>
            <w:tcW w:w="5850" w:type="dxa"/>
          </w:tcPr>
          <w:p w14:paraId="6332B9C5" w14:textId="77777777" w:rsidR="00464553" w:rsidRPr="006A02C3" w:rsidRDefault="00464553" w:rsidP="00C87C71">
            <w:pPr>
              <w:pStyle w:val="GDP1"/>
            </w:pPr>
            <w:r w:rsidRPr="006A02C3">
              <w:t>Cách xem đang chọn trên màn hình chính</w:t>
            </w:r>
          </w:p>
        </w:tc>
      </w:tr>
      <w:tr w:rsidR="00464553" w:rsidRPr="006A02C3" w14:paraId="62E0A716" w14:textId="77777777" w:rsidTr="006D0B7A">
        <w:tc>
          <w:tcPr>
            <w:tcW w:w="828" w:type="dxa"/>
          </w:tcPr>
          <w:p w14:paraId="21EBD578"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6F692BF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POSM</w:t>
            </w:r>
          </w:p>
        </w:tc>
        <w:tc>
          <w:tcPr>
            <w:tcW w:w="1800" w:type="dxa"/>
          </w:tcPr>
          <w:p w14:paraId="30C7A41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Label </w:t>
            </w:r>
          </w:p>
        </w:tc>
        <w:tc>
          <w:tcPr>
            <w:tcW w:w="1598" w:type="dxa"/>
          </w:tcPr>
          <w:p w14:paraId="75EF547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988E71E" w14:textId="77777777" w:rsidR="00464553" w:rsidRPr="006A02C3" w:rsidRDefault="00464553" w:rsidP="00512E56">
            <w:pPr>
              <w:pStyle w:val="TableData12"/>
              <w:spacing w:line="360" w:lineRule="auto"/>
              <w:rPr>
                <w:rFonts w:ascii="Times New Roman" w:hAnsi="Times New Roman"/>
                <w:lang w:val="vi-VN"/>
              </w:rPr>
            </w:pPr>
          </w:p>
        </w:tc>
        <w:tc>
          <w:tcPr>
            <w:tcW w:w="5850" w:type="dxa"/>
          </w:tcPr>
          <w:p w14:paraId="14177498" w14:textId="77777777" w:rsidR="00464553" w:rsidRPr="006A02C3" w:rsidRDefault="00464553" w:rsidP="00C87C71">
            <w:pPr>
              <w:pStyle w:val="GDP1"/>
            </w:pPr>
            <w:r w:rsidRPr="006A02C3">
              <w:t>Lấy từ bảng POSM.CODE - NAME where POSM.ID = POSM_INVENTORY.POSM_ID and POSM.PARENT_ID is null</w:t>
            </w:r>
          </w:p>
        </w:tc>
      </w:tr>
      <w:tr w:rsidR="00464553" w:rsidRPr="006A02C3" w14:paraId="62481FA8" w14:textId="77777777" w:rsidTr="006D0B7A">
        <w:tc>
          <w:tcPr>
            <w:tcW w:w="828" w:type="dxa"/>
          </w:tcPr>
          <w:p w14:paraId="5F76D5DA"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6CF6E46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 tính</w:t>
            </w:r>
          </w:p>
        </w:tc>
        <w:tc>
          <w:tcPr>
            <w:tcW w:w="1800" w:type="dxa"/>
          </w:tcPr>
          <w:p w14:paraId="56A47BC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Label </w:t>
            </w:r>
          </w:p>
        </w:tc>
        <w:tc>
          <w:tcPr>
            <w:tcW w:w="1598" w:type="dxa"/>
          </w:tcPr>
          <w:p w14:paraId="7F2DB55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792DD51" w14:textId="77777777" w:rsidR="00464553" w:rsidRPr="006A02C3" w:rsidRDefault="00464553" w:rsidP="00512E56">
            <w:pPr>
              <w:pStyle w:val="TableData12"/>
              <w:spacing w:line="360" w:lineRule="auto"/>
              <w:rPr>
                <w:rFonts w:ascii="Times New Roman" w:hAnsi="Times New Roman"/>
                <w:lang w:val="vi-VN"/>
              </w:rPr>
            </w:pPr>
          </w:p>
        </w:tc>
        <w:tc>
          <w:tcPr>
            <w:tcW w:w="5850" w:type="dxa"/>
          </w:tcPr>
          <w:p w14:paraId="78413913" w14:textId="77777777" w:rsidR="00464553" w:rsidRPr="006A02C3" w:rsidRDefault="00464553" w:rsidP="00C87C71">
            <w:pPr>
              <w:pStyle w:val="GDP1"/>
              <w:rPr>
                <w:lang w:val="vi-VN"/>
              </w:rPr>
            </w:pPr>
            <w:r w:rsidRPr="006A02C3">
              <w:rPr>
                <w:lang w:val="vi-VN"/>
              </w:rPr>
              <w:t>Đơn vị tính cơ bản của POSM</w:t>
            </w:r>
          </w:p>
          <w:p w14:paraId="79378722" w14:textId="77777777" w:rsidR="00464553" w:rsidRPr="006A02C3" w:rsidRDefault="00464553" w:rsidP="00C87C71">
            <w:pPr>
              <w:pStyle w:val="GDP1"/>
            </w:pPr>
            <w:r w:rsidRPr="006A02C3">
              <w:t>Lấy từ bảng POSM_UOM.TITLE where POSM_UOM.POSM.ID = POSM_INVENTORY. POSM_ID and POSM_UOM.IS_DEFAULT = 1</w:t>
            </w:r>
          </w:p>
        </w:tc>
      </w:tr>
      <w:tr w:rsidR="00464553" w:rsidRPr="006A02C3" w14:paraId="295FAAED" w14:textId="77777777" w:rsidTr="006D0B7A">
        <w:tc>
          <w:tcPr>
            <w:tcW w:w="13676" w:type="dxa"/>
            <w:gridSpan w:val="6"/>
          </w:tcPr>
          <w:p w14:paraId="03F3571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Danh sách POSM tồn kho</w:t>
            </w:r>
          </w:p>
        </w:tc>
      </w:tr>
      <w:tr w:rsidR="00464553" w:rsidRPr="006A02C3" w14:paraId="1FC55E17" w14:textId="77777777" w:rsidTr="006D0B7A">
        <w:tc>
          <w:tcPr>
            <w:tcW w:w="13676" w:type="dxa"/>
            <w:gridSpan w:val="6"/>
          </w:tcPr>
          <w:p w14:paraId="562CFCB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Datagrid</w:t>
            </w:r>
          </w:p>
          <w:p w14:paraId="16E808A5" w14:textId="77777777" w:rsidR="00464553" w:rsidRPr="006A02C3" w:rsidRDefault="00464553" w:rsidP="00C87C71">
            <w:pPr>
              <w:pStyle w:val="GDP1"/>
            </w:pPr>
            <w:r w:rsidRPr="006A02C3">
              <w:t>Load thông tin tồn kho theo biến thể (SKUs)</w:t>
            </w:r>
          </w:p>
          <w:p w14:paraId="5EA067B3" w14:textId="77777777" w:rsidR="00464553" w:rsidRPr="006A02C3" w:rsidRDefault="00464553" w:rsidP="00C87C71">
            <w:pPr>
              <w:pStyle w:val="GDP1"/>
            </w:pPr>
            <w:r w:rsidRPr="006A02C3">
              <w:t>Load dữ liệu từ bảng</w:t>
            </w:r>
            <w:r w:rsidRPr="006A02C3">
              <w:rPr>
                <w:b/>
                <w:lang w:val="vi-VN"/>
              </w:rPr>
              <w:t xml:space="preserve"> </w:t>
            </w:r>
            <w:r w:rsidRPr="006A02C3">
              <w:rPr>
                <w:b/>
              </w:rPr>
              <w:t>POSM_INVENTORY</w:t>
            </w:r>
          </w:p>
          <w:p w14:paraId="4AB71BFD" w14:textId="77777777" w:rsidR="00464553" w:rsidRPr="006A02C3" w:rsidRDefault="00464553" w:rsidP="00C87C71">
            <w:pPr>
              <w:pStyle w:val="GDP1"/>
            </w:pPr>
            <w:r w:rsidRPr="006A02C3">
              <w:t>Nếu xem tồn kho theo lotdate sẽ load dữ liệu từ bảng POSM_INVENTORY_LOT</w:t>
            </w:r>
          </w:p>
          <w:p w14:paraId="6DB98A34" w14:textId="77777777" w:rsidR="00464553" w:rsidRPr="006A02C3" w:rsidRDefault="00464553" w:rsidP="00C87C71">
            <w:pPr>
              <w:pStyle w:val="GDP1"/>
              <w:rPr>
                <w:lang w:val="pt-BR"/>
              </w:rPr>
            </w:pPr>
            <w:r w:rsidRPr="006A02C3">
              <w:rPr>
                <w:lang w:val="pt-BR"/>
              </w:rPr>
              <w:t>Sort theo VISUAL_INDEX của POSM ASC, Mã POSM ASC</w:t>
            </w:r>
          </w:p>
          <w:p w14:paraId="01F7F02B" w14:textId="77777777" w:rsidR="00464553" w:rsidRPr="006A02C3" w:rsidRDefault="00464553" w:rsidP="00C87C71">
            <w:pPr>
              <w:pStyle w:val="GDP1"/>
            </w:pPr>
            <w:r w:rsidRPr="006A02C3">
              <w:lastRenderedPageBreak/>
              <w:t>Không phân trang</w:t>
            </w:r>
          </w:p>
        </w:tc>
      </w:tr>
      <w:tr w:rsidR="00464553" w:rsidRPr="006A02C3" w14:paraId="466AFE4A" w14:textId="77777777" w:rsidTr="006D0B7A">
        <w:tc>
          <w:tcPr>
            <w:tcW w:w="828" w:type="dxa"/>
          </w:tcPr>
          <w:p w14:paraId="71B7623C"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23408C63"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Mã SKUs</w:t>
            </w:r>
          </w:p>
        </w:tc>
        <w:tc>
          <w:tcPr>
            <w:tcW w:w="1800" w:type="dxa"/>
          </w:tcPr>
          <w:p w14:paraId="7E567DB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5721C7D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45FBA452" w14:textId="77777777" w:rsidR="00464553" w:rsidRPr="006A02C3" w:rsidRDefault="00464553" w:rsidP="00512E56">
            <w:pPr>
              <w:pStyle w:val="TableData12"/>
              <w:spacing w:line="360" w:lineRule="auto"/>
              <w:rPr>
                <w:rFonts w:ascii="Times New Roman" w:hAnsi="Times New Roman"/>
              </w:rPr>
            </w:pPr>
          </w:p>
        </w:tc>
        <w:tc>
          <w:tcPr>
            <w:tcW w:w="5850" w:type="dxa"/>
          </w:tcPr>
          <w:p w14:paraId="61DBC03E" w14:textId="77777777" w:rsidR="00464553" w:rsidRPr="006A02C3" w:rsidRDefault="00464553" w:rsidP="00C87C71">
            <w:pPr>
              <w:pStyle w:val="GDP1"/>
            </w:pPr>
            <w:r w:rsidRPr="006A02C3">
              <w:t>Lấy từ bảng POSM.CODE where POSM.ID = POSM_INVENTORY.POSM_ID</w:t>
            </w:r>
          </w:p>
        </w:tc>
      </w:tr>
      <w:tr w:rsidR="00464553" w:rsidRPr="006A02C3" w14:paraId="23DD536E" w14:textId="77777777" w:rsidTr="006D0B7A">
        <w:tc>
          <w:tcPr>
            <w:tcW w:w="828" w:type="dxa"/>
          </w:tcPr>
          <w:p w14:paraId="11AA28B7"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47E8A110"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Tên SKUs</w:t>
            </w:r>
          </w:p>
        </w:tc>
        <w:tc>
          <w:tcPr>
            <w:tcW w:w="1800" w:type="dxa"/>
          </w:tcPr>
          <w:p w14:paraId="4277BF9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06FD3F4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3C7218BB" w14:textId="77777777" w:rsidR="00464553" w:rsidRPr="006A02C3" w:rsidRDefault="00464553" w:rsidP="00512E56">
            <w:pPr>
              <w:pStyle w:val="TableData12"/>
              <w:spacing w:line="360" w:lineRule="auto"/>
              <w:rPr>
                <w:rFonts w:ascii="Times New Roman" w:hAnsi="Times New Roman"/>
              </w:rPr>
            </w:pPr>
          </w:p>
        </w:tc>
        <w:tc>
          <w:tcPr>
            <w:tcW w:w="5850" w:type="dxa"/>
          </w:tcPr>
          <w:p w14:paraId="002B9AC6" w14:textId="77777777" w:rsidR="00464553" w:rsidRPr="006A02C3" w:rsidRDefault="00464553" w:rsidP="00C87C71">
            <w:pPr>
              <w:pStyle w:val="GDP1"/>
            </w:pPr>
            <w:r w:rsidRPr="006A02C3">
              <w:t>Lấy từ bảng POSM.NAME where POSM.ID = POSM_INVENTORY.POSM_ID</w:t>
            </w:r>
          </w:p>
        </w:tc>
      </w:tr>
      <w:tr w:rsidR="00464553" w:rsidRPr="006A02C3" w14:paraId="6DB85AC9" w14:textId="77777777" w:rsidTr="006D0B7A">
        <w:tc>
          <w:tcPr>
            <w:tcW w:w="828" w:type="dxa"/>
          </w:tcPr>
          <w:p w14:paraId="7CD670F6"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49B878F7"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LOT</w:t>
            </w:r>
          </w:p>
        </w:tc>
        <w:tc>
          <w:tcPr>
            <w:tcW w:w="1800" w:type="dxa"/>
          </w:tcPr>
          <w:p w14:paraId="45056F4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C8ABE9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1BDE7B0" w14:textId="77777777" w:rsidR="00464553" w:rsidRPr="006A02C3" w:rsidRDefault="00464553" w:rsidP="00512E56">
            <w:pPr>
              <w:pStyle w:val="TableData12"/>
              <w:spacing w:line="360" w:lineRule="auto"/>
              <w:rPr>
                <w:rFonts w:ascii="Times New Roman" w:hAnsi="Times New Roman"/>
                <w:b/>
              </w:rPr>
            </w:pPr>
          </w:p>
        </w:tc>
        <w:tc>
          <w:tcPr>
            <w:tcW w:w="5850" w:type="dxa"/>
          </w:tcPr>
          <w:p w14:paraId="1D6E467F" w14:textId="77777777" w:rsidR="00464553" w:rsidRPr="006A02C3" w:rsidRDefault="00464553" w:rsidP="00C87C71">
            <w:pPr>
              <w:pStyle w:val="GDP1"/>
            </w:pPr>
            <w:r w:rsidRPr="006A02C3">
              <w:t>Chỉ xuất hiện nếu có tick chọn Xem tồn kho theo lotdate</w:t>
            </w:r>
          </w:p>
          <w:p w14:paraId="2A933DD8" w14:textId="77777777" w:rsidR="00464553" w:rsidRPr="006A02C3" w:rsidRDefault="00464553" w:rsidP="00C87C71">
            <w:pPr>
              <w:pStyle w:val="GDP1"/>
            </w:pPr>
            <w:r w:rsidRPr="006A02C3">
              <w:t>Lấy từ bảng POSM_INVENTORY_LOT.POSM_LOT_ID. Join qua POSM_LOT lấy LOT</w:t>
            </w:r>
          </w:p>
        </w:tc>
      </w:tr>
      <w:tr w:rsidR="00464553" w:rsidRPr="006A02C3" w14:paraId="053559B5" w14:textId="77777777" w:rsidTr="006D0B7A">
        <w:tc>
          <w:tcPr>
            <w:tcW w:w="828" w:type="dxa"/>
          </w:tcPr>
          <w:p w14:paraId="547FD09F"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46734A7D"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Ngày hết hạn</w:t>
            </w:r>
          </w:p>
        </w:tc>
        <w:tc>
          <w:tcPr>
            <w:tcW w:w="1800" w:type="dxa"/>
          </w:tcPr>
          <w:p w14:paraId="4FFD785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49FFC1F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3C1A27B" w14:textId="77777777" w:rsidR="00464553" w:rsidRPr="006A02C3" w:rsidRDefault="00464553" w:rsidP="00512E56">
            <w:pPr>
              <w:pStyle w:val="TableData12"/>
              <w:spacing w:line="360" w:lineRule="auto"/>
              <w:rPr>
                <w:rFonts w:ascii="Times New Roman" w:hAnsi="Times New Roman"/>
                <w:b/>
              </w:rPr>
            </w:pPr>
          </w:p>
        </w:tc>
        <w:tc>
          <w:tcPr>
            <w:tcW w:w="5850" w:type="dxa"/>
          </w:tcPr>
          <w:p w14:paraId="668342E4" w14:textId="77777777" w:rsidR="00464553" w:rsidRPr="006A02C3" w:rsidRDefault="00464553" w:rsidP="00C87C71">
            <w:pPr>
              <w:pStyle w:val="GDP1"/>
            </w:pPr>
            <w:r w:rsidRPr="006A02C3">
              <w:t>Chỉ xuất hiện nếu có tick chọn Xem tồn kho theo lotdate</w:t>
            </w:r>
          </w:p>
          <w:p w14:paraId="54AA088F" w14:textId="77777777" w:rsidR="00464553" w:rsidRPr="006A02C3" w:rsidRDefault="00464553" w:rsidP="00C87C71">
            <w:pPr>
              <w:pStyle w:val="GDP1"/>
            </w:pPr>
            <w:r w:rsidRPr="006A02C3">
              <w:t>Format: dd/mm/yyyy</w:t>
            </w:r>
          </w:p>
          <w:p w14:paraId="1A1726B9" w14:textId="77777777" w:rsidR="00464553" w:rsidRPr="006A02C3" w:rsidRDefault="00464553" w:rsidP="00C87C71">
            <w:pPr>
              <w:pStyle w:val="GDP1"/>
            </w:pPr>
            <w:r w:rsidRPr="006A02C3">
              <w:t>Lấy từ bảng POSM_INVENTORY_LOT.POSM_LOT_ID. Join qua POSM_LOT lấy EXPIRE_DATE</w:t>
            </w:r>
          </w:p>
        </w:tc>
      </w:tr>
      <w:tr w:rsidR="00464553" w:rsidRPr="006A02C3" w14:paraId="648A0ED1" w14:textId="77777777" w:rsidTr="006D0B7A">
        <w:tc>
          <w:tcPr>
            <w:tcW w:w="828" w:type="dxa"/>
          </w:tcPr>
          <w:p w14:paraId="6ABF27B4"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42631203"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Tồn kho thực tế</w:t>
            </w:r>
          </w:p>
        </w:tc>
        <w:tc>
          <w:tcPr>
            <w:tcW w:w="1800" w:type="dxa"/>
          </w:tcPr>
          <w:p w14:paraId="6DB6CCF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8E1EB5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E0E005C" w14:textId="77777777" w:rsidR="00464553" w:rsidRPr="006A02C3" w:rsidRDefault="00464553" w:rsidP="00512E56">
            <w:pPr>
              <w:pStyle w:val="TableData12"/>
              <w:spacing w:line="360" w:lineRule="auto"/>
              <w:rPr>
                <w:rFonts w:ascii="Times New Roman" w:hAnsi="Times New Roman"/>
              </w:rPr>
            </w:pPr>
          </w:p>
        </w:tc>
        <w:tc>
          <w:tcPr>
            <w:tcW w:w="5850" w:type="dxa"/>
          </w:tcPr>
          <w:p w14:paraId="6A309326" w14:textId="77777777" w:rsidR="00464553" w:rsidRPr="006A02C3" w:rsidRDefault="00464553" w:rsidP="00C87C71">
            <w:pPr>
              <w:pStyle w:val="GDP1"/>
              <w:rPr>
                <w:lang w:val="vi-VN"/>
              </w:rPr>
            </w:pPr>
            <w:r w:rsidRPr="006A02C3">
              <w:t>Lấy từ bảng POSM_INVENTORY.QUANTITY</w:t>
            </w:r>
          </w:p>
        </w:tc>
      </w:tr>
      <w:tr w:rsidR="00464553" w:rsidRPr="006A02C3" w14:paraId="29A7FB08" w14:textId="77777777" w:rsidTr="006D0B7A">
        <w:tc>
          <w:tcPr>
            <w:tcW w:w="828" w:type="dxa"/>
          </w:tcPr>
          <w:p w14:paraId="1F6744FD"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57CE6850"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Tồn kho khả dụng</w:t>
            </w:r>
          </w:p>
        </w:tc>
        <w:tc>
          <w:tcPr>
            <w:tcW w:w="1800" w:type="dxa"/>
          </w:tcPr>
          <w:p w14:paraId="2484AD1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10F01D2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669B0894" w14:textId="77777777" w:rsidR="00464553" w:rsidRPr="006A02C3" w:rsidRDefault="00464553" w:rsidP="00512E56">
            <w:pPr>
              <w:pStyle w:val="TableData12"/>
              <w:spacing w:line="360" w:lineRule="auto"/>
              <w:rPr>
                <w:rFonts w:ascii="Times New Roman" w:hAnsi="Times New Roman"/>
              </w:rPr>
            </w:pPr>
          </w:p>
        </w:tc>
        <w:tc>
          <w:tcPr>
            <w:tcW w:w="5850" w:type="dxa"/>
          </w:tcPr>
          <w:p w14:paraId="64A5046F" w14:textId="77777777" w:rsidR="00464553" w:rsidRPr="006A02C3" w:rsidRDefault="00464553" w:rsidP="00C87C71">
            <w:pPr>
              <w:pStyle w:val="GDP1"/>
              <w:rPr>
                <w:lang w:val="vi-VN"/>
              </w:rPr>
            </w:pPr>
            <w:r w:rsidRPr="006A02C3">
              <w:t>Lấy từ bảng POSM_INVENTORY.AVAILABLE_QUANTIT</w:t>
            </w:r>
            <w:r w:rsidRPr="006A02C3">
              <w:lastRenderedPageBreak/>
              <w:t>Y</w:t>
            </w:r>
          </w:p>
        </w:tc>
      </w:tr>
      <w:tr w:rsidR="00464553" w:rsidRPr="006A02C3" w14:paraId="3B253EE5" w14:textId="77777777" w:rsidTr="006D0B7A">
        <w:tc>
          <w:tcPr>
            <w:tcW w:w="828" w:type="dxa"/>
          </w:tcPr>
          <w:p w14:paraId="2C561A2E"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7E3719FE" w14:textId="77777777" w:rsidR="00464553" w:rsidRPr="006A02C3" w:rsidRDefault="00464553" w:rsidP="00512E56">
            <w:pPr>
              <w:pStyle w:val="TableData12"/>
              <w:spacing w:line="360" w:lineRule="auto"/>
              <w:rPr>
                <w:rFonts w:ascii="Times New Roman" w:hAnsi="Times New Roman"/>
                <w:lang w:val="vi-VN"/>
              </w:rPr>
            </w:pPr>
            <w:r w:rsidRPr="006A02C3">
              <w:rPr>
                <w:rFonts w:ascii="Times New Roman" w:hAnsi="Times New Roman"/>
              </w:rPr>
              <w:t>Đơn giá</w:t>
            </w:r>
          </w:p>
        </w:tc>
        <w:tc>
          <w:tcPr>
            <w:tcW w:w="1800" w:type="dxa"/>
          </w:tcPr>
          <w:p w14:paraId="22ED29D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7F6A439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2AAEE932" w14:textId="77777777" w:rsidR="00464553" w:rsidRPr="006A02C3" w:rsidRDefault="00464553" w:rsidP="00512E56">
            <w:pPr>
              <w:pStyle w:val="TableData12"/>
              <w:spacing w:line="360" w:lineRule="auto"/>
              <w:rPr>
                <w:rFonts w:ascii="Times New Roman" w:hAnsi="Times New Roman"/>
              </w:rPr>
            </w:pPr>
          </w:p>
        </w:tc>
        <w:tc>
          <w:tcPr>
            <w:tcW w:w="5850" w:type="dxa"/>
          </w:tcPr>
          <w:p w14:paraId="1334DCA3" w14:textId="77777777" w:rsidR="00464553" w:rsidRPr="006A02C3" w:rsidRDefault="00464553" w:rsidP="00C87C71">
            <w:pPr>
              <w:pStyle w:val="GDP1"/>
              <w:rPr>
                <w:lang w:val="vi-VN"/>
              </w:rPr>
            </w:pPr>
            <w:r w:rsidRPr="006A02C3">
              <w:t>Đơn giá theo bảng giá bán mặc định của POSM</w:t>
            </w:r>
          </w:p>
          <w:p w14:paraId="6E0118E7" w14:textId="77777777" w:rsidR="00464553" w:rsidRPr="006A02C3" w:rsidRDefault="00464553" w:rsidP="00C87C71">
            <w:pPr>
              <w:pStyle w:val="GDP1"/>
              <w:rPr>
                <w:lang w:val="vi-VN"/>
              </w:rPr>
            </w:pPr>
            <w:r w:rsidRPr="006A02C3">
              <w:t xml:space="preserve">Lấy từ bảng </w:t>
            </w:r>
            <w:r w:rsidRPr="006A02C3">
              <w:rPr>
                <w:bCs/>
              </w:rPr>
              <w:t>POSM_PRICE</w:t>
            </w:r>
            <w:r w:rsidRPr="006A02C3">
              <w:t>.PRICE</w:t>
            </w:r>
          </w:p>
        </w:tc>
      </w:tr>
      <w:tr w:rsidR="00464553" w:rsidRPr="006A02C3" w14:paraId="562D28F1" w14:textId="77777777" w:rsidTr="006D0B7A">
        <w:tc>
          <w:tcPr>
            <w:tcW w:w="828" w:type="dxa"/>
          </w:tcPr>
          <w:p w14:paraId="1EEA9D1A"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2999B3F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Tổng giá trị</w:t>
            </w:r>
          </w:p>
        </w:tc>
        <w:tc>
          <w:tcPr>
            <w:tcW w:w="1800" w:type="dxa"/>
          </w:tcPr>
          <w:p w14:paraId="089A6D3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Label Column</w:t>
            </w:r>
          </w:p>
        </w:tc>
        <w:tc>
          <w:tcPr>
            <w:tcW w:w="1598" w:type="dxa"/>
          </w:tcPr>
          <w:p w14:paraId="275D9AD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4D094613" w14:textId="77777777" w:rsidR="00464553" w:rsidRPr="006A02C3" w:rsidRDefault="00464553" w:rsidP="00512E56">
            <w:pPr>
              <w:pStyle w:val="TableData12"/>
              <w:spacing w:line="360" w:lineRule="auto"/>
              <w:rPr>
                <w:rFonts w:ascii="Times New Roman" w:hAnsi="Times New Roman"/>
              </w:rPr>
            </w:pPr>
          </w:p>
        </w:tc>
        <w:tc>
          <w:tcPr>
            <w:tcW w:w="5850" w:type="dxa"/>
          </w:tcPr>
          <w:p w14:paraId="77D2344B" w14:textId="77777777" w:rsidR="00464553" w:rsidRPr="006A02C3" w:rsidRDefault="00464553" w:rsidP="00C87C71">
            <w:pPr>
              <w:pStyle w:val="GDP1"/>
            </w:pPr>
            <w:r w:rsidRPr="006A02C3">
              <w:t>Bằng Tồn kho thực tế * Đơn giá</w:t>
            </w:r>
          </w:p>
        </w:tc>
      </w:tr>
      <w:tr w:rsidR="00464553" w:rsidRPr="006A02C3" w14:paraId="1846F41B" w14:textId="77777777" w:rsidTr="006D0B7A">
        <w:tc>
          <w:tcPr>
            <w:tcW w:w="13676" w:type="dxa"/>
            <w:gridSpan w:val="6"/>
          </w:tcPr>
          <w:p w14:paraId="1D887D9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4CBA075F" w14:textId="77777777" w:rsidTr="006D0B7A">
        <w:tc>
          <w:tcPr>
            <w:tcW w:w="828" w:type="dxa"/>
          </w:tcPr>
          <w:p w14:paraId="750F7903" w14:textId="77777777" w:rsidR="00464553" w:rsidRPr="006A02C3" w:rsidRDefault="00464553">
            <w:pPr>
              <w:pStyle w:val="TableData12"/>
              <w:numPr>
                <w:ilvl w:val="0"/>
                <w:numId w:val="61"/>
              </w:numPr>
              <w:spacing w:line="360" w:lineRule="auto"/>
              <w:rPr>
                <w:rFonts w:ascii="Times New Roman" w:hAnsi="Times New Roman"/>
              </w:rPr>
            </w:pPr>
          </w:p>
        </w:tc>
        <w:tc>
          <w:tcPr>
            <w:tcW w:w="2070" w:type="dxa"/>
          </w:tcPr>
          <w:p w14:paraId="6DA253A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Đóng</w:t>
            </w:r>
          </w:p>
        </w:tc>
        <w:tc>
          <w:tcPr>
            <w:tcW w:w="1800" w:type="dxa"/>
          </w:tcPr>
          <w:p w14:paraId="07715A7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22A90EE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AAD952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0040B059" w14:textId="77777777" w:rsidR="00464553" w:rsidRPr="006A02C3" w:rsidRDefault="00464553" w:rsidP="00C87C71">
            <w:pPr>
              <w:pStyle w:val="GDP1"/>
            </w:pPr>
          </w:p>
        </w:tc>
      </w:tr>
    </w:tbl>
    <w:p w14:paraId="17B99478" w14:textId="77777777" w:rsidR="00464553" w:rsidRPr="006A02C3" w:rsidRDefault="00464553" w:rsidP="00512E56">
      <w:pPr>
        <w:spacing w:line="360" w:lineRule="auto"/>
        <w:rPr>
          <w:lang w:eastAsia="ar-SA"/>
        </w:rPr>
      </w:pPr>
    </w:p>
    <w:p w14:paraId="45816FFF" w14:textId="77777777" w:rsidR="00464553" w:rsidRPr="006A02C3" w:rsidRDefault="00464553" w:rsidP="00512E56">
      <w:pPr>
        <w:pStyle w:val="Heading4"/>
        <w:spacing w:line="360" w:lineRule="auto"/>
      </w:pPr>
      <w:r w:rsidRPr="006A02C3">
        <w:lastRenderedPageBreak/>
        <w:t>Luồng nghiệp vụ</w:t>
      </w:r>
    </w:p>
    <w:p w14:paraId="11B27084" w14:textId="77777777" w:rsidR="00464553" w:rsidRPr="006A02C3" w:rsidRDefault="00464553" w:rsidP="00512E56">
      <w:pPr>
        <w:spacing w:line="360" w:lineRule="auto"/>
        <w:jc w:val="center"/>
      </w:pPr>
      <w:r w:rsidRPr="006A02C3">
        <w:rPr>
          <w:noProof/>
        </w:rPr>
        <w:drawing>
          <wp:inline distT="0" distB="0" distL="0" distR="0" wp14:anchorId="1652C58E" wp14:editId="007197C1">
            <wp:extent cx="6838095" cy="3609524"/>
            <wp:effectExtent l="0" t="0" r="1270" b="0"/>
            <wp:docPr id="118549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94525" name=""/>
                    <pic:cNvPicPr/>
                  </pic:nvPicPr>
                  <pic:blipFill>
                    <a:blip r:embed="rId51"/>
                    <a:stretch>
                      <a:fillRect/>
                    </a:stretch>
                  </pic:blipFill>
                  <pic:spPr>
                    <a:xfrm>
                      <a:off x="0" y="0"/>
                      <a:ext cx="6838095" cy="3609524"/>
                    </a:xfrm>
                    <a:prstGeom prst="rect">
                      <a:avLst/>
                    </a:prstGeom>
                  </pic:spPr>
                </pic:pic>
              </a:graphicData>
            </a:graphic>
          </wp:inline>
        </w:drawing>
      </w:r>
    </w:p>
    <w:p w14:paraId="05933A7E" w14:textId="77777777" w:rsidR="00464553" w:rsidRPr="006A02C3" w:rsidRDefault="00464553" w:rsidP="00512E56">
      <w:pPr>
        <w:pStyle w:val="Heading6"/>
        <w:spacing w:line="360" w:lineRule="auto"/>
        <w:rPr>
          <w:highlight w:val="yellow"/>
        </w:rPr>
      </w:pPr>
      <w:r w:rsidRPr="006A02C3">
        <w:rPr>
          <w:highlight w:val="yellow"/>
        </w:rPr>
        <w:t>Xem danh sách &amp; tìm kiếm tồn kho</w:t>
      </w:r>
    </w:p>
    <w:p w14:paraId="7C37B2A3" w14:textId="77777777" w:rsidR="00464553" w:rsidRPr="006A02C3" w:rsidRDefault="00464553">
      <w:pPr>
        <w:pStyle w:val="PAL0"/>
        <w:numPr>
          <w:ilvl w:val="0"/>
          <w:numId w:val="121"/>
        </w:numPr>
        <w:spacing w:line="360" w:lineRule="auto"/>
        <w:ind w:left="567"/>
      </w:pPr>
      <w:r w:rsidRPr="006A02C3">
        <w:t>Chuẩn bị dữ liệu (Khi người dùng click vào menu Kho &gt;&gt; Xem tồn kho POSM)</w:t>
      </w:r>
    </w:p>
    <w:p w14:paraId="7FCD0043" w14:textId="77777777" w:rsidR="00464553" w:rsidRPr="006A02C3" w:rsidRDefault="00464553" w:rsidP="00512E56">
      <w:pPr>
        <w:pStyle w:val="PAL1"/>
        <w:spacing w:line="360" w:lineRule="auto"/>
        <w:ind w:left="1440"/>
      </w:pPr>
      <w:r w:rsidRPr="006A02C3">
        <w:t>Dữ liệu: theo bảng [Mô tả chi tiết các thành phần]</w:t>
      </w:r>
    </w:p>
    <w:p w14:paraId="768FFDA7" w14:textId="77777777" w:rsidR="00464553" w:rsidRPr="006A02C3" w:rsidRDefault="00464553" w:rsidP="00512E56">
      <w:pPr>
        <w:pStyle w:val="PAL0"/>
        <w:spacing w:line="360" w:lineRule="auto"/>
        <w:ind w:left="567"/>
      </w:pPr>
      <w:r w:rsidRPr="006A02C3">
        <w:t>Tìm kiếm (Khi người dùng nhập điều kiện tìm kiếm và click nút Tìm kiếm)</w:t>
      </w:r>
    </w:p>
    <w:p w14:paraId="0D02DE7E" w14:textId="77777777" w:rsidR="00464553" w:rsidRPr="006A02C3" w:rsidRDefault="00464553" w:rsidP="00512E56">
      <w:pPr>
        <w:pStyle w:val="PAL1"/>
        <w:spacing w:line="360" w:lineRule="auto"/>
      </w:pPr>
      <w:r w:rsidRPr="006A02C3">
        <w:t>Thực hiện tìm kiếm dữ liệu và trả kết quả trên grid Danh sách</w:t>
      </w:r>
    </w:p>
    <w:p w14:paraId="421E2DC3" w14:textId="77777777" w:rsidR="00464553" w:rsidRPr="006A02C3" w:rsidRDefault="00464553" w:rsidP="00512E56">
      <w:pPr>
        <w:pStyle w:val="PAL0"/>
        <w:spacing w:line="360" w:lineRule="auto"/>
        <w:ind w:left="567"/>
      </w:pPr>
      <w:r w:rsidRPr="006A02C3">
        <w:t>Xuất file (Khi người dùng click nút Xuất file)</w:t>
      </w:r>
    </w:p>
    <w:p w14:paraId="1ACE6F34" w14:textId="77777777" w:rsidR="00464553" w:rsidRPr="006A02C3" w:rsidRDefault="00464553" w:rsidP="00512E56">
      <w:pPr>
        <w:pStyle w:val="PAL1"/>
        <w:spacing w:line="360" w:lineRule="auto"/>
      </w:pPr>
      <w:r w:rsidRPr="006A02C3">
        <w:lastRenderedPageBreak/>
        <w:t>Xuất dữ liệu theo điều kiện tìm kiếm ra file excel</w:t>
      </w:r>
    </w:p>
    <w:p w14:paraId="7C8CDDCD" w14:textId="77777777" w:rsidR="00464553" w:rsidRPr="006A02C3" w:rsidRDefault="00464553" w:rsidP="00512E56">
      <w:pPr>
        <w:pStyle w:val="PAL1"/>
        <w:spacing w:line="360" w:lineRule="auto"/>
      </w:pPr>
      <w:r w:rsidRPr="006A02C3">
        <w:t xml:space="preserve">Mẫu file: </w:t>
      </w:r>
    </w:p>
    <w:p w14:paraId="4325FF5A" w14:textId="1A8F82BC" w:rsidR="00464553" w:rsidRPr="006A02C3" w:rsidRDefault="00464553" w:rsidP="00512E56">
      <w:pPr>
        <w:pStyle w:val="PAL1"/>
        <w:numPr>
          <w:ilvl w:val="0"/>
          <w:numId w:val="0"/>
        </w:numPr>
        <w:spacing w:line="360" w:lineRule="auto"/>
        <w:ind w:left="1440"/>
      </w:pPr>
      <w:r w:rsidRPr="006A02C3">
        <w:fldChar w:fldCharType="begin"/>
      </w:r>
      <w:r w:rsidRPr="006A02C3">
        <w:instrText xml:space="preserve"> LINK Excel.Sheet.12 "C:\\Users\\huongnt128\\Desktop\\DMS4\\Upload_tailieu_17022025\\Export_Ton_kho_POSM.xlsx" "" \a \p \f 0 </w:instrText>
      </w:r>
      <w:r w:rsidR="006A02C3" w:rsidRPr="006A02C3">
        <w:instrText xml:space="preserve"> \* MERGEFORMAT </w:instrText>
      </w:r>
      <w:r w:rsidRPr="006A02C3">
        <w:fldChar w:fldCharType="separate"/>
      </w:r>
      <w:r w:rsidR="006D0B7A">
        <w:object w:dxaOrig="1539" w:dyaOrig="997" w14:anchorId="0E5C2ED1">
          <v:shape id="_x0000_i1784" type="#_x0000_t75" style="width:77.25pt;height:48.75pt" o:ole="">
            <v:imagedata r:id="rId52" o:title=""/>
          </v:shape>
        </w:object>
      </w:r>
      <w:r w:rsidRPr="006A02C3">
        <w:fldChar w:fldCharType="end"/>
      </w:r>
    </w:p>
    <w:p w14:paraId="23C1FF88" w14:textId="77777777" w:rsidR="00464553" w:rsidRPr="006A02C3" w:rsidRDefault="00464553" w:rsidP="00512E56">
      <w:pPr>
        <w:pStyle w:val="Heading6"/>
        <w:spacing w:line="360" w:lineRule="auto"/>
        <w:rPr>
          <w:highlight w:val="yellow"/>
        </w:rPr>
      </w:pPr>
      <w:r w:rsidRPr="006A02C3">
        <w:rPr>
          <w:highlight w:val="yellow"/>
        </w:rPr>
        <w:t>Xem chi tiết tồn kho</w:t>
      </w:r>
    </w:p>
    <w:p w14:paraId="6474C418" w14:textId="77777777" w:rsidR="00464553" w:rsidRPr="006A02C3" w:rsidRDefault="00464553">
      <w:pPr>
        <w:pStyle w:val="PAL0"/>
        <w:numPr>
          <w:ilvl w:val="0"/>
          <w:numId w:val="122"/>
        </w:numPr>
        <w:spacing w:line="360" w:lineRule="auto"/>
        <w:ind w:left="567"/>
      </w:pPr>
      <w:r w:rsidRPr="006A02C3">
        <w:t>Chuẩn bị dữ liệu (Khi người dùng click vào icon Xem chi tiết)</w:t>
      </w:r>
    </w:p>
    <w:p w14:paraId="6E93B5B1" w14:textId="77777777" w:rsidR="00464553" w:rsidRPr="006A02C3" w:rsidRDefault="00464553" w:rsidP="00512E56">
      <w:pPr>
        <w:pStyle w:val="PAL1"/>
        <w:spacing w:line="360" w:lineRule="auto"/>
      </w:pPr>
      <w:r w:rsidRPr="006A02C3">
        <w:t>Dữ liệu: theo bảng [Mô tả chi tiết các thành phần]</w:t>
      </w:r>
    </w:p>
    <w:p w14:paraId="33AE3380" w14:textId="77777777" w:rsidR="00464553" w:rsidRPr="006A02C3" w:rsidRDefault="00464553" w:rsidP="00512E56">
      <w:pPr>
        <w:pStyle w:val="PAL0"/>
        <w:numPr>
          <w:ilvl w:val="0"/>
          <w:numId w:val="0"/>
        </w:numPr>
        <w:spacing w:line="360" w:lineRule="auto"/>
      </w:pPr>
    </w:p>
    <w:p w14:paraId="3CFA7411" w14:textId="66EA11EC" w:rsidR="00464553" w:rsidRPr="006A02C3" w:rsidRDefault="00464553" w:rsidP="00512E56">
      <w:pPr>
        <w:pStyle w:val="Heading3"/>
        <w:spacing w:line="360" w:lineRule="auto"/>
        <w:rPr>
          <w:szCs w:val="24"/>
        </w:rPr>
      </w:pPr>
      <w:bookmarkStart w:id="31" w:name="_Toc235626125"/>
      <w:r w:rsidRPr="006A02C3">
        <w:rPr>
          <w:szCs w:val="24"/>
        </w:rPr>
        <w:lastRenderedPageBreak/>
        <w:t>Quản lý phiếu giao dịch kho</w:t>
      </w:r>
      <w:bookmarkEnd w:id="31"/>
    </w:p>
    <w:p w14:paraId="6F437D59" w14:textId="77777777" w:rsidR="00464553" w:rsidRPr="006A02C3" w:rsidRDefault="00464553" w:rsidP="00512E56">
      <w:pPr>
        <w:pStyle w:val="Heading4"/>
        <w:spacing w:line="360" w:lineRule="auto"/>
      </w:pPr>
      <w:r w:rsidRPr="006A02C3">
        <w:t>Thông tin chung chức năng</w:t>
      </w:r>
    </w:p>
    <w:p w14:paraId="0B2CC2FC" w14:textId="77777777" w:rsidR="00464553" w:rsidRPr="006A02C3" w:rsidRDefault="00464553" w:rsidP="00512E56">
      <w:pPr>
        <w:pStyle w:val="Para1"/>
        <w:numPr>
          <w:ilvl w:val="0"/>
          <w:numId w:val="0"/>
        </w:numPr>
        <w:spacing w:line="360" w:lineRule="auto"/>
        <w:ind w:left="720"/>
        <w:jc w:val="center"/>
      </w:pPr>
      <w:r w:rsidRPr="006A02C3">
        <w:rPr>
          <w:noProof/>
        </w:rPr>
        <w:drawing>
          <wp:inline distT="0" distB="0" distL="0" distR="0" wp14:anchorId="20D77F50" wp14:editId="063BDC63">
            <wp:extent cx="4532243" cy="35616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r="28433"/>
                    <a:stretch/>
                  </pic:blipFill>
                  <pic:spPr bwMode="auto">
                    <a:xfrm>
                      <a:off x="0" y="0"/>
                      <a:ext cx="4532585" cy="3561905"/>
                    </a:xfrm>
                    <a:prstGeom prst="rect">
                      <a:avLst/>
                    </a:prstGeom>
                    <a:ln>
                      <a:noFill/>
                    </a:ln>
                    <a:extLst>
                      <a:ext uri="{53640926-AAD7-44D8-BBD7-CCE9431645EC}">
                        <a14:shadowObscured xmlns:a14="http://schemas.microsoft.com/office/drawing/2010/main"/>
                      </a:ext>
                    </a:extLst>
                  </pic:spPr>
                </pic:pic>
              </a:graphicData>
            </a:graphic>
          </wp:inline>
        </w:drawing>
      </w:r>
    </w:p>
    <w:p w14:paraId="4F40F691" w14:textId="77777777" w:rsidR="00464553" w:rsidRPr="006A02C3" w:rsidRDefault="00464553" w:rsidP="00512E56">
      <w:pPr>
        <w:pStyle w:val="Para1"/>
        <w:spacing w:line="360" w:lineRule="auto"/>
      </w:pPr>
      <w:r w:rsidRPr="006A02C3">
        <w:t>Tác nhân: người dùng Head Office được phân quyền sử dụng chức năng</w:t>
      </w:r>
    </w:p>
    <w:p w14:paraId="0A3FFB49" w14:textId="77777777" w:rsidR="00464553" w:rsidRPr="006A02C3" w:rsidRDefault="00464553" w:rsidP="00512E56">
      <w:pPr>
        <w:pStyle w:val="Para1"/>
        <w:spacing w:line="360" w:lineRule="auto"/>
      </w:pPr>
      <w:r w:rsidRPr="006A02C3">
        <w:t xml:space="preserve">Ý nghĩa chức năng: cho phép quản lý các giao dịch phiếu giao dịch kho </w:t>
      </w:r>
      <w:r w:rsidRPr="006A02C3">
        <w:rPr>
          <w:i/>
          <w:iCs/>
        </w:rPr>
        <w:t>(Xem danh sách, Tìm kiếm)</w:t>
      </w:r>
    </w:p>
    <w:p w14:paraId="5397D47E" w14:textId="77777777" w:rsidR="00464553" w:rsidRPr="006A02C3" w:rsidRDefault="00464553" w:rsidP="00512E56">
      <w:pPr>
        <w:pStyle w:val="Para1"/>
        <w:spacing w:line="360" w:lineRule="auto"/>
      </w:pPr>
      <w:r w:rsidRPr="006A02C3">
        <w:t>Đường dẫn: Kho &gt;&gt; Quản lý phiếu giao dịch kho</w:t>
      </w:r>
    </w:p>
    <w:p w14:paraId="02BFCFBA" w14:textId="77777777" w:rsidR="00464553" w:rsidRPr="006A02C3" w:rsidRDefault="00464553" w:rsidP="00512E56">
      <w:pPr>
        <w:pStyle w:val="Heading4"/>
        <w:spacing w:line="360" w:lineRule="auto"/>
      </w:pPr>
      <w:r w:rsidRPr="006A02C3">
        <w:lastRenderedPageBreak/>
        <w:t>Màn hình</w:t>
      </w:r>
    </w:p>
    <w:p w14:paraId="1390BFE8" w14:textId="77777777" w:rsidR="00464553" w:rsidRPr="006A02C3" w:rsidRDefault="00464553" w:rsidP="00512E56">
      <w:pPr>
        <w:pStyle w:val="Heading5"/>
        <w:spacing w:line="360" w:lineRule="auto"/>
      </w:pPr>
      <w:r w:rsidRPr="006A02C3">
        <w:t>Quản lý phiếu giao dịch kho</w:t>
      </w:r>
    </w:p>
    <w:p w14:paraId="331ED6A4" w14:textId="77777777" w:rsidR="00464553" w:rsidRPr="006A02C3" w:rsidRDefault="00464553" w:rsidP="00512E56">
      <w:pPr>
        <w:spacing w:line="360" w:lineRule="auto"/>
        <w:rPr>
          <w:lang w:eastAsia="ar-SA"/>
        </w:rPr>
      </w:pPr>
      <w:r w:rsidRPr="006A02C3">
        <w:rPr>
          <w:noProof/>
        </w:rPr>
        <w:drawing>
          <wp:inline distT="0" distB="0" distL="0" distR="0" wp14:anchorId="4182630C" wp14:editId="421E9179">
            <wp:extent cx="8229600" cy="3728720"/>
            <wp:effectExtent l="0" t="0" r="0" b="0"/>
            <wp:docPr id="84541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15675" name=""/>
                    <pic:cNvPicPr/>
                  </pic:nvPicPr>
                  <pic:blipFill>
                    <a:blip r:embed="rId54"/>
                    <a:stretch>
                      <a:fillRect/>
                    </a:stretch>
                  </pic:blipFill>
                  <pic:spPr>
                    <a:xfrm>
                      <a:off x="0" y="0"/>
                      <a:ext cx="8229600" cy="3728720"/>
                    </a:xfrm>
                    <a:prstGeom prst="rect">
                      <a:avLst/>
                    </a:prstGeom>
                  </pic:spPr>
                </pic:pic>
              </a:graphicData>
            </a:graphic>
          </wp:inline>
        </w:drawing>
      </w:r>
      <w:r w:rsidRPr="006A02C3">
        <w:rPr>
          <w:noProof/>
        </w:rPr>
        <w:t xml:space="preserve"> </w:t>
      </w:r>
    </w:p>
    <w:p w14:paraId="411D1444" w14:textId="77777777" w:rsidR="00464553" w:rsidRPr="006A02C3" w:rsidRDefault="00464553" w:rsidP="00512E56">
      <w:pPr>
        <w:pStyle w:val="Heading5"/>
        <w:spacing w:line="360" w:lineRule="auto"/>
      </w:pPr>
      <w:r w:rsidRPr="006A02C3">
        <w:t>Xem chi tiết phiếu giao dịch kho</w:t>
      </w:r>
    </w:p>
    <w:p w14:paraId="139F4182" w14:textId="43C2ECD4" w:rsidR="00464553" w:rsidRPr="006A02C3" w:rsidRDefault="000042DA" w:rsidP="00512E56">
      <w:pPr>
        <w:spacing w:line="360" w:lineRule="auto"/>
        <w:jc w:val="center"/>
        <w:rPr>
          <w:noProof/>
        </w:rPr>
      </w:pPr>
      <w:r w:rsidRPr="000042DA">
        <w:rPr>
          <w:noProof/>
        </w:rPr>
        <w:lastRenderedPageBreak/>
        <w:drawing>
          <wp:inline distT="0" distB="0" distL="0" distR="0" wp14:anchorId="2804596F" wp14:editId="334E94B3">
            <wp:extent cx="8229600" cy="5025390"/>
            <wp:effectExtent l="0" t="0" r="0" b="0"/>
            <wp:docPr id="9158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4390" name=""/>
                    <pic:cNvPicPr/>
                  </pic:nvPicPr>
                  <pic:blipFill>
                    <a:blip r:embed="rId55"/>
                    <a:stretch>
                      <a:fillRect/>
                    </a:stretch>
                  </pic:blipFill>
                  <pic:spPr>
                    <a:xfrm>
                      <a:off x="0" y="0"/>
                      <a:ext cx="8229600" cy="5025390"/>
                    </a:xfrm>
                    <a:prstGeom prst="rect">
                      <a:avLst/>
                    </a:prstGeom>
                  </pic:spPr>
                </pic:pic>
              </a:graphicData>
            </a:graphic>
          </wp:inline>
        </w:drawing>
      </w:r>
      <w:r w:rsidR="00464553" w:rsidRPr="006A02C3">
        <w:rPr>
          <w:noProof/>
        </w:rPr>
        <w:t xml:space="preserve"> </w:t>
      </w:r>
    </w:p>
    <w:p w14:paraId="5FA0D2AB" w14:textId="77777777" w:rsidR="00464553" w:rsidRPr="006A02C3" w:rsidRDefault="00464553" w:rsidP="00512E56">
      <w:pPr>
        <w:spacing w:line="360" w:lineRule="auto"/>
        <w:rPr>
          <w:lang w:eastAsia="ar-SA"/>
        </w:rPr>
      </w:pPr>
    </w:p>
    <w:p w14:paraId="37BEDE09" w14:textId="77777777" w:rsidR="00464553" w:rsidRPr="006A02C3" w:rsidRDefault="00464553">
      <w:pPr>
        <w:pStyle w:val="Heading4"/>
        <w:numPr>
          <w:ilvl w:val="3"/>
          <w:numId w:val="10"/>
        </w:numPr>
        <w:tabs>
          <w:tab w:val="clear" w:pos="1584"/>
        </w:tabs>
        <w:spacing w:line="360" w:lineRule="auto"/>
        <w:ind w:left="450" w:hanging="360"/>
      </w:pPr>
      <w:r w:rsidRPr="006A02C3">
        <w:lastRenderedPageBreak/>
        <w:t>Mô tả chi tiết các thành phần</w:t>
      </w:r>
    </w:p>
    <w:p w14:paraId="3058D909" w14:textId="77777777" w:rsidR="00464553" w:rsidRPr="006A02C3" w:rsidRDefault="00464553" w:rsidP="00512E56">
      <w:pPr>
        <w:pStyle w:val="Heading5"/>
        <w:spacing w:line="360" w:lineRule="auto"/>
      </w:pPr>
      <w:r w:rsidRPr="006A02C3">
        <w:t>Quản lý phiếu giao dịch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1D6730CF" w14:textId="77777777" w:rsidTr="006D0B7A">
        <w:trPr>
          <w:tblHeader/>
        </w:trPr>
        <w:tc>
          <w:tcPr>
            <w:tcW w:w="828" w:type="dxa"/>
            <w:shd w:val="pct5" w:color="auto" w:fill="FFFFFF"/>
          </w:tcPr>
          <w:p w14:paraId="5B8AF8F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7D7E45F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704F08F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2316FB4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43B220F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3A7859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6CBCADDF"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0119561" w14:textId="77777777" w:rsidTr="006D0B7A">
        <w:tc>
          <w:tcPr>
            <w:tcW w:w="13676" w:type="dxa"/>
            <w:gridSpan w:val="6"/>
          </w:tcPr>
          <w:p w14:paraId="1AC845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39ABEC0F" w14:textId="77777777" w:rsidTr="006D0B7A">
        <w:tc>
          <w:tcPr>
            <w:tcW w:w="828" w:type="dxa"/>
          </w:tcPr>
          <w:p w14:paraId="0D9C6429"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43BB3C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00FACF2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30E9F99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B19CB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47ADA0E1" w14:textId="77777777" w:rsidR="00464553" w:rsidRPr="006A02C3" w:rsidRDefault="00464553" w:rsidP="00C87C71">
            <w:pPr>
              <w:pStyle w:val="GDP1"/>
            </w:pPr>
            <w:r w:rsidRPr="006A02C3">
              <w:t xml:space="preserve">Tập giá trị: {Load danh sách đơn vị trạng thái Hoạt động thuộc phân quyền của user login – hiển thị theo cấu trúc cây}. Hiển thị [Mã – Tên đơn vị]. </w:t>
            </w:r>
            <w:r w:rsidRPr="006A02C3">
              <w:rPr>
                <w:bCs/>
              </w:rPr>
              <w:t>Bảng OPT_DIST_UNIT_REF join DIST_UNIT, lấy CODE -  NAME.</w:t>
            </w:r>
          </w:p>
          <w:p w14:paraId="6B01A88C"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417E4E87" w14:textId="77777777" w:rsidTr="006D0B7A">
        <w:tc>
          <w:tcPr>
            <w:tcW w:w="828" w:type="dxa"/>
          </w:tcPr>
          <w:p w14:paraId="138BD631"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76A4C80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phiếu</w:t>
            </w:r>
          </w:p>
        </w:tc>
        <w:tc>
          <w:tcPr>
            <w:tcW w:w="1800" w:type="dxa"/>
          </w:tcPr>
          <w:p w14:paraId="2A999C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621BF88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61B2E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BD04F48" w14:textId="77777777" w:rsidR="00464553" w:rsidRPr="006A02C3" w:rsidRDefault="00464553" w:rsidP="00C87C71">
            <w:pPr>
              <w:pStyle w:val="GDP1"/>
            </w:pPr>
          </w:p>
        </w:tc>
      </w:tr>
      <w:tr w:rsidR="00464553" w:rsidRPr="009F3346" w14:paraId="6ABAAD03" w14:textId="77777777" w:rsidTr="006D0B7A">
        <w:tc>
          <w:tcPr>
            <w:tcW w:w="828" w:type="dxa"/>
          </w:tcPr>
          <w:p w14:paraId="259774ED"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3E6D60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phát sinh</w:t>
            </w:r>
          </w:p>
        </w:tc>
        <w:tc>
          <w:tcPr>
            <w:tcW w:w="1800" w:type="dxa"/>
          </w:tcPr>
          <w:p w14:paraId="0519BF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47DADD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2643A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A2AE5B2" w14:textId="77777777" w:rsidR="00464553" w:rsidRPr="00BD3193" w:rsidRDefault="00464553" w:rsidP="00C87C71">
            <w:pPr>
              <w:pStyle w:val="GDP1"/>
              <w:rPr>
                <w:lang w:val="pt-BR"/>
              </w:rPr>
            </w:pPr>
            <w:r w:rsidRPr="00BD3193">
              <w:rPr>
                <w:lang w:val="pt-BR"/>
              </w:rPr>
              <w:t>Gồm 2 calendar Từ ngày – Đến ngày</w:t>
            </w:r>
          </w:p>
        </w:tc>
      </w:tr>
      <w:tr w:rsidR="00464553" w:rsidRPr="006A02C3" w14:paraId="16CF78C2" w14:textId="77777777" w:rsidTr="006D0B7A">
        <w:tc>
          <w:tcPr>
            <w:tcW w:w="828" w:type="dxa"/>
          </w:tcPr>
          <w:p w14:paraId="168C33A5" w14:textId="77777777" w:rsidR="00464553" w:rsidRPr="00BD3193" w:rsidRDefault="00464553">
            <w:pPr>
              <w:pStyle w:val="TableData12"/>
              <w:numPr>
                <w:ilvl w:val="0"/>
                <w:numId w:val="31"/>
              </w:numPr>
              <w:spacing w:line="360" w:lineRule="auto"/>
              <w:rPr>
                <w:rFonts w:ascii="Times New Roman" w:hAnsi="Times New Roman"/>
                <w:sz w:val="24"/>
                <w:szCs w:val="24"/>
                <w:lang w:val="pt-BR"/>
              </w:rPr>
            </w:pPr>
          </w:p>
        </w:tc>
        <w:tc>
          <w:tcPr>
            <w:tcW w:w="2070" w:type="dxa"/>
          </w:tcPr>
          <w:p w14:paraId="1BA5F5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chứng từ</w:t>
            </w:r>
          </w:p>
        </w:tc>
        <w:tc>
          <w:tcPr>
            <w:tcW w:w="1800" w:type="dxa"/>
          </w:tcPr>
          <w:p w14:paraId="48C6BC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0B433E5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DBBFC8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FD3AE39" w14:textId="77777777" w:rsidR="00464553" w:rsidRPr="006A02C3" w:rsidRDefault="00464553" w:rsidP="00C87C71">
            <w:pPr>
              <w:pStyle w:val="GDP1"/>
            </w:pPr>
            <w:r w:rsidRPr="006A02C3">
              <w:t>Load danh sách loại giao dịch mà user đang sử dụng. Bảng APP_SETTING_ENTRY, với APP_SETTING_ID =”WAREHOUSE_TRANSACTION_TYPE”</w:t>
            </w:r>
          </w:p>
        </w:tc>
      </w:tr>
      <w:tr w:rsidR="00464553" w:rsidRPr="006A02C3" w14:paraId="3F0B6AB9" w14:textId="77777777" w:rsidTr="006D0B7A">
        <w:tc>
          <w:tcPr>
            <w:tcW w:w="828" w:type="dxa"/>
          </w:tcPr>
          <w:p w14:paraId="305858DC"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4855B4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giao dịch</w:t>
            </w:r>
          </w:p>
        </w:tc>
        <w:tc>
          <w:tcPr>
            <w:tcW w:w="1800" w:type="dxa"/>
          </w:tcPr>
          <w:p w14:paraId="1AEB54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512463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C0CF9C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8D85A43" w14:textId="77777777" w:rsidR="00464553" w:rsidRPr="006A02C3" w:rsidRDefault="00464553" w:rsidP="00C87C71">
            <w:pPr>
              <w:pStyle w:val="GDP1"/>
            </w:pPr>
          </w:p>
        </w:tc>
      </w:tr>
      <w:tr w:rsidR="00464553" w:rsidRPr="006A02C3" w14:paraId="7EB7E9DA" w14:textId="77777777" w:rsidTr="006D0B7A">
        <w:tc>
          <w:tcPr>
            <w:tcW w:w="828" w:type="dxa"/>
          </w:tcPr>
          <w:p w14:paraId="3409FF65"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7E9784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phiếu</w:t>
            </w:r>
          </w:p>
        </w:tc>
        <w:tc>
          <w:tcPr>
            <w:tcW w:w="1800" w:type="dxa"/>
          </w:tcPr>
          <w:p w14:paraId="15BF64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A8E7A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6F42FD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Tất cả</w:t>
            </w:r>
          </w:p>
        </w:tc>
        <w:tc>
          <w:tcPr>
            <w:tcW w:w="5850" w:type="dxa"/>
          </w:tcPr>
          <w:p w14:paraId="10DCB928" w14:textId="77777777" w:rsidR="00464553" w:rsidRPr="006A02C3" w:rsidRDefault="00464553" w:rsidP="00C87C71">
            <w:pPr>
              <w:pStyle w:val="GDP1"/>
            </w:pPr>
            <w:r w:rsidRPr="006A02C3">
              <w:t>Tập giá trị = {Nhập tạm; nhập thực tế, tất cả, xuất tạm, xuất thực tế}</w:t>
            </w:r>
          </w:p>
        </w:tc>
      </w:tr>
      <w:tr w:rsidR="00464553" w:rsidRPr="006A02C3" w14:paraId="5CB71F4A" w14:textId="77777777" w:rsidTr="006D0B7A">
        <w:tc>
          <w:tcPr>
            <w:tcW w:w="13676" w:type="dxa"/>
            <w:gridSpan w:val="6"/>
          </w:tcPr>
          <w:p w14:paraId="709344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319BFA08" w14:textId="77777777" w:rsidTr="006D0B7A">
        <w:tc>
          <w:tcPr>
            <w:tcW w:w="828" w:type="dxa"/>
          </w:tcPr>
          <w:p w14:paraId="7838366B"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1F8C8D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6E12A2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5BEACD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9D114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51D7C0E" w14:textId="77777777" w:rsidR="00464553" w:rsidRPr="006A02C3" w:rsidRDefault="00464553" w:rsidP="00C87C71">
            <w:pPr>
              <w:pStyle w:val="GDP1"/>
            </w:pPr>
            <w:r w:rsidRPr="006A02C3">
              <w:t>Tập giá trị: {Load cụm kho thuộc đơn vị}. Hiển thị [Mã – Tên]</w:t>
            </w:r>
          </w:p>
          <w:p w14:paraId="172CED65" w14:textId="77777777" w:rsidR="00464553" w:rsidRPr="006A02C3" w:rsidRDefault="00464553" w:rsidP="00C87C71">
            <w:pPr>
              <w:pStyle w:val="GDP1"/>
            </w:pPr>
            <w:r w:rsidRPr="006A02C3">
              <w:t>Bảng WAREHOUSE_GROUP, lấy CODE- NAME</w:t>
            </w:r>
          </w:p>
        </w:tc>
      </w:tr>
      <w:tr w:rsidR="00464553" w:rsidRPr="006A02C3" w14:paraId="5A799F3A" w14:textId="77777777" w:rsidTr="006D0B7A">
        <w:tc>
          <w:tcPr>
            <w:tcW w:w="828" w:type="dxa"/>
          </w:tcPr>
          <w:p w14:paraId="47D3E38A"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26CD0E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23BCEC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1D6DA4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A81D9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27829D7" w14:textId="77777777" w:rsidR="00464553" w:rsidRPr="006A02C3" w:rsidRDefault="00464553" w:rsidP="00C87C71">
            <w:pPr>
              <w:pStyle w:val="GDP1"/>
            </w:pPr>
            <w:r w:rsidRPr="006A02C3">
              <w:t>Tập giá trị: {Load kho thuộc cụm kho đã chọn}. Hiển thị [Mã – Tên]</w:t>
            </w:r>
          </w:p>
          <w:p w14:paraId="06EA02C9" w14:textId="77777777" w:rsidR="00464553" w:rsidRPr="006A02C3" w:rsidRDefault="00464553" w:rsidP="00C87C71">
            <w:pPr>
              <w:pStyle w:val="GDP1"/>
            </w:pPr>
            <w:r w:rsidRPr="006A02C3">
              <w:t>Bảng WAREHOUSE, lấy CODE – NAME, với WAREHOUSE_GROUP_ID = id cụm kho đã chọn</w:t>
            </w:r>
          </w:p>
        </w:tc>
      </w:tr>
      <w:tr w:rsidR="00464553" w:rsidRPr="006A02C3" w14:paraId="2C12C39A" w14:textId="77777777" w:rsidTr="006D0B7A">
        <w:tc>
          <w:tcPr>
            <w:tcW w:w="828" w:type="dxa"/>
          </w:tcPr>
          <w:p w14:paraId="06DE557B"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1A82084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098384C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15896D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43FA13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8179744" w14:textId="77777777" w:rsidR="00464553" w:rsidRPr="006A02C3" w:rsidRDefault="00464553" w:rsidP="00C87C71">
            <w:pPr>
              <w:pStyle w:val="GDP1"/>
            </w:pPr>
            <w:r w:rsidRPr="006A02C3">
              <w:t>Hint text: Nhập mã/ tên sản phẩm</w:t>
            </w:r>
          </w:p>
        </w:tc>
      </w:tr>
      <w:tr w:rsidR="00464553" w:rsidRPr="006A02C3" w14:paraId="0218C884" w14:textId="77777777" w:rsidTr="006D0B7A">
        <w:tc>
          <w:tcPr>
            <w:tcW w:w="828" w:type="dxa"/>
          </w:tcPr>
          <w:p w14:paraId="66E6B1C0"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3B3E05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5567637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A5F8805"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3DF2261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DAB5CEE" w14:textId="77777777" w:rsidR="00464553" w:rsidRPr="006A02C3" w:rsidRDefault="00464553" w:rsidP="00C87C71">
            <w:pPr>
              <w:pStyle w:val="GDP1"/>
            </w:pPr>
          </w:p>
        </w:tc>
      </w:tr>
      <w:tr w:rsidR="00464553" w:rsidRPr="006A02C3" w14:paraId="298A263F" w14:textId="77777777" w:rsidTr="006D0B7A">
        <w:tc>
          <w:tcPr>
            <w:tcW w:w="828" w:type="dxa"/>
          </w:tcPr>
          <w:p w14:paraId="0BD13052"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73376E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3092D0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B52DC10"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04D10BF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2C48E0B" w14:textId="77777777" w:rsidR="00464553" w:rsidRPr="006A02C3" w:rsidRDefault="00464553" w:rsidP="00C87C71">
            <w:pPr>
              <w:pStyle w:val="GDP1"/>
            </w:pPr>
          </w:p>
        </w:tc>
      </w:tr>
      <w:tr w:rsidR="00464553" w:rsidRPr="006A02C3" w14:paraId="466CCFFE" w14:textId="77777777" w:rsidTr="006D0B7A">
        <w:tc>
          <w:tcPr>
            <w:tcW w:w="828" w:type="dxa"/>
          </w:tcPr>
          <w:p w14:paraId="33EA0818"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344545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609975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7A317A37"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572A90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6FB6C0C" w14:textId="77777777" w:rsidR="00464553" w:rsidRPr="006A02C3" w:rsidRDefault="00464553" w:rsidP="00C87C71">
            <w:pPr>
              <w:pStyle w:val="GDP1"/>
            </w:pPr>
          </w:p>
        </w:tc>
      </w:tr>
      <w:tr w:rsidR="00464553" w:rsidRPr="006A02C3" w14:paraId="580B29B1" w14:textId="77777777" w:rsidTr="006D0B7A">
        <w:tc>
          <w:tcPr>
            <w:tcW w:w="13676" w:type="dxa"/>
            <w:gridSpan w:val="6"/>
          </w:tcPr>
          <w:p w14:paraId="57740F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1A884A7D" w14:textId="77777777" w:rsidR="00464553" w:rsidRPr="006A02C3" w:rsidRDefault="00464553" w:rsidP="00C87C71">
            <w:pPr>
              <w:pStyle w:val="GDP1"/>
            </w:pPr>
            <w:r w:rsidRPr="006A02C3">
              <w:lastRenderedPageBreak/>
              <w:t>Load danh sách giao dịch điều chỉnh thuộc đơn vị đang chọn</w:t>
            </w:r>
          </w:p>
          <w:p w14:paraId="799E5D52" w14:textId="77777777" w:rsidR="00464553" w:rsidRPr="006A02C3" w:rsidRDefault="00464553" w:rsidP="00C87C71">
            <w:pPr>
              <w:pStyle w:val="GDP1"/>
            </w:pPr>
            <w:r w:rsidRPr="006A02C3">
              <w:t xml:space="preserve">Load dữ liệu từ bảng </w:t>
            </w:r>
            <w:r w:rsidRPr="006A02C3">
              <w:rPr>
                <w:lang w:val="vi-VN"/>
              </w:rPr>
              <w:t>WAREHOUSE_EXPORT</w:t>
            </w:r>
            <w:r w:rsidRPr="006A02C3">
              <w:t xml:space="preserve"> (Xuất thực tế)</w:t>
            </w:r>
            <w:r w:rsidRPr="006A02C3">
              <w:rPr>
                <w:lang w:val="vi-VN"/>
              </w:rPr>
              <w:t>, WAREHOUSE_EXPORT_TEMP</w:t>
            </w:r>
            <w:r w:rsidRPr="006A02C3">
              <w:t xml:space="preserve"> (Xuất tạm)</w:t>
            </w:r>
            <w:r w:rsidRPr="006A02C3">
              <w:rPr>
                <w:lang w:val="vi-VN"/>
              </w:rPr>
              <w:t>,</w:t>
            </w:r>
            <w:r w:rsidRPr="006A02C3">
              <w:t xml:space="preserve"> </w:t>
            </w:r>
            <w:r w:rsidRPr="006A02C3">
              <w:rPr>
                <w:lang w:val="vi-VN"/>
              </w:rPr>
              <w:t>WAREHOUSE_RECEIPT</w:t>
            </w:r>
            <w:r w:rsidRPr="006A02C3">
              <w:t xml:space="preserve"> (Nhập thực tế)</w:t>
            </w:r>
            <w:r w:rsidRPr="006A02C3">
              <w:rPr>
                <w:lang w:val="vi-VN"/>
              </w:rPr>
              <w:t>, WAREHOUSE_RECEIPT_ TEMP</w:t>
            </w:r>
            <w:r w:rsidRPr="006A02C3">
              <w:t xml:space="preserve"> (Nhập tạm). Ghi chung thành </w:t>
            </w:r>
            <w:r w:rsidRPr="006A02C3">
              <w:rPr>
                <w:bCs/>
                <w:lang w:val="vi-VN"/>
              </w:rPr>
              <w:t>WAREHOUSE_EXPORT</w:t>
            </w:r>
            <w:r w:rsidRPr="006A02C3">
              <w:rPr>
                <w:bCs/>
              </w:rPr>
              <w:t>/RECEIPT(_TEMP)</w:t>
            </w:r>
          </w:p>
          <w:p w14:paraId="4B6F10AB" w14:textId="77777777" w:rsidR="00464553" w:rsidRPr="006A02C3" w:rsidRDefault="00464553" w:rsidP="00C87C71">
            <w:pPr>
              <w:pStyle w:val="GDP1"/>
            </w:pPr>
            <w:r w:rsidRPr="006A02C3">
              <w:t>Sort theo Ngày phát sinh DESC (CREATE_DATE)</w:t>
            </w:r>
          </w:p>
          <w:p w14:paraId="7EDF4FF3" w14:textId="77777777" w:rsidR="00464553" w:rsidRPr="006A02C3" w:rsidRDefault="00464553" w:rsidP="00C87C71">
            <w:pPr>
              <w:pStyle w:val="GDP1"/>
            </w:pPr>
            <w:r w:rsidRPr="006A02C3">
              <w:t>Phân trang theo quy định chung</w:t>
            </w:r>
          </w:p>
        </w:tc>
      </w:tr>
      <w:tr w:rsidR="00464553" w:rsidRPr="006A02C3" w14:paraId="6BF68169" w14:textId="77777777" w:rsidTr="006D0B7A">
        <w:tc>
          <w:tcPr>
            <w:tcW w:w="828" w:type="dxa"/>
          </w:tcPr>
          <w:p w14:paraId="3F4B546D"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47F2AD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43F1CB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E259EA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444DC5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0C6B840" w14:textId="77777777" w:rsidR="00464553" w:rsidRPr="006A02C3" w:rsidRDefault="00464553" w:rsidP="00C87C71">
            <w:pPr>
              <w:pStyle w:val="GDP1"/>
            </w:pPr>
            <w:r w:rsidRPr="006A02C3">
              <w:t>Mã – Tên đơn vị</w:t>
            </w:r>
          </w:p>
          <w:p w14:paraId="3297286C" w14:textId="77777777" w:rsidR="00464553" w:rsidRPr="006A02C3" w:rsidRDefault="00464553" w:rsidP="00C87C71">
            <w:pPr>
              <w:pStyle w:val="GDP1"/>
            </w:pPr>
            <w:r w:rsidRPr="006A02C3">
              <w:t xml:space="preserve">Load từ bảng </w:t>
            </w:r>
            <w:r w:rsidRPr="006A02C3">
              <w:rPr>
                <w:lang w:val="vi-VN"/>
              </w:rPr>
              <w:t>WAREHOUSE_EXPORT</w:t>
            </w:r>
            <w:r w:rsidRPr="006A02C3">
              <w:t>/RECEIPT(_TEMP).DIST_UNIT_ID join qua DIST_UNIT lấy CODE - NAME</w:t>
            </w:r>
          </w:p>
        </w:tc>
      </w:tr>
      <w:tr w:rsidR="00464553" w:rsidRPr="006A02C3" w14:paraId="67ACBE2E" w14:textId="77777777" w:rsidTr="006D0B7A">
        <w:tc>
          <w:tcPr>
            <w:tcW w:w="828" w:type="dxa"/>
          </w:tcPr>
          <w:p w14:paraId="6ACF929A"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383808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phiếu</w:t>
            </w:r>
          </w:p>
        </w:tc>
        <w:tc>
          <w:tcPr>
            <w:tcW w:w="1800" w:type="dxa"/>
          </w:tcPr>
          <w:p w14:paraId="58B34E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1D8D9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72A523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DA1EA78" w14:textId="77777777" w:rsidR="00464553" w:rsidRPr="006A02C3" w:rsidRDefault="00464553" w:rsidP="00C87C71">
            <w:pPr>
              <w:pStyle w:val="GDP1"/>
            </w:pPr>
            <w:r w:rsidRPr="006A02C3">
              <w:t xml:space="preserve">Load từ bảng </w:t>
            </w:r>
            <w:r w:rsidRPr="006A02C3">
              <w:rPr>
                <w:lang w:val="vi-VN"/>
              </w:rPr>
              <w:t>WAREHOUSE_EXPORT</w:t>
            </w:r>
            <w:r w:rsidRPr="006A02C3">
              <w:t>/RECEIPT(_TEMP)..NUMBER</w:t>
            </w:r>
          </w:p>
        </w:tc>
      </w:tr>
      <w:tr w:rsidR="00464553" w:rsidRPr="006A02C3" w14:paraId="6076776C" w14:textId="77777777" w:rsidTr="006D0B7A">
        <w:tc>
          <w:tcPr>
            <w:tcW w:w="828" w:type="dxa"/>
          </w:tcPr>
          <w:p w14:paraId="6908DA94"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13B640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chứng từ gốc</w:t>
            </w:r>
          </w:p>
        </w:tc>
        <w:tc>
          <w:tcPr>
            <w:tcW w:w="1800" w:type="dxa"/>
          </w:tcPr>
          <w:p w14:paraId="51E394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2C255F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468D74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5184E09" w14:textId="77777777" w:rsidR="00464553" w:rsidRPr="006A02C3" w:rsidRDefault="00464553" w:rsidP="00C87C71">
            <w:pPr>
              <w:pStyle w:val="GDP1"/>
            </w:pPr>
            <w:r w:rsidRPr="006A02C3">
              <w:t xml:space="preserve">Load từ bảng </w:t>
            </w:r>
            <w:r w:rsidRPr="006A02C3">
              <w:rPr>
                <w:lang w:val="vi-VN"/>
              </w:rPr>
              <w:t>WAREHOUSE_EXPORT</w:t>
            </w:r>
            <w:r w:rsidRPr="006A02C3">
              <w:t>/RECEIPT(_TEMP)..ORIGINAL_DOCUMENT_NUMBER</w:t>
            </w:r>
          </w:p>
        </w:tc>
      </w:tr>
      <w:tr w:rsidR="00464553" w:rsidRPr="006A02C3" w14:paraId="2F85A6DA" w14:textId="77777777" w:rsidTr="006D0B7A">
        <w:tc>
          <w:tcPr>
            <w:tcW w:w="828" w:type="dxa"/>
          </w:tcPr>
          <w:p w14:paraId="3BD0675D"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451A41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giao dịch</w:t>
            </w:r>
          </w:p>
        </w:tc>
        <w:tc>
          <w:tcPr>
            <w:tcW w:w="1800" w:type="dxa"/>
          </w:tcPr>
          <w:p w14:paraId="1B55D9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77DF7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68BC60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B380786" w14:textId="77777777" w:rsidR="00464553" w:rsidRPr="006A02C3" w:rsidRDefault="00464553" w:rsidP="00C87C71">
            <w:pPr>
              <w:pStyle w:val="GDP1"/>
            </w:pPr>
            <w:r w:rsidRPr="006A02C3">
              <w:t xml:space="preserve">Load từ bảng </w:t>
            </w:r>
            <w:r w:rsidRPr="006A02C3">
              <w:rPr>
                <w:lang w:val="vi-VN"/>
              </w:rPr>
              <w:lastRenderedPageBreak/>
              <w:t>WAREHOUSE_EXPORT</w:t>
            </w:r>
            <w:r w:rsidRPr="006A02C3">
              <w:t>/RECEIPT(_TEMP)..WAREHOUSE_TRANSACTION_TYPE</w:t>
            </w:r>
          </w:p>
        </w:tc>
      </w:tr>
      <w:tr w:rsidR="00464553" w:rsidRPr="006A02C3" w14:paraId="5D4C7CC1" w14:textId="77777777" w:rsidTr="006D0B7A">
        <w:tc>
          <w:tcPr>
            <w:tcW w:w="828" w:type="dxa"/>
          </w:tcPr>
          <w:p w14:paraId="355EC6BF"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0FFB672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phát sinh</w:t>
            </w:r>
          </w:p>
        </w:tc>
        <w:tc>
          <w:tcPr>
            <w:tcW w:w="1800" w:type="dxa"/>
          </w:tcPr>
          <w:p w14:paraId="3AB10D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56E01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83D3F8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0BB13AE" w14:textId="77777777" w:rsidR="00464553" w:rsidRPr="006A02C3" w:rsidRDefault="00464553" w:rsidP="00C87C71">
            <w:pPr>
              <w:pStyle w:val="GDP1"/>
            </w:pPr>
            <w:r w:rsidRPr="006A02C3">
              <w:t>Ngày giờ</w:t>
            </w:r>
          </w:p>
          <w:p w14:paraId="63EEDACB" w14:textId="77777777" w:rsidR="00464553" w:rsidRPr="006A02C3" w:rsidRDefault="00464553" w:rsidP="00C87C71">
            <w:pPr>
              <w:pStyle w:val="GDP1"/>
            </w:pPr>
            <w:r w:rsidRPr="006A02C3">
              <w:t xml:space="preserve">Load từ bảng </w:t>
            </w:r>
            <w:r w:rsidRPr="006A02C3">
              <w:rPr>
                <w:lang w:val="vi-VN"/>
              </w:rPr>
              <w:t>WAREHOUSE_EXPORT</w:t>
            </w:r>
            <w:r w:rsidRPr="006A02C3">
              <w:t>/RECEIPT(_TEMP)..CREATE_DATE</w:t>
            </w:r>
          </w:p>
        </w:tc>
      </w:tr>
      <w:tr w:rsidR="00464553" w:rsidRPr="006A02C3" w14:paraId="74D9512D" w14:textId="77777777" w:rsidTr="006D0B7A">
        <w:tc>
          <w:tcPr>
            <w:tcW w:w="828" w:type="dxa"/>
          </w:tcPr>
          <w:p w14:paraId="5A5ADE3D"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6B0CBA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p>
        </w:tc>
        <w:tc>
          <w:tcPr>
            <w:tcW w:w="1800" w:type="dxa"/>
          </w:tcPr>
          <w:p w14:paraId="624C5F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6F956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67FBB4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D40CA72" w14:textId="77777777" w:rsidR="00464553" w:rsidRPr="006A02C3" w:rsidRDefault="00464553" w:rsidP="00C87C71">
            <w:pPr>
              <w:pStyle w:val="GDP1"/>
            </w:pPr>
            <w:r w:rsidRPr="006A02C3">
              <w:t>Mã – Tên kho</w:t>
            </w:r>
          </w:p>
          <w:p w14:paraId="29A3329C" w14:textId="77777777" w:rsidR="00464553" w:rsidRPr="006A02C3" w:rsidRDefault="00464553" w:rsidP="00C87C71">
            <w:pPr>
              <w:pStyle w:val="GDP1"/>
            </w:pPr>
            <w:r w:rsidRPr="006A02C3">
              <w:t xml:space="preserve">Load từ bảng </w:t>
            </w:r>
            <w:r w:rsidRPr="006A02C3">
              <w:rPr>
                <w:lang w:val="vi-VN"/>
              </w:rPr>
              <w:t>WAREHOUSE_EXPORT</w:t>
            </w:r>
            <w:r w:rsidRPr="006A02C3">
              <w:t>/RECEIPT(_TEMP)..WAREHOUSE_ID. Join qua WAREHOUSE lấy CODE - NAME</w:t>
            </w:r>
          </w:p>
        </w:tc>
      </w:tr>
      <w:tr w:rsidR="00464553" w:rsidRPr="006A02C3" w14:paraId="02FCC948" w14:textId="77777777" w:rsidTr="006D0B7A">
        <w:tc>
          <w:tcPr>
            <w:tcW w:w="828" w:type="dxa"/>
          </w:tcPr>
          <w:p w14:paraId="500C28A1"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7D7F76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phiếu</w:t>
            </w:r>
          </w:p>
        </w:tc>
        <w:tc>
          <w:tcPr>
            <w:tcW w:w="1800" w:type="dxa"/>
          </w:tcPr>
          <w:p w14:paraId="1E02B5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90705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D6E882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46A74F9" w14:textId="77777777" w:rsidR="00464553" w:rsidRPr="006A02C3" w:rsidRDefault="00464553" w:rsidP="00C87C71">
            <w:pPr>
              <w:pStyle w:val="GDP1"/>
            </w:pPr>
            <w:r w:rsidRPr="006A02C3">
              <w:t>Tùy theo bảng load dữ liệu</w:t>
            </w:r>
          </w:p>
          <w:p w14:paraId="23163366" w14:textId="77777777" w:rsidR="00464553" w:rsidRPr="006A02C3" w:rsidRDefault="00464553" w:rsidP="00C87C71">
            <w:pPr>
              <w:pStyle w:val="GDP1"/>
              <w:numPr>
                <w:ilvl w:val="0"/>
                <w:numId w:val="72"/>
              </w:numPr>
            </w:pPr>
            <w:r w:rsidRPr="006A02C3">
              <w:t>WAREHOUSE_EXPORT: Phiếu xuất thực tế</w:t>
            </w:r>
          </w:p>
          <w:p w14:paraId="25BE99B6" w14:textId="77777777" w:rsidR="00464553" w:rsidRPr="006A02C3" w:rsidRDefault="00464553" w:rsidP="00C87C71">
            <w:pPr>
              <w:pStyle w:val="GDP1"/>
              <w:numPr>
                <w:ilvl w:val="0"/>
                <w:numId w:val="72"/>
              </w:numPr>
            </w:pPr>
            <w:r w:rsidRPr="006A02C3">
              <w:t>WAREHOUSE_EXPORT_TEMP: Phiếu xuất tạm</w:t>
            </w:r>
          </w:p>
          <w:p w14:paraId="1C1BA3CD" w14:textId="77777777" w:rsidR="00464553" w:rsidRPr="006A02C3" w:rsidRDefault="00464553" w:rsidP="00C87C71">
            <w:pPr>
              <w:pStyle w:val="GDP1"/>
              <w:numPr>
                <w:ilvl w:val="0"/>
                <w:numId w:val="72"/>
              </w:numPr>
            </w:pPr>
            <w:r w:rsidRPr="006A02C3">
              <w:t>WAREHOUSE_RECEIPT: Phiếu nhập</w:t>
            </w:r>
          </w:p>
          <w:p w14:paraId="6B67AA4A" w14:textId="77777777" w:rsidR="00464553" w:rsidRPr="006A02C3" w:rsidRDefault="00464553" w:rsidP="00C87C71">
            <w:pPr>
              <w:pStyle w:val="GDP1"/>
              <w:numPr>
                <w:ilvl w:val="0"/>
                <w:numId w:val="72"/>
              </w:numPr>
            </w:pPr>
            <w:r w:rsidRPr="006A02C3">
              <w:t>WAREHOUSE_RECEIPT_TEMP: Phiếu nhập tạm</w:t>
            </w:r>
          </w:p>
        </w:tc>
      </w:tr>
      <w:tr w:rsidR="00464553" w:rsidRPr="006A02C3" w14:paraId="45A285B8" w14:textId="77777777" w:rsidTr="006D0B7A">
        <w:tc>
          <w:tcPr>
            <w:tcW w:w="828" w:type="dxa"/>
          </w:tcPr>
          <w:p w14:paraId="36C26DF4"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5C00F6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2BF2A5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6BA59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5F8ED8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9BDE90E" w14:textId="77777777" w:rsidR="00464553" w:rsidRPr="006A02C3" w:rsidRDefault="00464553" w:rsidP="00C87C71">
            <w:pPr>
              <w:pStyle w:val="GDP1"/>
            </w:pPr>
            <w:r w:rsidRPr="006A02C3">
              <w:t xml:space="preserve">Load từ bảng </w:t>
            </w:r>
            <w:r w:rsidRPr="006A02C3">
              <w:rPr>
                <w:lang w:val="vi-VN"/>
              </w:rPr>
              <w:t>WAREHOUSE_EXPORT</w:t>
            </w:r>
            <w:r w:rsidRPr="006A02C3">
              <w:t>/RECEIPT.AMOUNT</w:t>
            </w:r>
          </w:p>
        </w:tc>
      </w:tr>
      <w:tr w:rsidR="00464553" w:rsidRPr="006A02C3" w14:paraId="68C7A2AE" w14:textId="77777777" w:rsidTr="006D0B7A">
        <w:tc>
          <w:tcPr>
            <w:tcW w:w="828" w:type="dxa"/>
          </w:tcPr>
          <w:p w14:paraId="06F0B033" w14:textId="77777777" w:rsidR="00464553" w:rsidRPr="006A02C3" w:rsidRDefault="00464553">
            <w:pPr>
              <w:pStyle w:val="TableData12"/>
              <w:numPr>
                <w:ilvl w:val="0"/>
                <w:numId w:val="31"/>
              </w:numPr>
              <w:spacing w:line="360" w:lineRule="auto"/>
              <w:rPr>
                <w:rFonts w:ascii="Times New Roman" w:hAnsi="Times New Roman"/>
                <w:sz w:val="24"/>
                <w:szCs w:val="24"/>
              </w:rPr>
            </w:pPr>
          </w:p>
        </w:tc>
        <w:tc>
          <w:tcPr>
            <w:tcW w:w="2070" w:type="dxa"/>
          </w:tcPr>
          <w:p w14:paraId="5AA44B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View</w:t>
            </w:r>
          </w:p>
        </w:tc>
        <w:tc>
          <w:tcPr>
            <w:tcW w:w="1800" w:type="dxa"/>
          </w:tcPr>
          <w:p w14:paraId="6BF239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46A643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379252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99308DC" w14:textId="77777777" w:rsidR="00464553" w:rsidRPr="006A02C3" w:rsidRDefault="00464553" w:rsidP="00C87C71">
            <w:pPr>
              <w:pStyle w:val="GDP1"/>
            </w:pPr>
            <w:r w:rsidRPr="006A02C3">
              <w:t>Tooltip: Xem chi tiết</w:t>
            </w:r>
          </w:p>
        </w:tc>
      </w:tr>
    </w:tbl>
    <w:p w14:paraId="4DB8E758" w14:textId="77777777" w:rsidR="00464553" w:rsidRPr="006A02C3" w:rsidRDefault="00464553" w:rsidP="00512E56">
      <w:pPr>
        <w:spacing w:line="360" w:lineRule="auto"/>
        <w:rPr>
          <w:lang w:eastAsia="ar-SA"/>
        </w:rPr>
      </w:pPr>
    </w:p>
    <w:p w14:paraId="498FF7A8" w14:textId="77777777" w:rsidR="00464553" w:rsidRPr="006A02C3" w:rsidRDefault="00464553" w:rsidP="00512E56">
      <w:pPr>
        <w:pStyle w:val="Heading5"/>
        <w:spacing w:line="360" w:lineRule="auto"/>
      </w:pPr>
      <w:r w:rsidRPr="006A02C3">
        <w:t xml:space="preserve">Xem chi tiết phiếu giao dịch kho </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5CB20171" w14:textId="77777777" w:rsidTr="006D0B7A">
        <w:trPr>
          <w:tblHeader/>
        </w:trPr>
        <w:tc>
          <w:tcPr>
            <w:tcW w:w="828" w:type="dxa"/>
            <w:shd w:val="pct5" w:color="auto" w:fill="FFFFFF"/>
          </w:tcPr>
          <w:p w14:paraId="331CB5F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6F7D4E3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352FA35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7F9A6CD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624F4AD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16F67A4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08BD2E9D"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57019605" w14:textId="77777777" w:rsidTr="006D0B7A">
        <w:tc>
          <w:tcPr>
            <w:tcW w:w="13676" w:type="dxa"/>
            <w:gridSpan w:val="6"/>
          </w:tcPr>
          <w:p w14:paraId="33EE46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64553" w:rsidRPr="006A02C3" w14:paraId="07836923" w14:textId="77777777" w:rsidTr="006D0B7A">
        <w:tc>
          <w:tcPr>
            <w:tcW w:w="828" w:type="dxa"/>
          </w:tcPr>
          <w:p w14:paraId="72E513FB"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593C800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0108E3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D0177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C5E67A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CBBC8C9" w14:textId="77777777" w:rsidR="00464553" w:rsidRPr="006A02C3" w:rsidRDefault="00464553" w:rsidP="00C87C71">
            <w:pPr>
              <w:pStyle w:val="GDP1"/>
            </w:pPr>
            <w:r w:rsidRPr="006A02C3">
              <w:t>Hiển thị [Mã – Tên đơn vị]</w:t>
            </w:r>
          </w:p>
          <w:p w14:paraId="2B12B3AB" w14:textId="77777777" w:rsidR="00464553" w:rsidRPr="006A02C3" w:rsidRDefault="00464553" w:rsidP="00C87C71">
            <w:pPr>
              <w:pStyle w:val="GDP1"/>
            </w:pPr>
            <w:r w:rsidRPr="006A02C3">
              <w:rPr>
                <w:bCs/>
                <w:lang w:val="vi-VN"/>
              </w:rPr>
              <w:t>WAREHOUSE_EXPORT</w:t>
            </w:r>
            <w:r w:rsidRPr="006A02C3">
              <w:rPr>
                <w:bCs/>
              </w:rPr>
              <w:t>/RECEIPT(_TEMP).</w:t>
            </w:r>
            <w:r w:rsidRPr="006A02C3">
              <w:t>DIST_UNIT_ID join qua DIST_UNIT lấy CODE - NAME</w:t>
            </w:r>
          </w:p>
        </w:tc>
      </w:tr>
      <w:tr w:rsidR="00464553" w:rsidRPr="006A02C3" w14:paraId="1E5347EF" w14:textId="77777777" w:rsidTr="006D0B7A">
        <w:tc>
          <w:tcPr>
            <w:tcW w:w="828" w:type="dxa"/>
          </w:tcPr>
          <w:p w14:paraId="5765182A"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5C5CE2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phiếu</w:t>
            </w:r>
          </w:p>
        </w:tc>
        <w:tc>
          <w:tcPr>
            <w:tcW w:w="1800" w:type="dxa"/>
          </w:tcPr>
          <w:p w14:paraId="72754F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19880A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2FBE49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47CAF05" w14:textId="77777777" w:rsidR="00464553" w:rsidRPr="006A02C3" w:rsidRDefault="00464553" w:rsidP="00C87C71">
            <w:pPr>
              <w:pStyle w:val="GDP1"/>
            </w:pPr>
            <w:r w:rsidRPr="006A02C3">
              <w:t xml:space="preserve">Lấy từ </w:t>
            </w:r>
            <w:r w:rsidRPr="006A02C3">
              <w:rPr>
                <w:lang w:val="vi-VN"/>
              </w:rPr>
              <w:t>WAREHOUSE_EXPORT</w:t>
            </w:r>
            <w:r w:rsidRPr="006A02C3">
              <w:t>/RECEIPT(_TEMP).NUMBER</w:t>
            </w:r>
          </w:p>
        </w:tc>
      </w:tr>
      <w:tr w:rsidR="00464553" w:rsidRPr="006A02C3" w14:paraId="01C1B6C6" w14:textId="77777777" w:rsidTr="006D0B7A">
        <w:tc>
          <w:tcPr>
            <w:tcW w:w="828" w:type="dxa"/>
          </w:tcPr>
          <w:p w14:paraId="7BFB4BA0"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729134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chứng từ gốc</w:t>
            </w:r>
          </w:p>
        </w:tc>
        <w:tc>
          <w:tcPr>
            <w:tcW w:w="1800" w:type="dxa"/>
          </w:tcPr>
          <w:p w14:paraId="47AA64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EE876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708183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C96D6F8" w14:textId="77777777" w:rsidR="00464553" w:rsidRPr="006A02C3" w:rsidRDefault="00464553" w:rsidP="00C87C71">
            <w:pPr>
              <w:pStyle w:val="GDP1"/>
            </w:pPr>
            <w:r w:rsidRPr="006A02C3">
              <w:t xml:space="preserve">Lấy từ </w:t>
            </w:r>
            <w:r w:rsidRPr="006A02C3">
              <w:rPr>
                <w:lang w:val="vi-VN"/>
              </w:rPr>
              <w:t>WAREHOUSE_EXPORT</w:t>
            </w:r>
            <w:r w:rsidRPr="006A02C3">
              <w:t>/RECEIPT(_TEMP).O</w:t>
            </w:r>
            <w:r w:rsidRPr="006A02C3">
              <w:lastRenderedPageBreak/>
              <w:t>RIGINAL_DOCUMENT_NUMBER</w:t>
            </w:r>
          </w:p>
        </w:tc>
      </w:tr>
      <w:tr w:rsidR="00464553" w:rsidRPr="006A02C3" w14:paraId="54DD9F52" w14:textId="77777777" w:rsidTr="006D0B7A">
        <w:tc>
          <w:tcPr>
            <w:tcW w:w="828" w:type="dxa"/>
          </w:tcPr>
          <w:p w14:paraId="7F8D72C3"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7078A2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giao dịch</w:t>
            </w:r>
          </w:p>
        </w:tc>
        <w:tc>
          <w:tcPr>
            <w:tcW w:w="1800" w:type="dxa"/>
          </w:tcPr>
          <w:p w14:paraId="5F0B26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9C2CA1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0CF586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D7F39EA" w14:textId="77777777" w:rsidR="00464553" w:rsidRPr="006A02C3" w:rsidRDefault="00464553" w:rsidP="00C87C71">
            <w:pPr>
              <w:pStyle w:val="GDP1"/>
            </w:pPr>
            <w:r w:rsidRPr="006A02C3">
              <w:t xml:space="preserve">Lấy từ </w:t>
            </w:r>
            <w:r w:rsidRPr="006A02C3">
              <w:rPr>
                <w:lang w:val="vi-VN"/>
              </w:rPr>
              <w:t>WAREHOUSE_EXPORT</w:t>
            </w:r>
            <w:r w:rsidRPr="006A02C3">
              <w:t>/RECEIPT(_TEMP).WAREHOUSE_TRANSACTION_TYPE</w:t>
            </w:r>
          </w:p>
        </w:tc>
      </w:tr>
      <w:tr w:rsidR="00464553" w:rsidRPr="006A02C3" w14:paraId="548486E5" w14:textId="77777777" w:rsidTr="006D0B7A">
        <w:tc>
          <w:tcPr>
            <w:tcW w:w="828" w:type="dxa"/>
          </w:tcPr>
          <w:p w14:paraId="5535FA68"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12D45E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phát sinh</w:t>
            </w:r>
          </w:p>
        </w:tc>
        <w:tc>
          <w:tcPr>
            <w:tcW w:w="1800" w:type="dxa"/>
          </w:tcPr>
          <w:p w14:paraId="7827B1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25CE3A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39E788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183B35C" w14:textId="77777777" w:rsidR="00464553" w:rsidRPr="006A02C3" w:rsidRDefault="00464553" w:rsidP="00C87C71">
            <w:pPr>
              <w:pStyle w:val="GDP1"/>
            </w:pPr>
            <w:r w:rsidRPr="006A02C3">
              <w:t xml:space="preserve">Lấy từ </w:t>
            </w:r>
            <w:r w:rsidRPr="006A02C3">
              <w:rPr>
                <w:lang w:val="vi-VN"/>
              </w:rPr>
              <w:t>WAREHOUSE_EXPORT</w:t>
            </w:r>
            <w:r w:rsidRPr="006A02C3">
              <w:t>/RECEIPT(_TEMP).CREATE_DATE</w:t>
            </w:r>
          </w:p>
        </w:tc>
      </w:tr>
      <w:tr w:rsidR="00464553" w:rsidRPr="006A02C3" w14:paraId="017B72FE" w14:textId="77777777" w:rsidTr="006D0B7A">
        <w:tc>
          <w:tcPr>
            <w:tcW w:w="828" w:type="dxa"/>
          </w:tcPr>
          <w:p w14:paraId="7B37DB0D"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28DB76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phiếu</w:t>
            </w:r>
          </w:p>
        </w:tc>
        <w:tc>
          <w:tcPr>
            <w:tcW w:w="1800" w:type="dxa"/>
          </w:tcPr>
          <w:p w14:paraId="064E07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A7A0E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77BD71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4F7202A" w14:textId="77777777" w:rsidR="00464553" w:rsidRPr="006A02C3" w:rsidRDefault="00464553" w:rsidP="00C87C71">
            <w:pPr>
              <w:pStyle w:val="GDP1"/>
            </w:pPr>
            <w:r w:rsidRPr="006A02C3">
              <w:t>Tùy theo bảng load dữ liệu</w:t>
            </w:r>
          </w:p>
          <w:p w14:paraId="3799B570" w14:textId="77777777" w:rsidR="00464553" w:rsidRPr="006A02C3" w:rsidRDefault="00464553" w:rsidP="00C87C71">
            <w:pPr>
              <w:pStyle w:val="GDP1"/>
              <w:numPr>
                <w:ilvl w:val="0"/>
                <w:numId w:val="72"/>
              </w:numPr>
            </w:pPr>
            <w:r w:rsidRPr="006A02C3">
              <w:t>WAREHOUSE_EXPORT: Phiếu xuất thực tế</w:t>
            </w:r>
          </w:p>
          <w:p w14:paraId="1ED25CC9" w14:textId="77777777" w:rsidR="00464553" w:rsidRPr="006A02C3" w:rsidRDefault="00464553" w:rsidP="00C87C71">
            <w:pPr>
              <w:pStyle w:val="GDP1"/>
              <w:numPr>
                <w:ilvl w:val="0"/>
                <w:numId w:val="72"/>
              </w:numPr>
            </w:pPr>
            <w:r w:rsidRPr="006A02C3">
              <w:t>WAREHOUSE_EXPORT_TEMP: Phiếu xuất tạm</w:t>
            </w:r>
          </w:p>
          <w:p w14:paraId="073E4F5C" w14:textId="77777777" w:rsidR="00464553" w:rsidRPr="006A02C3" w:rsidRDefault="00464553" w:rsidP="00C87C71">
            <w:pPr>
              <w:pStyle w:val="GDP1"/>
              <w:numPr>
                <w:ilvl w:val="0"/>
                <w:numId w:val="72"/>
              </w:numPr>
            </w:pPr>
            <w:r w:rsidRPr="006A02C3">
              <w:t>WAREHOUSE_RECEIPT: Phiếu nhập</w:t>
            </w:r>
          </w:p>
          <w:p w14:paraId="7C7722B5" w14:textId="77777777" w:rsidR="00464553" w:rsidRPr="006A02C3" w:rsidRDefault="00464553" w:rsidP="00C87C71">
            <w:pPr>
              <w:pStyle w:val="GDP1"/>
              <w:numPr>
                <w:ilvl w:val="0"/>
                <w:numId w:val="72"/>
              </w:numPr>
            </w:pPr>
            <w:r w:rsidRPr="006A02C3">
              <w:t>WAREHOUSE_RECEIPT_TEMP: Phiếu nhập tạm</w:t>
            </w:r>
          </w:p>
        </w:tc>
      </w:tr>
      <w:tr w:rsidR="00464553" w:rsidRPr="006A02C3" w14:paraId="55F9DA92" w14:textId="77777777" w:rsidTr="006D0B7A">
        <w:tc>
          <w:tcPr>
            <w:tcW w:w="828" w:type="dxa"/>
          </w:tcPr>
          <w:p w14:paraId="77F729DA"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600D77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7FA0C1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53981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38DC9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272B797" w14:textId="77777777" w:rsidR="00464553" w:rsidRPr="006A02C3" w:rsidRDefault="00464553" w:rsidP="00C87C71">
            <w:pPr>
              <w:pStyle w:val="GDP1"/>
            </w:pPr>
            <w:r w:rsidRPr="006A02C3">
              <w:rPr>
                <w:bCs/>
              </w:rPr>
              <w:t xml:space="preserve">Lấy từ </w:t>
            </w:r>
            <w:r w:rsidRPr="006A02C3">
              <w:rPr>
                <w:bCs/>
                <w:lang w:val="vi-VN"/>
              </w:rPr>
              <w:t>WAREHOUSE_EXPORT</w:t>
            </w:r>
            <w:r w:rsidRPr="006A02C3">
              <w:rPr>
                <w:bCs/>
              </w:rPr>
              <w:t>/RECEIPT(_TEMP).</w:t>
            </w:r>
            <w:r w:rsidRPr="006A02C3">
              <w:t>WAREHOUSE_ID. Join qua WAREHOUSE lấy CODE - NAME</w:t>
            </w:r>
          </w:p>
        </w:tc>
      </w:tr>
      <w:tr w:rsidR="00464553" w:rsidRPr="006A02C3" w14:paraId="244667FF" w14:textId="77777777" w:rsidTr="006D0B7A">
        <w:tc>
          <w:tcPr>
            <w:tcW w:w="828" w:type="dxa"/>
          </w:tcPr>
          <w:p w14:paraId="6D42EE26"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3BB7233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7BCEAE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312D7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4DAF0B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E50FEA9" w14:textId="77777777" w:rsidR="00464553" w:rsidRPr="006A02C3" w:rsidRDefault="00464553" w:rsidP="00C87C71">
            <w:pPr>
              <w:pStyle w:val="GDP1"/>
            </w:pPr>
            <w:r w:rsidRPr="006A02C3">
              <w:t xml:space="preserve">Lấy từ </w:t>
            </w:r>
            <w:r w:rsidRPr="006A02C3">
              <w:rPr>
                <w:lang w:val="vi-VN"/>
              </w:rPr>
              <w:t>WAREHOUSE_EXPORT</w:t>
            </w:r>
            <w:r w:rsidRPr="006A02C3">
              <w:t>/RECEIPT(_TEMP).AMOUNT</w:t>
            </w:r>
          </w:p>
        </w:tc>
      </w:tr>
      <w:tr w:rsidR="00464553" w:rsidRPr="006A02C3" w14:paraId="3E5E3CC1" w14:textId="77777777" w:rsidTr="006D0B7A">
        <w:tc>
          <w:tcPr>
            <w:tcW w:w="828" w:type="dxa"/>
          </w:tcPr>
          <w:p w14:paraId="3C1069DE"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5CBA47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Lý do</w:t>
            </w:r>
          </w:p>
        </w:tc>
        <w:tc>
          <w:tcPr>
            <w:tcW w:w="1800" w:type="dxa"/>
          </w:tcPr>
          <w:p w14:paraId="71515D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977555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2117FA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45B51D0" w14:textId="77777777" w:rsidR="00464553" w:rsidRPr="006A02C3" w:rsidRDefault="00464553" w:rsidP="00C87C71">
            <w:pPr>
              <w:pStyle w:val="GDP1"/>
            </w:pPr>
            <w:r w:rsidRPr="006A02C3">
              <w:t xml:space="preserve">Lấy từ </w:t>
            </w:r>
            <w:r w:rsidRPr="006A02C3">
              <w:rPr>
                <w:lang w:val="vi-VN"/>
              </w:rPr>
              <w:t>WAREHOUSE_EXPORT</w:t>
            </w:r>
            <w:r w:rsidRPr="006A02C3">
              <w:t>/RECEIPT(_TEMP).REASON</w:t>
            </w:r>
          </w:p>
        </w:tc>
      </w:tr>
      <w:tr w:rsidR="00464553" w:rsidRPr="006A02C3" w14:paraId="5FA5B3E9" w14:textId="77777777" w:rsidTr="006D0B7A">
        <w:tc>
          <w:tcPr>
            <w:tcW w:w="828" w:type="dxa"/>
          </w:tcPr>
          <w:p w14:paraId="404D87B0"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795B41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3CDA9E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29FCC9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1CE615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57975B6" w14:textId="77777777" w:rsidR="00464553" w:rsidRPr="006A02C3" w:rsidRDefault="00464553" w:rsidP="00C87C71">
            <w:pPr>
              <w:pStyle w:val="GDP1"/>
            </w:pPr>
            <w:r w:rsidRPr="006A02C3">
              <w:rPr>
                <w:lang w:val="vi-VN"/>
              </w:rPr>
              <w:t>WAREHOUSE_EXPORT</w:t>
            </w:r>
            <w:r w:rsidRPr="006A02C3">
              <w:t>/RECEIPT(_TEMP).NOTE</w:t>
            </w:r>
          </w:p>
        </w:tc>
      </w:tr>
      <w:tr w:rsidR="00464553" w:rsidRPr="006A02C3" w14:paraId="12167494" w14:textId="77777777" w:rsidTr="006D0B7A">
        <w:tc>
          <w:tcPr>
            <w:tcW w:w="13676" w:type="dxa"/>
            <w:gridSpan w:val="6"/>
          </w:tcPr>
          <w:p w14:paraId="72F3E7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Danh sách sản phẩm </w:t>
            </w:r>
          </w:p>
        </w:tc>
      </w:tr>
      <w:tr w:rsidR="00464553" w:rsidRPr="006A02C3" w14:paraId="583D539A" w14:textId="77777777" w:rsidTr="006D0B7A">
        <w:tc>
          <w:tcPr>
            <w:tcW w:w="13676" w:type="dxa"/>
            <w:gridSpan w:val="6"/>
          </w:tcPr>
          <w:p w14:paraId="02830B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Datagrid </w:t>
            </w:r>
          </w:p>
          <w:p w14:paraId="7869E1D0" w14:textId="77777777" w:rsidR="00464553" w:rsidRPr="006A02C3" w:rsidRDefault="00464553" w:rsidP="00C87C71">
            <w:pPr>
              <w:pStyle w:val="GDP1"/>
            </w:pPr>
            <w:r w:rsidRPr="006A02C3">
              <w:t xml:space="preserve">Load danh sách sản phẩm trong đơn </w:t>
            </w:r>
          </w:p>
          <w:p w14:paraId="1108D6F0" w14:textId="77777777" w:rsidR="00464553" w:rsidRPr="006A02C3" w:rsidRDefault="00464553" w:rsidP="00C87C71">
            <w:pPr>
              <w:pStyle w:val="GDP1"/>
            </w:pPr>
            <w:r w:rsidRPr="006A02C3">
              <w:t xml:space="preserve">Load từ bảng </w:t>
            </w:r>
            <w:r w:rsidRPr="006A02C3">
              <w:rPr>
                <w:lang w:val="vi-VN"/>
              </w:rPr>
              <w:t>WAREHOUSE_EXPORT</w:t>
            </w:r>
            <w:r w:rsidRPr="006A02C3">
              <w:t>_ITEM</w:t>
            </w:r>
            <w:r w:rsidRPr="006A02C3">
              <w:rPr>
                <w:lang w:val="vi-VN"/>
              </w:rPr>
              <w:t>, WAREHOUSE_EXPORT</w:t>
            </w:r>
            <w:r w:rsidRPr="006A02C3">
              <w:t>_ITEM</w:t>
            </w:r>
            <w:r w:rsidRPr="006A02C3">
              <w:rPr>
                <w:lang w:val="vi-VN"/>
              </w:rPr>
              <w:t>_TEMP,</w:t>
            </w:r>
            <w:r w:rsidRPr="006A02C3">
              <w:t xml:space="preserve"> </w:t>
            </w:r>
            <w:r w:rsidRPr="006A02C3">
              <w:rPr>
                <w:lang w:val="vi-VN"/>
              </w:rPr>
              <w:t>WAREHOUSE_RECEIPT</w:t>
            </w:r>
            <w:r w:rsidRPr="006A02C3">
              <w:t>_ITEM</w:t>
            </w:r>
            <w:r w:rsidRPr="006A02C3">
              <w:rPr>
                <w:lang w:val="vi-VN"/>
              </w:rPr>
              <w:t>, WAREHOUSE_RECEIPT</w:t>
            </w:r>
            <w:r w:rsidRPr="006A02C3">
              <w:t>_ITEM</w:t>
            </w:r>
            <w:r w:rsidRPr="006A02C3">
              <w:rPr>
                <w:lang w:val="vi-VN"/>
              </w:rPr>
              <w:t>_TEMP</w:t>
            </w:r>
            <w:r w:rsidRPr="006A02C3">
              <w:t xml:space="preserve">. Ghi chung thành </w:t>
            </w:r>
            <w:r w:rsidRPr="006A02C3">
              <w:rPr>
                <w:bCs/>
                <w:lang w:val="vi-VN"/>
              </w:rPr>
              <w:t>WAREHOUSE_EXPORT</w:t>
            </w:r>
            <w:r w:rsidRPr="006A02C3">
              <w:rPr>
                <w:bCs/>
              </w:rPr>
              <w:t>/RECEIPT</w:t>
            </w:r>
            <w:r w:rsidRPr="006A02C3">
              <w:t xml:space="preserve"> </w:t>
            </w:r>
            <w:r w:rsidRPr="006A02C3">
              <w:rPr>
                <w:bCs/>
              </w:rPr>
              <w:t>_ITEM (_TEMP)</w:t>
            </w:r>
          </w:p>
          <w:p w14:paraId="1B2A6EA9" w14:textId="77777777" w:rsidR="00464553" w:rsidRPr="006A02C3" w:rsidRDefault="00464553" w:rsidP="00C87C71">
            <w:pPr>
              <w:pStyle w:val="GDP1"/>
            </w:pPr>
            <w:r w:rsidRPr="006A02C3">
              <w:t>Sort theo VISUAL_INDEX ASC của Sản phẩm</w:t>
            </w:r>
          </w:p>
          <w:p w14:paraId="45E40915" w14:textId="77777777" w:rsidR="00464553" w:rsidRPr="006A02C3" w:rsidRDefault="00464553" w:rsidP="00C87C71">
            <w:pPr>
              <w:pStyle w:val="GDP1"/>
            </w:pPr>
            <w:r w:rsidRPr="006A02C3">
              <w:t>Load all, không phân trang</w:t>
            </w:r>
          </w:p>
        </w:tc>
      </w:tr>
      <w:tr w:rsidR="00464553" w:rsidRPr="006A02C3" w14:paraId="2D5D670E" w14:textId="77777777" w:rsidTr="006D0B7A">
        <w:tc>
          <w:tcPr>
            <w:tcW w:w="828" w:type="dxa"/>
          </w:tcPr>
          <w:p w14:paraId="43BD2724"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4A93750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15FC9AE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6CF6D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E9D433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227D72A" w14:textId="77777777" w:rsidR="00464553" w:rsidRPr="006A02C3" w:rsidRDefault="00464553" w:rsidP="00C87C71">
            <w:pPr>
              <w:pStyle w:val="GDP1"/>
            </w:pPr>
            <w:r w:rsidRPr="006A02C3">
              <w:t>Mã sản phẩm/biến thể</w:t>
            </w:r>
          </w:p>
          <w:p w14:paraId="2D7645B8" w14:textId="74F87BDC" w:rsidR="00464553" w:rsidRPr="006A02C3" w:rsidRDefault="00464553" w:rsidP="00C87C71">
            <w:pPr>
              <w:pStyle w:val="GDP1"/>
            </w:pPr>
            <w:r w:rsidRPr="006A02C3">
              <w:t xml:space="preserve">Lấy từ </w:t>
            </w:r>
            <w:r w:rsidRPr="006A02C3">
              <w:rPr>
                <w:lang w:val="vi-VN"/>
              </w:rPr>
              <w:t>WAREHOUSE_EXPORT</w:t>
            </w:r>
            <w:r w:rsidRPr="006A02C3">
              <w:t>/RECEIPT _ITEM (_TEMP)</w:t>
            </w:r>
            <w:r w:rsidR="00956B3A">
              <w:t>_LOT</w:t>
            </w:r>
            <w:r w:rsidRPr="006A02C3">
              <w:t xml:space="preserve">.PRODUCT_ID. Join qua </w:t>
            </w:r>
            <w:r w:rsidRPr="006A02C3">
              <w:lastRenderedPageBreak/>
              <w:t xml:space="preserve">PRODUCT lấy CODE </w:t>
            </w:r>
          </w:p>
        </w:tc>
      </w:tr>
      <w:tr w:rsidR="00464553" w:rsidRPr="006A02C3" w14:paraId="33CF0D56" w14:textId="77777777" w:rsidTr="006D0B7A">
        <w:tc>
          <w:tcPr>
            <w:tcW w:w="828" w:type="dxa"/>
          </w:tcPr>
          <w:p w14:paraId="73475B4D"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138683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hàng hóa</w:t>
            </w:r>
          </w:p>
        </w:tc>
        <w:tc>
          <w:tcPr>
            <w:tcW w:w="1800" w:type="dxa"/>
          </w:tcPr>
          <w:p w14:paraId="2A67CA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ADE220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6CB502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0CF1FF8" w14:textId="77777777" w:rsidR="00464553" w:rsidRPr="006A02C3" w:rsidRDefault="00464553" w:rsidP="00C87C71">
            <w:pPr>
              <w:pStyle w:val="GDP1"/>
            </w:pPr>
            <w:r w:rsidRPr="006A02C3">
              <w:t>Tên sản phẩm/biến thể</w:t>
            </w:r>
          </w:p>
          <w:p w14:paraId="450A3639" w14:textId="184C18F2" w:rsidR="00464553" w:rsidRPr="006A02C3" w:rsidRDefault="00464553" w:rsidP="00C87C71">
            <w:pPr>
              <w:pStyle w:val="GDP1"/>
            </w:pPr>
            <w:r w:rsidRPr="006A02C3">
              <w:t xml:space="preserve">Lấy từ </w:t>
            </w:r>
            <w:r w:rsidRPr="006A02C3">
              <w:rPr>
                <w:lang w:val="vi-VN"/>
              </w:rPr>
              <w:t>WAREHOUSE_EXPORT</w:t>
            </w:r>
            <w:r w:rsidRPr="006A02C3">
              <w:t>/RECEIPT _ITEM (_TEMP)</w:t>
            </w:r>
            <w:r w:rsidR="00956B3A">
              <w:t xml:space="preserve"> _LOT</w:t>
            </w:r>
            <w:r w:rsidRPr="006A02C3">
              <w:t>.PRODUCT_ID. Join qua PRODUCT lấy NAME</w:t>
            </w:r>
          </w:p>
        </w:tc>
      </w:tr>
      <w:tr w:rsidR="00464553" w:rsidRPr="006A02C3" w14:paraId="24F6D841" w14:textId="77777777" w:rsidTr="006D0B7A">
        <w:tc>
          <w:tcPr>
            <w:tcW w:w="828" w:type="dxa"/>
          </w:tcPr>
          <w:p w14:paraId="293F73E9" w14:textId="77777777" w:rsidR="00464553" w:rsidRPr="006A02C3" w:rsidRDefault="00464553">
            <w:pPr>
              <w:pStyle w:val="TableData12"/>
              <w:numPr>
                <w:ilvl w:val="0"/>
                <w:numId w:val="32"/>
              </w:numPr>
              <w:spacing w:line="360" w:lineRule="auto"/>
              <w:rPr>
                <w:rFonts w:ascii="Times New Roman" w:hAnsi="Times New Roman"/>
                <w:sz w:val="24"/>
                <w:szCs w:val="24"/>
              </w:rPr>
            </w:pPr>
          </w:p>
        </w:tc>
        <w:tc>
          <w:tcPr>
            <w:tcW w:w="2070" w:type="dxa"/>
          </w:tcPr>
          <w:p w14:paraId="024E79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1786C58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854DC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A8DDA2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EF69676" w14:textId="00B504AA" w:rsidR="00464553" w:rsidRPr="006A02C3" w:rsidRDefault="00464553" w:rsidP="00C87C71">
            <w:pPr>
              <w:pStyle w:val="GDP1"/>
            </w:pPr>
            <w:r w:rsidRPr="006A02C3">
              <w:t xml:space="preserve">Lấy từ </w:t>
            </w:r>
            <w:r w:rsidRPr="006A02C3">
              <w:rPr>
                <w:lang w:val="vi-VN"/>
              </w:rPr>
              <w:t>WAREHOUSE_EXPORT</w:t>
            </w:r>
            <w:r w:rsidRPr="006A02C3">
              <w:t>/RECEIPT _ITEM (_TEMP)</w:t>
            </w:r>
            <w:r w:rsidR="00956B3A">
              <w:t xml:space="preserve"> _LOT</w:t>
            </w:r>
            <w:r w:rsidRPr="006A02C3">
              <w:t>. join qua lấy PRODUCT_UOM.TITLE với PRODUCT_UOM.IS_DEFAULT =1</w:t>
            </w:r>
          </w:p>
        </w:tc>
      </w:tr>
      <w:tr w:rsidR="000042DA" w:rsidRPr="006A02C3" w14:paraId="7EFF49E2" w14:textId="77777777" w:rsidTr="006D0B7A">
        <w:tc>
          <w:tcPr>
            <w:tcW w:w="828" w:type="dxa"/>
          </w:tcPr>
          <w:p w14:paraId="663FE837" w14:textId="77777777" w:rsidR="000042DA" w:rsidRPr="006A02C3" w:rsidRDefault="000042DA" w:rsidP="000042DA">
            <w:pPr>
              <w:pStyle w:val="TableData12"/>
              <w:numPr>
                <w:ilvl w:val="0"/>
                <w:numId w:val="32"/>
              </w:numPr>
              <w:spacing w:line="360" w:lineRule="auto"/>
              <w:rPr>
                <w:rFonts w:ascii="Times New Roman" w:hAnsi="Times New Roman"/>
                <w:sz w:val="24"/>
                <w:szCs w:val="24"/>
              </w:rPr>
            </w:pPr>
          </w:p>
        </w:tc>
        <w:tc>
          <w:tcPr>
            <w:tcW w:w="2070" w:type="dxa"/>
          </w:tcPr>
          <w:p w14:paraId="3CBC837C" w14:textId="04DC169B" w:rsidR="000042DA" w:rsidRPr="006A02C3" w:rsidRDefault="000042DA" w:rsidP="000042DA">
            <w:pPr>
              <w:pStyle w:val="TableData12"/>
              <w:spacing w:line="360" w:lineRule="auto"/>
              <w:rPr>
                <w:rFonts w:ascii="Times New Roman" w:hAnsi="Times New Roman"/>
                <w:sz w:val="24"/>
                <w:szCs w:val="24"/>
              </w:rPr>
            </w:pPr>
            <w:commentRangeStart w:id="32"/>
            <w:r>
              <w:rPr>
                <w:rFonts w:ascii="Times New Roman" w:hAnsi="Times New Roman"/>
                <w:sz w:val="24"/>
                <w:szCs w:val="24"/>
              </w:rPr>
              <w:t>Mã lô</w:t>
            </w:r>
            <w:commentRangeEnd w:id="32"/>
            <w:r w:rsidR="006F7158" w:rsidRPr="006A02C3">
              <w:rPr>
                <w:rStyle w:val="CommentReference"/>
                <w:rFonts w:ascii="Times New Roman" w:hAnsi="Times New Roman"/>
                <w:sz w:val="24"/>
                <w:szCs w:val="24"/>
              </w:rPr>
              <w:commentReference w:id="32"/>
            </w:r>
          </w:p>
        </w:tc>
        <w:tc>
          <w:tcPr>
            <w:tcW w:w="1800" w:type="dxa"/>
          </w:tcPr>
          <w:p w14:paraId="270D0F67" w14:textId="0A4B703B"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B14B6B7" w14:textId="0B1D482D"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4B24B38" w14:textId="77777777" w:rsidR="000042DA" w:rsidRPr="006A02C3" w:rsidRDefault="000042DA" w:rsidP="000042DA">
            <w:pPr>
              <w:pStyle w:val="TableData12"/>
              <w:spacing w:line="360" w:lineRule="auto"/>
              <w:rPr>
                <w:rFonts w:ascii="Times New Roman" w:hAnsi="Times New Roman"/>
                <w:sz w:val="24"/>
                <w:szCs w:val="24"/>
              </w:rPr>
            </w:pPr>
          </w:p>
        </w:tc>
        <w:tc>
          <w:tcPr>
            <w:tcW w:w="5850" w:type="dxa"/>
          </w:tcPr>
          <w:p w14:paraId="66FC7AC8" w14:textId="134BBA89" w:rsidR="000042DA" w:rsidRPr="006A02C3" w:rsidRDefault="00956B3A" w:rsidP="000042DA">
            <w:pPr>
              <w:pStyle w:val="GDP1"/>
            </w:pPr>
            <w:r w:rsidRPr="006A02C3">
              <w:t xml:space="preserve">Lấy từ </w:t>
            </w:r>
            <w:r w:rsidRPr="006A02C3">
              <w:rPr>
                <w:lang w:val="vi-VN"/>
              </w:rPr>
              <w:t>WAREHOUSE_EXPORT</w:t>
            </w:r>
            <w:r w:rsidRPr="006A02C3">
              <w:t>/RECEIPT _ITEM (_TEMP)</w:t>
            </w:r>
            <w:r>
              <w:t xml:space="preserve"> _LOT. LOT_ID join quan PRODUCT_LOT lấy LOT_NUMBER</w:t>
            </w:r>
          </w:p>
        </w:tc>
      </w:tr>
      <w:tr w:rsidR="000042DA" w:rsidRPr="006A02C3" w14:paraId="2D2A6C52" w14:textId="77777777" w:rsidTr="006D0B7A">
        <w:tc>
          <w:tcPr>
            <w:tcW w:w="828" w:type="dxa"/>
          </w:tcPr>
          <w:p w14:paraId="34D28086" w14:textId="77777777" w:rsidR="000042DA" w:rsidRPr="006A02C3" w:rsidRDefault="000042DA" w:rsidP="000042DA">
            <w:pPr>
              <w:pStyle w:val="TableData12"/>
              <w:numPr>
                <w:ilvl w:val="0"/>
                <w:numId w:val="32"/>
              </w:numPr>
              <w:spacing w:line="360" w:lineRule="auto"/>
              <w:rPr>
                <w:rFonts w:ascii="Times New Roman" w:hAnsi="Times New Roman"/>
                <w:sz w:val="24"/>
                <w:szCs w:val="24"/>
              </w:rPr>
            </w:pPr>
          </w:p>
        </w:tc>
        <w:tc>
          <w:tcPr>
            <w:tcW w:w="2070" w:type="dxa"/>
          </w:tcPr>
          <w:p w14:paraId="0A996E5F" w14:textId="20C728BD" w:rsidR="000042DA" w:rsidRPr="006A02C3" w:rsidRDefault="000042DA" w:rsidP="000042DA">
            <w:pPr>
              <w:pStyle w:val="TableData12"/>
              <w:spacing w:line="360" w:lineRule="auto"/>
              <w:rPr>
                <w:rFonts w:ascii="Times New Roman" w:hAnsi="Times New Roman"/>
                <w:sz w:val="24"/>
                <w:szCs w:val="24"/>
              </w:rPr>
            </w:pPr>
            <w:r>
              <w:rPr>
                <w:rFonts w:ascii="Times New Roman" w:hAnsi="Times New Roman"/>
                <w:sz w:val="24"/>
                <w:szCs w:val="24"/>
              </w:rPr>
              <w:t>Ngày hết hạn</w:t>
            </w:r>
          </w:p>
        </w:tc>
        <w:tc>
          <w:tcPr>
            <w:tcW w:w="1800" w:type="dxa"/>
          </w:tcPr>
          <w:p w14:paraId="3B2BF63F" w14:textId="5A5E237A"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092B085" w14:textId="6883D2DD"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68AABCB" w14:textId="77777777" w:rsidR="000042DA" w:rsidRPr="006A02C3" w:rsidRDefault="000042DA" w:rsidP="000042DA">
            <w:pPr>
              <w:pStyle w:val="TableData12"/>
              <w:spacing w:line="360" w:lineRule="auto"/>
              <w:rPr>
                <w:rFonts w:ascii="Times New Roman" w:hAnsi="Times New Roman"/>
                <w:sz w:val="24"/>
                <w:szCs w:val="24"/>
              </w:rPr>
            </w:pPr>
          </w:p>
        </w:tc>
        <w:tc>
          <w:tcPr>
            <w:tcW w:w="5850" w:type="dxa"/>
          </w:tcPr>
          <w:p w14:paraId="00ED5D8C" w14:textId="2752544F" w:rsidR="000042DA" w:rsidRPr="006A02C3" w:rsidRDefault="00956B3A" w:rsidP="000042DA">
            <w:pPr>
              <w:pStyle w:val="GDP1"/>
            </w:pPr>
            <w:r w:rsidRPr="006A02C3">
              <w:t xml:space="preserve">Lấy từ </w:t>
            </w:r>
            <w:r w:rsidRPr="006A02C3">
              <w:rPr>
                <w:lang w:val="vi-VN"/>
              </w:rPr>
              <w:t>WAREHOUSE_EXPORT</w:t>
            </w:r>
            <w:r w:rsidRPr="006A02C3">
              <w:t>/RECEIPT _ITEM (_TEMP)</w:t>
            </w:r>
            <w:r>
              <w:t xml:space="preserve"> _LOT. LOT_ID join quan PRODUCT_LOT lấy EXPIRY_DATE</w:t>
            </w:r>
          </w:p>
        </w:tc>
      </w:tr>
      <w:tr w:rsidR="000042DA" w:rsidRPr="006A02C3" w14:paraId="2ACEC8EE" w14:textId="77777777" w:rsidTr="006D0B7A">
        <w:tc>
          <w:tcPr>
            <w:tcW w:w="828" w:type="dxa"/>
          </w:tcPr>
          <w:p w14:paraId="2CD2EF9C" w14:textId="77777777" w:rsidR="000042DA" w:rsidRPr="006A02C3" w:rsidRDefault="000042DA" w:rsidP="000042DA">
            <w:pPr>
              <w:pStyle w:val="TableData12"/>
              <w:numPr>
                <w:ilvl w:val="0"/>
                <w:numId w:val="32"/>
              </w:numPr>
              <w:spacing w:line="360" w:lineRule="auto"/>
              <w:rPr>
                <w:rFonts w:ascii="Times New Roman" w:hAnsi="Times New Roman"/>
                <w:sz w:val="24"/>
                <w:szCs w:val="24"/>
              </w:rPr>
            </w:pPr>
          </w:p>
        </w:tc>
        <w:tc>
          <w:tcPr>
            <w:tcW w:w="2070" w:type="dxa"/>
          </w:tcPr>
          <w:p w14:paraId="333EFDC7"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Số lượng_Theo chứng từ</w:t>
            </w:r>
          </w:p>
        </w:tc>
        <w:tc>
          <w:tcPr>
            <w:tcW w:w="1800" w:type="dxa"/>
          </w:tcPr>
          <w:p w14:paraId="129A876C"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D4A02B1"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B560C94" w14:textId="77777777" w:rsidR="000042DA" w:rsidRPr="006A02C3" w:rsidRDefault="000042DA" w:rsidP="000042DA">
            <w:pPr>
              <w:pStyle w:val="TableData12"/>
              <w:spacing w:line="360" w:lineRule="auto"/>
              <w:rPr>
                <w:rFonts w:ascii="Times New Roman" w:hAnsi="Times New Roman"/>
                <w:sz w:val="24"/>
                <w:szCs w:val="24"/>
              </w:rPr>
            </w:pPr>
          </w:p>
        </w:tc>
        <w:tc>
          <w:tcPr>
            <w:tcW w:w="5850" w:type="dxa"/>
          </w:tcPr>
          <w:p w14:paraId="1F2D6029" w14:textId="08119EF7" w:rsidR="000042DA" w:rsidRPr="006A02C3" w:rsidRDefault="000042DA" w:rsidP="000042DA">
            <w:pPr>
              <w:pStyle w:val="GDP1"/>
            </w:pPr>
            <w:r w:rsidRPr="006A02C3">
              <w:t xml:space="preserve">Lấy từ </w:t>
            </w:r>
            <w:r w:rsidRPr="006A02C3">
              <w:rPr>
                <w:lang w:val="vi-VN"/>
              </w:rPr>
              <w:t>WAREHOUSE_EXPORT</w:t>
            </w:r>
            <w:r w:rsidRPr="006A02C3">
              <w:t>/RECEIPT _ITEM (_TEMP)</w:t>
            </w:r>
            <w:r w:rsidR="00956B3A" w:rsidRPr="00956B3A">
              <w:rPr>
                <w:bCs/>
              </w:rPr>
              <w:t>_LOT</w:t>
            </w:r>
            <w:r w:rsidRPr="006A02C3">
              <w:t>.REQUESTED_QUANTITY</w:t>
            </w:r>
          </w:p>
        </w:tc>
      </w:tr>
      <w:tr w:rsidR="000042DA" w:rsidRPr="006A02C3" w14:paraId="5AD2E634" w14:textId="77777777" w:rsidTr="006D0B7A">
        <w:tc>
          <w:tcPr>
            <w:tcW w:w="828" w:type="dxa"/>
          </w:tcPr>
          <w:p w14:paraId="59FF299A" w14:textId="77777777" w:rsidR="000042DA" w:rsidRPr="006A02C3" w:rsidRDefault="000042DA" w:rsidP="000042DA">
            <w:pPr>
              <w:pStyle w:val="TableData12"/>
              <w:numPr>
                <w:ilvl w:val="0"/>
                <w:numId w:val="32"/>
              </w:numPr>
              <w:spacing w:line="360" w:lineRule="auto"/>
              <w:rPr>
                <w:rFonts w:ascii="Times New Roman" w:hAnsi="Times New Roman"/>
                <w:sz w:val="24"/>
                <w:szCs w:val="24"/>
              </w:rPr>
            </w:pPr>
          </w:p>
        </w:tc>
        <w:tc>
          <w:tcPr>
            <w:tcW w:w="2070" w:type="dxa"/>
          </w:tcPr>
          <w:p w14:paraId="2CEBDC4D"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Số lượng_Theo phiếu</w:t>
            </w:r>
          </w:p>
        </w:tc>
        <w:tc>
          <w:tcPr>
            <w:tcW w:w="1800" w:type="dxa"/>
          </w:tcPr>
          <w:p w14:paraId="6F6F4A44"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B80F9CF"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DFC2B47" w14:textId="77777777" w:rsidR="000042DA" w:rsidRPr="006A02C3" w:rsidRDefault="000042DA" w:rsidP="000042DA">
            <w:pPr>
              <w:pStyle w:val="TableData12"/>
              <w:spacing w:line="360" w:lineRule="auto"/>
              <w:rPr>
                <w:rFonts w:ascii="Times New Roman" w:hAnsi="Times New Roman"/>
                <w:sz w:val="24"/>
                <w:szCs w:val="24"/>
              </w:rPr>
            </w:pPr>
          </w:p>
        </w:tc>
        <w:tc>
          <w:tcPr>
            <w:tcW w:w="5850" w:type="dxa"/>
          </w:tcPr>
          <w:p w14:paraId="0E151BA9" w14:textId="4757C4A1" w:rsidR="000042DA" w:rsidRPr="006A02C3" w:rsidRDefault="000042DA" w:rsidP="000042DA">
            <w:pPr>
              <w:pStyle w:val="GDP1"/>
            </w:pPr>
            <w:r w:rsidRPr="006A02C3">
              <w:t xml:space="preserve">Lấy từ </w:t>
            </w:r>
            <w:r w:rsidRPr="006A02C3">
              <w:rPr>
                <w:lang w:val="vi-VN"/>
              </w:rPr>
              <w:t>WAREHOUSE_EXPORT</w:t>
            </w:r>
            <w:r w:rsidRPr="006A02C3">
              <w:t>/RECEIPT _ITEM (_TEMP)</w:t>
            </w:r>
            <w:r w:rsidR="00956B3A" w:rsidRPr="00956B3A">
              <w:rPr>
                <w:bCs/>
                <w:snapToGrid/>
              </w:rPr>
              <w:t xml:space="preserve"> </w:t>
            </w:r>
            <w:r w:rsidR="00956B3A" w:rsidRPr="00956B3A">
              <w:rPr>
                <w:bCs/>
              </w:rPr>
              <w:t>_LOT</w:t>
            </w:r>
            <w:r w:rsidRPr="006A02C3">
              <w:t>.QUANTITY</w:t>
            </w:r>
          </w:p>
        </w:tc>
      </w:tr>
      <w:tr w:rsidR="000042DA" w:rsidRPr="006A02C3" w14:paraId="0BBCFD8C" w14:textId="77777777" w:rsidTr="006D0B7A">
        <w:tc>
          <w:tcPr>
            <w:tcW w:w="828" w:type="dxa"/>
          </w:tcPr>
          <w:p w14:paraId="67D6417D" w14:textId="77777777" w:rsidR="000042DA" w:rsidRPr="006A02C3" w:rsidRDefault="000042DA" w:rsidP="000042DA">
            <w:pPr>
              <w:pStyle w:val="TableData12"/>
              <w:numPr>
                <w:ilvl w:val="0"/>
                <w:numId w:val="32"/>
              </w:numPr>
              <w:spacing w:line="360" w:lineRule="auto"/>
              <w:rPr>
                <w:rFonts w:ascii="Times New Roman" w:hAnsi="Times New Roman"/>
                <w:sz w:val="24"/>
                <w:szCs w:val="24"/>
              </w:rPr>
            </w:pPr>
          </w:p>
        </w:tc>
        <w:tc>
          <w:tcPr>
            <w:tcW w:w="2070" w:type="dxa"/>
          </w:tcPr>
          <w:p w14:paraId="219B4821"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Đơn giá</w:t>
            </w:r>
          </w:p>
        </w:tc>
        <w:tc>
          <w:tcPr>
            <w:tcW w:w="1800" w:type="dxa"/>
          </w:tcPr>
          <w:p w14:paraId="5D2AED28"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2D90932"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B42B20E" w14:textId="77777777" w:rsidR="000042DA" w:rsidRPr="006A02C3" w:rsidRDefault="000042DA" w:rsidP="000042DA">
            <w:pPr>
              <w:pStyle w:val="TableData12"/>
              <w:spacing w:line="360" w:lineRule="auto"/>
              <w:rPr>
                <w:rFonts w:ascii="Times New Roman" w:hAnsi="Times New Roman"/>
                <w:sz w:val="24"/>
                <w:szCs w:val="24"/>
              </w:rPr>
            </w:pPr>
          </w:p>
        </w:tc>
        <w:tc>
          <w:tcPr>
            <w:tcW w:w="5850" w:type="dxa"/>
          </w:tcPr>
          <w:p w14:paraId="78B5BCB1" w14:textId="77777777" w:rsidR="000042DA" w:rsidRPr="006A02C3" w:rsidRDefault="000042DA" w:rsidP="000042DA">
            <w:pPr>
              <w:pStyle w:val="GDP1"/>
              <w:rPr>
                <w:lang w:val="vi-VN"/>
              </w:rPr>
            </w:pPr>
            <w:r w:rsidRPr="006A02C3">
              <w:t>Đơn giá theo bảng giá bán mặc định của sản phẩm</w:t>
            </w:r>
          </w:p>
          <w:p w14:paraId="6F14CB02" w14:textId="77777777" w:rsidR="000042DA" w:rsidRPr="006A02C3" w:rsidRDefault="000042DA" w:rsidP="000042DA">
            <w:pPr>
              <w:pStyle w:val="GDP1"/>
            </w:pPr>
            <w:r w:rsidRPr="006A02C3">
              <w:t>Lấy từ bảng PRICE_ENTRY.PRICE where PRICE_ENTRY.PRICE_LIST_ID = PRICE_LIST.ID and PRICE_LIST.IS_DEFAULT = 1 and TYPE = ‘SELL’ and IS_ACTIVE=1</w:t>
            </w:r>
          </w:p>
        </w:tc>
      </w:tr>
      <w:tr w:rsidR="000042DA" w:rsidRPr="006A02C3" w14:paraId="7C01A7C9" w14:textId="77777777" w:rsidTr="006D0B7A">
        <w:tc>
          <w:tcPr>
            <w:tcW w:w="828" w:type="dxa"/>
          </w:tcPr>
          <w:p w14:paraId="6C579409" w14:textId="77777777" w:rsidR="000042DA" w:rsidRPr="006A02C3" w:rsidRDefault="000042DA" w:rsidP="000042DA">
            <w:pPr>
              <w:pStyle w:val="TableData12"/>
              <w:numPr>
                <w:ilvl w:val="0"/>
                <w:numId w:val="32"/>
              </w:numPr>
              <w:spacing w:line="360" w:lineRule="auto"/>
              <w:rPr>
                <w:rFonts w:ascii="Times New Roman" w:hAnsi="Times New Roman"/>
                <w:sz w:val="24"/>
                <w:szCs w:val="24"/>
              </w:rPr>
            </w:pPr>
          </w:p>
        </w:tc>
        <w:tc>
          <w:tcPr>
            <w:tcW w:w="2070" w:type="dxa"/>
          </w:tcPr>
          <w:p w14:paraId="76D7159A"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3464AA5C"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4E8572D"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0652554" w14:textId="77777777" w:rsidR="000042DA" w:rsidRPr="006A02C3" w:rsidRDefault="000042DA" w:rsidP="000042DA">
            <w:pPr>
              <w:pStyle w:val="TableData12"/>
              <w:spacing w:line="360" w:lineRule="auto"/>
              <w:rPr>
                <w:rFonts w:ascii="Times New Roman" w:hAnsi="Times New Roman"/>
                <w:sz w:val="24"/>
                <w:szCs w:val="24"/>
              </w:rPr>
            </w:pPr>
          </w:p>
        </w:tc>
        <w:tc>
          <w:tcPr>
            <w:tcW w:w="5850" w:type="dxa"/>
          </w:tcPr>
          <w:p w14:paraId="3355C209" w14:textId="77777777" w:rsidR="000042DA" w:rsidRPr="006A02C3" w:rsidRDefault="000042DA" w:rsidP="000042DA">
            <w:pPr>
              <w:pStyle w:val="GDP1"/>
            </w:pPr>
            <w:r w:rsidRPr="006A02C3">
              <w:t>Số lượng_Theo phiếu*Đơn giá</w:t>
            </w:r>
          </w:p>
        </w:tc>
      </w:tr>
      <w:tr w:rsidR="000042DA" w:rsidRPr="006A02C3" w14:paraId="0E4FC5B3" w14:textId="77777777" w:rsidTr="006D0B7A">
        <w:tc>
          <w:tcPr>
            <w:tcW w:w="13676" w:type="dxa"/>
            <w:gridSpan w:val="6"/>
          </w:tcPr>
          <w:p w14:paraId="668EC606"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xử lý đơn </w:t>
            </w:r>
          </w:p>
        </w:tc>
      </w:tr>
      <w:tr w:rsidR="000042DA" w:rsidRPr="006A02C3" w14:paraId="7383953F" w14:textId="77777777" w:rsidTr="006D0B7A">
        <w:tc>
          <w:tcPr>
            <w:tcW w:w="13676" w:type="dxa"/>
            <w:gridSpan w:val="6"/>
          </w:tcPr>
          <w:p w14:paraId="25601EA0"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0042DA" w:rsidRPr="006A02C3" w14:paraId="58A0AB59" w14:textId="77777777" w:rsidTr="006D0B7A">
        <w:tc>
          <w:tcPr>
            <w:tcW w:w="828" w:type="dxa"/>
          </w:tcPr>
          <w:p w14:paraId="1A0189C6" w14:textId="77777777" w:rsidR="000042DA" w:rsidRPr="006A02C3" w:rsidRDefault="000042DA" w:rsidP="000042DA">
            <w:pPr>
              <w:pStyle w:val="TableData12"/>
              <w:numPr>
                <w:ilvl w:val="0"/>
                <w:numId w:val="32"/>
              </w:numPr>
              <w:spacing w:line="360" w:lineRule="auto"/>
              <w:rPr>
                <w:rFonts w:ascii="Times New Roman" w:hAnsi="Times New Roman"/>
                <w:sz w:val="24"/>
                <w:szCs w:val="24"/>
              </w:rPr>
            </w:pPr>
          </w:p>
        </w:tc>
        <w:tc>
          <w:tcPr>
            <w:tcW w:w="2070" w:type="dxa"/>
          </w:tcPr>
          <w:p w14:paraId="480F3C62"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0B8C5213"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135478B" w14:textId="77777777" w:rsidR="000042DA" w:rsidRPr="006A02C3" w:rsidRDefault="000042DA" w:rsidP="000042DA">
            <w:pPr>
              <w:pStyle w:val="TableData12"/>
              <w:spacing w:line="360" w:lineRule="auto"/>
              <w:rPr>
                <w:rFonts w:ascii="Times New Roman" w:hAnsi="Times New Roman"/>
                <w:sz w:val="24"/>
                <w:szCs w:val="24"/>
              </w:rPr>
            </w:pPr>
          </w:p>
        </w:tc>
        <w:tc>
          <w:tcPr>
            <w:tcW w:w="1530" w:type="dxa"/>
          </w:tcPr>
          <w:p w14:paraId="14067285" w14:textId="77777777" w:rsidR="000042DA" w:rsidRPr="006A02C3" w:rsidRDefault="000042DA" w:rsidP="000042D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66415AE" w14:textId="77777777" w:rsidR="000042DA" w:rsidRPr="006A02C3" w:rsidRDefault="000042DA" w:rsidP="000042DA">
            <w:pPr>
              <w:pStyle w:val="GDP1"/>
            </w:pPr>
          </w:p>
        </w:tc>
      </w:tr>
    </w:tbl>
    <w:p w14:paraId="26DA47D4" w14:textId="77777777" w:rsidR="00464553" w:rsidRPr="006A02C3" w:rsidRDefault="00464553" w:rsidP="00512E56">
      <w:pPr>
        <w:spacing w:line="360" w:lineRule="auto"/>
        <w:rPr>
          <w:lang w:eastAsia="ar-SA"/>
        </w:rPr>
      </w:pPr>
    </w:p>
    <w:p w14:paraId="1F026955" w14:textId="77777777" w:rsidR="00464553" w:rsidRPr="006A02C3" w:rsidRDefault="00464553" w:rsidP="00512E56">
      <w:pPr>
        <w:pStyle w:val="Heading4"/>
        <w:spacing w:line="360" w:lineRule="auto"/>
      </w:pPr>
      <w:r w:rsidRPr="006A02C3">
        <w:lastRenderedPageBreak/>
        <w:t>Luồng nghiệp vụ</w:t>
      </w:r>
    </w:p>
    <w:p w14:paraId="3A8FA923" w14:textId="77777777" w:rsidR="00464553" w:rsidRPr="006A02C3" w:rsidRDefault="00464553" w:rsidP="00512E56">
      <w:pPr>
        <w:spacing w:line="360" w:lineRule="auto"/>
        <w:jc w:val="center"/>
      </w:pPr>
      <w:r w:rsidRPr="006A02C3">
        <w:rPr>
          <w:noProof/>
        </w:rPr>
        <w:drawing>
          <wp:inline distT="0" distB="0" distL="0" distR="0" wp14:anchorId="739B52CE" wp14:editId="28C4A931">
            <wp:extent cx="7689215" cy="4055110"/>
            <wp:effectExtent l="0" t="0" r="0" b="0"/>
            <wp:docPr id="86519869" name="Picture 8651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689215" cy="4055110"/>
                    </a:xfrm>
                    <a:prstGeom prst="rect">
                      <a:avLst/>
                    </a:prstGeom>
                    <a:noFill/>
                    <a:ln>
                      <a:noFill/>
                    </a:ln>
                  </pic:spPr>
                </pic:pic>
              </a:graphicData>
            </a:graphic>
          </wp:inline>
        </w:drawing>
      </w:r>
    </w:p>
    <w:p w14:paraId="34587397" w14:textId="77777777" w:rsidR="00464553" w:rsidRPr="006A02C3" w:rsidRDefault="00464553" w:rsidP="00512E56">
      <w:pPr>
        <w:pStyle w:val="Heading5"/>
        <w:spacing w:line="360" w:lineRule="auto"/>
      </w:pPr>
      <w:r w:rsidRPr="006A02C3">
        <w:t>Xem danh sách &amp; tìm kiếm giao dịch kho</w:t>
      </w:r>
    </w:p>
    <w:p w14:paraId="40573375" w14:textId="77777777" w:rsidR="00464553" w:rsidRPr="006A02C3" w:rsidRDefault="00464553">
      <w:pPr>
        <w:pStyle w:val="PAL0"/>
        <w:numPr>
          <w:ilvl w:val="0"/>
          <w:numId w:val="123"/>
        </w:numPr>
        <w:spacing w:line="360" w:lineRule="auto"/>
        <w:ind w:left="567"/>
      </w:pPr>
      <w:r w:rsidRPr="006A02C3">
        <w:t>Chuẩn bị dữ liệu (Khi người dùng click vào menu Kho &gt;&gt; Quản lý giao dịch kho)</w:t>
      </w:r>
    </w:p>
    <w:p w14:paraId="6C5DF3E8" w14:textId="77777777" w:rsidR="00464553" w:rsidRPr="006A02C3" w:rsidRDefault="00464553" w:rsidP="00512E56">
      <w:pPr>
        <w:pStyle w:val="PAL1"/>
        <w:spacing w:line="360" w:lineRule="auto"/>
      </w:pPr>
      <w:r w:rsidRPr="006A02C3">
        <w:t>Dữ liệu: theo bảng [Mô tả chi tiết các thành phần]</w:t>
      </w:r>
    </w:p>
    <w:p w14:paraId="6B62F467" w14:textId="77777777" w:rsidR="00464553" w:rsidRPr="006A02C3" w:rsidRDefault="00464553" w:rsidP="00512E56">
      <w:pPr>
        <w:pStyle w:val="PAL0"/>
        <w:spacing w:line="360" w:lineRule="auto"/>
        <w:ind w:left="567"/>
      </w:pPr>
      <w:r w:rsidRPr="006A02C3">
        <w:t>Tìm kiếm (Khi người dùng nhập điều kiện tìm kiếm và click nút Tìm kiếm)</w:t>
      </w:r>
    </w:p>
    <w:p w14:paraId="4E470DA0" w14:textId="77777777" w:rsidR="00464553" w:rsidRPr="006A02C3" w:rsidRDefault="00464553" w:rsidP="00512E56">
      <w:pPr>
        <w:pStyle w:val="PAL1"/>
        <w:spacing w:line="360" w:lineRule="auto"/>
      </w:pPr>
      <w:r w:rsidRPr="006A02C3">
        <w:lastRenderedPageBreak/>
        <w:t xml:space="preserve">Thực hiện tìm kiếm dữ liệu và trả kết quả trên grid Danh sách theo bảng </w:t>
      </w:r>
      <w:r w:rsidRPr="006A02C3">
        <w:rPr>
          <w:lang w:val="vi-VN"/>
        </w:rPr>
        <w:t>WAREHOUSE_EXPORT</w:t>
      </w:r>
      <w:r w:rsidRPr="006A02C3">
        <w:t>/RECEIPT(_TEMP):</w:t>
      </w:r>
    </w:p>
    <w:p w14:paraId="16E296DB" w14:textId="77777777" w:rsidR="00464553" w:rsidRPr="006A02C3" w:rsidRDefault="00464553">
      <w:pPr>
        <w:pStyle w:val="PAL2"/>
        <w:numPr>
          <w:ilvl w:val="0"/>
          <w:numId w:val="431"/>
        </w:numPr>
        <w:spacing w:line="360" w:lineRule="auto"/>
        <w:ind w:left="1701"/>
      </w:pPr>
      <w:r w:rsidRPr="006A02C3">
        <w:t xml:space="preserve">Đơn vị: So sánh giá trị lựa chọn với </w:t>
      </w:r>
      <w:r w:rsidRPr="00607B1E">
        <w:rPr>
          <w:lang w:val="vi-VN"/>
        </w:rPr>
        <w:t>WAREHOUSE_EXPORT</w:t>
      </w:r>
      <w:r w:rsidRPr="006A02C3">
        <w:t>/RECEIPT(_TEMP). DIST_UNIT_ID</w:t>
      </w:r>
    </w:p>
    <w:p w14:paraId="0DC22056" w14:textId="77777777" w:rsidR="00464553" w:rsidRPr="006A02C3" w:rsidRDefault="00464553" w:rsidP="00512E56">
      <w:pPr>
        <w:pStyle w:val="PAL2"/>
        <w:spacing w:line="360" w:lineRule="auto"/>
        <w:ind w:left="1701"/>
      </w:pPr>
      <w:r w:rsidRPr="006A02C3">
        <w:t xml:space="preserve">Mã phiếu: So sánh giá trị nhập vào với </w:t>
      </w:r>
      <w:r w:rsidRPr="006A02C3">
        <w:rPr>
          <w:lang w:val="vi-VN"/>
        </w:rPr>
        <w:t>WAREHOUSE_EXPORT</w:t>
      </w:r>
      <w:r w:rsidRPr="006A02C3">
        <w:t>/RECEIPT(_TEMP).NUMBER</w:t>
      </w:r>
    </w:p>
    <w:p w14:paraId="6B5F2F5F" w14:textId="77777777" w:rsidR="00464553" w:rsidRPr="006A02C3" w:rsidRDefault="00464553" w:rsidP="00512E56">
      <w:pPr>
        <w:pStyle w:val="PAL2"/>
        <w:spacing w:line="360" w:lineRule="auto"/>
        <w:ind w:left="1701"/>
      </w:pPr>
      <w:r w:rsidRPr="006A02C3">
        <w:t xml:space="preserve">Ngày phát sinh: So sánh giá trị lựa chọn với </w:t>
      </w:r>
      <w:r w:rsidRPr="006A02C3">
        <w:rPr>
          <w:lang w:val="vi-VN"/>
        </w:rPr>
        <w:t>WAREHOUSE_EXPORT</w:t>
      </w:r>
      <w:r w:rsidRPr="006A02C3">
        <w:t>/RECEIPT(_TEMP).CREATE_DATE</w:t>
      </w:r>
    </w:p>
    <w:p w14:paraId="3DA94F31" w14:textId="77777777" w:rsidR="00464553" w:rsidRPr="006A02C3" w:rsidRDefault="00464553" w:rsidP="00512E56">
      <w:pPr>
        <w:pStyle w:val="PAL2"/>
        <w:spacing w:line="360" w:lineRule="auto"/>
        <w:ind w:left="1701"/>
      </w:pPr>
      <w:r w:rsidRPr="006A02C3">
        <w:t xml:space="preserve">Mã chứng từ gốc: So sánh giá trị lựa chọn với </w:t>
      </w:r>
      <w:r w:rsidRPr="006A02C3">
        <w:rPr>
          <w:lang w:val="vi-VN"/>
        </w:rPr>
        <w:t>WAREHOUSE_EXPORT</w:t>
      </w:r>
      <w:r w:rsidRPr="006A02C3">
        <w:t>/RECEIPT(_TEMP). ORIGINAL_DOCUMENT_NUMBER</w:t>
      </w:r>
    </w:p>
    <w:p w14:paraId="234FD20F" w14:textId="77777777" w:rsidR="00464553" w:rsidRPr="006A02C3" w:rsidRDefault="00464553" w:rsidP="00512E56">
      <w:pPr>
        <w:pStyle w:val="PAL2"/>
        <w:spacing w:line="360" w:lineRule="auto"/>
        <w:ind w:left="1701"/>
      </w:pPr>
      <w:r w:rsidRPr="006A02C3">
        <w:t xml:space="preserve">Loại giao dịch: So sánh giá trị lựa chọn với </w:t>
      </w:r>
      <w:r w:rsidRPr="006A02C3">
        <w:rPr>
          <w:lang w:val="vi-VN"/>
        </w:rPr>
        <w:t>WAREHOUSE_EXPORT</w:t>
      </w:r>
      <w:r w:rsidRPr="006A02C3">
        <w:t>/RECEIPT(_TEMP). WAREHOUSE_TRANSACTION_TYPE</w:t>
      </w:r>
    </w:p>
    <w:p w14:paraId="483A5953" w14:textId="77777777" w:rsidR="00464553" w:rsidRPr="006A02C3" w:rsidRDefault="00464553" w:rsidP="00512E56">
      <w:pPr>
        <w:pStyle w:val="PAL2"/>
        <w:spacing w:line="360" w:lineRule="auto"/>
        <w:ind w:left="1701"/>
      </w:pPr>
      <w:r w:rsidRPr="006A02C3">
        <w:t>Loại phiếu: So sánh giá trị lựa chọn với bảng load phiếu giao dịch</w:t>
      </w:r>
    </w:p>
    <w:p w14:paraId="018190C2" w14:textId="77777777" w:rsidR="00464553" w:rsidRPr="006A02C3" w:rsidRDefault="00464553" w:rsidP="00512E56">
      <w:pPr>
        <w:pStyle w:val="PAL2"/>
        <w:spacing w:line="360" w:lineRule="auto"/>
        <w:ind w:left="1701"/>
      </w:pPr>
      <w:r w:rsidRPr="006A02C3">
        <w:t xml:space="preserve">Cụm kho: So sánh giá trị lựa chọn với </w:t>
      </w:r>
      <w:r w:rsidRPr="006A02C3">
        <w:rPr>
          <w:lang w:val="vi-VN"/>
        </w:rPr>
        <w:t>WAREHOUSE_EXPORT</w:t>
      </w:r>
      <w:r w:rsidRPr="006A02C3">
        <w:t>/RECEIPT(_TEMP).WAREHOUSE_ID join WAREHOUSE. WAREHOUSE_GROUP_ID</w:t>
      </w:r>
    </w:p>
    <w:p w14:paraId="629B2084" w14:textId="77777777" w:rsidR="00464553" w:rsidRPr="006A02C3" w:rsidRDefault="00464553" w:rsidP="00512E56">
      <w:pPr>
        <w:pStyle w:val="PAL2"/>
        <w:spacing w:line="360" w:lineRule="auto"/>
        <w:ind w:left="1701"/>
      </w:pPr>
      <w:r w:rsidRPr="006A02C3">
        <w:t xml:space="preserve">Kho: So sánh giá trị lựa chọn với </w:t>
      </w:r>
      <w:r w:rsidRPr="006A02C3">
        <w:rPr>
          <w:lang w:val="vi-VN"/>
        </w:rPr>
        <w:t>WAREHOUSE_EXPORT</w:t>
      </w:r>
      <w:r w:rsidRPr="006A02C3">
        <w:t>/RECEIPT(_TEMP).WAREHOUSE_ID</w:t>
      </w:r>
    </w:p>
    <w:p w14:paraId="743B5113" w14:textId="77777777" w:rsidR="00464553" w:rsidRPr="006A02C3" w:rsidRDefault="00464553" w:rsidP="00512E56">
      <w:pPr>
        <w:pStyle w:val="PAL2"/>
        <w:spacing w:line="360" w:lineRule="auto"/>
        <w:ind w:left="1701"/>
      </w:pPr>
      <w:r w:rsidRPr="006A02C3">
        <w:t xml:space="preserve">Sản phẩm: So sánh giá trị lựa chọn với </w:t>
      </w:r>
      <w:r w:rsidRPr="006A02C3">
        <w:rPr>
          <w:lang w:val="vi-VN"/>
        </w:rPr>
        <w:t>WAREHOUSE_EXPORT</w:t>
      </w:r>
      <w:r w:rsidRPr="006A02C3">
        <w:t xml:space="preserve">/RECEIPT(_TEMP) join </w:t>
      </w:r>
      <w:r w:rsidRPr="006A02C3">
        <w:rPr>
          <w:lang w:val="vi-VN"/>
        </w:rPr>
        <w:t>WAREHOUSE_EXPORT</w:t>
      </w:r>
      <w:r w:rsidRPr="006A02C3">
        <w:t>/RECEIPT_ITEM(_TEMP).PRODUCT_ID</w:t>
      </w:r>
    </w:p>
    <w:p w14:paraId="22A24B80" w14:textId="77777777" w:rsidR="00464553" w:rsidRPr="006A02C3" w:rsidRDefault="00464553" w:rsidP="00512E56">
      <w:pPr>
        <w:pStyle w:val="Heading5"/>
        <w:spacing w:line="360" w:lineRule="auto"/>
      </w:pPr>
      <w:r w:rsidRPr="006A02C3">
        <w:t>Xem chi tiết giao dịch kho</w:t>
      </w:r>
    </w:p>
    <w:p w14:paraId="4737423E" w14:textId="77777777" w:rsidR="00464553" w:rsidRPr="006A02C3" w:rsidRDefault="00464553">
      <w:pPr>
        <w:pStyle w:val="PAL0"/>
        <w:numPr>
          <w:ilvl w:val="0"/>
          <w:numId w:val="124"/>
        </w:numPr>
        <w:spacing w:line="360" w:lineRule="auto"/>
        <w:ind w:left="567"/>
      </w:pPr>
      <w:r w:rsidRPr="006A02C3">
        <w:t>Chuẩn bị dữ liệu (Khi người dùng click vào icon Xem chi tiết)</w:t>
      </w:r>
    </w:p>
    <w:p w14:paraId="2DF52F13" w14:textId="77777777" w:rsidR="00464553" w:rsidRPr="006A02C3" w:rsidRDefault="00464553" w:rsidP="00512E56">
      <w:pPr>
        <w:pStyle w:val="PAL1"/>
        <w:spacing w:line="360" w:lineRule="auto"/>
      </w:pPr>
      <w:r w:rsidRPr="006A02C3">
        <w:t>Dữ liệu: theo bảng [Mô tả chi tiết các thành phần]</w:t>
      </w:r>
    </w:p>
    <w:p w14:paraId="321BAA9E" w14:textId="05D6CB82" w:rsidR="00464553" w:rsidRPr="006A02C3" w:rsidRDefault="00464553" w:rsidP="00512E56">
      <w:pPr>
        <w:pStyle w:val="Heading3"/>
        <w:spacing w:line="360" w:lineRule="auto"/>
        <w:rPr>
          <w:szCs w:val="24"/>
        </w:rPr>
      </w:pPr>
      <w:bookmarkStart w:id="33" w:name="_Toc235626126"/>
      <w:r w:rsidRPr="006A02C3">
        <w:rPr>
          <w:szCs w:val="24"/>
        </w:rPr>
        <w:lastRenderedPageBreak/>
        <w:t>Quản lý điều chỉnh kho</w:t>
      </w:r>
      <w:bookmarkEnd w:id="33"/>
    </w:p>
    <w:p w14:paraId="6A6D4A82" w14:textId="77777777" w:rsidR="00464553" w:rsidRPr="006A02C3" w:rsidRDefault="00464553" w:rsidP="00512E56">
      <w:pPr>
        <w:pStyle w:val="Heading4"/>
        <w:spacing w:line="360" w:lineRule="auto"/>
      </w:pPr>
      <w:r w:rsidRPr="006A02C3">
        <w:t>Thông tin chung chức năng</w:t>
      </w:r>
    </w:p>
    <w:p w14:paraId="7DD058A1" w14:textId="77777777" w:rsidR="00464553" w:rsidRPr="006A02C3" w:rsidRDefault="00464553" w:rsidP="00512E56">
      <w:pPr>
        <w:pStyle w:val="Para1"/>
        <w:numPr>
          <w:ilvl w:val="0"/>
          <w:numId w:val="0"/>
        </w:numPr>
        <w:spacing w:line="360" w:lineRule="auto"/>
        <w:ind w:left="720"/>
        <w:jc w:val="center"/>
      </w:pPr>
      <w:r w:rsidRPr="006A02C3">
        <w:rPr>
          <w:noProof/>
        </w:rPr>
        <w:drawing>
          <wp:inline distT="0" distB="0" distL="0" distR="0" wp14:anchorId="1B9B7620" wp14:editId="360F5B61">
            <wp:extent cx="4365266" cy="34473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27584"/>
                    <a:stretch/>
                  </pic:blipFill>
                  <pic:spPr bwMode="auto">
                    <a:xfrm>
                      <a:off x="0" y="0"/>
                      <a:ext cx="4365640" cy="3447619"/>
                    </a:xfrm>
                    <a:prstGeom prst="rect">
                      <a:avLst/>
                    </a:prstGeom>
                    <a:ln>
                      <a:noFill/>
                    </a:ln>
                    <a:extLst>
                      <a:ext uri="{53640926-AAD7-44D8-BBD7-CCE9431645EC}">
                        <a14:shadowObscured xmlns:a14="http://schemas.microsoft.com/office/drawing/2010/main"/>
                      </a:ext>
                    </a:extLst>
                  </pic:spPr>
                </pic:pic>
              </a:graphicData>
            </a:graphic>
          </wp:inline>
        </w:drawing>
      </w:r>
    </w:p>
    <w:p w14:paraId="3CE51EE9" w14:textId="77777777" w:rsidR="00464553" w:rsidRPr="006A02C3" w:rsidRDefault="00464553" w:rsidP="00512E56">
      <w:pPr>
        <w:pStyle w:val="Para1"/>
        <w:spacing w:line="360" w:lineRule="auto"/>
      </w:pPr>
      <w:r w:rsidRPr="006A02C3">
        <w:t>Tác nhân: người dùng Head Office được phân quyền sử dụng chức năng</w:t>
      </w:r>
    </w:p>
    <w:p w14:paraId="3CDFA564" w14:textId="77777777" w:rsidR="00464553" w:rsidRPr="006A02C3" w:rsidRDefault="00464553" w:rsidP="00512E56">
      <w:pPr>
        <w:pStyle w:val="Para1"/>
        <w:spacing w:line="360" w:lineRule="auto"/>
      </w:pPr>
      <w:r w:rsidRPr="006A02C3">
        <w:t xml:space="preserve">Ý nghĩa chức năng: cho phép quản lý các giao dịch điều chỉnh kho </w:t>
      </w:r>
      <w:r w:rsidRPr="006A02C3">
        <w:rPr>
          <w:i/>
          <w:iCs/>
        </w:rPr>
        <w:t>(Xem danh sách, Tìm kiếm, Hủy, Duyệt)</w:t>
      </w:r>
    </w:p>
    <w:p w14:paraId="6AD8B183" w14:textId="77777777" w:rsidR="00464553" w:rsidRPr="006A02C3" w:rsidRDefault="00464553" w:rsidP="00512E56">
      <w:pPr>
        <w:pStyle w:val="Para1"/>
        <w:spacing w:line="360" w:lineRule="auto"/>
      </w:pPr>
      <w:r w:rsidRPr="006A02C3">
        <w:t>Đường dẫn: Kho &gt;&gt; Quản lý điều chỉnh kho</w:t>
      </w:r>
    </w:p>
    <w:p w14:paraId="161ED3AC" w14:textId="77777777" w:rsidR="00464553" w:rsidRPr="006A02C3" w:rsidRDefault="00464553" w:rsidP="00512E56">
      <w:pPr>
        <w:pStyle w:val="Heading4"/>
        <w:spacing w:line="360" w:lineRule="auto"/>
      </w:pPr>
      <w:r w:rsidRPr="006A02C3">
        <w:lastRenderedPageBreak/>
        <w:t>Màn hình</w:t>
      </w:r>
    </w:p>
    <w:p w14:paraId="37AB224F" w14:textId="77777777" w:rsidR="00464553" w:rsidRPr="006A02C3" w:rsidRDefault="00464553" w:rsidP="00512E56">
      <w:pPr>
        <w:pStyle w:val="Heading5"/>
        <w:spacing w:line="360" w:lineRule="auto"/>
      </w:pPr>
      <w:r w:rsidRPr="006A02C3">
        <w:t>Quản lý điều chỉnh kho</w:t>
      </w:r>
    </w:p>
    <w:p w14:paraId="3B500CB6" w14:textId="77777777" w:rsidR="00464553" w:rsidRPr="006A02C3" w:rsidRDefault="00464553" w:rsidP="00512E56">
      <w:pPr>
        <w:spacing w:line="360" w:lineRule="auto"/>
        <w:rPr>
          <w:lang w:eastAsia="ar-SA"/>
        </w:rPr>
      </w:pPr>
      <w:r w:rsidRPr="006A02C3">
        <w:rPr>
          <w:noProof/>
        </w:rPr>
        <w:drawing>
          <wp:inline distT="0" distB="0" distL="0" distR="0" wp14:anchorId="06316318" wp14:editId="2FB354CE">
            <wp:extent cx="8229600" cy="3727450"/>
            <wp:effectExtent l="0" t="0" r="0" b="0"/>
            <wp:docPr id="191569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97236" name=""/>
                    <pic:cNvPicPr/>
                  </pic:nvPicPr>
                  <pic:blipFill>
                    <a:blip r:embed="rId60"/>
                    <a:stretch>
                      <a:fillRect/>
                    </a:stretch>
                  </pic:blipFill>
                  <pic:spPr>
                    <a:xfrm>
                      <a:off x="0" y="0"/>
                      <a:ext cx="8229600" cy="3727450"/>
                    </a:xfrm>
                    <a:prstGeom prst="rect">
                      <a:avLst/>
                    </a:prstGeom>
                  </pic:spPr>
                </pic:pic>
              </a:graphicData>
            </a:graphic>
          </wp:inline>
        </w:drawing>
      </w:r>
    </w:p>
    <w:p w14:paraId="09047E0F" w14:textId="77777777" w:rsidR="00464553" w:rsidRPr="006A02C3" w:rsidRDefault="00464553" w:rsidP="00512E56">
      <w:pPr>
        <w:pStyle w:val="Heading5"/>
        <w:spacing w:line="360" w:lineRule="auto"/>
      </w:pPr>
      <w:r w:rsidRPr="006A02C3">
        <w:t>Xem chi tiết điều chỉnh kho</w:t>
      </w:r>
    </w:p>
    <w:p w14:paraId="0C64B40F" w14:textId="77777777" w:rsidR="00464553" w:rsidRPr="006A02C3" w:rsidRDefault="00464553" w:rsidP="00512E56">
      <w:pPr>
        <w:spacing w:line="360" w:lineRule="auto"/>
        <w:rPr>
          <w:noProof/>
        </w:rPr>
      </w:pPr>
      <w:r w:rsidRPr="006A02C3">
        <w:rPr>
          <w:noProof/>
        </w:rPr>
        <w:lastRenderedPageBreak/>
        <w:drawing>
          <wp:inline distT="0" distB="0" distL="0" distR="0" wp14:anchorId="0DC92873" wp14:editId="79216D6F">
            <wp:extent cx="8229600" cy="3482975"/>
            <wp:effectExtent l="0" t="0" r="0" b="0"/>
            <wp:docPr id="205238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83138" name=""/>
                    <pic:cNvPicPr/>
                  </pic:nvPicPr>
                  <pic:blipFill>
                    <a:blip r:embed="rId61"/>
                    <a:stretch>
                      <a:fillRect/>
                    </a:stretch>
                  </pic:blipFill>
                  <pic:spPr>
                    <a:xfrm>
                      <a:off x="0" y="0"/>
                      <a:ext cx="8229600" cy="3482975"/>
                    </a:xfrm>
                    <a:prstGeom prst="rect">
                      <a:avLst/>
                    </a:prstGeom>
                  </pic:spPr>
                </pic:pic>
              </a:graphicData>
            </a:graphic>
          </wp:inline>
        </w:drawing>
      </w:r>
    </w:p>
    <w:p w14:paraId="0E5C562E" w14:textId="77777777" w:rsidR="00464553" w:rsidRPr="006A02C3" w:rsidRDefault="00464553" w:rsidP="00512E56">
      <w:pPr>
        <w:pStyle w:val="Heading6"/>
        <w:spacing w:line="360" w:lineRule="auto"/>
      </w:pPr>
      <w:r w:rsidRPr="006A02C3">
        <w:t>Thông tin xử lý đơn</w:t>
      </w:r>
    </w:p>
    <w:p w14:paraId="0762D511" w14:textId="77777777" w:rsidR="00464553" w:rsidRPr="006A02C3" w:rsidRDefault="00464553" w:rsidP="00512E56">
      <w:pPr>
        <w:spacing w:line="360" w:lineRule="auto"/>
        <w:rPr>
          <w:noProof/>
        </w:rPr>
      </w:pPr>
    </w:p>
    <w:p w14:paraId="7594A30C"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12703B3B" wp14:editId="769CFC4E">
            <wp:extent cx="8229600" cy="3736340"/>
            <wp:effectExtent l="0" t="0" r="0" b="0"/>
            <wp:docPr id="30176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66697" name=""/>
                    <pic:cNvPicPr/>
                  </pic:nvPicPr>
                  <pic:blipFill>
                    <a:blip r:embed="rId62"/>
                    <a:stretch>
                      <a:fillRect/>
                    </a:stretch>
                  </pic:blipFill>
                  <pic:spPr>
                    <a:xfrm>
                      <a:off x="0" y="0"/>
                      <a:ext cx="8229600" cy="3736340"/>
                    </a:xfrm>
                    <a:prstGeom prst="rect">
                      <a:avLst/>
                    </a:prstGeom>
                  </pic:spPr>
                </pic:pic>
              </a:graphicData>
            </a:graphic>
          </wp:inline>
        </w:drawing>
      </w:r>
    </w:p>
    <w:p w14:paraId="623FF433" w14:textId="77777777" w:rsidR="00464553" w:rsidRPr="006A02C3" w:rsidRDefault="00464553" w:rsidP="00512E56">
      <w:pPr>
        <w:pStyle w:val="Heading5"/>
        <w:spacing w:line="360" w:lineRule="auto"/>
      </w:pPr>
      <w:r w:rsidRPr="006A02C3">
        <w:t>Tạo mới điều chỉnh kho</w:t>
      </w:r>
    </w:p>
    <w:p w14:paraId="4A8837A5" w14:textId="77777777" w:rsidR="00464553" w:rsidRPr="006A02C3" w:rsidRDefault="00464553" w:rsidP="00512E56">
      <w:pPr>
        <w:spacing w:line="360" w:lineRule="auto"/>
        <w:rPr>
          <w:noProof/>
        </w:rPr>
      </w:pPr>
      <w:r w:rsidRPr="006A02C3">
        <w:rPr>
          <w:noProof/>
        </w:rPr>
        <w:lastRenderedPageBreak/>
        <w:drawing>
          <wp:inline distT="0" distB="0" distL="0" distR="0" wp14:anchorId="7F882D2D" wp14:editId="263A0678">
            <wp:extent cx="8229600" cy="40976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229600" cy="4097655"/>
                    </a:xfrm>
                    <a:prstGeom prst="rect">
                      <a:avLst/>
                    </a:prstGeom>
                  </pic:spPr>
                </pic:pic>
              </a:graphicData>
            </a:graphic>
          </wp:inline>
        </w:drawing>
      </w:r>
    </w:p>
    <w:p w14:paraId="66CB9D17" w14:textId="77777777" w:rsidR="00464553" w:rsidRPr="006A02C3" w:rsidRDefault="00464553" w:rsidP="00512E56">
      <w:pPr>
        <w:pStyle w:val="Heading6"/>
        <w:spacing w:line="360" w:lineRule="auto"/>
      </w:pPr>
      <w:r w:rsidRPr="006A02C3">
        <w:t>Thêm sản phẩm</w:t>
      </w:r>
    </w:p>
    <w:p w14:paraId="2C5667A1" w14:textId="77777777" w:rsidR="00464553" w:rsidRPr="006A02C3" w:rsidRDefault="00464553" w:rsidP="00512E56">
      <w:pPr>
        <w:spacing w:line="360" w:lineRule="auto"/>
        <w:rPr>
          <w:noProof/>
        </w:rPr>
      </w:pPr>
    </w:p>
    <w:p w14:paraId="09D25106" w14:textId="45A3D81F" w:rsidR="00464553" w:rsidRPr="006A02C3" w:rsidRDefault="00946B6F" w:rsidP="00512E56">
      <w:pPr>
        <w:spacing w:line="360" w:lineRule="auto"/>
        <w:rPr>
          <w:noProof/>
        </w:rPr>
      </w:pPr>
      <w:r w:rsidRPr="00946B6F">
        <w:rPr>
          <w:noProof/>
        </w:rPr>
        <w:lastRenderedPageBreak/>
        <w:drawing>
          <wp:inline distT="0" distB="0" distL="0" distR="0" wp14:anchorId="39A6F1DB" wp14:editId="54993B2B">
            <wp:extent cx="7376795" cy="5716905"/>
            <wp:effectExtent l="0" t="0" r="0" b="0"/>
            <wp:docPr id="34639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97009" name=""/>
                    <pic:cNvPicPr/>
                  </pic:nvPicPr>
                  <pic:blipFill>
                    <a:blip r:embed="rId64"/>
                    <a:stretch>
                      <a:fillRect/>
                    </a:stretch>
                  </pic:blipFill>
                  <pic:spPr>
                    <a:xfrm>
                      <a:off x="0" y="0"/>
                      <a:ext cx="7376795" cy="5716905"/>
                    </a:xfrm>
                    <a:prstGeom prst="rect">
                      <a:avLst/>
                    </a:prstGeom>
                  </pic:spPr>
                </pic:pic>
              </a:graphicData>
            </a:graphic>
          </wp:inline>
        </w:drawing>
      </w:r>
    </w:p>
    <w:p w14:paraId="3F7AB905" w14:textId="32FB1837" w:rsidR="00293A0F" w:rsidRDefault="00293A0F" w:rsidP="00293A0F">
      <w:pPr>
        <w:pStyle w:val="Heading7"/>
      </w:pPr>
      <w:r>
        <w:lastRenderedPageBreak/>
        <w:t xml:space="preserve">Nâng cao – Thêm </w:t>
      </w:r>
      <w:r w:rsidR="003E1C5D">
        <w:t xml:space="preserve">số lượng đối với </w:t>
      </w:r>
      <w:r>
        <w:t>sản phẩm có lotdate</w:t>
      </w:r>
    </w:p>
    <w:p w14:paraId="45D954CB" w14:textId="20EC70B6" w:rsidR="00293A0F" w:rsidRPr="00293A0F" w:rsidRDefault="00293A0F" w:rsidP="00293A0F">
      <w:r w:rsidRPr="00293A0F">
        <w:rPr>
          <w:noProof/>
        </w:rPr>
        <w:drawing>
          <wp:inline distT="0" distB="0" distL="0" distR="0" wp14:anchorId="29ACC52B" wp14:editId="314750EE">
            <wp:extent cx="8229600" cy="3123565"/>
            <wp:effectExtent l="0" t="0" r="0" b="0"/>
            <wp:docPr id="202346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61924" name=""/>
                    <pic:cNvPicPr/>
                  </pic:nvPicPr>
                  <pic:blipFill>
                    <a:blip r:embed="rId65"/>
                    <a:stretch>
                      <a:fillRect/>
                    </a:stretch>
                  </pic:blipFill>
                  <pic:spPr>
                    <a:xfrm>
                      <a:off x="0" y="0"/>
                      <a:ext cx="8229600" cy="3123565"/>
                    </a:xfrm>
                    <a:prstGeom prst="rect">
                      <a:avLst/>
                    </a:prstGeom>
                  </pic:spPr>
                </pic:pic>
              </a:graphicData>
            </a:graphic>
          </wp:inline>
        </w:drawing>
      </w:r>
    </w:p>
    <w:p w14:paraId="647B1C3C" w14:textId="77777777" w:rsidR="00464553" w:rsidRPr="006A02C3" w:rsidRDefault="00464553" w:rsidP="00512E56">
      <w:pPr>
        <w:pStyle w:val="Heading6"/>
        <w:spacing w:line="360" w:lineRule="auto"/>
      </w:pPr>
      <w:r w:rsidRPr="006A02C3">
        <w:t>Thay đổi số lượng xuất kho</w:t>
      </w:r>
    </w:p>
    <w:p w14:paraId="61F70775" w14:textId="77777777" w:rsidR="00464553" w:rsidRPr="006A02C3" w:rsidRDefault="00464553" w:rsidP="00512E56">
      <w:pPr>
        <w:spacing w:line="360" w:lineRule="auto"/>
        <w:rPr>
          <w:noProof/>
        </w:rPr>
      </w:pPr>
    </w:p>
    <w:p w14:paraId="5CE5EF4A"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7B3BD503" wp14:editId="4167C3E2">
            <wp:extent cx="8229600" cy="3746500"/>
            <wp:effectExtent l="0" t="0" r="0" b="0"/>
            <wp:docPr id="5416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8304" name=""/>
                    <pic:cNvPicPr/>
                  </pic:nvPicPr>
                  <pic:blipFill>
                    <a:blip r:embed="rId66"/>
                    <a:stretch>
                      <a:fillRect/>
                    </a:stretch>
                  </pic:blipFill>
                  <pic:spPr>
                    <a:xfrm>
                      <a:off x="0" y="0"/>
                      <a:ext cx="8229600" cy="3746500"/>
                    </a:xfrm>
                    <a:prstGeom prst="rect">
                      <a:avLst/>
                    </a:prstGeom>
                  </pic:spPr>
                </pic:pic>
              </a:graphicData>
            </a:graphic>
          </wp:inline>
        </w:drawing>
      </w:r>
    </w:p>
    <w:p w14:paraId="7C19D746" w14:textId="77777777" w:rsidR="00464553" w:rsidRPr="006A02C3" w:rsidRDefault="00464553">
      <w:pPr>
        <w:pStyle w:val="Heading4"/>
        <w:numPr>
          <w:ilvl w:val="3"/>
          <w:numId w:val="10"/>
        </w:numPr>
        <w:tabs>
          <w:tab w:val="clear" w:pos="1584"/>
        </w:tabs>
        <w:spacing w:line="360" w:lineRule="auto"/>
        <w:ind w:left="450" w:hanging="360"/>
      </w:pPr>
      <w:r w:rsidRPr="006A02C3">
        <w:t>Mô tả chi tiết các thành phần</w:t>
      </w:r>
    </w:p>
    <w:p w14:paraId="0664A021" w14:textId="77777777" w:rsidR="00464553" w:rsidRPr="006A02C3" w:rsidRDefault="00464553" w:rsidP="00512E56">
      <w:pPr>
        <w:pStyle w:val="Heading5"/>
        <w:spacing w:line="360" w:lineRule="auto"/>
      </w:pPr>
      <w:r w:rsidRPr="006A02C3">
        <w:t>Quản lý điều chỉnh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537AAF3A" w14:textId="77777777" w:rsidTr="006D0B7A">
        <w:trPr>
          <w:tblHeader/>
        </w:trPr>
        <w:tc>
          <w:tcPr>
            <w:tcW w:w="828" w:type="dxa"/>
            <w:shd w:val="pct5" w:color="auto" w:fill="FFFFFF"/>
          </w:tcPr>
          <w:p w14:paraId="5D5FC3A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DE23B0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2AFE84E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013E8A1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574334F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4854E26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7B7F089F"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53810B44" w14:textId="77777777" w:rsidTr="006D0B7A">
        <w:tc>
          <w:tcPr>
            <w:tcW w:w="13676" w:type="dxa"/>
            <w:gridSpan w:val="6"/>
          </w:tcPr>
          <w:p w14:paraId="24A11A7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61D08993" w14:textId="77777777" w:rsidTr="006D0B7A">
        <w:tc>
          <w:tcPr>
            <w:tcW w:w="828" w:type="dxa"/>
          </w:tcPr>
          <w:p w14:paraId="189A06D9"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68056FD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339FC5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1379BC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02EBC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5C11760E" w14:textId="77777777" w:rsidR="00464553" w:rsidRPr="006A02C3" w:rsidRDefault="00464553" w:rsidP="00C87C71">
            <w:pPr>
              <w:pStyle w:val="GDP1"/>
            </w:pPr>
            <w:r w:rsidRPr="006A02C3">
              <w:t xml:space="preserve">Tập giá trị: {Load danh sách đơn vị trạng thái Hoạt động thuộc phân quyền của user login – hiển thị theo cấu trúc cây}. Hiển thị [Mã – Tên đơn vị]. </w:t>
            </w:r>
            <w:r w:rsidRPr="006A02C3">
              <w:rPr>
                <w:bCs/>
              </w:rPr>
              <w:t>Bảng OPT_DIST_UNIT_REF join DIST_UNIT, lấy CODE -  NAME.</w:t>
            </w:r>
          </w:p>
          <w:p w14:paraId="24EAE143"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5A80D167" w14:textId="77777777" w:rsidTr="006D0B7A">
        <w:tc>
          <w:tcPr>
            <w:tcW w:w="828" w:type="dxa"/>
          </w:tcPr>
          <w:p w14:paraId="183ABC20"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204FC4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chỉnh</w:t>
            </w:r>
          </w:p>
        </w:tc>
        <w:tc>
          <w:tcPr>
            <w:tcW w:w="1800" w:type="dxa"/>
          </w:tcPr>
          <w:p w14:paraId="2F2FA1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515866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74EA1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E85B516" w14:textId="77777777" w:rsidR="00464553" w:rsidRPr="006A02C3" w:rsidRDefault="00464553" w:rsidP="00C87C71">
            <w:pPr>
              <w:pStyle w:val="GDP1"/>
            </w:pPr>
          </w:p>
        </w:tc>
      </w:tr>
      <w:tr w:rsidR="00464553" w:rsidRPr="009F3346" w14:paraId="39BBA7DF" w14:textId="77777777" w:rsidTr="006D0B7A">
        <w:tc>
          <w:tcPr>
            <w:tcW w:w="828" w:type="dxa"/>
          </w:tcPr>
          <w:p w14:paraId="1AEE300A"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3EB5BE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điều chỉnh</w:t>
            </w:r>
          </w:p>
        </w:tc>
        <w:tc>
          <w:tcPr>
            <w:tcW w:w="1800" w:type="dxa"/>
          </w:tcPr>
          <w:p w14:paraId="5D558B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35DFDA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7BD54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570F6DF" w14:textId="77777777" w:rsidR="00464553" w:rsidRPr="00BD3193" w:rsidRDefault="00464553" w:rsidP="00C87C71">
            <w:pPr>
              <w:pStyle w:val="GDP1"/>
              <w:rPr>
                <w:lang w:val="pt-BR"/>
              </w:rPr>
            </w:pPr>
            <w:r w:rsidRPr="00BD3193">
              <w:rPr>
                <w:lang w:val="pt-BR"/>
              </w:rPr>
              <w:t>Gồm 2 calendar Từ ngày – Đến ngày</w:t>
            </w:r>
          </w:p>
        </w:tc>
      </w:tr>
      <w:tr w:rsidR="00464553" w:rsidRPr="006A02C3" w14:paraId="79B01122" w14:textId="77777777" w:rsidTr="006D0B7A">
        <w:tc>
          <w:tcPr>
            <w:tcW w:w="828" w:type="dxa"/>
          </w:tcPr>
          <w:p w14:paraId="6F23EE33" w14:textId="77777777" w:rsidR="00464553" w:rsidRPr="00BD3193" w:rsidRDefault="00464553">
            <w:pPr>
              <w:pStyle w:val="TableData12"/>
              <w:numPr>
                <w:ilvl w:val="0"/>
                <w:numId w:val="33"/>
              </w:numPr>
              <w:spacing w:line="360" w:lineRule="auto"/>
              <w:rPr>
                <w:rFonts w:ascii="Times New Roman" w:hAnsi="Times New Roman"/>
                <w:sz w:val="24"/>
                <w:szCs w:val="24"/>
                <w:lang w:val="pt-BR"/>
              </w:rPr>
            </w:pPr>
          </w:p>
        </w:tc>
        <w:tc>
          <w:tcPr>
            <w:tcW w:w="2070" w:type="dxa"/>
          </w:tcPr>
          <w:p w14:paraId="507612B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điều chỉnh</w:t>
            </w:r>
          </w:p>
        </w:tc>
        <w:tc>
          <w:tcPr>
            <w:tcW w:w="1800" w:type="dxa"/>
          </w:tcPr>
          <w:p w14:paraId="5CB8B7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356256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899538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D2759E2" w14:textId="77777777" w:rsidR="00464553" w:rsidRPr="006A02C3" w:rsidRDefault="00464553" w:rsidP="00C87C71">
            <w:pPr>
              <w:pStyle w:val="GDP1"/>
            </w:pPr>
            <w:r w:rsidRPr="006A02C3">
              <w:t>Tập giá trị {Tất cả, Điều chỉnh tăng, Điều chỉnh giảm}</w:t>
            </w:r>
          </w:p>
        </w:tc>
      </w:tr>
      <w:tr w:rsidR="00464553" w:rsidRPr="006A02C3" w14:paraId="48F1E84A" w14:textId="77777777" w:rsidTr="006D0B7A">
        <w:tc>
          <w:tcPr>
            <w:tcW w:w="828" w:type="dxa"/>
          </w:tcPr>
          <w:p w14:paraId="728E43FA"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56D2CD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70140F7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4CA2A6C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6E4995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ADAE31C" w14:textId="77777777" w:rsidR="00464553" w:rsidRPr="006A02C3" w:rsidRDefault="00464553" w:rsidP="00C87C71">
            <w:pPr>
              <w:pStyle w:val="GDP1"/>
            </w:pPr>
            <w:r w:rsidRPr="006A02C3">
              <w:t>Tập giá trị {Load từ bảng INVENTORY _STATUS.TITLE where STATUS = ACT}</w:t>
            </w:r>
          </w:p>
          <w:p w14:paraId="1A47A0D6" w14:textId="77777777" w:rsidR="00464553" w:rsidRPr="006A02C3" w:rsidRDefault="00464553" w:rsidP="00C87C71">
            <w:pPr>
              <w:pStyle w:val="GDP1"/>
            </w:pPr>
            <w:r w:rsidRPr="006A02C3">
              <w:t>Sort theo aphabet</w:t>
            </w:r>
          </w:p>
        </w:tc>
      </w:tr>
      <w:tr w:rsidR="00464553" w:rsidRPr="006A02C3" w14:paraId="4D8CD1B9" w14:textId="77777777" w:rsidTr="006D0B7A">
        <w:tc>
          <w:tcPr>
            <w:tcW w:w="828" w:type="dxa"/>
          </w:tcPr>
          <w:p w14:paraId="036941B8"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780AD3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tiếp theo</w:t>
            </w:r>
          </w:p>
        </w:tc>
        <w:tc>
          <w:tcPr>
            <w:tcW w:w="1800" w:type="dxa"/>
          </w:tcPr>
          <w:p w14:paraId="525B4E0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13CC77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615E0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0611AF0" w14:textId="77777777" w:rsidR="00464553" w:rsidRPr="006A02C3" w:rsidRDefault="00464553" w:rsidP="00C87C71">
            <w:pPr>
              <w:pStyle w:val="GDP1"/>
            </w:pPr>
            <w:r w:rsidRPr="006A02C3">
              <w:t>Tập giá trị {Load từ bảng INVENTORY_OPTIONAL_STATUS.TITLE}</w:t>
            </w:r>
          </w:p>
          <w:p w14:paraId="1853450D" w14:textId="77777777" w:rsidR="00464553" w:rsidRPr="006A02C3" w:rsidRDefault="00464553" w:rsidP="00C87C71">
            <w:pPr>
              <w:pStyle w:val="GDP1"/>
            </w:pPr>
            <w:r w:rsidRPr="006A02C3">
              <w:t>Sort theo aphabet</w:t>
            </w:r>
          </w:p>
        </w:tc>
      </w:tr>
      <w:tr w:rsidR="00464553" w:rsidRPr="006A02C3" w14:paraId="47FC7836" w14:textId="77777777" w:rsidTr="006D0B7A">
        <w:tc>
          <w:tcPr>
            <w:tcW w:w="13676" w:type="dxa"/>
            <w:gridSpan w:val="6"/>
          </w:tcPr>
          <w:p w14:paraId="2E5683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Nâng cao</w:t>
            </w:r>
          </w:p>
        </w:tc>
      </w:tr>
      <w:tr w:rsidR="00464553" w:rsidRPr="006A02C3" w14:paraId="4B608441" w14:textId="77777777" w:rsidTr="006D0B7A">
        <w:tc>
          <w:tcPr>
            <w:tcW w:w="828" w:type="dxa"/>
          </w:tcPr>
          <w:p w14:paraId="3B9C8F60"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003534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143D88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79B12E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3311EB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E74F721" w14:textId="77777777" w:rsidR="00464553" w:rsidRPr="006A02C3" w:rsidRDefault="00464553" w:rsidP="00C87C71">
            <w:pPr>
              <w:pStyle w:val="GDP1"/>
            </w:pPr>
            <w:r w:rsidRPr="006A02C3">
              <w:t>Tập giá trị: {Load cụm kho thuộc đơn vị}. Hiển thị [Mã – Tên]</w:t>
            </w:r>
          </w:p>
          <w:p w14:paraId="6839A16D" w14:textId="77777777" w:rsidR="00464553" w:rsidRPr="006A02C3" w:rsidRDefault="00464553" w:rsidP="00C87C71">
            <w:pPr>
              <w:pStyle w:val="GDP1"/>
            </w:pPr>
            <w:r w:rsidRPr="006A02C3">
              <w:t>Sort theo Mã ASC</w:t>
            </w:r>
          </w:p>
          <w:p w14:paraId="05F2B6EE" w14:textId="77777777" w:rsidR="00464553" w:rsidRPr="006A02C3" w:rsidRDefault="00464553" w:rsidP="00C87C71">
            <w:pPr>
              <w:pStyle w:val="GDP1"/>
            </w:pPr>
            <w:r w:rsidRPr="006A02C3">
              <w:t>Load từ bảng WAREHOUSE_GROUP.CODE - NAME</w:t>
            </w:r>
          </w:p>
        </w:tc>
      </w:tr>
      <w:tr w:rsidR="00464553" w:rsidRPr="006A02C3" w14:paraId="0971E182" w14:textId="77777777" w:rsidTr="006D0B7A">
        <w:tc>
          <w:tcPr>
            <w:tcW w:w="828" w:type="dxa"/>
          </w:tcPr>
          <w:p w14:paraId="50BE8981"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38ADF62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04C9ED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51B46F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229F4C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EA173D3" w14:textId="77777777" w:rsidR="00464553" w:rsidRPr="006A02C3" w:rsidRDefault="00464553" w:rsidP="00C87C71">
            <w:pPr>
              <w:pStyle w:val="GDP1"/>
            </w:pPr>
            <w:r w:rsidRPr="006A02C3">
              <w:t>Tập giá trị: {Load kho thuộc cụm kho}. Hiển thị [Mã – Tên]</w:t>
            </w:r>
          </w:p>
          <w:p w14:paraId="42E5628F" w14:textId="77777777" w:rsidR="00464553" w:rsidRPr="006A02C3" w:rsidRDefault="00464553" w:rsidP="00C87C71">
            <w:pPr>
              <w:pStyle w:val="GDP1"/>
            </w:pPr>
            <w:r w:rsidRPr="006A02C3">
              <w:t>Sort theo Mã ASC</w:t>
            </w:r>
          </w:p>
          <w:p w14:paraId="7502D9FE" w14:textId="77777777" w:rsidR="00464553" w:rsidRPr="006A02C3" w:rsidRDefault="00464553" w:rsidP="00C87C71">
            <w:pPr>
              <w:pStyle w:val="GDP1"/>
            </w:pPr>
            <w:r w:rsidRPr="006A02C3">
              <w:t>Load từ bảng WAREHOUSE.CODE - NAME</w:t>
            </w:r>
          </w:p>
        </w:tc>
      </w:tr>
      <w:tr w:rsidR="00464553" w:rsidRPr="006A02C3" w14:paraId="0645088A" w14:textId="77777777" w:rsidTr="006D0B7A">
        <w:tc>
          <w:tcPr>
            <w:tcW w:w="828" w:type="dxa"/>
          </w:tcPr>
          <w:p w14:paraId="70E4F1FE"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1A249F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09FC402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2D3686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FE1A7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EE0EF31" w14:textId="77777777" w:rsidR="00464553" w:rsidRPr="006A02C3" w:rsidRDefault="00464553" w:rsidP="00C87C71">
            <w:pPr>
              <w:pStyle w:val="GDP1"/>
            </w:pPr>
            <w:r w:rsidRPr="006A02C3">
              <w:t>Hint text: Nhập mã/ tên sản phẩm</w:t>
            </w:r>
          </w:p>
        </w:tc>
      </w:tr>
      <w:tr w:rsidR="00464553" w:rsidRPr="006A02C3" w14:paraId="7F374ADB" w14:textId="77777777" w:rsidTr="006D0B7A">
        <w:tc>
          <w:tcPr>
            <w:tcW w:w="828" w:type="dxa"/>
          </w:tcPr>
          <w:p w14:paraId="21655287"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471BC7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0FD2BD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2B6D3C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AE747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5C0C44A" w14:textId="77777777" w:rsidR="00464553" w:rsidRPr="006A02C3" w:rsidRDefault="00464553" w:rsidP="00C87C71">
            <w:pPr>
              <w:pStyle w:val="GDP1"/>
            </w:pPr>
          </w:p>
        </w:tc>
      </w:tr>
      <w:tr w:rsidR="00464553" w:rsidRPr="006A02C3" w14:paraId="51DC5C59" w14:textId="77777777" w:rsidTr="006D0B7A">
        <w:tc>
          <w:tcPr>
            <w:tcW w:w="828" w:type="dxa"/>
          </w:tcPr>
          <w:p w14:paraId="073FBD0E"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3344818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662AD2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3D259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7BE27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50BD44D" w14:textId="77777777" w:rsidR="00464553" w:rsidRPr="006A02C3" w:rsidRDefault="00464553" w:rsidP="00C87C71">
            <w:pPr>
              <w:pStyle w:val="GDP1"/>
            </w:pPr>
          </w:p>
        </w:tc>
      </w:tr>
      <w:tr w:rsidR="00464553" w:rsidRPr="006A02C3" w14:paraId="62424253" w14:textId="77777777" w:rsidTr="006D0B7A">
        <w:tc>
          <w:tcPr>
            <w:tcW w:w="828" w:type="dxa"/>
          </w:tcPr>
          <w:p w14:paraId="0DCF9C06"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70A155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7869D3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0EE908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CE9B3D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CA49DB0" w14:textId="77777777" w:rsidR="00464553" w:rsidRPr="006A02C3" w:rsidRDefault="00464553" w:rsidP="00C87C71">
            <w:pPr>
              <w:pStyle w:val="GDP1"/>
            </w:pPr>
          </w:p>
        </w:tc>
      </w:tr>
      <w:tr w:rsidR="00464553" w:rsidRPr="006A02C3" w14:paraId="06FA6AC8" w14:textId="77777777" w:rsidTr="006D0B7A">
        <w:tc>
          <w:tcPr>
            <w:tcW w:w="13676" w:type="dxa"/>
            <w:gridSpan w:val="6"/>
          </w:tcPr>
          <w:p w14:paraId="22F75E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6BCB0CBB" w14:textId="77777777" w:rsidTr="006D0B7A">
        <w:tc>
          <w:tcPr>
            <w:tcW w:w="828" w:type="dxa"/>
          </w:tcPr>
          <w:p w14:paraId="4FDF2045"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3DE5D7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359A59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D73BCC0"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5C1D033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01048F0" w14:textId="77777777" w:rsidR="00464553" w:rsidRPr="006A02C3" w:rsidRDefault="00464553" w:rsidP="00C87C71">
            <w:pPr>
              <w:pStyle w:val="GDP1"/>
            </w:pPr>
          </w:p>
        </w:tc>
      </w:tr>
      <w:tr w:rsidR="00464553" w:rsidRPr="006A02C3" w14:paraId="4AB7178E" w14:textId="77777777" w:rsidTr="006D0B7A">
        <w:tc>
          <w:tcPr>
            <w:tcW w:w="828" w:type="dxa"/>
          </w:tcPr>
          <w:p w14:paraId="67B45133"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0B9C07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7BDFD5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51F1A59"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2542B12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A9329CB" w14:textId="77777777" w:rsidR="00464553" w:rsidRPr="006A02C3" w:rsidRDefault="00464553" w:rsidP="00C87C71">
            <w:pPr>
              <w:pStyle w:val="GDP1"/>
            </w:pPr>
          </w:p>
        </w:tc>
      </w:tr>
      <w:tr w:rsidR="00464553" w:rsidRPr="006A02C3" w14:paraId="5F311A7B" w14:textId="77777777" w:rsidTr="006D0B7A">
        <w:tc>
          <w:tcPr>
            <w:tcW w:w="828" w:type="dxa"/>
          </w:tcPr>
          <w:p w14:paraId="6D0F6F03"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0422AA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Duyệt</w:t>
            </w:r>
          </w:p>
        </w:tc>
        <w:tc>
          <w:tcPr>
            <w:tcW w:w="1800" w:type="dxa"/>
          </w:tcPr>
          <w:p w14:paraId="40F0AD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C2D9D4D"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2CF8918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6F3B9F0" w14:textId="77777777" w:rsidR="00464553" w:rsidRPr="006A02C3" w:rsidRDefault="00464553" w:rsidP="00C87C71">
            <w:pPr>
              <w:pStyle w:val="GDP1"/>
            </w:pPr>
          </w:p>
        </w:tc>
      </w:tr>
      <w:tr w:rsidR="00464553" w:rsidRPr="006A02C3" w14:paraId="6B5A33F9" w14:textId="77777777" w:rsidTr="006D0B7A">
        <w:tc>
          <w:tcPr>
            <w:tcW w:w="828" w:type="dxa"/>
          </w:tcPr>
          <w:p w14:paraId="79D1C8E8"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00155F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4EFE59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EB276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F87E85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BEA01F7" w14:textId="77777777" w:rsidR="00464553" w:rsidRPr="006A02C3" w:rsidRDefault="00464553" w:rsidP="00C87C71">
            <w:pPr>
              <w:pStyle w:val="GDP1"/>
            </w:pPr>
          </w:p>
        </w:tc>
      </w:tr>
      <w:tr w:rsidR="00464553" w:rsidRPr="006A02C3" w14:paraId="7E7F51EC" w14:textId="77777777" w:rsidTr="006D0B7A">
        <w:tc>
          <w:tcPr>
            <w:tcW w:w="13676" w:type="dxa"/>
            <w:gridSpan w:val="6"/>
          </w:tcPr>
          <w:p w14:paraId="7E88D0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61A3ED47" w14:textId="77777777" w:rsidR="00464553" w:rsidRPr="006A02C3" w:rsidRDefault="00464553" w:rsidP="00C87C71">
            <w:pPr>
              <w:pStyle w:val="GDP1"/>
            </w:pPr>
            <w:r w:rsidRPr="006A02C3">
              <w:t>Load danh sách giao dịch điều chỉnh thuộc đơn vị đang chọn</w:t>
            </w:r>
          </w:p>
          <w:p w14:paraId="68D29E6C" w14:textId="77777777" w:rsidR="00464553" w:rsidRPr="006A02C3" w:rsidRDefault="00464553" w:rsidP="00C87C71">
            <w:pPr>
              <w:pStyle w:val="GDP1"/>
            </w:pPr>
            <w:r w:rsidRPr="006A02C3">
              <w:t xml:space="preserve">Load dữ liệu từ bảng </w:t>
            </w:r>
            <w:r w:rsidRPr="006A02C3">
              <w:rPr>
                <w:b/>
              </w:rPr>
              <w:t>INVENTORY_ADJUST</w:t>
            </w:r>
          </w:p>
          <w:p w14:paraId="73148912" w14:textId="77777777" w:rsidR="00464553" w:rsidRPr="006A02C3" w:rsidRDefault="00464553" w:rsidP="00C87C71">
            <w:pPr>
              <w:pStyle w:val="GDP1"/>
            </w:pPr>
            <w:r w:rsidRPr="006A02C3">
              <w:t>Sort theo Ngày điều chỉnh DESC (ADJUST_DATE)</w:t>
            </w:r>
          </w:p>
          <w:p w14:paraId="75DB70B2" w14:textId="77777777" w:rsidR="00464553" w:rsidRPr="006A02C3" w:rsidRDefault="00464553" w:rsidP="00C87C71">
            <w:pPr>
              <w:pStyle w:val="GDP1"/>
            </w:pPr>
            <w:r w:rsidRPr="006A02C3">
              <w:t>Phân trang theo quy định chung</w:t>
            </w:r>
          </w:p>
        </w:tc>
      </w:tr>
      <w:tr w:rsidR="00464553" w:rsidRPr="006A02C3" w14:paraId="57097572" w14:textId="77777777" w:rsidTr="006D0B7A">
        <w:tc>
          <w:tcPr>
            <w:tcW w:w="828" w:type="dxa"/>
          </w:tcPr>
          <w:p w14:paraId="7576D546"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6AE0D9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4EF5082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294738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C403F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37D1B7BF" w14:textId="77777777" w:rsidR="00464553" w:rsidRPr="006A02C3" w:rsidRDefault="00464553" w:rsidP="00C87C71">
            <w:pPr>
              <w:pStyle w:val="GDP1"/>
            </w:pPr>
            <w:r w:rsidRPr="006A02C3">
              <w:t>CheckAll: xuất hiện trên Header</w:t>
            </w:r>
          </w:p>
          <w:p w14:paraId="0382D97B" w14:textId="77777777" w:rsidR="00464553" w:rsidRPr="006A02C3" w:rsidRDefault="00464553" w:rsidP="00C87C71">
            <w:pPr>
              <w:pStyle w:val="GDP1"/>
            </w:pPr>
            <w:r w:rsidRPr="006A02C3">
              <w:t>CheckRow: xuất hiện trên từng Row</w:t>
            </w:r>
          </w:p>
          <w:p w14:paraId="4DDDF4E9"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6901656E" w14:textId="77777777" w:rsidTr="006D0B7A">
        <w:tc>
          <w:tcPr>
            <w:tcW w:w="828" w:type="dxa"/>
          </w:tcPr>
          <w:p w14:paraId="20EB7859"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0474B15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0BC359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03E0AC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72FF69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614D714" w14:textId="77777777" w:rsidR="00464553" w:rsidRPr="006A02C3" w:rsidRDefault="00464553" w:rsidP="00C87C71">
            <w:pPr>
              <w:pStyle w:val="GDP1"/>
            </w:pPr>
            <w:r w:rsidRPr="006A02C3">
              <w:t>Mã – Tên đơn vị</w:t>
            </w:r>
          </w:p>
          <w:p w14:paraId="388BDF46" w14:textId="77777777" w:rsidR="00464553" w:rsidRPr="006A02C3" w:rsidRDefault="00464553" w:rsidP="00C87C71">
            <w:pPr>
              <w:pStyle w:val="GDP1"/>
            </w:pPr>
            <w:r w:rsidRPr="006A02C3">
              <w:t>Load từ bảng INVENTORY_ADJUST.DIST_UNIT_ID join qua DIST_UNIT lấy CODE - NAME</w:t>
            </w:r>
          </w:p>
        </w:tc>
      </w:tr>
      <w:tr w:rsidR="00464553" w:rsidRPr="006A02C3" w14:paraId="50DB8C99" w14:textId="77777777" w:rsidTr="006D0B7A">
        <w:tc>
          <w:tcPr>
            <w:tcW w:w="828" w:type="dxa"/>
          </w:tcPr>
          <w:p w14:paraId="759D2777"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28FFFF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chỉnh</w:t>
            </w:r>
          </w:p>
        </w:tc>
        <w:tc>
          <w:tcPr>
            <w:tcW w:w="1800" w:type="dxa"/>
          </w:tcPr>
          <w:p w14:paraId="000395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483DD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1DEF7B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1D26E3B" w14:textId="77777777" w:rsidR="00464553" w:rsidRPr="006A02C3" w:rsidRDefault="00464553" w:rsidP="00C87C71">
            <w:pPr>
              <w:pStyle w:val="GDP1"/>
            </w:pPr>
            <w:r w:rsidRPr="006A02C3">
              <w:t>Load từ bảng INVENTORY_ADJUST.ADJUST_NUMBER</w:t>
            </w:r>
          </w:p>
        </w:tc>
      </w:tr>
      <w:tr w:rsidR="00464553" w:rsidRPr="006A02C3" w14:paraId="3BC70786" w14:textId="77777777" w:rsidTr="006D0B7A">
        <w:tc>
          <w:tcPr>
            <w:tcW w:w="828" w:type="dxa"/>
          </w:tcPr>
          <w:p w14:paraId="11ADA825"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4E184F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điều chỉnh</w:t>
            </w:r>
          </w:p>
        </w:tc>
        <w:tc>
          <w:tcPr>
            <w:tcW w:w="1800" w:type="dxa"/>
          </w:tcPr>
          <w:p w14:paraId="15B8A7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80989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0EC2E1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FB20719" w14:textId="77777777" w:rsidR="00464553" w:rsidRPr="006A02C3" w:rsidRDefault="00464553" w:rsidP="00C87C71">
            <w:pPr>
              <w:pStyle w:val="GDP1"/>
            </w:pPr>
            <w:r w:rsidRPr="006A02C3">
              <w:t xml:space="preserve">Load từ bảng </w:t>
            </w:r>
            <w:r w:rsidRPr="006A02C3">
              <w:lastRenderedPageBreak/>
              <w:t>INVENTORY_ADJUST.ADJUST_TYPE</w:t>
            </w:r>
          </w:p>
        </w:tc>
      </w:tr>
      <w:tr w:rsidR="00464553" w:rsidRPr="006A02C3" w14:paraId="12BC1DD7" w14:textId="77777777" w:rsidTr="006D0B7A">
        <w:tc>
          <w:tcPr>
            <w:tcW w:w="828" w:type="dxa"/>
          </w:tcPr>
          <w:p w14:paraId="5D78776B"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718A38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điều chỉnh</w:t>
            </w:r>
          </w:p>
        </w:tc>
        <w:tc>
          <w:tcPr>
            <w:tcW w:w="1800" w:type="dxa"/>
          </w:tcPr>
          <w:p w14:paraId="5EAA925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0BDBD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1F58D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F9F39A5" w14:textId="77777777" w:rsidR="00464553" w:rsidRPr="006A02C3" w:rsidRDefault="00464553" w:rsidP="00C87C71">
            <w:pPr>
              <w:pStyle w:val="GDP1"/>
            </w:pPr>
            <w:r w:rsidRPr="006A02C3">
              <w:t>Mã – Tên kho</w:t>
            </w:r>
          </w:p>
          <w:p w14:paraId="5A73421C" w14:textId="77777777" w:rsidR="00464553" w:rsidRPr="006A02C3" w:rsidRDefault="00464553" w:rsidP="00C87C71">
            <w:pPr>
              <w:pStyle w:val="GDP1"/>
            </w:pPr>
            <w:r w:rsidRPr="006A02C3">
              <w:t>Load từ bảng INVENTORY_ADJUST.WAREHOUSE_ID. Join qua WAREHOUSE lấy CODE - NAME</w:t>
            </w:r>
          </w:p>
        </w:tc>
      </w:tr>
      <w:tr w:rsidR="00464553" w:rsidRPr="006A02C3" w14:paraId="12CD8806" w14:textId="77777777" w:rsidTr="006D0B7A">
        <w:tc>
          <w:tcPr>
            <w:tcW w:w="828" w:type="dxa"/>
          </w:tcPr>
          <w:p w14:paraId="55D189A3"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629A05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điều chỉnh</w:t>
            </w:r>
          </w:p>
        </w:tc>
        <w:tc>
          <w:tcPr>
            <w:tcW w:w="1800" w:type="dxa"/>
          </w:tcPr>
          <w:p w14:paraId="49D0522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7EBF3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1E8D60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C67BFA8" w14:textId="77777777" w:rsidR="00464553" w:rsidRPr="006A02C3" w:rsidRDefault="00464553" w:rsidP="00C87C71">
            <w:pPr>
              <w:pStyle w:val="GDP1"/>
            </w:pPr>
            <w:r w:rsidRPr="006A02C3">
              <w:t>Ngày giờ</w:t>
            </w:r>
          </w:p>
          <w:p w14:paraId="23306633" w14:textId="77777777" w:rsidR="00464553" w:rsidRPr="006A02C3" w:rsidRDefault="00464553" w:rsidP="00C87C71">
            <w:pPr>
              <w:pStyle w:val="GDP1"/>
            </w:pPr>
            <w:r w:rsidRPr="006A02C3">
              <w:t>Load từ bảng INVENTORY_ADJUST.ADJUST_DATE</w:t>
            </w:r>
          </w:p>
        </w:tc>
      </w:tr>
      <w:tr w:rsidR="00464553" w:rsidRPr="006A02C3" w14:paraId="187DAD27" w14:textId="77777777" w:rsidTr="006D0B7A">
        <w:tc>
          <w:tcPr>
            <w:tcW w:w="828" w:type="dxa"/>
          </w:tcPr>
          <w:p w14:paraId="71E80B52"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6E072B0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240A3D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7EFCD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5BE113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7A74E8F" w14:textId="77777777" w:rsidR="00464553" w:rsidRPr="006A02C3" w:rsidRDefault="00464553" w:rsidP="00C87C71">
            <w:pPr>
              <w:pStyle w:val="GDP1"/>
            </w:pPr>
            <w:r w:rsidRPr="006A02C3">
              <w:t>Load từ bảng INVENTORY_ADJUST.TOTAL</w:t>
            </w:r>
          </w:p>
        </w:tc>
      </w:tr>
      <w:tr w:rsidR="00464553" w:rsidRPr="006A02C3" w14:paraId="7A7CEE36" w14:textId="77777777" w:rsidTr="006D0B7A">
        <w:tc>
          <w:tcPr>
            <w:tcW w:w="828" w:type="dxa"/>
          </w:tcPr>
          <w:p w14:paraId="2868658B"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480C5E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1D815A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66ADD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CB6F4D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1DB70A3" w14:textId="77777777" w:rsidR="00464553" w:rsidRPr="006A02C3" w:rsidRDefault="00464553" w:rsidP="00C87C71">
            <w:pPr>
              <w:pStyle w:val="GDP1"/>
            </w:pPr>
            <w:r w:rsidRPr="006A02C3">
              <w:t>Load từ bảng INVENTORY_ADJUST.CURRENT_STATUS_CODE</w:t>
            </w:r>
          </w:p>
        </w:tc>
      </w:tr>
      <w:tr w:rsidR="00464553" w:rsidRPr="006A02C3" w14:paraId="22340EA1" w14:textId="77777777" w:rsidTr="006D0B7A">
        <w:tc>
          <w:tcPr>
            <w:tcW w:w="828" w:type="dxa"/>
          </w:tcPr>
          <w:p w14:paraId="25CB7505"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09550D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tiếp theo</w:t>
            </w:r>
          </w:p>
        </w:tc>
        <w:tc>
          <w:tcPr>
            <w:tcW w:w="1800" w:type="dxa"/>
          </w:tcPr>
          <w:p w14:paraId="1EFE06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25D5D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2DC1E0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177F662" w14:textId="77777777" w:rsidR="00464553" w:rsidRPr="006A02C3" w:rsidRDefault="00464553" w:rsidP="00C87C71">
            <w:pPr>
              <w:pStyle w:val="GDP1"/>
            </w:pPr>
            <w:r w:rsidRPr="006A02C3">
              <w:t>Load từ bảng INVENTORY_ADJUST.CURRENT_APPROVAL_STEP_ID</w:t>
            </w:r>
          </w:p>
        </w:tc>
      </w:tr>
      <w:tr w:rsidR="00464553" w:rsidRPr="006A02C3" w14:paraId="4D4DCFC4" w14:textId="77777777" w:rsidTr="006D0B7A">
        <w:tc>
          <w:tcPr>
            <w:tcW w:w="828" w:type="dxa"/>
          </w:tcPr>
          <w:p w14:paraId="4222083C"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2EA2C62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Lý do điều chỉnh</w:t>
            </w:r>
          </w:p>
        </w:tc>
        <w:tc>
          <w:tcPr>
            <w:tcW w:w="1800" w:type="dxa"/>
          </w:tcPr>
          <w:p w14:paraId="3598B6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EA357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B5A936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CD688DF" w14:textId="77777777" w:rsidR="00464553" w:rsidRPr="006A02C3" w:rsidRDefault="00464553" w:rsidP="00C87C71">
            <w:pPr>
              <w:pStyle w:val="GDP1"/>
            </w:pPr>
            <w:r w:rsidRPr="006A02C3">
              <w:t>Load từ bảng INVENTORY_ADJUST.ADJUST_REASON_NAME</w:t>
            </w:r>
          </w:p>
        </w:tc>
      </w:tr>
      <w:tr w:rsidR="00464553" w:rsidRPr="006A02C3" w14:paraId="1E44279D" w14:textId="77777777" w:rsidTr="006D0B7A">
        <w:tc>
          <w:tcPr>
            <w:tcW w:w="828" w:type="dxa"/>
          </w:tcPr>
          <w:p w14:paraId="3D287CAD"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5543D6F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View</w:t>
            </w:r>
          </w:p>
        </w:tc>
        <w:tc>
          <w:tcPr>
            <w:tcW w:w="1800" w:type="dxa"/>
          </w:tcPr>
          <w:p w14:paraId="269A54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099E7C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027B49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E48146B" w14:textId="77777777" w:rsidR="00464553" w:rsidRPr="006A02C3" w:rsidRDefault="00464553" w:rsidP="00C87C71">
            <w:pPr>
              <w:pStyle w:val="GDP1"/>
            </w:pPr>
            <w:r w:rsidRPr="006A02C3">
              <w:t>Tooltip: Xem chi tiết</w:t>
            </w:r>
          </w:p>
        </w:tc>
      </w:tr>
      <w:tr w:rsidR="00464553" w:rsidRPr="006A02C3" w14:paraId="1B317276" w14:textId="77777777" w:rsidTr="006D0B7A">
        <w:tc>
          <w:tcPr>
            <w:tcW w:w="828" w:type="dxa"/>
          </w:tcPr>
          <w:p w14:paraId="37B0643D" w14:textId="77777777" w:rsidR="00464553" w:rsidRPr="006A02C3" w:rsidRDefault="00464553">
            <w:pPr>
              <w:pStyle w:val="TableData12"/>
              <w:numPr>
                <w:ilvl w:val="0"/>
                <w:numId w:val="33"/>
              </w:numPr>
              <w:spacing w:line="360" w:lineRule="auto"/>
              <w:rPr>
                <w:rFonts w:ascii="Times New Roman" w:hAnsi="Times New Roman"/>
                <w:sz w:val="24"/>
                <w:szCs w:val="24"/>
              </w:rPr>
            </w:pPr>
          </w:p>
        </w:tc>
        <w:tc>
          <w:tcPr>
            <w:tcW w:w="2070" w:type="dxa"/>
          </w:tcPr>
          <w:p w14:paraId="0502467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file đính kèm</w:t>
            </w:r>
          </w:p>
        </w:tc>
        <w:tc>
          <w:tcPr>
            <w:tcW w:w="1800" w:type="dxa"/>
          </w:tcPr>
          <w:p w14:paraId="4355EF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52D53BB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960965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975B1DF" w14:textId="77777777" w:rsidR="00464553" w:rsidRPr="006A02C3" w:rsidRDefault="00464553" w:rsidP="00C87C71">
            <w:pPr>
              <w:pStyle w:val="GDP1"/>
            </w:pPr>
            <w:r w:rsidRPr="006A02C3">
              <w:t>Tooltip: Xem file đính kèm</w:t>
            </w:r>
          </w:p>
          <w:p w14:paraId="63359F69" w14:textId="77777777" w:rsidR="00464553" w:rsidRPr="006A02C3" w:rsidRDefault="00464553" w:rsidP="00C87C71">
            <w:pPr>
              <w:pStyle w:val="GDP1"/>
            </w:pPr>
            <w:r w:rsidRPr="006A02C3">
              <w:t>Chỉ xuất hiện khi đơn điều chỉnh có đính kèm file</w:t>
            </w:r>
          </w:p>
        </w:tc>
      </w:tr>
    </w:tbl>
    <w:p w14:paraId="5300E13F" w14:textId="77777777" w:rsidR="00464553" w:rsidRPr="006A02C3" w:rsidRDefault="00464553" w:rsidP="00512E56">
      <w:pPr>
        <w:spacing w:line="360" w:lineRule="auto"/>
        <w:rPr>
          <w:lang w:eastAsia="ar-SA"/>
        </w:rPr>
      </w:pPr>
    </w:p>
    <w:p w14:paraId="63CE198F" w14:textId="77777777" w:rsidR="00464553" w:rsidRPr="006A02C3" w:rsidRDefault="00464553" w:rsidP="00512E56">
      <w:pPr>
        <w:pStyle w:val="Heading5"/>
        <w:spacing w:line="360" w:lineRule="auto"/>
      </w:pPr>
      <w:r w:rsidRPr="006A02C3">
        <w:t xml:space="preserve">Xem chi tiết đơn điều chỉnh </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1BD6E115" w14:textId="77777777" w:rsidTr="006D0B7A">
        <w:trPr>
          <w:tblHeader/>
        </w:trPr>
        <w:tc>
          <w:tcPr>
            <w:tcW w:w="828" w:type="dxa"/>
            <w:shd w:val="pct5" w:color="auto" w:fill="FFFFFF"/>
          </w:tcPr>
          <w:p w14:paraId="74B75D7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98961E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667D429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6E6F8D3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488A51D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7D71DE7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146FB09B"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2D5747E2" w14:textId="77777777" w:rsidTr="006D0B7A">
        <w:tc>
          <w:tcPr>
            <w:tcW w:w="13676" w:type="dxa"/>
            <w:gridSpan w:val="6"/>
          </w:tcPr>
          <w:p w14:paraId="1D85B4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22E21CD1" w14:textId="77777777" w:rsidTr="006D0B7A">
        <w:tc>
          <w:tcPr>
            <w:tcW w:w="828" w:type="dxa"/>
          </w:tcPr>
          <w:p w14:paraId="086D6174"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674043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275863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50007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D331E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D2656F0" w14:textId="77777777" w:rsidR="00464553" w:rsidRPr="006A02C3" w:rsidRDefault="00464553" w:rsidP="00C87C71">
            <w:pPr>
              <w:pStyle w:val="GDP1"/>
            </w:pPr>
            <w:r w:rsidRPr="006A02C3">
              <w:t>Quay về màn hình chính</w:t>
            </w:r>
          </w:p>
        </w:tc>
      </w:tr>
      <w:tr w:rsidR="00464553" w:rsidRPr="006A02C3" w14:paraId="0EE2DBD6" w14:textId="77777777" w:rsidTr="006D0B7A">
        <w:tc>
          <w:tcPr>
            <w:tcW w:w="828" w:type="dxa"/>
          </w:tcPr>
          <w:p w14:paraId="5778396B"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3A3FA0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35F3A4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EE9304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2EF19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9A94C5A" w14:textId="77777777" w:rsidR="00464553" w:rsidRPr="006A02C3" w:rsidRDefault="00464553" w:rsidP="00C87C71">
            <w:pPr>
              <w:pStyle w:val="GDP1"/>
            </w:pPr>
            <w:r w:rsidRPr="006A02C3">
              <w:t>Chỉ hiển thị khi đơn điều chỉnh có trạng thái là dự thảo</w:t>
            </w:r>
          </w:p>
        </w:tc>
      </w:tr>
      <w:tr w:rsidR="00464553" w:rsidRPr="006A02C3" w14:paraId="7958ADF1" w14:textId="77777777" w:rsidTr="006D0B7A">
        <w:tc>
          <w:tcPr>
            <w:tcW w:w="828" w:type="dxa"/>
          </w:tcPr>
          <w:p w14:paraId="30184AA1"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2EF3CA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Duyệt</w:t>
            </w:r>
          </w:p>
        </w:tc>
        <w:tc>
          <w:tcPr>
            <w:tcW w:w="1800" w:type="dxa"/>
          </w:tcPr>
          <w:p w14:paraId="59AF12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C7286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0A7E9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4A998D4" w14:textId="77777777" w:rsidR="00464553" w:rsidRPr="006A02C3" w:rsidRDefault="00464553" w:rsidP="00C87C71">
            <w:pPr>
              <w:pStyle w:val="GDP1"/>
            </w:pPr>
            <w:r w:rsidRPr="006A02C3">
              <w:t>Chỉ hiển thị khi đơn điều chỉnh có trạng thái là dự thảo</w:t>
            </w:r>
          </w:p>
        </w:tc>
      </w:tr>
      <w:tr w:rsidR="00464553" w:rsidRPr="006A02C3" w14:paraId="156C1586" w14:textId="77777777" w:rsidTr="006D0B7A">
        <w:tc>
          <w:tcPr>
            <w:tcW w:w="13676" w:type="dxa"/>
            <w:gridSpan w:val="6"/>
          </w:tcPr>
          <w:p w14:paraId="5A15E7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64553" w:rsidRPr="006A02C3" w14:paraId="41EFB94A" w14:textId="77777777" w:rsidTr="006D0B7A">
        <w:tc>
          <w:tcPr>
            <w:tcW w:w="828" w:type="dxa"/>
          </w:tcPr>
          <w:p w14:paraId="6E82772A"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1E227D0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2C22FE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599FF2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FDEFC4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87FDEBD" w14:textId="77777777" w:rsidR="00464553" w:rsidRPr="006A02C3" w:rsidRDefault="00464553" w:rsidP="00C87C71">
            <w:pPr>
              <w:pStyle w:val="GDP1"/>
            </w:pPr>
            <w:r w:rsidRPr="006A02C3">
              <w:t>Hiển thị [Mã – Tên đơn vị]</w:t>
            </w:r>
          </w:p>
          <w:p w14:paraId="5C910167" w14:textId="77777777" w:rsidR="00464553" w:rsidRPr="006A02C3" w:rsidRDefault="00464553" w:rsidP="00C87C71">
            <w:pPr>
              <w:pStyle w:val="GDP1"/>
            </w:pPr>
            <w:r w:rsidRPr="006A02C3">
              <w:t xml:space="preserve">Load từ bảng INVENTORY_ADJUST.DIST_UNIT_ID join </w:t>
            </w:r>
            <w:r w:rsidRPr="006A02C3">
              <w:lastRenderedPageBreak/>
              <w:t>qua DIST_UNIT lấy CODE - NAME</w:t>
            </w:r>
          </w:p>
        </w:tc>
      </w:tr>
      <w:tr w:rsidR="00464553" w:rsidRPr="006A02C3" w14:paraId="6374C15C" w14:textId="77777777" w:rsidTr="006D0B7A">
        <w:tc>
          <w:tcPr>
            <w:tcW w:w="828" w:type="dxa"/>
          </w:tcPr>
          <w:p w14:paraId="24A422CD"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47D7E0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điều chỉnh</w:t>
            </w:r>
          </w:p>
        </w:tc>
        <w:tc>
          <w:tcPr>
            <w:tcW w:w="1800" w:type="dxa"/>
          </w:tcPr>
          <w:p w14:paraId="3FDC9E6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DB5484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EA3BA5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A308BEC" w14:textId="77777777" w:rsidR="00464553" w:rsidRPr="006A02C3" w:rsidRDefault="00464553" w:rsidP="00C87C71">
            <w:pPr>
              <w:pStyle w:val="GDP1"/>
            </w:pPr>
            <w:r w:rsidRPr="006A02C3">
              <w:t>Load từ bảng INVENTORY_ADJUST.ADJUST_TYPE</w:t>
            </w:r>
          </w:p>
        </w:tc>
      </w:tr>
      <w:tr w:rsidR="00464553" w:rsidRPr="006A02C3" w14:paraId="142BC965" w14:textId="77777777" w:rsidTr="006D0B7A">
        <w:tc>
          <w:tcPr>
            <w:tcW w:w="828" w:type="dxa"/>
          </w:tcPr>
          <w:p w14:paraId="112AE474"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358AFD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w:t>
            </w:r>
          </w:p>
        </w:tc>
        <w:tc>
          <w:tcPr>
            <w:tcW w:w="1800" w:type="dxa"/>
          </w:tcPr>
          <w:p w14:paraId="302DC1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66BA6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AEC919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09B62D7" w14:textId="77777777" w:rsidR="00464553" w:rsidRPr="006A02C3" w:rsidRDefault="00464553" w:rsidP="00C87C71">
            <w:pPr>
              <w:pStyle w:val="GDP1"/>
            </w:pPr>
            <w:r w:rsidRPr="006A02C3">
              <w:t>Load từ bảng INVENTORY_ADJUST.WAREHOUSE_GROUP_ID. Join qua WAREHOUSE_GROUP lấy CODE - NAME</w:t>
            </w:r>
          </w:p>
        </w:tc>
      </w:tr>
      <w:tr w:rsidR="00464553" w:rsidRPr="006A02C3" w14:paraId="5B76CF80" w14:textId="77777777" w:rsidTr="006D0B7A">
        <w:tc>
          <w:tcPr>
            <w:tcW w:w="828" w:type="dxa"/>
          </w:tcPr>
          <w:p w14:paraId="6ED9E1C2"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37B6C6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79F9C72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E5A6D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E15663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5FECFCD" w14:textId="77777777" w:rsidR="00464553" w:rsidRPr="006A02C3" w:rsidRDefault="00464553" w:rsidP="00C87C71">
            <w:pPr>
              <w:pStyle w:val="GDP1"/>
            </w:pPr>
            <w:r w:rsidRPr="006A02C3">
              <w:t>Load từ bảng INVENTORY_ADJUST.WAREHOUSE_ID. Join qua WAREHOUSE lấy CODE - NAME</w:t>
            </w:r>
          </w:p>
        </w:tc>
      </w:tr>
      <w:tr w:rsidR="00464553" w:rsidRPr="006A02C3" w14:paraId="6089A1C0" w14:textId="77777777" w:rsidTr="006D0B7A">
        <w:tc>
          <w:tcPr>
            <w:tcW w:w="828" w:type="dxa"/>
          </w:tcPr>
          <w:p w14:paraId="78034E25"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31D9C9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chỉnh</w:t>
            </w:r>
          </w:p>
        </w:tc>
        <w:tc>
          <w:tcPr>
            <w:tcW w:w="1800" w:type="dxa"/>
          </w:tcPr>
          <w:p w14:paraId="0B2031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D23DF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431553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39FB258" w14:textId="77777777" w:rsidR="00464553" w:rsidRPr="006A02C3" w:rsidRDefault="00464553" w:rsidP="00C87C71">
            <w:pPr>
              <w:pStyle w:val="GDP1"/>
            </w:pPr>
            <w:r w:rsidRPr="006A02C3">
              <w:t>Load từ bảng INVENTORY_ADJUST.ADJUST_NUMBER</w:t>
            </w:r>
          </w:p>
        </w:tc>
      </w:tr>
      <w:tr w:rsidR="00464553" w:rsidRPr="006A02C3" w14:paraId="287703EC" w14:textId="77777777" w:rsidTr="006D0B7A">
        <w:tc>
          <w:tcPr>
            <w:tcW w:w="828" w:type="dxa"/>
          </w:tcPr>
          <w:p w14:paraId="1B0F1D0B"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2DD9DD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điều chỉnh</w:t>
            </w:r>
          </w:p>
        </w:tc>
        <w:tc>
          <w:tcPr>
            <w:tcW w:w="1800" w:type="dxa"/>
          </w:tcPr>
          <w:p w14:paraId="1A1CF5C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40DA3C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A50733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B5FE23C" w14:textId="77777777" w:rsidR="00464553" w:rsidRPr="006A02C3" w:rsidRDefault="00464553" w:rsidP="00C87C71">
            <w:pPr>
              <w:pStyle w:val="GDP1"/>
            </w:pPr>
            <w:r w:rsidRPr="006A02C3">
              <w:t>Load từ bảng INVENTORY_ADJUST.ADJUST_DATE</w:t>
            </w:r>
          </w:p>
        </w:tc>
      </w:tr>
      <w:tr w:rsidR="00464553" w:rsidRPr="006A02C3" w14:paraId="519D4700" w14:textId="77777777" w:rsidTr="006D0B7A">
        <w:tc>
          <w:tcPr>
            <w:tcW w:w="828" w:type="dxa"/>
          </w:tcPr>
          <w:p w14:paraId="78DE2C67"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7E5A6A0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Lý do điều chỉnh</w:t>
            </w:r>
          </w:p>
        </w:tc>
        <w:tc>
          <w:tcPr>
            <w:tcW w:w="1800" w:type="dxa"/>
          </w:tcPr>
          <w:p w14:paraId="6DA327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27277FD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15FAD2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E8363ED" w14:textId="77777777" w:rsidR="00464553" w:rsidRPr="006A02C3" w:rsidRDefault="00464553" w:rsidP="00C87C71">
            <w:pPr>
              <w:pStyle w:val="GDP1"/>
            </w:pPr>
            <w:r w:rsidRPr="006A02C3">
              <w:t>Load từ bảng INVENTORY_ADJUST.ADJUST_REASON_NAME</w:t>
            </w:r>
          </w:p>
        </w:tc>
      </w:tr>
      <w:tr w:rsidR="00464553" w:rsidRPr="006A02C3" w14:paraId="361B8DD5" w14:textId="77777777" w:rsidTr="006D0B7A">
        <w:tc>
          <w:tcPr>
            <w:tcW w:w="828" w:type="dxa"/>
          </w:tcPr>
          <w:p w14:paraId="19B9A4EB"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01F87D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34F91E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416BC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737519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0422F40" w14:textId="77777777" w:rsidR="00464553" w:rsidRPr="006A02C3" w:rsidRDefault="00464553" w:rsidP="00C87C71">
            <w:pPr>
              <w:pStyle w:val="GDP1"/>
            </w:pPr>
            <w:r w:rsidRPr="006A02C3">
              <w:t>Load từ bảng INVENTORY_ADJUST.NOTE</w:t>
            </w:r>
          </w:p>
        </w:tc>
      </w:tr>
      <w:tr w:rsidR="00464553" w:rsidRPr="006A02C3" w14:paraId="21E1E397" w14:textId="77777777" w:rsidTr="006D0B7A">
        <w:tc>
          <w:tcPr>
            <w:tcW w:w="13676" w:type="dxa"/>
            <w:gridSpan w:val="6"/>
          </w:tcPr>
          <w:p w14:paraId="5A1CE7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Chi tiết đơn điều chỉnh</w:t>
            </w:r>
          </w:p>
        </w:tc>
      </w:tr>
      <w:tr w:rsidR="00464553" w:rsidRPr="006A02C3" w14:paraId="764A14A5" w14:textId="77777777" w:rsidTr="006D0B7A">
        <w:tc>
          <w:tcPr>
            <w:tcW w:w="13676" w:type="dxa"/>
            <w:gridSpan w:val="6"/>
          </w:tcPr>
          <w:p w14:paraId="71E4EC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sản phẩm điều chỉnh</w:t>
            </w:r>
          </w:p>
        </w:tc>
      </w:tr>
      <w:tr w:rsidR="00464553" w:rsidRPr="006A02C3" w14:paraId="2E558999" w14:textId="77777777" w:rsidTr="006D0B7A">
        <w:tc>
          <w:tcPr>
            <w:tcW w:w="13676" w:type="dxa"/>
            <w:gridSpan w:val="6"/>
          </w:tcPr>
          <w:p w14:paraId="1306F3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Datagrid </w:t>
            </w:r>
          </w:p>
          <w:p w14:paraId="0CBE354C" w14:textId="77777777" w:rsidR="00464553" w:rsidRPr="006A02C3" w:rsidRDefault="00464553" w:rsidP="00C87C71">
            <w:pPr>
              <w:pStyle w:val="GDP1"/>
            </w:pPr>
            <w:r w:rsidRPr="006A02C3">
              <w:t xml:space="preserve">Load danh sách sản phẩm trong đơn </w:t>
            </w:r>
          </w:p>
          <w:p w14:paraId="780F6019" w14:textId="77777777" w:rsidR="00464553" w:rsidRPr="006A02C3" w:rsidRDefault="00464553" w:rsidP="00C87C71">
            <w:pPr>
              <w:pStyle w:val="GDP1"/>
            </w:pPr>
            <w:r w:rsidRPr="006A02C3">
              <w:t>Load từ bảng INVENTORY_ADJUST_ITEM</w:t>
            </w:r>
          </w:p>
          <w:p w14:paraId="00E6A7D5" w14:textId="77777777" w:rsidR="00464553" w:rsidRPr="006A02C3" w:rsidRDefault="00464553" w:rsidP="00C87C71">
            <w:pPr>
              <w:pStyle w:val="GDP1"/>
            </w:pPr>
            <w:r w:rsidRPr="006A02C3">
              <w:t>Sort theo VISUAL_INDEX ASC</w:t>
            </w:r>
          </w:p>
          <w:p w14:paraId="2BC13686" w14:textId="77777777" w:rsidR="00464553" w:rsidRPr="006A02C3" w:rsidRDefault="00464553" w:rsidP="00C87C71">
            <w:pPr>
              <w:pStyle w:val="GDP1"/>
            </w:pPr>
            <w:r w:rsidRPr="006A02C3">
              <w:t>Load all, không phân trang</w:t>
            </w:r>
          </w:p>
        </w:tc>
      </w:tr>
      <w:tr w:rsidR="00464553" w:rsidRPr="006A02C3" w14:paraId="7FBE618B" w14:textId="77777777" w:rsidTr="006D0B7A">
        <w:tc>
          <w:tcPr>
            <w:tcW w:w="828" w:type="dxa"/>
          </w:tcPr>
          <w:p w14:paraId="228C8C89"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04F82C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3FD828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296D2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F03A9E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A993969" w14:textId="77777777" w:rsidR="00464553" w:rsidRPr="006A02C3" w:rsidRDefault="00464553" w:rsidP="00C87C71">
            <w:pPr>
              <w:pStyle w:val="GDP1"/>
            </w:pPr>
            <w:r w:rsidRPr="006A02C3">
              <w:t>Mã – Tên sản phẩm/biến thể</w:t>
            </w:r>
          </w:p>
          <w:p w14:paraId="433C6A14" w14:textId="77777777" w:rsidR="00464553" w:rsidRPr="006A02C3" w:rsidRDefault="00464553" w:rsidP="00C87C71">
            <w:pPr>
              <w:pStyle w:val="GDP1"/>
            </w:pPr>
            <w:r w:rsidRPr="006A02C3">
              <w:t>Load từ bảng INVENTORY_ADJUST_ITEM.PRODUCT_ID. Join qua PRODUCT lấy CODE - NAME</w:t>
            </w:r>
          </w:p>
        </w:tc>
      </w:tr>
      <w:tr w:rsidR="00464553" w:rsidRPr="006A02C3" w14:paraId="2DE18B4E" w14:textId="77777777" w:rsidTr="006D0B7A">
        <w:tc>
          <w:tcPr>
            <w:tcW w:w="828" w:type="dxa"/>
          </w:tcPr>
          <w:p w14:paraId="45B1215C"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375996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02F60C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44CE67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5329AF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16F822C" w14:textId="77777777" w:rsidR="00464553" w:rsidRPr="006A02C3" w:rsidRDefault="00464553" w:rsidP="00C87C71">
            <w:pPr>
              <w:pStyle w:val="GDP1"/>
            </w:pPr>
            <w:r w:rsidRPr="006A02C3">
              <w:t>Load từ bảng INVENTORY_ADJUST_ITEM.UOM</w:t>
            </w:r>
          </w:p>
        </w:tc>
      </w:tr>
      <w:tr w:rsidR="00464553" w:rsidRPr="006A02C3" w14:paraId="10510DAD" w14:textId="77777777" w:rsidTr="006D0B7A">
        <w:tc>
          <w:tcPr>
            <w:tcW w:w="828" w:type="dxa"/>
          </w:tcPr>
          <w:p w14:paraId="40AA0774"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55ECC3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giá (VAT)</w:t>
            </w:r>
          </w:p>
        </w:tc>
        <w:tc>
          <w:tcPr>
            <w:tcW w:w="1800" w:type="dxa"/>
          </w:tcPr>
          <w:p w14:paraId="7714B2E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0204A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1E8DA1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D03A800" w14:textId="77777777" w:rsidR="00464553" w:rsidRPr="006A02C3" w:rsidRDefault="00464553" w:rsidP="00C87C71">
            <w:pPr>
              <w:pStyle w:val="GDP1"/>
            </w:pPr>
            <w:r w:rsidRPr="006A02C3">
              <w:t>Load từ bảng INVENTORY_ADJUST_ITEM.PRICE</w:t>
            </w:r>
          </w:p>
        </w:tc>
      </w:tr>
      <w:tr w:rsidR="00464553" w:rsidRPr="006A02C3" w14:paraId="079914EF" w14:textId="77777777" w:rsidTr="006D0B7A">
        <w:tc>
          <w:tcPr>
            <w:tcW w:w="828" w:type="dxa"/>
          </w:tcPr>
          <w:p w14:paraId="10865B20"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0D6293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 tạm ứng</w:t>
            </w:r>
          </w:p>
        </w:tc>
        <w:tc>
          <w:tcPr>
            <w:tcW w:w="1800" w:type="dxa"/>
          </w:tcPr>
          <w:p w14:paraId="19C9E3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12657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6E7D15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655E0AC" w14:textId="77777777" w:rsidR="00464553" w:rsidRPr="006A02C3" w:rsidRDefault="00464553" w:rsidP="00C87C71">
            <w:pPr>
              <w:pStyle w:val="GDP1"/>
            </w:pPr>
            <w:r w:rsidRPr="006A02C3">
              <w:t>Load từ bảng INVENTORY.AVAILABLE_QUANTITY</w:t>
            </w:r>
          </w:p>
        </w:tc>
      </w:tr>
      <w:tr w:rsidR="00464553" w:rsidRPr="006A02C3" w14:paraId="46F072F0" w14:textId="77777777" w:rsidTr="006D0B7A">
        <w:tc>
          <w:tcPr>
            <w:tcW w:w="828" w:type="dxa"/>
          </w:tcPr>
          <w:p w14:paraId="16C4BE43"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14C3D4F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Số lượng điều </w:t>
            </w:r>
            <w:r w:rsidRPr="006A02C3">
              <w:rPr>
                <w:rFonts w:ascii="Times New Roman" w:hAnsi="Times New Roman"/>
                <w:sz w:val="24"/>
                <w:szCs w:val="24"/>
              </w:rPr>
              <w:lastRenderedPageBreak/>
              <w:t>chỉnh</w:t>
            </w:r>
          </w:p>
        </w:tc>
        <w:tc>
          <w:tcPr>
            <w:tcW w:w="1800" w:type="dxa"/>
          </w:tcPr>
          <w:p w14:paraId="37CE3C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Label Column</w:t>
            </w:r>
          </w:p>
        </w:tc>
        <w:tc>
          <w:tcPr>
            <w:tcW w:w="1598" w:type="dxa"/>
          </w:tcPr>
          <w:p w14:paraId="7E0651E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382151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070EAE7" w14:textId="77777777" w:rsidR="00464553" w:rsidRPr="006A02C3" w:rsidRDefault="00464553" w:rsidP="00C87C71">
            <w:pPr>
              <w:pStyle w:val="GDP1"/>
            </w:pPr>
            <w:r w:rsidRPr="006A02C3">
              <w:t xml:space="preserve">Load từ bảng </w:t>
            </w:r>
            <w:r w:rsidRPr="006A02C3">
              <w:lastRenderedPageBreak/>
              <w:t>INVENTORY_ADJUST_ITEM.QUANTITY</w:t>
            </w:r>
          </w:p>
        </w:tc>
      </w:tr>
      <w:tr w:rsidR="00464553" w:rsidRPr="006A02C3" w14:paraId="0DBFD9AB" w14:textId="77777777" w:rsidTr="006D0B7A">
        <w:tc>
          <w:tcPr>
            <w:tcW w:w="828" w:type="dxa"/>
          </w:tcPr>
          <w:p w14:paraId="117644EC"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013EBC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5EC4A9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9B8358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AE9689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75E0A5A" w14:textId="77777777" w:rsidR="00464553" w:rsidRPr="006A02C3" w:rsidRDefault="00464553" w:rsidP="00C87C71">
            <w:pPr>
              <w:pStyle w:val="GDP1"/>
            </w:pPr>
            <w:r w:rsidRPr="006A02C3">
              <w:t>Load từ bảng INVENTORY_ADJUST_ITEM.TOTAL</w:t>
            </w:r>
          </w:p>
        </w:tc>
      </w:tr>
      <w:tr w:rsidR="00464553" w:rsidRPr="006A02C3" w14:paraId="7DF06A7C" w14:textId="77777777" w:rsidTr="006D0B7A">
        <w:tc>
          <w:tcPr>
            <w:tcW w:w="13676" w:type="dxa"/>
            <w:gridSpan w:val="6"/>
          </w:tcPr>
          <w:p w14:paraId="140E26B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xử lý đơn </w:t>
            </w:r>
          </w:p>
        </w:tc>
      </w:tr>
      <w:tr w:rsidR="00464553" w:rsidRPr="006A02C3" w14:paraId="4051F3B4" w14:textId="77777777" w:rsidTr="006D0B7A">
        <w:tc>
          <w:tcPr>
            <w:tcW w:w="828" w:type="dxa"/>
          </w:tcPr>
          <w:p w14:paraId="0B320ABD"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19D2B9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4423FA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33495D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0A78B5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698D5E1" w14:textId="77777777" w:rsidR="00464553" w:rsidRPr="006A02C3" w:rsidRDefault="00464553" w:rsidP="00C87C71">
            <w:pPr>
              <w:pStyle w:val="GDP1"/>
            </w:pPr>
            <w:r w:rsidRPr="006A02C3">
              <w:t>Load từ bảng INVENTORY_ADJUST.CURRENT_STATUS_CODE</w:t>
            </w:r>
          </w:p>
        </w:tc>
      </w:tr>
      <w:tr w:rsidR="00464553" w:rsidRPr="006A02C3" w14:paraId="4E72C143" w14:textId="77777777" w:rsidTr="006D0B7A">
        <w:tc>
          <w:tcPr>
            <w:tcW w:w="828" w:type="dxa"/>
          </w:tcPr>
          <w:p w14:paraId="22FF0780"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2CCF7B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tiếp theo</w:t>
            </w:r>
          </w:p>
        </w:tc>
        <w:tc>
          <w:tcPr>
            <w:tcW w:w="1800" w:type="dxa"/>
          </w:tcPr>
          <w:p w14:paraId="2EBF4B8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BC184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9F4239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6073B17" w14:textId="77777777" w:rsidR="00464553" w:rsidRPr="006A02C3" w:rsidRDefault="00464553" w:rsidP="00C87C71">
            <w:pPr>
              <w:pStyle w:val="GDP1"/>
            </w:pPr>
            <w:r w:rsidRPr="006A02C3">
              <w:t>Load từ bảng INVENTORY_ADJUST.CURRENT_APPROVAL_STEP_ID</w:t>
            </w:r>
          </w:p>
        </w:tc>
      </w:tr>
      <w:tr w:rsidR="00464553" w:rsidRPr="006A02C3" w14:paraId="0C13AD48" w14:textId="77777777" w:rsidTr="006D0B7A">
        <w:tc>
          <w:tcPr>
            <w:tcW w:w="828" w:type="dxa"/>
          </w:tcPr>
          <w:p w14:paraId="236D145D"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2AB2F2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Thời gian thao tác cuối</w:t>
            </w:r>
          </w:p>
        </w:tc>
        <w:tc>
          <w:tcPr>
            <w:tcW w:w="1800" w:type="dxa"/>
          </w:tcPr>
          <w:p w14:paraId="2E0554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1D7465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56325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7AABCA4" w14:textId="77777777" w:rsidR="00464553" w:rsidRPr="006A02C3" w:rsidRDefault="00464553" w:rsidP="00C87C71">
            <w:pPr>
              <w:pStyle w:val="GDP1"/>
            </w:pPr>
            <w:r w:rsidRPr="006A02C3">
              <w:t>Load từ bảng INVENTORY_ADJUST_TRACKING lấy LOGTIME của dòng mới nhất</w:t>
            </w:r>
          </w:p>
        </w:tc>
      </w:tr>
      <w:tr w:rsidR="00464553" w:rsidRPr="006A02C3" w14:paraId="465AFAA4" w14:textId="77777777" w:rsidTr="006D0B7A">
        <w:tc>
          <w:tcPr>
            <w:tcW w:w="828" w:type="dxa"/>
          </w:tcPr>
          <w:p w14:paraId="69EB647E"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067B1E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thêm</w:t>
            </w:r>
          </w:p>
        </w:tc>
        <w:tc>
          <w:tcPr>
            <w:tcW w:w="1800" w:type="dxa"/>
          </w:tcPr>
          <w:p w14:paraId="3C51B1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252072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8CCDA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5DC7AAD" w14:textId="77777777" w:rsidR="00464553" w:rsidRPr="006A02C3" w:rsidRDefault="00464553" w:rsidP="00C87C71">
            <w:pPr>
              <w:pStyle w:val="GDP1"/>
            </w:pPr>
            <w:r w:rsidRPr="006A02C3">
              <w:t>Xem thêm thông tin xử lý đơn</w:t>
            </w:r>
          </w:p>
        </w:tc>
      </w:tr>
      <w:tr w:rsidR="00464553" w:rsidRPr="006A02C3" w14:paraId="739900E7" w14:textId="77777777" w:rsidTr="006D0B7A">
        <w:tc>
          <w:tcPr>
            <w:tcW w:w="13676" w:type="dxa"/>
            <w:gridSpan w:val="6"/>
          </w:tcPr>
          <w:p w14:paraId="2B4E3D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File đính kèm</w:t>
            </w:r>
          </w:p>
        </w:tc>
      </w:tr>
      <w:tr w:rsidR="00464553" w:rsidRPr="006A02C3" w14:paraId="6E3344C5" w14:textId="77777777" w:rsidTr="006D0B7A">
        <w:tc>
          <w:tcPr>
            <w:tcW w:w="828" w:type="dxa"/>
          </w:tcPr>
          <w:p w14:paraId="4FC495BA" w14:textId="77777777" w:rsidR="00464553" w:rsidRPr="006A02C3" w:rsidRDefault="00464553">
            <w:pPr>
              <w:pStyle w:val="TableData12"/>
              <w:numPr>
                <w:ilvl w:val="0"/>
                <w:numId w:val="34"/>
              </w:numPr>
              <w:spacing w:line="360" w:lineRule="auto"/>
              <w:rPr>
                <w:rFonts w:ascii="Times New Roman" w:hAnsi="Times New Roman"/>
                <w:sz w:val="24"/>
                <w:szCs w:val="24"/>
              </w:rPr>
            </w:pPr>
          </w:p>
        </w:tc>
        <w:tc>
          <w:tcPr>
            <w:tcW w:w="2070" w:type="dxa"/>
          </w:tcPr>
          <w:p w14:paraId="43B0EB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file</w:t>
            </w:r>
          </w:p>
        </w:tc>
        <w:tc>
          <w:tcPr>
            <w:tcW w:w="1800" w:type="dxa"/>
          </w:tcPr>
          <w:p w14:paraId="7547225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44FCDD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3C5F5F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4C798D6C" w14:textId="77777777" w:rsidR="00464553" w:rsidRPr="006A02C3" w:rsidRDefault="00464553" w:rsidP="00C87C71">
            <w:pPr>
              <w:pStyle w:val="GDP1"/>
            </w:pPr>
            <w:r w:rsidRPr="006A02C3">
              <w:t>Load từ bảng INVENTORY_ADJUST_ATTACHMENT</w:t>
            </w:r>
          </w:p>
        </w:tc>
      </w:tr>
    </w:tbl>
    <w:p w14:paraId="3FE21FEB" w14:textId="77777777" w:rsidR="00464553" w:rsidRPr="006A02C3" w:rsidRDefault="00464553" w:rsidP="00512E56">
      <w:pPr>
        <w:spacing w:line="360" w:lineRule="auto"/>
        <w:rPr>
          <w:lang w:eastAsia="ar-SA"/>
        </w:rPr>
      </w:pPr>
    </w:p>
    <w:p w14:paraId="60EF5901" w14:textId="77777777" w:rsidR="00464553" w:rsidRPr="006A02C3" w:rsidRDefault="00464553" w:rsidP="00512E56">
      <w:pPr>
        <w:pStyle w:val="Heading6"/>
        <w:spacing w:line="360" w:lineRule="auto"/>
      </w:pPr>
      <w:r w:rsidRPr="006A02C3">
        <w:lastRenderedPageBreak/>
        <w:t xml:space="preserve">Thông tin xử lý đơn </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EE80DA6" w14:textId="77777777" w:rsidTr="006D0B7A">
        <w:trPr>
          <w:tblHeader/>
        </w:trPr>
        <w:tc>
          <w:tcPr>
            <w:tcW w:w="828" w:type="dxa"/>
            <w:shd w:val="pct5" w:color="auto" w:fill="FFFFFF"/>
          </w:tcPr>
          <w:p w14:paraId="5936650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16CE024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783A1DA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688FA06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69094D1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4DF0B4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1BC064CF"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3B4902D2" w14:textId="77777777" w:rsidTr="006D0B7A">
        <w:tc>
          <w:tcPr>
            <w:tcW w:w="13676" w:type="dxa"/>
            <w:gridSpan w:val="6"/>
          </w:tcPr>
          <w:p w14:paraId="676078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Timeline</w:t>
            </w:r>
          </w:p>
          <w:p w14:paraId="7B089A48" w14:textId="77777777" w:rsidR="00464553" w:rsidRPr="006A02C3" w:rsidRDefault="00464553" w:rsidP="00C87C71">
            <w:pPr>
              <w:pStyle w:val="GDP1"/>
            </w:pPr>
            <w:r w:rsidRPr="006A02C3">
              <w:t>Load các bước xử lý đơn hàng</w:t>
            </w:r>
          </w:p>
          <w:p w14:paraId="1413B59E" w14:textId="77777777" w:rsidR="00464553" w:rsidRPr="006A02C3" w:rsidRDefault="00464553" w:rsidP="00C87C71">
            <w:pPr>
              <w:pStyle w:val="GDP1"/>
            </w:pPr>
            <w:r w:rsidRPr="006A02C3">
              <w:t>Load từ bảng INVENTORY_ADJUST_TRACKING, INVENTORY_APPROVAL_NEXT_STATE, INVENTORY_APPROVAL_STEP</w:t>
            </w:r>
          </w:p>
          <w:p w14:paraId="532B32CF" w14:textId="77777777" w:rsidR="00464553" w:rsidRPr="006A02C3" w:rsidRDefault="00464553" w:rsidP="00C87C71">
            <w:pPr>
              <w:pStyle w:val="GDP1"/>
            </w:pPr>
            <w:r w:rsidRPr="006A02C3">
              <w:t>Sort theo Thứ tự bước ASC (INVENTORY_APPROVAL_STEP.STEP_NO)</w:t>
            </w:r>
          </w:p>
        </w:tc>
      </w:tr>
      <w:tr w:rsidR="00464553" w:rsidRPr="006A02C3" w14:paraId="63F70CA1" w14:textId="77777777" w:rsidTr="006D0B7A">
        <w:tc>
          <w:tcPr>
            <w:tcW w:w="828" w:type="dxa"/>
          </w:tcPr>
          <w:p w14:paraId="7AFE0109" w14:textId="77777777" w:rsidR="00464553" w:rsidRPr="006A02C3" w:rsidRDefault="00464553">
            <w:pPr>
              <w:pStyle w:val="TableData12"/>
              <w:numPr>
                <w:ilvl w:val="0"/>
                <w:numId w:val="22"/>
              </w:numPr>
              <w:spacing w:line="360" w:lineRule="auto"/>
              <w:rPr>
                <w:rFonts w:ascii="Times New Roman" w:hAnsi="Times New Roman"/>
                <w:sz w:val="24"/>
                <w:szCs w:val="24"/>
              </w:rPr>
            </w:pPr>
          </w:p>
        </w:tc>
        <w:tc>
          <w:tcPr>
            <w:tcW w:w="2070" w:type="dxa"/>
          </w:tcPr>
          <w:p w14:paraId="7D7AB2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672A38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59B7A20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4D0ADA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4A3C7B4" w14:textId="77777777" w:rsidR="00464553" w:rsidRPr="006A02C3" w:rsidRDefault="00464553" w:rsidP="00C87C71">
            <w:pPr>
              <w:pStyle w:val="GDP1"/>
            </w:pPr>
            <w:r w:rsidRPr="006A02C3">
              <w:t>Trạng thái đã qua: bình thường</w:t>
            </w:r>
          </w:p>
          <w:p w14:paraId="1A30EFA0" w14:textId="77777777" w:rsidR="00464553" w:rsidRPr="006A02C3" w:rsidRDefault="00464553" w:rsidP="00C87C71">
            <w:pPr>
              <w:pStyle w:val="GDP1"/>
            </w:pPr>
            <w:r w:rsidRPr="006A02C3">
              <w:t>Trạng thái hiện tại: in đậm</w:t>
            </w:r>
          </w:p>
          <w:p w14:paraId="62659F8B" w14:textId="77777777" w:rsidR="00464553" w:rsidRPr="006A02C3" w:rsidRDefault="00464553" w:rsidP="00C87C71">
            <w:pPr>
              <w:pStyle w:val="GDP1"/>
            </w:pPr>
            <w:r w:rsidRPr="006A02C3">
              <w:t>Trạng thái tương lai: text màu xám</w:t>
            </w:r>
          </w:p>
          <w:p w14:paraId="6FA69034" w14:textId="77777777" w:rsidR="00464553" w:rsidRPr="006A02C3" w:rsidRDefault="00464553" w:rsidP="00C87C71">
            <w:pPr>
              <w:pStyle w:val="GDP1"/>
            </w:pPr>
            <w:r w:rsidRPr="006A02C3">
              <w:t>Load từ bảng INVENTORY_APPROVAL_NEXT_STATE.NEXT_STATE, so với hiện tại đơn đang ở bước nào INVENTORY_ADJUST_TRACKING</w:t>
            </w:r>
          </w:p>
        </w:tc>
      </w:tr>
      <w:tr w:rsidR="00464553" w:rsidRPr="006A02C3" w14:paraId="56BD2962" w14:textId="77777777" w:rsidTr="006D0B7A">
        <w:tc>
          <w:tcPr>
            <w:tcW w:w="828" w:type="dxa"/>
          </w:tcPr>
          <w:p w14:paraId="17AC7281" w14:textId="77777777" w:rsidR="00464553" w:rsidRPr="006A02C3" w:rsidRDefault="00464553">
            <w:pPr>
              <w:pStyle w:val="TableData12"/>
              <w:numPr>
                <w:ilvl w:val="0"/>
                <w:numId w:val="22"/>
              </w:numPr>
              <w:spacing w:line="360" w:lineRule="auto"/>
              <w:rPr>
                <w:rFonts w:ascii="Times New Roman" w:hAnsi="Times New Roman"/>
                <w:sz w:val="24"/>
                <w:szCs w:val="24"/>
              </w:rPr>
            </w:pPr>
          </w:p>
        </w:tc>
        <w:tc>
          <w:tcPr>
            <w:tcW w:w="2070" w:type="dxa"/>
          </w:tcPr>
          <w:p w14:paraId="4DB1758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Thời gian chuyển trạng thái</w:t>
            </w:r>
          </w:p>
        </w:tc>
        <w:tc>
          <w:tcPr>
            <w:tcW w:w="1800" w:type="dxa"/>
          </w:tcPr>
          <w:p w14:paraId="2BF7DF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F4E57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B7EE80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E97D598" w14:textId="77777777" w:rsidR="00464553" w:rsidRPr="006A02C3" w:rsidRDefault="00464553" w:rsidP="00C87C71">
            <w:pPr>
              <w:pStyle w:val="GDP1"/>
            </w:pPr>
            <w:r w:rsidRPr="006A02C3">
              <w:t>Ngày giờ</w:t>
            </w:r>
          </w:p>
          <w:p w14:paraId="11E9F087" w14:textId="77777777" w:rsidR="00464553" w:rsidRPr="006A02C3" w:rsidRDefault="00464553" w:rsidP="00C87C71">
            <w:pPr>
              <w:pStyle w:val="GDP1"/>
            </w:pPr>
            <w:r w:rsidRPr="006A02C3">
              <w:t>Load từ bảng INVENTORY_ADJUST_TRACKING.LOGTIME</w:t>
            </w:r>
          </w:p>
        </w:tc>
      </w:tr>
      <w:tr w:rsidR="00464553" w:rsidRPr="006A02C3" w14:paraId="63F6AE72" w14:textId="77777777" w:rsidTr="006D0B7A">
        <w:tc>
          <w:tcPr>
            <w:tcW w:w="13676" w:type="dxa"/>
            <w:gridSpan w:val="6"/>
          </w:tcPr>
          <w:p w14:paraId="31E973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728B048D" w14:textId="77777777" w:rsidTr="006D0B7A">
        <w:tc>
          <w:tcPr>
            <w:tcW w:w="828" w:type="dxa"/>
          </w:tcPr>
          <w:p w14:paraId="098F299A" w14:textId="77777777" w:rsidR="00464553" w:rsidRPr="006A02C3" w:rsidRDefault="00464553">
            <w:pPr>
              <w:pStyle w:val="TableData12"/>
              <w:numPr>
                <w:ilvl w:val="0"/>
                <w:numId w:val="22"/>
              </w:numPr>
              <w:spacing w:line="360" w:lineRule="auto"/>
              <w:rPr>
                <w:rFonts w:ascii="Times New Roman" w:hAnsi="Times New Roman"/>
                <w:sz w:val="24"/>
                <w:szCs w:val="24"/>
              </w:rPr>
            </w:pPr>
          </w:p>
        </w:tc>
        <w:tc>
          <w:tcPr>
            <w:tcW w:w="2070" w:type="dxa"/>
          </w:tcPr>
          <w:p w14:paraId="543BB8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122CC7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5AF0E9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73FAB2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09656C2" w14:textId="77777777" w:rsidR="00464553" w:rsidRPr="006A02C3" w:rsidRDefault="00464553" w:rsidP="00C87C71">
            <w:pPr>
              <w:pStyle w:val="GDP1"/>
            </w:pPr>
          </w:p>
        </w:tc>
      </w:tr>
    </w:tbl>
    <w:p w14:paraId="5A3A7847" w14:textId="77777777" w:rsidR="00464553" w:rsidRPr="006A02C3" w:rsidRDefault="00464553" w:rsidP="00512E56">
      <w:pPr>
        <w:spacing w:line="360" w:lineRule="auto"/>
        <w:rPr>
          <w:lang w:eastAsia="ar-SA"/>
        </w:rPr>
      </w:pPr>
    </w:p>
    <w:p w14:paraId="10251ABB" w14:textId="77777777" w:rsidR="00464553" w:rsidRPr="006A02C3" w:rsidRDefault="00464553" w:rsidP="00512E56">
      <w:pPr>
        <w:pStyle w:val="Heading5"/>
        <w:spacing w:line="360" w:lineRule="auto"/>
      </w:pPr>
      <w:r w:rsidRPr="006A02C3">
        <w:t>Tạo mới đơn điều chỉnh</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4DF0840A" w14:textId="77777777" w:rsidTr="006D0B7A">
        <w:trPr>
          <w:tblHeader/>
        </w:trPr>
        <w:tc>
          <w:tcPr>
            <w:tcW w:w="828" w:type="dxa"/>
            <w:shd w:val="pct5" w:color="auto" w:fill="FFFFFF"/>
          </w:tcPr>
          <w:p w14:paraId="7A7F30B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7C7D43A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6C9885A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324B3AF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0B23037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5948698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4A0571EE"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4DC044AF" w14:textId="77777777" w:rsidTr="006D0B7A">
        <w:tc>
          <w:tcPr>
            <w:tcW w:w="13676" w:type="dxa"/>
            <w:gridSpan w:val="6"/>
          </w:tcPr>
          <w:p w14:paraId="1F063F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16873918" w14:textId="77777777" w:rsidTr="006D0B7A">
        <w:tc>
          <w:tcPr>
            <w:tcW w:w="828" w:type="dxa"/>
          </w:tcPr>
          <w:p w14:paraId="6417C636"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7F1C01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7068C2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E07ED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12F2C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9C28578" w14:textId="77777777" w:rsidR="00464553" w:rsidRPr="006A02C3" w:rsidRDefault="00464553" w:rsidP="00C87C71">
            <w:pPr>
              <w:pStyle w:val="GDP1"/>
            </w:pPr>
            <w:r w:rsidRPr="006A02C3">
              <w:t>Quay về màn hình chính</w:t>
            </w:r>
          </w:p>
        </w:tc>
      </w:tr>
      <w:tr w:rsidR="00464553" w:rsidRPr="006A02C3" w14:paraId="68A1C75D" w14:textId="77777777" w:rsidTr="006D0B7A">
        <w:tc>
          <w:tcPr>
            <w:tcW w:w="828" w:type="dxa"/>
          </w:tcPr>
          <w:p w14:paraId="5CA601CB"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679FAB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Lưu </w:t>
            </w:r>
          </w:p>
        </w:tc>
        <w:tc>
          <w:tcPr>
            <w:tcW w:w="1800" w:type="dxa"/>
          </w:tcPr>
          <w:p w14:paraId="738EB6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4F2D3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29D21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119DF8B" w14:textId="77777777" w:rsidR="00464553" w:rsidRPr="006A02C3" w:rsidRDefault="00464553" w:rsidP="00C87C71">
            <w:pPr>
              <w:pStyle w:val="GDP1"/>
            </w:pPr>
          </w:p>
        </w:tc>
      </w:tr>
      <w:tr w:rsidR="00464553" w:rsidRPr="006A02C3" w14:paraId="7EBCE340" w14:textId="77777777" w:rsidTr="006D0B7A">
        <w:tc>
          <w:tcPr>
            <w:tcW w:w="13676" w:type="dxa"/>
            <w:gridSpan w:val="6"/>
          </w:tcPr>
          <w:p w14:paraId="216A1B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64553" w:rsidRPr="006A02C3" w14:paraId="0594C631" w14:textId="77777777" w:rsidTr="006D0B7A">
        <w:tc>
          <w:tcPr>
            <w:tcW w:w="828" w:type="dxa"/>
          </w:tcPr>
          <w:p w14:paraId="2F66FDE5"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1D2706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7D32DFD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23C2BA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0867B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[Giá trị đầu tiên trong danh sách]</w:t>
            </w:r>
          </w:p>
        </w:tc>
        <w:tc>
          <w:tcPr>
            <w:tcW w:w="5850" w:type="dxa"/>
          </w:tcPr>
          <w:p w14:paraId="423652AE" w14:textId="77777777" w:rsidR="00464553" w:rsidRPr="006A02C3" w:rsidRDefault="00464553" w:rsidP="00C87C71">
            <w:pPr>
              <w:pStyle w:val="GDP1"/>
            </w:pPr>
            <w:r w:rsidRPr="006A02C3">
              <w:t xml:space="preserve">Tập giá trị {Load danh sách đơn vị thuộc loại đơn vị [Có phân phối hàng hóa] trạng thái Hoạt động &amp; thuộc phạm vi phân quyền của user login}. Hiển thị [Mã – Tên đơn vị]. </w:t>
            </w:r>
            <w:r w:rsidRPr="006A02C3">
              <w:rPr>
                <w:bCs/>
              </w:rPr>
              <w:t>Bảng OPT_DIST_UNIT_REF join DIST_UNIT, lấy CODE -  NAME.</w:t>
            </w:r>
          </w:p>
          <w:p w14:paraId="390EBF25" w14:textId="77777777" w:rsidR="00464553" w:rsidRPr="006A02C3" w:rsidRDefault="00464553" w:rsidP="00C87C71">
            <w:pPr>
              <w:pStyle w:val="GDP1"/>
            </w:pPr>
            <w:r w:rsidRPr="006A02C3">
              <w:t xml:space="preserve">Sort theo aphabet. </w:t>
            </w:r>
          </w:p>
          <w:p w14:paraId="05C7BCE5" w14:textId="77777777" w:rsidR="00464553" w:rsidRPr="006A02C3" w:rsidRDefault="00464553" w:rsidP="00C87C71">
            <w:pPr>
              <w:pStyle w:val="GDP1"/>
            </w:pPr>
            <w:r w:rsidRPr="006A02C3">
              <w:t xml:space="preserve">Autocomplete gần đúng, không phân biệt hoa </w:t>
            </w:r>
            <w:r w:rsidRPr="006A02C3">
              <w:lastRenderedPageBreak/>
              <w:t>thường, không phân biệt dấu theo Mã hoặc Tên đơn vị (LIKE upper(‘%từ khóa đã bỏ dấu%’))</w:t>
            </w:r>
          </w:p>
          <w:p w14:paraId="5AA6577C" w14:textId="77777777" w:rsidR="00464553" w:rsidRPr="006A02C3" w:rsidRDefault="00464553" w:rsidP="00C87C71">
            <w:pPr>
              <w:pStyle w:val="GDP1"/>
            </w:pPr>
            <w:r w:rsidRPr="006A02C3">
              <w:t>Bắt buộc chọn</w:t>
            </w:r>
          </w:p>
          <w:p w14:paraId="3A771606" w14:textId="77777777" w:rsidR="00464553" w:rsidRPr="006A02C3" w:rsidRDefault="00464553" w:rsidP="00C87C71">
            <w:pPr>
              <w:pStyle w:val="GDP1"/>
            </w:pPr>
            <w:r w:rsidRPr="006A02C3">
              <w:t>Lưu vào bảng INVENTORY_ADJUST.DIST_UNIT_ID</w:t>
            </w:r>
          </w:p>
        </w:tc>
      </w:tr>
      <w:tr w:rsidR="00464553" w:rsidRPr="006A02C3" w14:paraId="7B355587" w14:textId="77777777" w:rsidTr="006D0B7A">
        <w:tc>
          <w:tcPr>
            <w:tcW w:w="828" w:type="dxa"/>
          </w:tcPr>
          <w:p w14:paraId="3783E964"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5A9D85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điều chỉnh*</w:t>
            </w:r>
          </w:p>
        </w:tc>
        <w:tc>
          <w:tcPr>
            <w:tcW w:w="1800" w:type="dxa"/>
          </w:tcPr>
          <w:p w14:paraId="6825FF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14D327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38C08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chỉnh tăng]</w:t>
            </w:r>
          </w:p>
        </w:tc>
        <w:tc>
          <w:tcPr>
            <w:tcW w:w="5850" w:type="dxa"/>
          </w:tcPr>
          <w:p w14:paraId="2E2C7792" w14:textId="77777777" w:rsidR="00464553" w:rsidRPr="006A02C3" w:rsidRDefault="00464553" w:rsidP="00C87C71">
            <w:pPr>
              <w:pStyle w:val="GDP1"/>
            </w:pPr>
            <w:r w:rsidRPr="006A02C3">
              <w:t>Tập giá trị {Điều chỉnh tăng, Điều chỉnh giảm}</w:t>
            </w:r>
          </w:p>
          <w:p w14:paraId="7AF3EF6E" w14:textId="77777777" w:rsidR="00464553" w:rsidRPr="006A02C3" w:rsidRDefault="00464553" w:rsidP="00C87C71">
            <w:pPr>
              <w:pStyle w:val="GDP1"/>
            </w:pPr>
            <w:r w:rsidRPr="006A02C3">
              <w:t>Lưu vào bảng INVENTORY_ADJUST. ADJUST_TYPE</w:t>
            </w:r>
          </w:p>
        </w:tc>
      </w:tr>
      <w:tr w:rsidR="00464553" w:rsidRPr="006A02C3" w14:paraId="2025B98C" w14:textId="77777777" w:rsidTr="006D0B7A">
        <w:tc>
          <w:tcPr>
            <w:tcW w:w="828" w:type="dxa"/>
          </w:tcPr>
          <w:p w14:paraId="481F24F0"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6DD8DF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chỉnh</w:t>
            </w:r>
          </w:p>
        </w:tc>
        <w:tc>
          <w:tcPr>
            <w:tcW w:w="1800" w:type="dxa"/>
          </w:tcPr>
          <w:p w14:paraId="3408188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35A1C2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9AB5DE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E3D5BA0" w14:textId="77777777" w:rsidR="00464553" w:rsidRPr="006A02C3" w:rsidRDefault="00464553" w:rsidP="00C87C71">
            <w:pPr>
              <w:pStyle w:val="GDP1"/>
            </w:pPr>
            <w:r w:rsidRPr="006A02C3">
              <w:t>Mã tự gen theo quy tắc sau khi tạo thành công</w:t>
            </w:r>
          </w:p>
          <w:p w14:paraId="72F0EFA0" w14:textId="77777777" w:rsidR="00464553" w:rsidRPr="006A02C3" w:rsidRDefault="00464553" w:rsidP="00C87C71">
            <w:pPr>
              <w:pStyle w:val="GDP1"/>
            </w:pPr>
            <w:r w:rsidRPr="006A02C3">
              <w:t>Lưu vào bảng INVENTORY_ADJUST. ADJUST_NUMBER</w:t>
            </w:r>
          </w:p>
        </w:tc>
      </w:tr>
      <w:tr w:rsidR="00464553" w:rsidRPr="006A02C3" w14:paraId="24BDF018" w14:textId="77777777" w:rsidTr="006D0B7A">
        <w:tc>
          <w:tcPr>
            <w:tcW w:w="828" w:type="dxa"/>
          </w:tcPr>
          <w:p w14:paraId="624C0367"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192B749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w:t>
            </w:r>
          </w:p>
        </w:tc>
        <w:tc>
          <w:tcPr>
            <w:tcW w:w="1800" w:type="dxa"/>
          </w:tcPr>
          <w:p w14:paraId="332392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76BBF3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36893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DFC6FA6" w14:textId="77777777" w:rsidR="00464553" w:rsidRPr="006A02C3" w:rsidRDefault="00464553" w:rsidP="00C87C71">
            <w:pPr>
              <w:pStyle w:val="GDP1"/>
            </w:pPr>
            <w:r w:rsidRPr="006A02C3">
              <w:t>Chỉ enable sau khi đã chọn Đơn vị</w:t>
            </w:r>
          </w:p>
          <w:p w14:paraId="58543D9F" w14:textId="77777777" w:rsidR="00464553" w:rsidRPr="006A02C3" w:rsidRDefault="00464553" w:rsidP="00C87C71">
            <w:pPr>
              <w:pStyle w:val="GDP1"/>
            </w:pPr>
            <w:r w:rsidRPr="006A02C3">
              <w:t>Tập giá trị: Load cụm kho thỏa các điều kiện</w:t>
            </w:r>
          </w:p>
          <w:p w14:paraId="32CCE297" w14:textId="77777777" w:rsidR="00464553" w:rsidRPr="006A02C3" w:rsidRDefault="00464553" w:rsidP="00C87C71">
            <w:pPr>
              <w:pStyle w:val="GDP2"/>
            </w:pPr>
            <w:r w:rsidRPr="006A02C3">
              <w:t xml:space="preserve">Trạng thái Hoạt động </w:t>
            </w:r>
          </w:p>
          <w:p w14:paraId="791D8EEC" w14:textId="77777777" w:rsidR="00464553" w:rsidRPr="006A02C3" w:rsidRDefault="00464553" w:rsidP="00C87C71">
            <w:pPr>
              <w:pStyle w:val="GDP2"/>
            </w:pPr>
            <w:r w:rsidRPr="006A02C3">
              <w:t>Thuộc Đơn vị đang chọn trong cbx Đơn vị</w:t>
            </w:r>
          </w:p>
          <w:p w14:paraId="7E00EC4A" w14:textId="77777777" w:rsidR="00464553" w:rsidRPr="006A02C3" w:rsidRDefault="00464553" w:rsidP="00C87C71">
            <w:pPr>
              <w:pStyle w:val="GDP1"/>
            </w:pPr>
            <w:r w:rsidRPr="006A02C3">
              <w:t>Hiển thị [Mã – Tên cụm kho]. Sort theo aphabet</w:t>
            </w:r>
          </w:p>
          <w:p w14:paraId="0475DD21" w14:textId="77777777" w:rsidR="00464553" w:rsidRPr="006A02C3" w:rsidRDefault="00464553" w:rsidP="00C87C71">
            <w:pPr>
              <w:pStyle w:val="GDP1"/>
            </w:pPr>
            <w:r w:rsidRPr="006A02C3">
              <w:t>Bắt buộc chọn</w:t>
            </w:r>
          </w:p>
          <w:p w14:paraId="38B0F369" w14:textId="77777777" w:rsidR="00464553" w:rsidRPr="006A02C3" w:rsidRDefault="00464553" w:rsidP="00C87C71">
            <w:pPr>
              <w:pStyle w:val="GDP1"/>
            </w:pPr>
            <w:r w:rsidRPr="006A02C3">
              <w:t xml:space="preserve">Load dữ liệu từ bảng </w:t>
            </w:r>
            <w:r w:rsidRPr="006A02C3">
              <w:lastRenderedPageBreak/>
              <w:t>WAREHOUSE_GROUP.CODE – NAME where tenant_id= ? and dist_unit_id = ? and is_active = 1</w:t>
            </w:r>
          </w:p>
          <w:p w14:paraId="7776D45D" w14:textId="77777777" w:rsidR="00464553" w:rsidRPr="006A02C3" w:rsidRDefault="00464553" w:rsidP="00C87C71">
            <w:pPr>
              <w:pStyle w:val="GDP1"/>
            </w:pPr>
            <w:r w:rsidRPr="006A02C3">
              <w:t>Lưu vào bảng INVENTORY_ADJUST. WAREHOUSE_GROUP_ID</w:t>
            </w:r>
          </w:p>
        </w:tc>
      </w:tr>
      <w:tr w:rsidR="00464553" w:rsidRPr="006A02C3" w14:paraId="275EFA8C" w14:textId="77777777" w:rsidTr="006D0B7A">
        <w:tc>
          <w:tcPr>
            <w:tcW w:w="828" w:type="dxa"/>
          </w:tcPr>
          <w:p w14:paraId="25B08962"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009345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2CCDC6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D53DC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535EDF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0F6E317" w14:textId="77777777" w:rsidR="00464553" w:rsidRPr="006A02C3" w:rsidRDefault="00464553" w:rsidP="00C87C71">
            <w:pPr>
              <w:pStyle w:val="GDP1"/>
            </w:pPr>
            <w:r w:rsidRPr="006A02C3">
              <w:t xml:space="preserve">Chỉ enable sau khi đã chọn Cụm kho </w:t>
            </w:r>
          </w:p>
          <w:p w14:paraId="5A72B256" w14:textId="77777777" w:rsidR="00464553" w:rsidRPr="006A02C3" w:rsidRDefault="00464553" w:rsidP="00C87C71">
            <w:pPr>
              <w:pStyle w:val="GDP1"/>
            </w:pPr>
            <w:r w:rsidRPr="006A02C3">
              <w:t>Tập giá trị: Load kho thỏa các điều kiện</w:t>
            </w:r>
          </w:p>
          <w:p w14:paraId="7D3063EE" w14:textId="77777777" w:rsidR="00464553" w:rsidRPr="006A02C3" w:rsidRDefault="00464553" w:rsidP="00C87C71">
            <w:pPr>
              <w:pStyle w:val="GDP2"/>
            </w:pPr>
            <w:r w:rsidRPr="006A02C3">
              <w:t>Thuộc loại kho {Kho bán, Kho khuyến mãi, Kho cận date}</w:t>
            </w:r>
          </w:p>
          <w:p w14:paraId="4476A7BC" w14:textId="77777777" w:rsidR="00464553" w:rsidRPr="006A02C3" w:rsidRDefault="00464553" w:rsidP="00C87C71">
            <w:pPr>
              <w:pStyle w:val="GDP2"/>
            </w:pPr>
            <w:r w:rsidRPr="006A02C3">
              <w:t xml:space="preserve">Trạng thái Hoạt động </w:t>
            </w:r>
          </w:p>
          <w:p w14:paraId="170D9DF5" w14:textId="77777777" w:rsidR="00464553" w:rsidRPr="006A02C3" w:rsidRDefault="00464553" w:rsidP="00C87C71">
            <w:pPr>
              <w:pStyle w:val="GDP2"/>
            </w:pPr>
            <w:r w:rsidRPr="006A02C3">
              <w:t>Thuộc Đơn vị đang chọn trong cbx Đơn vị</w:t>
            </w:r>
          </w:p>
          <w:p w14:paraId="00717E80" w14:textId="77777777" w:rsidR="00464553" w:rsidRPr="006A02C3" w:rsidRDefault="00464553" w:rsidP="00C87C71">
            <w:pPr>
              <w:pStyle w:val="GDP1"/>
            </w:pPr>
            <w:r w:rsidRPr="006A02C3">
              <w:t>Hiển thị [Mã – Tên kho]. Sort theo aphabet</w:t>
            </w:r>
          </w:p>
          <w:p w14:paraId="1D0E9459" w14:textId="77777777" w:rsidR="00464553" w:rsidRPr="006A02C3" w:rsidRDefault="00464553" w:rsidP="00C87C71">
            <w:pPr>
              <w:pStyle w:val="GDP1"/>
            </w:pPr>
            <w:r w:rsidRPr="006A02C3">
              <w:t>Bắt buộc chọn</w:t>
            </w:r>
          </w:p>
          <w:p w14:paraId="535DD560" w14:textId="77777777" w:rsidR="00464553" w:rsidRPr="006A02C3" w:rsidRDefault="00464553" w:rsidP="00C87C71">
            <w:pPr>
              <w:pStyle w:val="GDP1"/>
            </w:pPr>
            <w:r w:rsidRPr="006A02C3">
              <w:t>Load dữ liệu từ bảng WAREHOUSE.CODE – NAME where tenant_id= ? and dist_unit_id = ? and is_active = 1</w:t>
            </w:r>
          </w:p>
          <w:p w14:paraId="51CFAE4F" w14:textId="77777777" w:rsidR="00464553" w:rsidRPr="006A02C3" w:rsidRDefault="00464553" w:rsidP="00C87C71">
            <w:pPr>
              <w:pStyle w:val="GDP1"/>
            </w:pPr>
            <w:r w:rsidRPr="006A02C3">
              <w:t>Lưu vào bảng INVENTORY_ADJUST. WAREHOUSE_ID</w:t>
            </w:r>
          </w:p>
        </w:tc>
      </w:tr>
      <w:tr w:rsidR="00464553" w:rsidRPr="006A02C3" w14:paraId="381BE897" w14:textId="77777777" w:rsidTr="006D0B7A">
        <w:tc>
          <w:tcPr>
            <w:tcW w:w="828" w:type="dxa"/>
          </w:tcPr>
          <w:p w14:paraId="01BE8B47"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05F1E2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điều chỉnh</w:t>
            </w:r>
          </w:p>
        </w:tc>
        <w:tc>
          <w:tcPr>
            <w:tcW w:w="1800" w:type="dxa"/>
          </w:tcPr>
          <w:p w14:paraId="2B7932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6390C1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36A9F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[Ngày hiện </w:t>
            </w:r>
            <w:r w:rsidRPr="006A02C3">
              <w:rPr>
                <w:rFonts w:ascii="Times New Roman" w:hAnsi="Times New Roman"/>
                <w:sz w:val="24"/>
                <w:szCs w:val="24"/>
              </w:rPr>
              <w:lastRenderedPageBreak/>
              <w:t>tại]</w:t>
            </w:r>
          </w:p>
        </w:tc>
        <w:tc>
          <w:tcPr>
            <w:tcW w:w="5850" w:type="dxa"/>
          </w:tcPr>
          <w:p w14:paraId="6C66A02E" w14:textId="77777777" w:rsidR="00464553" w:rsidRPr="006A02C3" w:rsidRDefault="00464553" w:rsidP="00C87C71">
            <w:pPr>
              <w:pStyle w:val="GDP1"/>
            </w:pPr>
            <w:r w:rsidRPr="006A02C3">
              <w:lastRenderedPageBreak/>
              <w:t xml:space="preserve">Lưu vào bảng INVENTORY_ADJUST. </w:t>
            </w:r>
            <w:r w:rsidRPr="006A02C3">
              <w:lastRenderedPageBreak/>
              <w:t>ADJUST_DATE</w:t>
            </w:r>
          </w:p>
        </w:tc>
      </w:tr>
      <w:tr w:rsidR="00464553" w:rsidRPr="006A02C3" w14:paraId="7A3140FC" w14:textId="77777777" w:rsidTr="006D0B7A">
        <w:tc>
          <w:tcPr>
            <w:tcW w:w="828" w:type="dxa"/>
          </w:tcPr>
          <w:p w14:paraId="21B6C7A4"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7C15AF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Lý do điều chỉnh*</w:t>
            </w:r>
          </w:p>
        </w:tc>
        <w:tc>
          <w:tcPr>
            <w:tcW w:w="1800" w:type="dxa"/>
          </w:tcPr>
          <w:p w14:paraId="670621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713CC68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39946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A2895A8" w14:textId="77777777" w:rsidR="00464553" w:rsidRPr="006A02C3" w:rsidRDefault="00464553" w:rsidP="00C87C71">
            <w:pPr>
              <w:pStyle w:val="GDP1"/>
            </w:pPr>
            <w:r w:rsidRPr="006A02C3">
              <w:t>Tập giá trị {Load từ cấu hình Lý do điều chỉnh được khai báo ở chức năng Hệ thống &gt; Khai báo tham số &gt; Điều chỉnh kho}</w:t>
            </w:r>
          </w:p>
          <w:p w14:paraId="320245C5" w14:textId="77777777" w:rsidR="00464553" w:rsidRPr="006A02C3" w:rsidRDefault="00464553" w:rsidP="00C87C71">
            <w:pPr>
              <w:pStyle w:val="GDP1"/>
            </w:pPr>
            <w:r w:rsidRPr="006A02C3">
              <w:t>Sort theo Tên lý do (NAME) ASC</w:t>
            </w:r>
          </w:p>
          <w:p w14:paraId="1C3B5416" w14:textId="77777777" w:rsidR="00464553" w:rsidRPr="006A02C3" w:rsidRDefault="00464553" w:rsidP="00C87C71">
            <w:pPr>
              <w:pStyle w:val="GDP1"/>
            </w:pPr>
            <w:r w:rsidRPr="006A02C3">
              <w:t>SYSTEM_PARAMETER_ENTRY.NAME where SYSTEM_PARAMETER_ID = ‘REASON_ADJUST’ and STATUS = ‘ACT’</w:t>
            </w:r>
          </w:p>
          <w:p w14:paraId="2B158857" w14:textId="77777777" w:rsidR="00464553" w:rsidRPr="006A02C3" w:rsidRDefault="00464553" w:rsidP="00C87C71">
            <w:pPr>
              <w:pStyle w:val="GDP1"/>
            </w:pPr>
            <w:r w:rsidRPr="006A02C3">
              <w:t>Bắt buộc chọn</w:t>
            </w:r>
          </w:p>
          <w:p w14:paraId="741C3BDB" w14:textId="77777777" w:rsidR="00464553" w:rsidRPr="006A02C3" w:rsidRDefault="00464553" w:rsidP="00C87C71">
            <w:pPr>
              <w:pStyle w:val="GDP1"/>
            </w:pPr>
            <w:r w:rsidRPr="006A02C3">
              <w:t>Lưu vào bảng INVENTORY_ADJUST. ADJUST_REASON_CODE</w:t>
            </w:r>
          </w:p>
        </w:tc>
      </w:tr>
      <w:tr w:rsidR="00464553" w:rsidRPr="006A02C3" w14:paraId="4F357463" w14:textId="77777777" w:rsidTr="006D0B7A">
        <w:tc>
          <w:tcPr>
            <w:tcW w:w="828" w:type="dxa"/>
          </w:tcPr>
          <w:p w14:paraId="4E96EA46"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0EA65A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1EE97B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7E3A33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9CEE5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13B68EF" w14:textId="77777777" w:rsidR="00464553" w:rsidRPr="006A02C3" w:rsidRDefault="00464553" w:rsidP="00C87C71">
            <w:pPr>
              <w:pStyle w:val="GDP1"/>
            </w:pPr>
            <w:r w:rsidRPr="006A02C3">
              <w:t>Lưu vào bảng INVENTORY_ADJUST.NOTE</w:t>
            </w:r>
          </w:p>
        </w:tc>
      </w:tr>
      <w:tr w:rsidR="00464553" w:rsidRPr="006A02C3" w14:paraId="439C99D6" w14:textId="77777777" w:rsidTr="006D0B7A">
        <w:tc>
          <w:tcPr>
            <w:tcW w:w="13676" w:type="dxa"/>
            <w:gridSpan w:val="6"/>
            <w:shd w:val="clear" w:color="auto" w:fill="DEEAF6"/>
          </w:tcPr>
          <w:p w14:paraId="50BED2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Chi tiết đơn điều chỉnh</w:t>
            </w:r>
          </w:p>
        </w:tc>
      </w:tr>
      <w:tr w:rsidR="00464553" w:rsidRPr="006A02C3" w14:paraId="7ECCAAF8" w14:textId="77777777" w:rsidTr="006D0B7A">
        <w:tc>
          <w:tcPr>
            <w:tcW w:w="13676" w:type="dxa"/>
            <w:gridSpan w:val="6"/>
          </w:tcPr>
          <w:p w14:paraId="69C67D9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290EB520" w14:textId="77777777" w:rsidTr="006D0B7A">
        <w:tc>
          <w:tcPr>
            <w:tcW w:w="828" w:type="dxa"/>
          </w:tcPr>
          <w:p w14:paraId="0CC7F73D"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6E649E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sản phẩm</w:t>
            </w:r>
          </w:p>
        </w:tc>
        <w:tc>
          <w:tcPr>
            <w:tcW w:w="1800" w:type="dxa"/>
          </w:tcPr>
          <w:p w14:paraId="252074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92060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A25F0D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3C948713" w14:textId="77777777" w:rsidR="00464553" w:rsidRPr="006A02C3" w:rsidRDefault="00464553" w:rsidP="00C87C71">
            <w:pPr>
              <w:pStyle w:val="GDP1"/>
            </w:pPr>
            <w:r w:rsidRPr="006A02C3">
              <w:t>Chỉ Enable sau khi chọn cụm kho/ kho</w:t>
            </w:r>
          </w:p>
        </w:tc>
      </w:tr>
      <w:tr w:rsidR="00464553" w:rsidRPr="006A02C3" w14:paraId="628D17A9" w14:textId="77777777" w:rsidTr="006D0B7A">
        <w:tc>
          <w:tcPr>
            <w:tcW w:w="13676" w:type="dxa"/>
            <w:gridSpan w:val="6"/>
          </w:tcPr>
          <w:p w14:paraId="344762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 Sản phẩm điều chỉnh</w:t>
            </w:r>
          </w:p>
          <w:p w14:paraId="319D3BA1" w14:textId="77777777" w:rsidR="00464553" w:rsidRPr="006A02C3" w:rsidRDefault="00464553" w:rsidP="00C87C71">
            <w:pPr>
              <w:pStyle w:val="GDP1"/>
            </w:pPr>
            <w:r w:rsidRPr="006A02C3">
              <w:t xml:space="preserve">Load danh sách sản phẩm điều chỉnh trong đơn </w:t>
            </w:r>
          </w:p>
          <w:p w14:paraId="780558FD" w14:textId="77777777" w:rsidR="00464553" w:rsidRPr="006A02C3" w:rsidRDefault="00464553" w:rsidP="00C87C71">
            <w:pPr>
              <w:pStyle w:val="GDP1"/>
            </w:pPr>
            <w:r w:rsidRPr="006A02C3">
              <w:t>Sort theo Thứ tự hiển thị ASC</w:t>
            </w:r>
          </w:p>
          <w:p w14:paraId="0033E962" w14:textId="77777777" w:rsidR="00464553" w:rsidRPr="006A02C3" w:rsidRDefault="00464553" w:rsidP="00C87C71">
            <w:pPr>
              <w:pStyle w:val="GDP1"/>
            </w:pPr>
            <w:r w:rsidRPr="006A02C3">
              <w:lastRenderedPageBreak/>
              <w:t>Load all, không phân trang</w:t>
            </w:r>
          </w:p>
        </w:tc>
      </w:tr>
      <w:tr w:rsidR="00464553" w:rsidRPr="006A02C3" w14:paraId="7C6EB116" w14:textId="77777777" w:rsidTr="006D0B7A">
        <w:tc>
          <w:tcPr>
            <w:tcW w:w="828" w:type="dxa"/>
          </w:tcPr>
          <w:p w14:paraId="59D19E0A"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59A8C0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39E315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7B65A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9C5A2F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E0AB92B" w14:textId="77777777" w:rsidR="00464553" w:rsidRPr="006A02C3" w:rsidRDefault="00464553" w:rsidP="00C87C71">
            <w:pPr>
              <w:pStyle w:val="GDP1"/>
            </w:pPr>
            <w:r w:rsidRPr="006A02C3">
              <w:t>Mã – Tên sản phẩm/biến thể của sản phẩm đã chọn</w:t>
            </w:r>
          </w:p>
        </w:tc>
      </w:tr>
      <w:tr w:rsidR="00464553" w:rsidRPr="006A02C3" w14:paraId="5CC8C716" w14:textId="77777777" w:rsidTr="006D0B7A">
        <w:tc>
          <w:tcPr>
            <w:tcW w:w="828" w:type="dxa"/>
          </w:tcPr>
          <w:p w14:paraId="3D8C8C9B"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53FAFA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5E6E215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20311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ABF78B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E876F61" w14:textId="77777777" w:rsidR="00464553" w:rsidRPr="006A02C3" w:rsidRDefault="00464553" w:rsidP="00C87C71">
            <w:pPr>
              <w:pStyle w:val="GDP1"/>
            </w:pPr>
            <w:r w:rsidRPr="006A02C3">
              <w:t>Load tương ứng của sản phẩm đã chọn</w:t>
            </w:r>
          </w:p>
        </w:tc>
      </w:tr>
      <w:tr w:rsidR="00464553" w:rsidRPr="006A02C3" w14:paraId="29A71EE7" w14:textId="77777777" w:rsidTr="006D0B7A">
        <w:tc>
          <w:tcPr>
            <w:tcW w:w="828" w:type="dxa"/>
          </w:tcPr>
          <w:p w14:paraId="1D8A71BC"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6339EB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giá (VAT)</w:t>
            </w:r>
          </w:p>
        </w:tc>
        <w:tc>
          <w:tcPr>
            <w:tcW w:w="1800" w:type="dxa"/>
          </w:tcPr>
          <w:p w14:paraId="400C5B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52A9A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E6A380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BF3F914" w14:textId="77777777" w:rsidR="00464553" w:rsidRPr="006A02C3" w:rsidRDefault="00464553" w:rsidP="00C87C71">
            <w:pPr>
              <w:pStyle w:val="GDP1"/>
            </w:pPr>
            <w:r w:rsidRPr="006A02C3">
              <w:t>Load tương ứng của sản phẩm đã chọn</w:t>
            </w:r>
          </w:p>
        </w:tc>
      </w:tr>
      <w:tr w:rsidR="00D51460" w:rsidRPr="006A02C3" w14:paraId="7D2F3705" w14:textId="77777777" w:rsidTr="006D0B7A">
        <w:tc>
          <w:tcPr>
            <w:tcW w:w="828" w:type="dxa"/>
          </w:tcPr>
          <w:p w14:paraId="752D45ED" w14:textId="77777777" w:rsidR="00D51460" w:rsidRPr="006A02C3" w:rsidRDefault="00D51460">
            <w:pPr>
              <w:pStyle w:val="TableData12"/>
              <w:numPr>
                <w:ilvl w:val="0"/>
                <w:numId w:val="23"/>
              </w:numPr>
              <w:spacing w:line="360" w:lineRule="auto"/>
              <w:rPr>
                <w:rFonts w:ascii="Times New Roman" w:hAnsi="Times New Roman"/>
                <w:sz w:val="24"/>
                <w:szCs w:val="24"/>
              </w:rPr>
            </w:pPr>
          </w:p>
        </w:tc>
        <w:tc>
          <w:tcPr>
            <w:tcW w:w="2070" w:type="dxa"/>
          </w:tcPr>
          <w:p w14:paraId="64E08317" w14:textId="72C1F3FE" w:rsidR="00D51460" w:rsidRPr="006A02C3" w:rsidRDefault="00D51460" w:rsidP="00D51460">
            <w:pPr>
              <w:pStyle w:val="TableData12"/>
              <w:spacing w:line="360" w:lineRule="auto"/>
              <w:rPr>
                <w:rFonts w:ascii="Times New Roman" w:hAnsi="Times New Roman"/>
                <w:sz w:val="24"/>
                <w:szCs w:val="24"/>
              </w:rPr>
            </w:pPr>
            <w:r>
              <w:rPr>
                <w:rFonts w:ascii="Times New Roman" w:hAnsi="Times New Roman"/>
                <w:sz w:val="24"/>
                <w:szCs w:val="24"/>
              </w:rPr>
              <w:t>Mã lô</w:t>
            </w:r>
          </w:p>
        </w:tc>
        <w:tc>
          <w:tcPr>
            <w:tcW w:w="1800" w:type="dxa"/>
          </w:tcPr>
          <w:p w14:paraId="1411FC13" w14:textId="7227500C" w:rsidR="00D51460" w:rsidRPr="006A02C3" w:rsidRDefault="00D51460" w:rsidP="00D51460">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1001BE7" w14:textId="6936C748" w:rsidR="00D51460" w:rsidRPr="006A02C3" w:rsidRDefault="00D51460" w:rsidP="00D51460">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C3B2CD5" w14:textId="77777777" w:rsidR="00D51460" w:rsidRPr="006A02C3" w:rsidRDefault="00D51460" w:rsidP="00D51460">
            <w:pPr>
              <w:pStyle w:val="TableData12"/>
              <w:spacing w:line="360" w:lineRule="auto"/>
              <w:rPr>
                <w:rFonts w:ascii="Times New Roman" w:hAnsi="Times New Roman"/>
                <w:sz w:val="24"/>
                <w:szCs w:val="24"/>
              </w:rPr>
            </w:pPr>
          </w:p>
        </w:tc>
        <w:tc>
          <w:tcPr>
            <w:tcW w:w="5850" w:type="dxa"/>
          </w:tcPr>
          <w:p w14:paraId="1533BEE6" w14:textId="0E73B3A6" w:rsidR="00D51460" w:rsidRPr="006A02C3" w:rsidRDefault="00D51460" w:rsidP="00C87C71">
            <w:pPr>
              <w:pStyle w:val="GDP1"/>
            </w:pPr>
            <w:r w:rsidRPr="006A02C3">
              <w:t>Load tương ứng của sản phẩm đã chọn</w:t>
            </w:r>
          </w:p>
        </w:tc>
      </w:tr>
      <w:tr w:rsidR="00D51460" w:rsidRPr="006A02C3" w14:paraId="304F7CBA" w14:textId="77777777" w:rsidTr="006D0B7A">
        <w:tc>
          <w:tcPr>
            <w:tcW w:w="828" w:type="dxa"/>
          </w:tcPr>
          <w:p w14:paraId="6EE9A49D" w14:textId="77777777" w:rsidR="00D51460" w:rsidRPr="006A02C3" w:rsidRDefault="00D51460">
            <w:pPr>
              <w:pStyle w:val="TableData12"/>
              <w:numPr>
                <w:ilvl w:val="0"/>
                <w:numId w:val="23"/>
              </w:numPr>
              <w:spacing w:line="360" w:lineRule="auto"/>
              <w:rPr>
                <w:rFonts w:ascii="Times New Roman" w:hAnsi="Times New Roman"/>
                <w:sz w:val="24"/>
                <w:szCs w:val="24"/>
              </w:rPr>
            </w:pPr>
          </w:p>
        </w:tc>
        <w:tc>
          <w:tcPr>
            <w:tcW w:w="2070" w:type="dxa"/>
          </w:tcPr>
          <w:p w14:paraId="145CFACC" w14:textId="2C1B2000" w:rsidR="00D51460" w:rsidRPr="006A02C3" w:rsidRDefault="00D51460" w:rsidP="00D51460">
            <w:pPr>
              <w:pStyle w:val="TableData12"/>
              <w:spacing w:line="360" w:lineRule="auto"/>
              <w:rPr>
                <w:rFonts w:ascii="Times New Roman" w:hAnsi="Times New Roman"/>
                <w:sz w:val="24"/>
                <w:szCs w:val="24"/>
              </w:rPr>
            </w:pPr>
            <w:r>
              <w:rPr>
                <w:rFonts w:ascii="Times New Roman" w:hAnsi="Times New Roman"/>
                <w:sz w:val="24"/>
                <w:szCs w:val="24"/>
              </w:rPr>
              <w:t>Ngày hết hạn</w:t>
            </w:r>
          </w:p>
        </w:tc>
        <w:tc>
          <w:tcPr>
            <w:tcW w:w="1800" w:type="dxa"/>
          </w:tcPr>
          <w:p w14:paraId="4E0E1CFB" w14:textId="7587F6C9" w:rsidR="00D51460" w:rsidRPr="006A02C3" w:rsidRDefault="00D51460" w:rsidP="00D51460">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E7A9DDB" w14:textId="7C1370DB" w:rsidR="00D51460" w:rsidRPr="006A02C3" w:rsidRDefault="00D51460" w:rsidP="00D51460">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10697C7" w14:textId="77777777" w:rsidR="00D51460" w:rsidRPr="006A02C3" w:rsidRDefault="00D51460" w:rsidP="00D51460">
            <w:pPr>
              <w:pStyle w:val="TableData12"/>
              <w:spacing w:line="360" w:lineRule="auto"/>
              <w:rPr>
                <w:rFonts w:ascii="Times New Roman" w:hAnsi="Times New Roman"/>
                <w:sz w:val="24"/>
                <w:szCs w:val="24"/>
              </w:rPr>
            </w:pPr>
          </w:p>
        </w:tc>
        <w:tc>
          <w:tcPr>
            <w:tcW w:w="5850" w:type="dxa"/>
          </w:tcPr>
          <w:p w14:paraId="44F97021" w14:textId="5334177F" w:rsidR="00D51460" w:rsidRPr="006A02C3" w:rsidRDefault="00D51460" w:rsidP="00C87C71">
            <w:pPr>
              <w:pStyle w:val="GDP1"/>
            </w:pPr>
            <w:r w:rsidRPr="006A02C3">
              <w:t>Load tương ứng của sản phẩm đã chọn</w:t>
            </w:r>
          </w:p>
        </w:tc>
      </w:tr>
      <w:tr w:rsidR="00D51460" w:rsidRPr="006A02C3" w14:paraId="54855068" w14:textId="77777777" w:rsidTr="006D0B7A">
        <w:tc>
          <w:tcPr>
            <w:tcW w:w="828" w:type="dxa"/>
          </w:tcPr>
          <w:p w14:paraId="40A3B16A" w14:textId="77777777" w:rsidR="00D51460" w:rsidRPr="006A02C3" w:rsidRDefault="00D51460">
            <w:pPr>
              <w:pStyle w:val="TableData12"/>
              <w:numPr>
                <w:ilvl w:val="0"/>
                <w:numId w:val="23"/>
              </w:numPr>
              <w:spacing w:line="360" w:lineRule="auto"/>
              <w:rPr>
                <w:rFonts w:ascii="Times New Roman" w:hAnsi="Times New Roman"/>
                <w:sz w:val="24"/>
                <w:szCs w:val="24"/>
              </w:rPr>
            </w:pPr>
          </w:p>
        </w:tc>
        <w:tc>
          <w:tcPr>
            <w:tcW w:w="2070" w:type="dxa"/>
          </w:tcPr>
          <w:p w14:paraId="62D9F484" w14:textId="15C760CE" w:rsidR="00D51460" w:rsidRPr="006A02C3" w:rsidRDefault="00D51460" w:rsidP="00D51460">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5E8650F4" w14:textId="10DD7ADF" w:rsidR="00D51460" w:rsidRPr="006A02C3" w:rsidRDefault="00D51460" w:rsidP="00D51460">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1DC9B26" w14:textId="1BBF737D" w:rsidR="00D51460" w:rsidRPr="006A02C3" w:rsidRDefault="00D51460" w:rsidP="00D51460">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738D9F8" w14:textId="77777777" w:rsidR="00D51460" w:rsidRPr="006A02C3" w:rsidRDefault="00D51460" w:rsidP="00D51460">
            <w:pPr>
              <w:pStyle w:val="TableData12"/>
              <w:spacing w:line="360" w:lineRule="auto"/>
              <w:rPr>
                <w:rFonts w:ascii="Times New Roman" w:hAnsi="Times New Roman"/>
                <w:sz w:val="24"/>
                <w:szCs w:val="24"/>
              </w:rPr>
            </w:pPr>
          </w:p>
        </w:tc>
        <w:tc>
          <w:tcPr>
            <w:tcW w:w="5850" w:type="dxa"/>
          </w:tcPr>
          <w:p w14:paraId="0B0EDEC8" w14:textId="5195000B" w:rsidR="00D51460" w:rsidRPr="006A02C3" w:rsidRDefault="009B55A1" w:rsidP="00C87C71">
            <w:pPr>
              <w:pStyle w:val="GDP1"/>
            </w:pPr>
            <w:r w:rsidRPr="006A02C3">
              <w:t>Load tương ứng của sản phẩm đã chọn</w:t>
            </w:r>
          </w:p>
        </w:tc>
      </w:tr>
      <w:tr w:rsidR="00464553" w:rsidRPr="006A02C3" w14:paraId="144EBD37" w14:textId="77777777" w:rsidTr="006D0B7A">
        <w:tc>
          <w:tcPr>
            <w:tcW w:w="828" w:type="dxa"/>
          </w:tcPr>
          <w:p w14:paraId="0B5944F6"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7AB737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 tạm ứng</w:t>
            </w:r>
          </w:p>
        </w:tc>
        <w:tc>
          <w:tcPr>
            <w:tcW w:w="1800" w:type="dxa"/>
          </w:tcPr>
          <w:p w14:paraId="61EA7A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B65ED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05230B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C228B82" w14:textId="77777777" w:rsidR="00464553" w:rsidRPr="006A02C3" w:rsidRDefault="00464553" w:rsidP="00C87C71">
            <w:pPr>
              <w:pStyle w:val="GDP1"/>
            </w:pPr>
            <w:r w:rsidRPr="006A02C3">
              <w:t>Load tương ứng của sản phẩm đã chọn</w:t>
            </w:r>
          </w:p>
        </w:tc>
      </w:tr>
      <w:tr w:rsidR="00464553" w:rsidRPr="006A02C3" w14:paraId="0838A00A" w14:textId="77777777" w:rsidTr="006D0B7A">
        <w:tc>
          <w:tcPr>
            <w:tcW w:w="828" w:type="dxa"/>
          </w:tcPr>
          <w:p w14:paraId="2BBDA94B"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261472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Số lượng điều chỉnh</w:t>
            </w:r>
          </w:p>
        </w:tc>
        <w:tc>
          <w:tcPr>
            <w:tcW w:w="1800" w:type="dxa"/>
          </w:tcPr>
          <w:p w14:paraId="797C1A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901B0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0CB0E6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8F55E8A" w14:textId="77777777" w:rsidR="00464553" w:rsidRPr="006A02C3" w:rsidRDefault="00464553" w:rsidP="00C87C71">
            <w:pPr>
              <w:pStyle w:val="GDP1"/>
            </w:pPr>
            <w:r w:rsidRPr="006A02C3">
              <w:t>Load tương ứng của sản phẩm đã chọn</w:t>
            </w:r>
          </w:p>
        </w:tc>
      </w:tr>
      <w:tr w:rsidR="00464553" w:rsidRPr="006A02C3" w14:paraId="3B905149" w14:textId="77777777" w:rsidTr="006D0B7A">
        <w:tc>
          <w:tcPr>
            <w:tcW w:w="828" w:type="dxa"/>
          </w:tcPr>
          <w:p w14:paraId="7F60532E"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2D640A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71FBE3D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75FEB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5CFADF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B51C8C6" w14:textId="77777777" w:rsidR="00464553" w:rsidRPr="006A02C3" w:rsidRDefault="00464553" w:rsidP="00C87C71">
            <w:pPr>
              <w:pStyle w:val="GDP1"/>
            </w:pPr>
            <w:r w:rsidRPr="006A02C3">
              <w:t>= Đơn giá * Số lượng điều chỉnh</w:t>
            </w:r>
          </w:p>
        </w:tc>
      </w:tr>
      <w:tr w:rsidR="00464553" w:rsidRPr="006A02C3" w14:paraId="207EA746" w14:textId="77777777" w:rsidTr="006D0B7A">
        <w:tc>
          <w:tcPr>
            <w:tcW w:w="828" w:type="dxa"/>
          </w:tcPr>
          <w:p w14:paraId="2A8B3304"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3930DD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Edit</w:t>
            </w:r>
          </w:p>
        </w:tc>
        <w:tc>
          <w:tcPr>
            <w:tcW w:w="1800" w:type="dxa"/>
          </w:tcPr>
          <w:p w14:paraId="22B1F2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1FAF04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851B96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2429C9B" w14:textId="77777777" w:rsidR="00464553" w:rsidRPr="006A02C3" w:rsidRDefault="00464553" w:rsidP="00C87C71">
            <w:pPr>
              <w:pStyle w:val="GDP1"/>
            </w:pPr>
            <w:r w:rsidRPr="006A02C3">
              <w:t>Tooltip: Chỉnh sửa</w:t>
            </w:r>
          </w:p>
        </w:tc>
      </w:tr>
      <w:tr w:rsidR="00464553" w:rsidRPr="006A02C3" w14:paraId="724D680D" w14:textId="77777777" w:rsidTr="006D0B7A">
        <w:tc>
          <w:tcPr>
            <w:tcW w:w="828" w:type="dxa"/>
          </w:tcPr>
          <w:p w14:paraId="35E3EE6A"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043E25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Delete</w:t>
            </w:r>
          </w:p>
        </w:tc>
        <w:tc>
          <w:tcPr>
            <w:tcW w:w="1800" w:type="dxa"/>
          </w:tcPr>
          <w:p w14:paraId="5F1EA90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364729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304FB3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12778AD" w14:textId="77777777" w:rsidR="00464553" w:rsidRPr="006A02C3" w:rsidRDefault="00464553" w:rsidP="00C87C71">
            <w:pPr>
              <w:pStyle w:val="GDP1"/>
            </w:pPr>
            <w:r w:rsidRPr="006A02C3">
              <w:t>Tooltip: Xóa</w:t>
            </w:r>
          </w:p>
        </w:tc>
      </w:tr>
      <w:tr w:rsidR="00464553" w:rsidRPr="006A02C3" w14:paraId="212D8979" w14:textId="77777777" w:rsidTr="006D0B7A">
        <w:tc>
          <w:tcPr>
            <w:tcW w:w="13676" w:type="dxa"/>
            <w:gridSpan w:val="6"/>
          </w:tcPr>
          <w:p w14:paraId="1E9DA772" w14:textId="77777777" w:rsidR="00464553" w:rsidRPr="006A02C3" w:rsidRDefault="00464553" w:rsidP="00C87C71">
            <w:pPr>
              <w:pStyle w:val="GDP1"/>
              <w:numPr>
                <w:ilvl w:val="0"/>
                <w:numId w:val="0"/>
              </w:numPr>
            </w:pPr>
            <w:r w:rsidRPr="006A02C3">
              <w:t>Thông tin giá trị điều chỉnh</w:t>
            </w:r>
          </w:p>
        </w:tc>
      </w:tr>
      <w:tr w:rsidR="00464553" w:rsidRPr="006A02C3" w14:paraId="0AFDBC9D" w14:textId="77777777" w:rsidTr="006D0B7A">
        <w:tc>
          <w:tcPr>
            <w:tcW w:w="828" w:type="dxa"/>
          </w:tcPr>
          <w:p w14:paraId="6AFF9E40"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6B66FF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6960D9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4385D2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FD83D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5CB8017" w14:textId="77777777" w:rsidR="00464553" w:rsidRPr="006A02C3" w:rsidRDefault="00464553" w:rsidP="00C87C71">
            <w:pPr>
              <w:pStyle w:val="GDP1"/>
            </w:pPr>
            <w:r w:rsidRPr="006A02C3">
              <w:t>Tổng thành tiền của các cản phẩm đã chọn</w:t>
            </w:r>
          </w:p>
        </w:tc>
      </w:tr>
      <w:tr w:rsidR="00464553" w:rsidRPr="006A02C3" w14:paraId="3108DB81" w14:textId="77777777" w:rsidTr="006D0B7A">
        <w:tc>
          <w:tcPr>
            <w:tcW w:w="828" w:type="dxa"/>
          </w:tcPr>
          <w:p w14:paraId="433986BC"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10F2C0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SKUs điều chỉnh</w:t>
            </w:r>
          </w:p>
        </w:tc>
        <w:tc>
          <w:tcPr>
            <w:tcW w:w="1800" w:type="dxa"/>
          </w:tcPr>
          <w:p w14:paraId="4BDE1E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234124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52C5A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61A27900" w14:textId="77777777" w:rsidR="00464553" w:rsidRPr="006A02C3" w:rsidRDefault="00464553" w:rsidP="00C87C71">
            <w:pPr>
              <w:pStyle w:val="GDP1"/>
            </w:pPr>
            <w:r w:rsidRPr="006A02C3">
              <w:t>Tổng số SKUs đã chọn</w:t>
            </w:r>
          </w:p>
        </w:tc>
      </w:tr>
      <w:tr w:rsidR="00464553" w:rsidRPr="006A02C3" w14:paraId="7F56BD0C" w14:textId="77777777" w:rsidTr="006D0B7A">
        <w:tc>
          <w:tcPr>
            <w:tcW w:w="828" w:type="dxa"/>
          </w:tcPr>
          <w:p w14:paraId="3BD9A9EC"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285896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số lượng điều chỉnh</w:t>
            </w:r>
          </w:p>
        </w:tc>
        <w:tc>
          <w:tcPr>
            <w:tcW w:w="1800" w:type="dxa"/>
          </w:tcPr>
          <w:p w14:paraId="6987301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024BDA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30D81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823C559" w14:textId="77777777" w:rsidR="00464553" w:rsidRPr="006A02C3" w:rsidRDefault="00464553" w:rsidP="00C87C71">
            <w:pPr>
              <w:pStyle w:val="GDP1"/>
            </w:pPr>
            <w:r w:rsidRPr="006A02C3">
              <w:t>Tổng số lượng điều chỉnh của sản phẩm đã chọn</w:t>
            </w:r>
          </w:p>
        </w:tc>
      </w:tr>
      <w:tr w:rsidR="00464553" w:rsidRPr="006A02C3" w14:paraId="2842F483" w14:textId="77777777" w:rsidTr="006D0B7A">
        <w:tc>
          <w:tcPr>
            <w:tcW w:w="13676" w:type="dxa"/>
            <w:gridSpan w:val="6"/>
          </w:tcPr>
          <w:p w14:paraId="3D9F6D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File đính kèm</w:t>
            </w:r>
          </w:p>
        </w:tc>
      </w:tr>
      <w:tr w:rsidR="00464553" w:rsidRPr="006A02C3" w14:paraId="6EE785EF" w14:textId="77777777" w:rsidTr="006D0B7A">
        <w:tc>
          <w:tcPr>
            <w:tcW w:w="828" w:type="dxa"/>
          </w:tcPr>
          <w:p w14:paraId="2BAB062E" w14:textId="77777777" w:rsidR="00464553" w:rsidRPr="006A02C3" w:rsidRDefault="00464553">
            <w:pPr>
              <w:pStyle w:val="TableData12"/>
              <w:numPr>
                <w:ilvl w:val="0"/>
                <w:numId w:val="23"/>
              </w:numPr>
              <w:spacing w:line="360" w:lineRule="auto"/>
              <w:rPr>
                <w:rFonts w:ascii="Times New Roman" w:hAnsi="Times New Roman"/>
                <w:sz w:val="24"/>
                <w:szCs w:val="24"/>
              </w:rPr>
            </w:pPr>
          </w:p>
        </w:tc>
        <w:tc>
          <w:tcPr>
            <w:tcW w:w="2070" w:type="dxa"/>
          </w:tcPr>
          <w:p w14:paraId="5B18DC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Tải file đính kèm</w:t>
            </w:r>
          </w:p>
        </w:tc>
        <w:tc>
          <w:tcPr>
            <w:tcW w:w="1800" w:type="dxa"/>
          </w:tcPr>
          <w:p w14:paraId="63C50B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194734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BB2B62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202C25E" w14:textId="77777777" w:rsidR="00464553" w:rsidRPr="006A02C3" w:rsidRDefault="00464553" w:rsidP="00C87C71">
            <w:pPr>
              <w:pStyle w:val="GDP1"/>
            </w:pPr>
          </w:p>
        </w:tc>
      </w:tr>
    </w:tbl>
    <w:p w14:paraId="430A1058" w14:textId="77777777" w:rsidR="00464553" w:rsidRPr="006A02C3" w:rsidRDefault="00464553" w:rsidP="00512E56">
      <w:pPr>
        <w:spacing w:line="360" w:lineRule="auto"/>
        <w:rPr>
          <w:lang w:eastAsia="ar-SA"/>
        </w:rPr>
      </w:pPr>
    </w:p>
    <w:p w14:paraId="7421D6CF" w14:textId="77777777" w:rsidR="00464553" w:rsidRPr="006A02C3" w:rsidRDefault="00464553" w:rsidP="00512E56">
      <w:pPr>
        <w:pStyle w:val="Heading6"/>
        <w:spacing w:line="360" w:lineRule="auto"/>
      </w:pPr>
      <w:r w:rsidRPr="006A02C3">
        <w:t>Thêm sản phẩm</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8B80026" w14:textId="77777777" w:rsidTr="006D0B7A">
        <w:trPr>
          <w:tblHeader/>
        </w:trPr>
        <w:tc>
          <w:tcPr>
            <w:tcW w:w="828" w:type="dxa"/>
            <w:shd w:val="pct5" w:color="auto" w:fill="FFFFFF"/>
          </w:tcPr>
          <w:p w14:paraId="513AB10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53A6D7EC"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42B66C4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6B6496B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0CF6C9C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72A8260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37C76D47"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596DD505" w14:textId="77777777" w:rsidTr="006D0B7A">
        <w:tc>
          <w:tcPr>
            <w:tcW w:w="13676" w:type="dxa"/>
            <w:gridSpan w:val="6"/>
          </w:tcPr>
          <w:p w14:paraId="45EABD5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05E5C54D" w14:textId="77777777" w:rsidTr="006D0B7A">
        <w:tc>
          <w:tcPr>
            <w:tcW w:w="828" w:type="dxa"/>
          </w:tcPr>
          <w:p w14:paraId="6591FFAC" w14:textId="77777777" w:rsidR="00464553" w:rsidRPr="006A02C3" w:rsidRDefault="00464553">
            <w:pPr>
              <w:pStyle w:val="TableData12"/>
              <w:numPr>
                <w:ilvl w:val="0"/>
                <w:numId w:val="24"/>
              </w:numPr>
              <w:spacing w:line="360" w:lineRule="auto"/>
              <w:rPr>
                <w:rFonts w:ascii="Times New Roman" w:hAnsi="Times New Roman"/>
                <w:sz w:val="24"/>
                <w:szCs w:val="24"/>
              </w:rPr>
            </w:pPr>
          </w:p>
        </w:tc>
        <w:tc>
          <w:tcPr>
            <w:tcW w:w="2070" w:type="dxa"/>
          </w:tcPr>
          <w:p w14:paraId="2D0A680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034619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34B5E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D73E7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287FC46" w14:textId="77777777" w:rsidR="00464553" w:rsidRPr="006A02C3" w:rsidRDefault="00464553" w:rsidP="00C87C71">
            <w:pPr>
              <w:pStyle w:val="GDP1"/>
            </w:pPr>
            <w:r w:rsidRPr="006A02C3">
              <w:t>Quay về màn hình chính</w:t>
            </w:r>
          </w:p>
        </w:tc>
      </w:tr>
      <w:tr w:rsidR="00464553" w:rsidRPr="006A02C3" w14:paraId="1C3655B8" w14:textId="77777777" w:rsidTr="006D0B7A">
        <w:tc>
          <w:tcPr>
            <w:tcW w:w="828" w:type="dxa"/>
          </w:tcPr>
          <w:p w14:paraId="5ACED378" w14:textId="77777777" w:rsidR="00464553" w:rsidRPr="006A02C3" w:rsidRDefault="00464553">
            <w:pPr>
              <w:pStyle w:val="TableData12"/>
              <w:numPr>
                <w:ilvl w:val="0"/>
                <w:numId w:val="24"/>
              </w:numPr>
              <w:spacing w:line="360" w:lineRule="auto"/>
              <w:rPr>
                <w:rFonts w:ascii="Times New Roman" w:hAnsi="Times New Roman"/>
                <w:sz w:val="24"/>
                <w:szCs w:val="24"/>
              </w:rPr>
            </w:pPr>
          </w:p>
        </w:tc>
        <w:tc>
          <w:tcPr>
            <w:tcW w:w="2070" w:type="dxa"/>
          </w:tcPr>
          <w:p w14:paraId="4B937A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sản phẩm</w:t>
            </w:r>
          </w:p>
        </w:tc>
        <w:tc>
          <w:tcPr>
            <w:tcW w:w="1800" w:type="dxa"/>
          </w:tcPr>
          <w:p w14:paraId="73DA42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74319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4337D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65DEC12" w14:textId="77777777" w:rsidR="00464553" w:rsidRPr="006A02C3" w:rsidRDefault="00464553" w:rsidP="00C87C71">
            <w:pPr>
              <w:pStyle w:val="GDP1"/>
            </w:pPr>
            <w:r w:rsidRPr="006A02C3">
              <w:t xml:space="preserve">Đóng màn hình Chọn sản phẩm &amp; đem các sản phẩm đã chọn vào màn hình Tạo mới đơn </w:t>
            </w:r>
          </w:p>
        </w:tc>
      </w:tr>
      <w:tr w:rsidR="00464553" w:rsidRPr="006A02C3" w14:paraId="22379E93" w14:textId="77777777" w:rsidTr="006D0B7A">
        <w:tc>
          <w:tcPr>
            <w:tcW w:w="13676" w:type="dxa"/>
            <w:gridSpan w:val="6"/>
          </w:tcPr>
          <w:p w14:paraId="6B832B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 theo</w:t>
            </w:r>
          </w:p>
        </w:tc>
      </w:tr>
      <w:tr w:rsidR="00464553" w:rsidRPr="006A02C3" w14:paraId="08FFEAEA" w14:textId="77777777" w:rsidTr="006D0B7A">
        <w:tc>
          <w:tcPr>
            <w:tcW w:w="828" w:type="dxa"/>
          </w:tcPr>
          <w:p w14:paraId="4ACB31A9" w14:textId="77777777" w:rsidR="00464553" w:rsidRPr="006A02C3" w:rsidRDefault="00464553">
            <w:pPr>
              <w:pStyle w:val="TableData12"/>
              <w:numPr>
                <w:ilvl w:val="0"/>
                <w:numId w:val="24"/>
              </w:numPr>
              <w:spacing w:line="360" w:lineRule="auto"/>
              <w:rPr>
                <w:rFonts w:ascii="Times New Roman" w:hAnsi="Times New Roman"/>
                <w:sz w:val="24"/>
                <w:szCs w:val="24"/>
              </w:rPr>
            </w:pPr>
          </w:p>
        </w:tc>
        <w:tc>
          <w:tcPr>
            <w:tcW w:w="2070" w:type="dxa"/>
          </w:tcPr>
          <w:p w14:paraId="703D0C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7113220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060DD5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BC3FF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940761D" w14:textId="77777777" w:rsidR="00464553" w:rsidRPr="006A02C3" w:rsidRDefault="00464553" w:rsidP="00C87C71">
            <w:pPr>
              <w:pStyle w:val="GDP1"/>
            </w:pPr>
            <w:r w:rsidRPr="006A02C3">
              <w:t>Hint text: Nhập mã/ tên sản phẩm</w:t>
            </w:r>
          </w:p>
        </w:tc>
      </w:tr>
      <w:tr w:rsidR="00464553" w:rsidRPr="006A02C3" w14:paraId="6FB3F5D8" w14:textId="77777777" w:rsidTr="006D0B7A">
        <w:tc>
          <w:tcPr>
            <w:tcW w:w="828" w:type="dxa"/>
          </w:tcPr>
          <w:p w14:paraId="5CE3C535" w14:textId="77777777" w:rsidR="00464553" w:rsidRPr="006A02C3" w:rsidRDefault="00464553">
            <w:pPr>
              <w:pStyle w:val="TableData12"/>
              <w:numPr>
                <w:ilvl w:val="0"/>
                <w:numId w:val="24"/>
              </w:numPr>
              <w:spacing w:line="360" w:lineRule="auto"/>
              <w:rPr>
                <w:rFonts w:ascii="Times New Roman" w:hAnsi="Times New Roman"/>
                <w:sz w:val="24"/>
                <w:szCs w:val="24"/>
              </w:rPr>
            </w:pPr>
          </w:p>
        </w:tc>
        <w:tc>
          <w:tcPr>
            <w:tcW w:w="2070" w:type="dxa"/>
          </w:tcPr>
          <w:p w14:paraId="291176E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 sản phẩm</w:t>
            </w:r>
          </w:p>
        </w:tc>
        <w:tc>
          <w:tcPr>
            <w:tcW w:w="1800" w:type="dxa"/>
          </w:tcPr>
          <w:p w14:paraId="1E0BE81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w:t>
            </w:r>
          </w:p>
        </w:tc>
        <w:tc>
          <w:tcPr>
            <w:tcW w:w="1598" w:type="dxa"/>
          </w:tcPr>
          <w:p w14:paraId="49D3A8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7F6F0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77B5465" w14:textId="77777777" w:rsidR="00464553" w:rsidRPr="006A02C3" w:rsidRDefault="00464553" w:rsidP="00C87C71">
            <w:pPr>
              <w:pStyle w:val="GDP1"/>
            </w:pPr>
            <w:r w:rsidRPr="006A02C3">
              <w:t>Tập giá trị {Load danh mục sản phẩm theo cấu trúc cây}</w:t>
            </w:r>
          </w:p>
          <w:p w14:paraId="116167BB" w14:textId="77777777" w:rsidR="00464553" w:rsidRPr="006A02C3" w:rsidRDefault="00464553" w:rsidP="00C87C71">
            <w:pPr>
              <w:pStyle w:val="GDP1"/>
            </w:pPr>
            <w:r w:rsidRPr="006A02C3">
              <w:t xml:space="preserve">Hiển thị [Mã – Tên danh mục]. Sort theo Mã danh </w:t>
            </w:r>
            <w:r w:rsidRPr="006A02C3">
              <w:lastRenderedPageBreak/>
              <w:t>mục ASC</w:t>
            </w:r>
          </w:p>
          <w:p w14:paraId="60D53DE2" w14:textId="77777777" w:rsidR="00464553" w:rsidRPr="006A02C3" w:rsidRDefault="00464553" w:rsidP="00C87C71">
            <w:pPr>
              <w:pStyle w:val="GDP1"/>
            </w:pPr>
            <w:r w:rsidRPr="006A02C3">
              <w:t>Load từ bảng PRODUCT_CATEGORY.CODE - NAME</w:t>
            </w:r>
          </w:p>
        </w:tc>
      </w:tr>
      <w:tr w:rsidR="00464553" w:rsidRPr="006A02C3" w14:paraId="6E38C7E9" w14:textId="77777777" w:rsidTr="006D0B7A">
        <w:tc>
          <w:tcPr>
            <w:tcW w:w="828" w:type="dxa"/>
          </w:tcPr>
          <w:p w14:paraId="65EB4B24" w14:textId="77777777" w:rsidR="00464553" w:rsidRPr="006A02C3" w:rsidRDefault="00464553">
            <w:pPr>
              <w:pStyle w:val="TableData12"/>
              <w:numPr>
                <w:ilvl w:val="0"/>
                <w:numId w:val="24"/>
              </w:numPr>
              <w:spacing w:line="360" w:lineRule="auto"/>
              <w:rPr>
                <w:rFonts w:ascii="Times New Roman" w:hAnsi="Times New Roman"/>
                <w:sz w:val="24"/>
                <w:szCs w:val="24"/>
              </w:rPr>
            </w:pPr>
          </w:p>
        </w:tc>
        <w:tc>
          <w:tcPr>
            <w:tcW w:w="2070" w:type="dxa"/>
          </w:tcPr>
          <w:p w14:paraId="0EAE7EA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573E30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7E10C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A16B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E9B123E" w14:textId="77777777" w:rsidR="00464553" w:rsidRPr="006A02C3" w:rsidRDefault="00464553" w:rsidP="00C87C71">
            <w:pPr>
              <w:pStyle w:val="GDP1"/>
            </w:pPr>
            <w:r w:rsidRPr="006A02C3">
              <w:t>Tập giá trị {Load danh sách loại sản phẩm}</w:t>
            </w:r>
          </w:p>
          <w:p w14:paraId="2E17B8A1" w14:textId="77777777" w:rsidR="00464553" w:rsidRPr="006A02C3" w:rsidRDefault="00464553" w:rsidP="00C87C71">
            <w:pPr>
              <w:pStyle w:val="GDP1"/>
            </w:pPr>
            <w:r w:rsidRPr="006A02C3">
              <w:t>Hiển thị [Mã – Tên loại]. Sort theo Mã loại ASC</w:t>
            </w:r>
          </w:p>
          <w:p w14:paraId="5F12C5BD" w14:textId="77777777" w:rsidR="00464553" w:rsidRPr="006A02C3" w:rsidRDefault="00464553" w:rsidP="00C87C71">
            <w:pPr>
              <w:pStyle w:val="GDP1"/>
            </w:pPr>
            <w:r w:rsidRPr="006A02C3">
              <w:t>Load từ bảng PRODUCT_TYPE.CODE - NAME</w:t>
            </w:r>
          </w:p>
        </w:tc>
      </w:tr>
      <w:tr w:rsidR="00464553" w:rsidRPr="006A02C3" w14:paraId="07045541" w14:textId="77777777" w:rsidTr="006D0B7A">
        <w:tc>
          <w:tcPr>
            <w:tcW w:w="13676" w:type="dxa"/>
            <w:gridSpan w:val="6"/>
          </w:tcPr>
          <w:p w14:paraId="135A37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5307BDFD" w14:textId="77777777" w:rsidTr="006D0B7A">
        <w:tc>
          <w:tcPr>
            <w:tcW w:w="828" w:type="dxa"/>
          </w:tcPr>
          <w:p w14:paraId="4C475B28" w14:textId="77777777" w:rsidR="00464553" w:rsidRPr="006A02C3" w:rsidRDefault="00464553">
            <w:pPr>
              <w:pStyle w:val="TableData12"/>
              <w:numPr>
                <w:ilvl w:val="0"/>
                <w:numId w:val="24"/>
              </w:numPr>
              <w:spacing w:line="360" w:lineRule="auto"/>
              <w:rPr>
                <w:rFonts w:ascii="Times New Roman" w:hAnsi="Times New Roman"/>
                <w:sz w:val="24"/>
                <w:szCs w:val="24"/>
              </w:rPr>
            </w:pPr>
          </w:p>
        </w:tc>
        <w:tc>
          <w:tcPr>
            <w:tcW w:w="2070" w:type="dxa"/>
          </w:tcPr>
          <w:p w14:paraId="6880DE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Giá</w:t>
            </w:r>
          </w:p>
        </w:tc>
        <w:tc>
          <w:tcPr>
            <w:tcW w:w="1800" w:type="dxa"/>
          </w:tcPr>
          <w:p w14:paraId="32E008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57BAB69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0FB602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6A377FA" w14:textId="77777777" w:rsidR="00464553" w:rsidRPr="006A02C3" w:rsidRDefault="00464553" w:rsidP="00C87C71">
            <w:pPr>
              <w:pStyle w:val="GDP1"/>
            </w:pPr>
            <w:r w:rsidRPr="006A02C3">
              <w:t>Gồm 2 textbox Giá trị từ - Giá trị đến</w:t>
            </w:r>
          </w:p>
          <w:p w14:paraId="383E8F2F" w14:textId="77777777" w:rsidR="00464553" w:rsidRPr="006A02C3" w:rsidRDefault="00464553" w:rsidP="00C87C71">
            <w:pPr>
              <w:pStyle w:val="GDP1"/>
            </w:pPr>
            <w:r w:rsidRPr="006A02C3">
              <w:t xml:space="preserve">Kiểu số tự nhiên </w:t>
            </w:r>
          </w:p>
        </w:tc>
      </w:tr>
      <w:tr w:rsidR="00464553" w:rsidRPr="006A02C3" w14:paraId="68865698" w14:textId="77777777" w:rsidTr="006D0B7A">
        <w:tc>
          <w:tcPr>
            <w:tcW w:w="828" w:type="dxa"/>
          </w:tcPr>
          <w:p w14:paraId="6B106A6D" w14:textId="77777777" w:rsidR="00464553" w:rsidRPr="006A02C3" w:rsidRDefault="00464553">
            <w:pPr>
              <w:pStyle w:val="TableData12"/>
              <w:numPr>
                <w:ilvl w:val="0"/>
                <w:numId w:val="24"/>
              </w:numPr>
              <w:spacing w:line="360" w:lineRule="auto"/>
              <w:rPr>
                <w:rFonts w:ascii="Times New Roman" w:hAnsi="Times New Roman"/>
                <w:sz w:val="24"/>
                <w:szCs w:val="24"/>
              </w:rPr>
            </w:pPr>
          </w:p>
        </w:tc>
        <w:tc>
          <w:tcPr>
            <w:tcW w:w="2070" w:type="dxa"/>
          </w:tcPr>
          <w:p w14:paraId="6FCFB7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0EBCDD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7E7A850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D4D8C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31E42E5" w14:textId="77777777" w:rsidR="00464553" w:rsidRPr="006A02C3" w:rsidRDefault="00464553" w:rsidP="00C87C71">
            <w:pPr>
              <w:pStyle w:val="GDP1"/>
            </w:pPr>
            <w:r w:rsidRPr="006A02C3">
              <w:t>Gồm 2 textbox Giá trị từ - Giá trị đến</w:t>
            </w:r>
          </w:p>
          <w:p w14:paraId="1AF94986" w14:textId="77777777" w:rsidR="00464553" w:rsidRPr="006A02C3" w:rsidRDefault="00464553" w:rsidP="00C87C71">
            <w:pPr>
              <w:pStyle w:val="GDP1"/>
            </w:pPr>
            <w:r w:rsidRPr="006A02C3">
              <w:t>Kiểu số tự nhiên</w:t>
            </w:r>
          </w:p>
        </w:tc>
      </w:tr>
      <w:tr w:rsidR="009B55A1" w:rsidRPr="006A02C3" w14:paraId="7087DE84" w14:textId="77777777" w:rsidTr="006D0B7A">
        <w:tc>
          <w:tcPr>
            <w:tcW w:w="828" w:type="dxa"/>
          </w:tcPr>
          <w:p w14:paraId="7F193F4B"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069E1CEE" w14:textId="035FB4BA" w:rsidR="009B55A1" w:rsidRPr="006A02C3" w:rsidRDefault="009B55A1" w:rsidP="009B55A1">
            <w:pPr>
              <w:pStyle w:val="TableData12"/>
              <w:spacing w:line="360" w:lineRule="auto"/>
              <w:rPr>
                <w:rFonts w:ascii="Times New Roman" w:hAnsi="Times New Roman"/>
                <w:sz w:val="24"/>
                <w:szCs w:val="24"/>
              </w:rPr>
            </w:pPr>
            <w:r>
              <w:rPr>
                <w:rFonts w:ascii="Times New Roman" w:hAnsi="Times New Roman"/>
                <w:sz w:val="24"/>
                <w:szCs w:val="24"/>
              </w:rPr>
              <w:t>Lô</w:t>
            </w:r>
          </w:p>
        </w:tc>
        <w:tc>
          <w:tcPr>
            <w:tcW w:w="1800" w:type="dxa"/>
          </w:tcPr>
          <w:p w14:paraId="7AC89386" w14:textId="15F7B145"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Textbox</w:t>
            </w:r>
          </w:p>
        </w:tc>
        <w:tc>
          <w:tcPr>
            <w:tcW w:w="1598" w:type="dxa"/>
          </w:tcPr>
          <w:p w14:paraId="7BD07D4D" w14:textId="1A1935FA"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863FC78" w14:textId="543875C9"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ED9470E" w14:textId="4B22926A" w:rsidR="009B55A1" w:rsidRPr="006A02C3" w:rsidRDefault="009B55A1" w:rsidP="00C87C71">
            <w:pPr>
              <w:pStyle w:val="GDP1"/>
            </w:pPr>
            <w:r w:rsidRPr="009B55A1">
              <w:t>Tìm kiếm theo điều kiện load danh sách</w:t>
            </w:r>
          </w:p>
        </w:tc>
      </w:tr>
      <w:tr w:rsidR="009B55A1" w:rsidRPr="006A02C3" w14:paraId="2DBDC781" w14:textId="77777777" w:rsidTr="006D0B7A">
        <w:tc>
          <w:tcPr>
            <w:tcW w:w="13676" w:type="dxa"/>
            <w:gridSpan w:val="6"/>
          </w:tcPr>
          <w:p w14:paraId="04B4F8E9"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9B55A1" w:rsidRPr="006A02C3" w14:paraId="20AECF00" w14:textId="77777777" w:rsidTr="006D0B7A">
        <w:tc>
          <w:tcPr>
            <w:tcW w:w="828" w:type="dxa"/>
          </w:tcPr>
          <w:p w14:paraId="649B76EE"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3B2E64D9"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7DDFB13E"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99FA49E"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C7AF613"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43F04FB" w14:textId="77777777" w:rsidR="009B55A1" w:rsidRPr="006A02C3" w:rsidRDefault="009B55A1" w:rsidP="00C87C71">
            <w:pPr>
              <w:pStyle w:val="GDP1"/>
            </w:pPr>
          </w:p>
        </w:tc>
      </w:tr>
      <w:tr w:rsidR="009B55A1" w:rsidRPr="006A02C3" w14:paraId="5CDC94F8" w14:textId="77777777" w:rsidTr="006D0B7A">
        <w:tc>
          <w:tcPr>
            <w:tcW w:w="828" w:type="dxa"/>
          </w:tcPr>
          <w:p w14:paraId="6D480738"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7F49CF79"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4DA956F5"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7479D489" w14:textId="77777777" w:rsidR="009B55A1" w:rsidRPr="006A02C3" w:rsidRDefault="009B55A1" w:rsidP="009B55A1">
            <w:pPr>
              <w:pStyle w:val="TableData12"/>
              <w:spacing w:line="360" w:lineRule="auto"/>
              <w:rPr>
                <w:rFonts w:ascii="Times New Roman" w:hAnsi="Times New Roman"/>
                <w:sz w:val="24"/>
                <w:szCs w:val="24"/>
              </w:rPr>
            </w:pPr>
          </w:p>
        </w:tc>
        <w:tc>
          <w:tcPr>
            <w:tcW w:w="1530" w:type="dxa"/>
          </w:tcPr>
          <w:p w14:paraId="00DB7C51"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F3CDC4E" w14:textId="77777777" w:rsidR="009B55A1" w:rsidRPr="006A02C3" w:rsidRDefault="009B55A1" w:rsidP="00C87C71">
            <w:pPr>
              <w:pStyle w:val="GDP1"/>
            </w:pPr>
          </w:p>
        </w:tc>
      </w:tr>
      <w:tr w:rsidR="009B55A1" w:rsidRPr="006A02C3" w14:paraId="58A3F947" w14:textId="77777777" w:rsidTr="006D0B7A">
        <w:tc>
          <w:tcPr>
            <w:tcW w:w="828" w:type="dxa"/>
          </w:tcPr>
          <w:p w14:paraId="154BE469"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1B863C5B"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07C628FB"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81EE851"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4C3620A"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694E1B7" w14:textId="77777777" w:rsidR="009B55A1" w:rsidRPr="006A02C3" w:rsidRDefault="009B55A1" w:rsidP="00C87C71">
            <w:pPr>
              <w:pStyle w:val="GDP1"/>
            </w:pPr>
          </w:p>
        </w:tc>
      </w:tr>
      <w:tr w:rsidR="009B55A1" w:rsidRPr="006A02C3" w14:paraId="606144E8" w14:textId="77777777" w:rsidTr="006D0B7A">
        <w:tc>
          <w:tcPr>
            <w:tcW w:w="13676" w:type="dxa"/>
            <w:gridSpan w:val="6"/>
          </w:tcPr>
          <w:p w14:paraId="259F03CB"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Danh sách sản phẩm điều chỉnh</w:t>
            </w:r>
          </w:p>
        </w:tc>
      </w:tr>
      <w:tr w:rsidR="009B55A1" w:rsidRPr="006A02C3" w14:paraId="78DEE6A5" w14:textId="77777777" w:rsidTr="006D0B7A">
        <w:tc>
          <w:tcPr>
            <w:tcW w:w="828" w:type="dxa"/>
          </w:tcPr>
          <w:p w14:paraId="0E9D6109"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46A04733"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Tổng sản lượng điều chỉnh</w:t>
            </w:r>
          </w:p>
        </w:tc>
        <w:tc>
          <w:tcPr>
            <w:tcW w:w="1800" w:type="dxa"/>
          </w:tcPr>
          <w:p w14:paraId="0DD83A76"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3B47668F"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D363D70"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64DFC215" w14:textId="77777777" w:rsidR="009B55A1" w:rsidRPr="006A02C3" w:rsidRDefault="009B55A1" w:rsidP="00C87C71">
            <w:pPr>
              <w:pStyle w:val="GDP1"/>
            </w:pPr>
            <w:r w:rsidRPr="006A02C3">
              <w:t>Hiển thị tổng số lượng sản phẩm đã chọn</w:t>
            </w:r>
          </w:p>
          <w:p w14:paraId="77259C02" w14:textId="77777777" w:rsidR="009B55A1" w:rsidRPr="006A02C3" w:rsidRDefault="009B55A1" w:rsidP="00C87C71">
            <w:pPr>
              <w:pStyle w:val="GDP1"/>
            </w:pPr>
            <w:r w:rsidRPr="006A02C3">
              <w:t>Nhấn vào sẽ đóng màn hình Chọn sản phẩm &amp; đem các sản phẩm đã chọn vào màn hình Tạo mới đơn</w:t>
            </w:r>
          </w:p>
        </w:tc>
      </w:tr>
      <w:tr w:rsidR="009B55A1" w:rsidRPr="006A02C3" w14:paraId="64085913" w14:textId="77777777" w:rsidTr="006D0B7A">
        <w:tc>
          <w:tcPr>
            <w:tcW w:w="828" w:type="dxa"/>
          </w:tcPr>
          <w:p w14:paraId="1A4333C4"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1F25A85E"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Tổng SKUs điều chỉnh</w:t>
            </w:r>
          </w:p>
        </w:tc>
        <w:tc>
          <w:tcPr>
            <w:tcW w:w="1800" w:type="dxa"/>
          </w:tcPr>
          <w:p w14:paraId="02B8E08A"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98ABF11"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AD093BF"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1EC0C312" w14:textId="77777777" w:rsidR="009B55A1" w:rsidRPr="006A02C3" w:rsidRDefault="009B55A1" w:rsidP="00C87C71">
            <w:pPr>
              <w:pStyle w:val="GDP1"/>
            </w:pPr>
            <w:r w:rsidRPr="006A02C3">
              <w:t>Đếm tổng số mặt hàng đã chọn</w:t>
            </w:r>
          </w:p>
        </w:tc>
      </w:tr>
      <w:tr w:rsidR="009B55A1" w:rsidRPr="006A02C3" w14:paraId="721303E3" w14:textId="77777777" w:rsidTr="006D0B7A">
        <w:tc>
          <w:tcPr>
            <w:tcW w:w="13676" w:type="dxa"/>
            <w:gridSpan w:val="6"/>
          </w:tcPr>
          <w:p w14:paraId="2F4E13B2"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4C9FF177" w14:textId="41ECAD03" w:rsidR="009B55A1" w:rsidRDefault="009B55A1" w:rsidP="00C87C71">
            <w:pPr>
              <w:pStyle w:val="GDP1"/>
            </w:pPr>
            <w:r w:rsidRPr="006A02C3">
              <w:t xml:space="preserve">Nếu điều chỉnh tăng: Load danh sách sản phẩm trạng thái [Hoạt động] </w:t>
            </w:r>
          </w:p>
          <w:p w14:paraId="4D034C81" w14:textId="111268CE" w:rsidR="0047678A" w:rsidRPr="0047678A" w:rsidRDefault="0047678A" w:rsidP="00C87C71">
            <w:pPr>
              <w:pStyle w:val="GDP1"/>
            </w:pPr>
            <w:r w:rsidRPr="0047678A">
              <w:t>Áp dụng cho công ty dùng bản Preminum:</w:t>
            </w:r>
          </w:p>
          <w:p w14:paraId="129AC263" w14:textId="77777777" w:rsidR="0047678A" w:rsidRPr="0047678A" w:rsidRDefault="0047678A">
            <w:pPr>
              <w:pStyle w:val="GDP1"/>
              <w:numPr>
                <w:ilvl w:val="0"/>
                <w:numId w:val="499"/>
              </w:numPr>
            </w:pPr>
            <w:r w:rsidRPr="0047678A">
              <w:t>TH sản phẩm không quản lý lô =&gt; Ẩn lô</w:t>
            </w:r>
          </w:p>
          <w:p w14:paraId="56201B6B" w14:textId="77777777" w:rsidR="0047678A" w:rsidRPr="0047678A" w:rsidRDefault="0047678A">
            <w:pPr>
              <w:pStyle w:val="GDP1"/>
              <w:numPr>
                <w:ilvl w:val="0"/>
                <w:numId w:val="499"/>
              </w:numPr>
            </w:pPr>
            <w:r w:rsidRPr="0047678A">
              <w:t>TH sản phẩm quản lý lô nhưng chưa có lô nào, hiển thị btn Thêm lô</w:t>
            </w:r>
          </w:p>
          <w:p w14:paraId="28C8AE57" w14:textId="77777777" w:rsidR="0047678A" w:rsidRPr="0047678A" w:rsidRDefault="0047678A">
            <w:pPr>
              <w:pStyle w:val="GDP1"/>
              <w:numPr>
                <w:ilvl w:val="0"/>
                <w:numId w:val="499"/>
              </w:numPr>
            </w:pPr>
            <w:r w:rsidRPr="0047678A">
              <w:t>TH sản phẩm quản lý lô và có lô</w:t>
            </w:r>
          </w:p>
          <w:p w14:paraId="35D50A9C" w14:textId="77777777" w:rsidR="0047678A" w:rsidRPr="0047678A" w:rsidRDefault="0047678A">
            <w:pPr>
              <w:pStyle w:val="GDP1"/>
              <w:numPr>
                <w:ilvl w:val="0"/>
                <w:numId w:val="500"/>
              </w:numPr>
            </w:pPr>
            <w:r w:rsidRPr="0047678A">
              <w:t>Nếu sản phẩm có cấu hình product_stock_conf. is_near_expiry_allowed = 1, load lô còn hạn và sắp hết hạn</w:t>
            </w:r>
          </w:p>
          <w:p w14:paraId="4904D5B1" w14:textId="77777777" w:rsidR="0047678A" w:rsidRPr="0047678A" w:rsidRDefault="0047678A">
            <w:pPr>
              <w:pStyle w:val="GDP1"/>
              <w:numPr>
                <w:ilvl w:val="0"/>
                <w:numId w:val="500"/>
              </w:numPr>
            </w:pPr>
            <w:r w:rsidRPr="0047678A">
              <w:t>Lô load lên sort theo ngày hết hạn xa nhất đến gần nhất</w:t>
            </w:r>
          </w:p>
          <w:p w14:paraId="7924D547" w14:textId="607858D7" w:rsidR="0047678A" w:rsidRPr="006A02C3" w:rsidRDefault="0047678A">
            <w:pPr>
              <w:pStyle w:val="GDP1"/>
              <w:numPr>
                <w:ilvl w:val="0"/>
                <w:numId w:val="499"/>
              </w:numPr>
            </w:pPr>
            <w:r w:rsidRPr="0047678A">
              <w:t>TH sản phẩm có cấu hình product_stock_conf. is_near_expiry_allowed = 0, load lô còn hạn</w:t>
            </w:r>
          </w:p>
          <w:p w14:paraId="4772508D" w14:textId="77777777" w:rsidR="009B55A1" w:rsidRDefault="009B55A1" w:rsidP="00C87C71">
            <w:pPr>
              <w:pStyle w:val="GDP1"/>
            </w:pPr>
            <w:r w:rsidRPr="006A02C3">
              <w:t>Nếu điều chỉnh giảm: Load danh sách sản phẩm trạng thái [Hoạt động] &amp; tồn kho đáp ứng &gt; 0</w:t>
            </w:r>
          </w:p>
          <w:p w14:paraId="4B755467" w14:textId="77777777" w:rsidR="009B55A1" w:rsidRPr="009B55A1" w:rsidRDefault="009B55A1">
            <w:pPr>
              <w:pStyle w:val="GDP1"/>
              <w:numPr>
                <w:ilvl w:val="0"/>
                <w:numId w:val="498"/>
              </w:numPr>
            </w:pPr>
            <w:r w:rsidRPr="009B55A1">
              <w:t>TH sản phẩm không quản lý lô =&gt; Ẩn lô</w:t>
            </w:r>
          </w:p>
          <w:p w14:paraId="6F33D3D9" w14:textId="77777777" w:rsidR="009B55A1" w:rsidRPr="009B55A1" w:rsidRDefault="009B55A1">
            <w:pPr>
              <w:pStyle w:val="GDP1"/>
              <w:numPr>
                <w:ilvl w:val="0"/>
                <w:numId w:val="498"/>
              </w:numPr>
            </w:pPr>
            <w:r w:rsidRPr="009B55A1">
              <w:t>TH sản phẩm quản lý lô nhưng chưa có lô nào =&gt; Ẩn sản phẩm</w:t>
            </w:r>
          </w:p>
          <w:p w14:paraId="32532345" w14:textId="77777777" w:rsidR="009B55A1" w:rsidRPr="009B55A1" w:rsidRDefault="009B55A1">
            <w:pPr>
              <w:pStyle w:val="GDP1"/>
              <w:numPr>
                <w:ilvl w:val="0"/>
                <w:numId w:val="498"/>
              </w:numPr>
            </w:pPr>
            <w:r w:rsidRPr="009B55A1">
              <w:lastRenderedPageBreak/>
              <w:t>TH sản phẩm quản lý lô và có lô, load lô trong kho đã chọn điều chỉnh có tồn đáp ứng &gt; 0</w:t>
            </w:r>
          </w:p>
          <w:p w14:paraId="6DA1D80F" w14:textId="1854F022" w:rsidR="009B55A1" w:rsidRPr="006A02C3" w:rsidRDefault="009B55A1">
            <w:pPr>
              <w:pStyle w:val="GDP1"/>
              <w:numPr>
                <w:ilvl w:val="0"/>
                <w:numId w:val="498"/>
              </w:numPr>
            </w:pPr>
            <w:r w:rsidRPr="009B55A1">
              <w:t>Lô load lên sort theo ngày hết hạn gần nhất đến xa nhất</w:t>
            </w:r>
          </w:p>
          <w:p w14:paraId="0788FF9A" w14:textId="77777777" w:rsidR="009B55A1" w:rsidRPr="006A02C3" w:rsidRDefault="009B55A1" w:rsidP="00C87C71">
            <w:pPr>
              <w:pStyle w:val="GDP1"/>
            </w:pPr>
            <w:r w:rsidRPr="006A02C3">
              <w:t xml:space="preserve">Load dữ liệu từ bảng </w:t>
            </w:r>
            <w:r w:rsidRPr="006A02C3">
              <w:rPr>
                <w:b/>
              </w:rPr>
              <w:t>PRODUCT</w:t>
            </w:r>
          </w:p>
          <w:p w14:paraId="2DC26A46" w14:textId="77777777" w:rsidR="009B55A1" w:rsidRPr="006A02C3" w:rsidRDefault="009B55A1" w:rsidP="00C87C71">
            <w:pPr>
              <w:pStyle w:val="GDP1"/>
            </w:pPr>
            <w:r w:rsidRPr="006A02C3">
              <w:t>Sort theo VISUAL_INDEX ASC</w:t>
            </w:r>
          </w:p>
          <w:p w14:paraId="1673C32B" w14:textId="77777777" w:rsidR="009B55A1" w:rsidRPr="006A02C3" w:rsidRDefault="009B55A1" w:rsidP="00C87C71">
            <w:pPr>
              <w:pStyle w:val="GDP1"/>
            </w:pPr>
            <w:r w:rsidRPr="006A02C3">
              <w:t>Không phân trang</w:t>
            </w:r>
          </w:p>
        </w:tc>
      </w:tr>
      <w:tr w:rsidR="009B55A1" w:rsidRPr="006A02C3" w14:paraId="2DF55846" w14:textId="77777777" w:rsidTr="006D0B7A">
        <w:tc>
          <w:tcPr>
            <w:tcW w:w="828" w:type="dxa"/>
          </w:tcPr>
          <w:p w14:paraId="5E890F4D"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4B1CF648"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Tổng số lượng</w:t>
            </w:r>
          </w:p>
        </w:tc>
        <w:tc>
          <w:tcPr>
            <w:tcW w:w="1800" w:type="dxa"/>
          </w:tcPr>
          <w:p w14:paraId="312104EB"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AC68043"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C3382D4"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2F2EB57D" w14:textId="77777777" w:rsidR="009B55A1" w:rsidRPr="006A02C3" w:rsidRDefault="009B55A1" w:rsidP="00C87C71">
            <w:pPr>
              <w:pStyle w:val="GDP1"/>
            </w:pPr>
            <w:r w:rsidRPr="006A02C3">
              <w:t>Tổng số lượng của sản phẩm/ biến thể đã add vào giỏ hàng</w:t>
            </w:r>
          </w:p>
        </w:tc>
      </w:tr>
      <w:tr w:rsidR="009B55A1" w:rsidRPr="006A02C3" w14:paraId="1F581D74" w14:textId="77777777" w:rsidTr="006D0B7A">
        <w:tc>
          <w:tcPr>
            <w:tcW w:w="828" w:type="dxa"/>
          </w:tcPr>
          <w:p w14:paraId="3848436E"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474FB02C"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Hình ảnh sản phẩm</w:t>
            </w:r>
          </w:p>
        </w:tc>
        <w:tc>
          <w:tcPr>
            <w:tcW w:w="1800" w:type="dxa"/>
          </w:tcPr>
          <w:p w14:paraId="57266053"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64A2FE8"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71CDCBB"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494CB8BE" w14:textId="77777777" w:rsidR="009B55A1" w:rsidRPr="006A02C3" w:rsidRDefault="009B55A1" w:rsidP="00C87C71">
            <w:pPr>
              <w:pStyle w:val="GDP1"/>
            </w:pPr>
            <w:r w:rsidRPr="006A02C3">
              <w:t>Load từ bảng PRODUCT_IMAGE where IMAGE_TYPE = ‘AVA’</w:t>
            </w:r>
          </w:p>
        </w:tc>
      </w:tr>
      <w:tr w:rsidR="009B55A1" w:rsidRPr="006A02C3" w14:paraId="7C60D26B" w14:textId="77777777" w:rsidTr="006D0B7A">
        <w:tc>
          <w:tcPr>
            <w:tcW w:w="828" w:type="dxa"/>
          </w:tcPr>
          <w:p w14:paraId="126EA91C"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3A5A52F7"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Giá</w:t>
            </w:r>
          </w:p>
        </w:tc>
        <w:tc>
          <w:tcPr>
            <w:tcW w:w="1800" w:type="dxa"/>
          </w:tcPr>
          <w:p w14:paraId="362DA59F"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037A114"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12B275A"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2F916C2E" w14:textId="77777777" w:rsidR="009B55A1" w:rsidRPr="006A02C3" w:rsidRDefault="009B55A1" w:rsidP="00C87C71">
            <w:pPr>
              <w:pStyle w:val="GDP1"/>
            </w:pPr>
            <w:r w:rsidRPr="006A02C3">
              <w:t xml:space="preserve">Giá theo bảng giá bán ra mặc định </w:t>
            </w:r>
          </w:p>
          <w:p w14:paraId="78EFFB4C" w14:textId="77777777" w:rsidR="009B55A1" w:rsidRPr="006A02C3" w:rsidRDefault="009B55A1">
            <w:pPr>
              <w:pStyle w:val="Para1"/>
              <w:numPr>
                <w:ilvl w:val="0"/>
                <w:numId w:val="67"/>
              </w:numPr>
              <w:spacing w:before="240" w:line="360" w:lineRule="auto"/>
            </w:pPr>
            <w:r w:rsidRPr="006A02C3">
              <w:t>Load từ bảng PRICE_ENTRY.PRICE where</w:t>
            </w:r>
            <w:r w:rsidRPr="006A02C3">
              <w:rPr>
                <w:b/>
              </w:rPr>
              <w:t xml:space="preserve"> </w:t>
            </w:r>
          </w:p>
          <w:p w14:paraId="2988839A" w14:textId="77777777" w:rsidR="009B55A1" w:rsidRPr="006A02C3" w:rsidRDefault="009B55A1" w:rsidP="00C87C71">
            <w:pPr>
              <w:pStyle w:val="GDP2"/>
              <w:numPr>
                <w:ilvl w:val="1"/>
                <w:numId w:val="67"/>
              </w:numPr>
            </w:pPr>
            <w:r w:rsidRPr="006A02C3">
              <w:t>PRICE_ENTRY.PRICE_LIST_ID = PRICE_LIST.ID</w:t>
            </w:r>
          </w:p>
          <w:p w14:paraId="752D817C" w14:textId="77777777" w:rsidR="009B55A1" w:rsidRPr="006A02C3" w:rsidRDefault="009B55A1" w:rsidP="00C87C71">
            <w:pPr>
              <w:pStyle w:val="GDP2"/>
              <w:numPr>
                <w:ilvl w:val="1"/>
                <w:numId w:val="67"/>
              </w:numPr>
            </w:pPr>
            <w:r w:rsidRPr="006A02C3">
              <w:t>PRICE_LIST. IS_DEFAULT = 1 and TYPE = ‘SELL’</w:t>
            </w:r>
          </w:p>
          <w:p w14:paraId="6DCD6A61" w14:textId="77777777" w:rsidR="009B55A1" w:rsidRPr="006A02C3" w:rsidRDefault="009B55A1" w:rsidP="00C87C71">
            <w:pPr>
              <w:pStyle w:val="GDP2"/>
              <w:numPr>
                <w:ilvl w:val="1"/>
                <w:numId w:val="67"/>
              </w:numPr>
            </w:pPr>
            <w:r w:rsidRPr="006A02C3">
              <w:t>PRICE_ENTRY đang hiệu lực (IS_ACTIVE = 1 and FROM_DATE &lt;= SYSDATE &lt;= TO_DATE</w:t>
            </w:r>
          </w:p>
          <w:p w14:paraId="7C7700A6" w14:textId="77777777" w:rsidR="009B55A1" w:rsidRPr="006A02C3" w:rsidRDefault="009B55A1" w:rsidP="00C87C71">
            <w:pPr>
              <w:pStyle w:val="GDP2"/>
            </w:pPr>
            <w:r w:rsidRPr="006A02C3">
              <w:lastRenderedPageBreak/>
              <w:t>PRICE_LIST đang hiệu lực (STATUS = ‘ACT’ and FROM_DATE &lt;= SYSDATE &lt;= TO_DATE</w:t>
            </w:r>
          </w:p>
        </w:tc>
      </w:tr>
      <w:tr w:rsidR="009B55A1" w:rsidRPr="006A02C3" w14:paraId="2A22BB97" w14:textId="77777777" w:rsidTr="006D0B7A">
        <w:tc>
          <w:tcPr>
            <w:tcW w:w="828" w:type="dxa"/>
          </w:tcPr>
          <w:p w14:paraId="2975454A"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12EFE973"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18DB91C8"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A74778E"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11B4A85"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2F06922E" w14:textId="77777777" w:rsidR="009B55A1" w:rsidRPr="006A02C3" w:rsidRDefault="009B55A1" w:rsidP="00C87C71">
            <w:pPr>
              <w:pStyle w:val="GDP1"/>
            </w:pPr>
            <w:r w:rsidRPr="006A02C3">
              <w:t>Load từ bảng PRODUCT.CODE</w:t>
            </w:r>
          </w:p>
        </w:tc>
      </w:tr>
      <w:tr w:rsidR="009B55A1" w:rsidRPr="006A02C3" w14:paraId="335510C7" w14:textId="77777777" w:rsidTr="006D0B7A">
        <w:tc>
          <w:tcPr>
            <w:tcW w:w="828" w:type="dxa"/>
          </w:tcPr>
          <w:p w14:paraId="11835145"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75D18D7E"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032E1B48"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AD93A0D"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94D49A"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5AACD430" w14:textId="77777777" w:rsidR="009B55A1" w:rsidRPr="006A02C3" w:rsidRDefault="009B55A1" w:rsidP="00C87C71">
            <w:pPr>
              <w:pStyle w:val="GDP1"/>
            </w:pPr>
            <w:r w:rsidRPr="006A02C3">
              <w:t>Load từ bảng PRODUCT.NAME</w:t>
            </w:r>
          </w:p>
        </w:tc>
      </w:tr>
      <w:tr w:rsidR="009B55A1" w:rsidRPr="006A02C3" w14:paraId="3CF3D613" w14:textId="77777777" w:rsidTr="006D0B7A">
        <w:tc>
          <w:tcPr>
            <w:tcW w:w="828" w:type="dxa"/>
          </w:tcPr>
          <w:p w14:paraId="617165E0"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565E3C6F"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7841440A"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Select Button</w:t>
            </w:r>
          </w:p>
        </w:tc>
        <w:tc>
          <w:tcPr>
            <w:tcW w:w="1598" w:type="dxa"/>
          </w:tcPr>
          <w:p w14:paraId="7ADC2C0A"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B9277F0"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6D101936" w14:textId="77777777" w:rsidR="009B55A1" w:rsidRPr="006A02C3" w:rsidRDefault="009B55A1" w:rsidP="00C87C71">
            <w:pPr>
              <w:pStyle w:val="GDP1"/>
            </w:pPr>
            <w:r w:rsidRPr="006A02C3">
              <w:t>Load danh sách đơn vị tính của sản phẩm</w:t>
            </w:r>
          </w:p>
          <w:p w14:paraId="1DA42388" w14:textId="77777777" w:rsidR="009B55A1" w:rsidRPr="006A02C3" w:rsidRDefault="009B55A1" w:rsidP="00C87C71">
            <w:pPr>
              <w:pStyle w:val="GDP1"/>
            </w:pPr>
            <w:r w:rsidRPr="006A02C3">
              <w:t>Load từ bảng PRODUCT_UOM.TITLE</w:t>
            </w:r>
          </w:p>
        </w:tc>
      </w:tr>
      <w:tr w:rsidR="009B55A1" w:rsidRPr="006A02C3" w14:paraId="384672D7" w14:textId="77777777" w:rsidTr="006D0B7A">
        <w:tc>
          <w:tcPr>
            <w:tcW w:w="828" w:type="dxa"/>
          </w:tcPr>
          <w:p w14:paraId="71685D2F"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4BCBBC73"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Thuộc tính biến thể</w:t>
            </w:r>
          </w:p>
        </w:tc>
        <w:tc>
          <w:tcPr>
            <w:tcW w:w="1800" w:type="dxa"/>
          </w:tcPr>
          <w:p w14:paraId="620962AA"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Select Button</w:t>
            </w:r>
          </w:p>
        </w:tc>
        <w:tc>
          <w:tcPr>
            <w:tcW w:w="1598" w:type="dxa"/>
          </w:tcPr>
          <w:p w14:paraId="1D1AFA43"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EFFA266"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2005F687" w14:textId="77777777" w:rsidR="009B55A1" w:rsidRPr="006A02C3" w:rsidRDefault="009B55A1" w:rsidP="00C87C71">
            <w:pPr>
              <w:pStyle w:val="GDP1"/>
            </w:pPr>
            <w:r w:rsidRPr="006A02C3">
              <w:t>Load danh sách thuộc tính tham gia tạo ra biến thể sản phẩm</w:t>
            </w:r>
          </w:p>
          <w:p w14:paraId="1FCF59DC" w14:textId="77777777" w:rsidR="009B55A1" w:rsidRPr="006A02C3" w:rsidRDefault="009B55A1" w:rsidP="00C87C71">
            <w:pPr>
              <w:pStyle w:val="GDP1"/>
            </w:pPr>
            <w:r w:rsidRPr="006A02C3">
              <w:t>Load từ bảng PRODUCT_OPTION_ENUM.VALUE where</w:t>
            </w:r>
          </w:p>
          <w:p w14:paraId="70B704F7" w14:textId="77777777" w:rsidR="009B55A1" w:rsidRPr="006A02C3" w:rsidRDefault="009B55A1" w:rsidP="00C87C71">
            <w:pPr>
              <w:pStyle w:val="GDP2"/>
              <w:numPr>
                <w:ilvl w:val="1"/>
                <w:numId w:val="67"/>
              </w:numPr>
            </w:pPr>
            <w:r w:rsidRPr="006A02C3">
              <w:t>PRODUCT_OPTION_ENUM.OPTION_ID = PRODUCT_OPTION.ID and PRODUCT_OPTION.PRODUCT_ID = ?</w:t>
            </w:r>
          </w:p>
        </w:tc>
      </w:tr>
      <w:tr w:rsidR="009B55A1" w:rsidRPr="006A02C3" w14:paraId="7D2A2137" w14:textId="77777777" w:rsidTr="006D0B7A">
        <w:tc>
          <w:tcPr>
            <w:tcW w:w="828" w:type="dxa"/>
          </w:tcPr>
          <w:p w14:paraId="54F2EF56"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06D49914" w14:textId="1A5E9B6C" w:rsidR="009B55A1" w:rsidRPr="006A02C3" w:rsidRDefault="009B55A1" w:rsidP="009B55A1">
            <w:pPr>
              <w:pStyle w:val="TableData12"/>
              <w:spacing w:line="360" w:lineRule="auto"/>
              <w:rPr>
                <w:rFonts w:ascii="Times New Roman" w:hAnsi="Times New Roman"/>
                <w:sz w:val="24"/>
                <w:szCs w:val="24"/>
              </w:rPr>
            </w:pPr>
            <w:r>
              <w:rPr>
                <w:rFonts w:ascii="Times New Roman" w:hAnsi="Times New Roman"/>
                <w:sz w:val="24"/>
                <w:szCs w:val="24"/>
              </w:rPr>
              <w:t>Lô</w:t>
            </w:r>
          </w:p>
        </w:tc>
        <w:tc>
          <w:tcPr>
            <w:tcW w:w="1800" w:type="dxa"/>
          </w:tcPr>
          <w:p w14:paraId="250137C9" w14:textId="77777777" w:rsidR="009B55A1" w:rsidRPr="006A02C3" w:rsidRDefault="009B55A1" w:rsidP="009B55A1">
            <w:pPr>
              <w:pStyle w:val="TableData12"/>
              <w:spacing w:line="360" w:lineRule="auto"/>
              <w:rPr>
                <w:rFonts w:ascii="Times New Roman" w:hAnsi="Times New Roman"/>
                <w:sz w:val="24"/>
                <w:szCs w:val="24"/>
              </w:rPr>
            </w:pPr>
          </w:p>
        </w:tc>
        <w:tc>
          <w:tcPr>
            <w:tcW w:w="1598" w:type="dxa"/>
          </w:tcPr>
          <w:p w14:paraId="3AC5D13E" w14:textId="77777777" w:rsidR="009B55A1" w:rsidRPr="006A02C3" w:rsidRDefault="009B55A1" w:rsidP="009B55A1">
            <w:pPr>
              <w:pStyle w:val="TableData12"/>
              <w:spacing w:line="360" w:lineRule="auto"/>
              <w:rPr>
                <w:rFonts w:ascii="Times New Roman" w:hAnsi="Times New Roman"/>
                <w:sz w:val="24"/>
                <w:szCs w:val="24"/>
              </w:rPr>
            </w:pPr>
          </w:p>
        </w:tc>
        <w:tc>
          <w:tcPr>
            <w:tcW w:w="1530" w:type="dxa"/>
          </w:tcPr>
          <w:p w14:paraId="51F90C57"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2C78EAE3" w14:textId="77777777" w:rsidR="009B55A1" w:rsidRPr="0047678A" w:rsidRDefault="0047678A" w:rsidP="00C87C71">
            <w:pPr>
              <w:pStyle w:val="GDP1"/>
            </w:pPr>
            <w:r w:rsidRPr="0047678A">
              <w:t>Nếu lô đã thêm số lượng thì hiển thị số lượng sau tag lô</w:t>
            </w:r>
          </w:p>
          <w:p w14:paraId="1695C7FB" w14:textId="77777777" w:rsidR="0047678A" w:rsidRPr="003F04AD" w:rsidRDefault="0047678A" w:rsidP="00C87C71">
            <w:pPr>
              <w:pStyle w:val="GDP1"/>
            </w:pPr>
            <w:r w:rsidRPr="0047678A">
              <w:t>Tag lô hiển thị max 2 dòng. Nếu sl tràn thì hiển thị thêm sl lô chưa hiển thị trên giao diện</w:t>
            </w:r>
          </w:p>
          <w:p w14:paraId="5A5B571F" w14:textId="7E4F569D" w:rsidR="003F04AD" w:rsidRPr="006A02C3" w:rsidRDefault="003F04AD" w:rsidP="00C87C71">
            <w:pPr>
              <w:pStyle w:val="GDP1"/>
            </w:pPr>
            <w:r>
              <w:lastRenderedPageBreak/>
              <w:t>Chỉ hiển thị trong trường hợp sản phẩm có quản lý lô</w:t>
            </w:r>
          </w:p>
        </w:tc>
      </w:tr>
      <w:tr w:rsidR="009B55A1" w:rsidRPr="006A02C3" w14:paraId="07EADEEB" w14:textId="77777777" w:rsidTr="006D0B7A">
        <w:tc>
          <w:tcPr>
            <w:tcW w:w="828" w:type="dxa"/>
          </w:tcPr>
          <w:p w14:paraId="76A9C623"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6A2325B9" w14:textId="42FEF67E" w:rsidR="009B55A1" w:rsidRPr="006A02C3" w:rsidRDefault="009B55A1" w:rsidP="009B55A1">
            <w:pPr>
              <w:pStyle w:val="TableData12"/>
              <w:spacing w:line="360" w:lineRule="auto"/>
              <w:rPr>
                <w:rFonts w:ascii="Times New Roman" w:hAnsi="Times New Roman"/>
                <w:sz w:val="24"/>
                <w:szCs w:val="24"/>
              </w:rPr>
            </w:pPr>
            <w:r>
              <w:rPr>
                <w:rFonts w:ascii="Times New Roman" w:hAnsi="Times New Roman"/>
                <w:sz w:val="24"/>
                <w:szCs w:val="24"/>
              </w:rPr>
              <w:t>Nâng cao</w:t>
            </w:r>
          </w:p>
        </w:tc>
        <w:tc>
          <w:tcPr>
            <w:tcW w:w="1800" w:type="dxa"/>
          </w:tcPr>
          <w:p w14:paraId="616B1188" w14:textId="77777777" w:rsidR="009B55A1" w:rsidRPr="006A02C3" w:rsidRDefault="009B55A1" w:rsidP="009B55A1">
            <w:pPr>
              <w:pStyle w:val="TableData12"/>
              <w:spacing w:line="360" w:lineRule="auto"/>
              <w:rPr>
                <w:rFonts w:ascii="Times New Roman" w:hAnsi="Times New Roman"/>
                <w:sz w:val="24"/>
                <w:szCs w:val="24"/>
              </w:rPr>
            </w:pPr>
          </w:p>
        </w:tc>
        <w:tc>
          <w:tcPr>
            <w:tcW w:w="1598" w:type="dxa"/>
          </w:tcPr>
          <w:p w14:paraId="638C7AC0" w14:textId="77777777" w:rsidR="009B55A1" w:rsidRPr="006A02C3" w:rsidRDefault="009B55A1" w:rsidP="009B55A1">
            <w:pPr>
              <w:pStyle w:val="TableData12"/>
              <w:spacing w:line="360" w:lineRule="auto"/>
              <w:rPr>
                <w:rFonts w:ascii="Times New Roman" w:hAnsi="Times New Roman"/>
                <w:sz w:val="24"/>
                <w:szCs w:val="24"/>
              </w:rPr>
            </w:pPr>
          </w:p>
        </w:tc>
        <w:tc>
          <w:tcPr>
            <w:tcW w:w="1530" w:type="dxa"/>
          </w:tcPr>
          <w:p w14:paraId="1F4E0A9E"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0FFA1456" w14:textId="21D770B5" w:rsidR="009B55A1" w:rsidRPr="006A02C3" w:rsidRDefault="003F04AD" w:rsidP="00C87C71">
            <w:pPr>
              <w:pStyle w:val="GDP1"/>
            </w:pPr>
            <w:r>
              <w:t>Chỉ hiển thị trong trường hợp sản phẩm có quản lý lô</w:t>
            </w:r>
          </w:p>
        </w:tc>
      </w:tr>
      <w:tr w:rsidR="009B55A1" w:rsidRPr="006A02C3" w14:paraId="0A830DFA" w14:textId="77777777" w:rsidTr="006D0B7A">
        <w:tc>
          <w:tcPr>
            <w:tcW w:w="828" w:type="dxa"/>
          </w:tcPr>
          <w:p w14:paraId="20A1764A"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6D43AF40" w14:textId="456C96C3" w:rsidR="009B55A1" w:rsidRDefault="009B55A1" w:rsidP="009B55A1">
            <w:pPr>
              <w:pStyle w:val="TableData12"/>
              <w:spacing w:line="360" w:lineRule="auto"/>
              <w:rPr>
                <w:rFonts w:ascii="Times New Roman" w:hAnsi="Times New Roman"/>
                <w:sz w:val="24"/>
                <w:szCs w:val="24"/>
              </w:rPr>
            </w:pPr>
            <w:r>
              <w:rPr>
                <w:rFonts w:ascii="Times New Roman" w:hAnsi="Times New Roman"/>
                <w:sz w:val="24"/>
                <w:szCs w:val="24"/>
              </w:rPr>
              <w:t>Thêm lô</w:t>
            </w:r>
          </w:p>
        </w:tc>
        <w:tc>
          <w:tcPr>
            <w:tcW w:w="1800" w:type="dxa"/>
          </w:tcPr>
          <w:p w14:paraId="58A71732" w14:textId="77777777" w:rsidR="009B55A1" w:rsidRPr="006A02C3" w:rsidRDefault="009B55A1" w:rsidP="009B55A1">
            <w:pPr>
              <w:pStyle w:val="TableData12"/>
              <w:spacing w:line="360" w:lineRule="auto"/>
              <w:rPr>
                <w:rFonts w:ascii="Times New Roman" w:hAnsi="Times New Roman"/>
                <w:sz w:val="24"/>
                <w:szCs w:val="24"/>
              </w:rPr>
            </w:pPr>
          </w:p>
        </w:tc>
        <w:tc>
          <w:tcPr>
            <w:tcW w:w="1598" w:type="dxa"/>
          </w:tcPr>
          <w:p w14:paraId="1D31B734" w14:textId="77777777" w:rsidR="009B55A1" w:rsidRPr="006A02C3" w:rsidRDefault="009B55A1" w:rsidP="009B55A1">
            <w:pPr>
              <w:pStyle w:val="TableData12"/>
              <w:spacing w:line="360" w:lineRule="auto"/>
              <w:rPr>
                <w:rFonts w:ascii="Times New Roman" w:hAnsi="Times New Roman"/>
                <w:sz w:val="24"/>
                <w:szCs w:val="24"/>
              </w:rPr>
            </w:pPr>
          </w:p>
        </w:tc>
        <w:tc>
          <w:tcPr>
            <w:tcW w:w="1530" w:type="dxa"/>
          </w:tcPr>
          <w:p w14:paraId="174DF7CC"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2527FF8A" w14:textId="036C3206" w:rsidR="009B55A1" w:rsidRPr="006A02C3" w:rsidRDefault="003F04AD" w:rsidP="00C87C71">
            <w:pPr>
              <w:pStyle w:val="GDP1"/>
            </w:pPr>
            <w:r>
              <w:t>Chỉ hiển thị trong trường hợp sản phẩm có quản lý lô</w:t>
            </w:r>
          </w:p>
        </w:tc>
      </w:tr>
      <w:tr w:rsidR="009B55A1" w:rsidRPr="007B305E" w14:paraId="2FE9C2B0" w14:textId="77777777" w:rsidTr="006D0B7A">
        <w:tc>
          <w:tcPr>
            <w:tcW w:w="828" w:type="dxa"/>
          </w:tcPr>
          <w:p w14:paraId="01B0665F"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6753E9D4"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193E6760"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A1093F0"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9080B4C" w14:textId="77777777" w:rsidR="009B55A1" w:rsidRPr="006A02C3" w:rsidRDefault="009B55A1" w:rsidP="009B55A1">
            <w:pPr>
              <w:pStyle w:val="TableData12"/>
              <w:spacing w:line="360" w:lineRule="auto"/>
              <w:rPr>
                <w:rFonts w:ascii="Times New Roman" w:hAnsi="Times New Roman"/>
                <w:sz w:val="24"/>
                <w:szCs w:val="24"/>
              </w:rPr>
            </w:pPr>
          </w:p>
        </w:tc>
        <w:tc>
          <w:tcPr>
            <w:tcW w:w="5850" w:type="dxa"/>
          </w:tcPr>
          <w:p w14:paraId="04A6236D" w14:textId="77777777" w:rsidR="009B55A1" w:rsidRPr="006A02C3" w:rsidRDefault="009B55A1" w:rsidP="00C87C71">
            <w:pPr>
              <w:pStyle w:val="GDP1"/>
            </w:pPr>
            <w:r w:rsidRPr="006A02C3">
              <w:t>Tồn kho đáp ứng</w:t>
            </w:r>
          </w:p>
          <w:p w14:paraId="0F9D6852" w14:textId="77777777" w:rsidR="009B55A1" w:rsidRDefault="009B55A1" w:rsidP="00C87C71">
            <w:pPr>
              <w:pStyle w:val="GDP1"/>
            </w:pPr>
            <w:r w:rsidRPr="006A02C3">
              <w:t>Load từ bảng INVENTORY.AVAILABLE_QUANTITY where WAREHOUSE_ID = ? and PRODUCT_ID = ?</w:t>
            </w:r>
          </w:p>
          <w:p w14:paraId="74A9C4A4" w14:textId="4D30CA70" w:rsidR="007B305E" w:rsidRPr="003F04AD" w:rsidRDefault="007B305E" w:rsidP="00C87C71">
            <w:pPr>
              <w:pStyle w:val="GDP1"/>
            </w:pPr>
            <w:r w:rsidRPr="007B305E">
              <w:t xml:space="preserve">Đối với sản phẩm </w:t>
            </w:r>
            <w:r w:rsidR="003F04AD">
              <w:t>có</w:t>
            </w:r>
            <w:r w:rsidRPr="007B305E">
              <w:t xml:space="preserve"> lotdate, load thông tin tồn từ INVENTORY_LOT. </w:t>
            </w:r>
            <w:r w:rsidRPr="003F04AD">
              <w:t>AVAILABLE QUANTITY</w:t>
            </w:r>
          </w:p>
        </w:tc>
      </w:tr>
      <w:tr w:rsidR="009B55A1" w:rsidRPr="006A02C3" w14:paraId="0DFDC850" w14:textId="77777777" w:rsidTr="006D0B7A">
        <w:tc>
          <w:tcPr>
            <w:tcW w:w="828" w:type="dxa"/>
          </w:tcPr>
          <w:p w14:paraId="35DE9E33" w14:textId="77777777" w:rsidR="009B55A1" w:rsidRPr="003F04AD" w:rsidRDefault="009B55A1">
            <w:pPr>
              <w:pStyle w:val="TableData12"/>
              <w:numPr>
                <w:ilvl w:val="0"/>
                <w:numId w:val="24"/>
              </w:numPr>
              <w:spacing w:line="360" w:lineRule="auto"/>
              <w:rPr>
                <w:rFonts w:ascii="Times New Roman" w:hAnsi="Times New Roman"/>
                <w:sz w:val="24"/>
                <w:szCs w:val="24"/>
              </w:rPr>
            </w:pPr>
          </w:p>
        </w:tc>
        <w:tc>
          <w:tcPr>
            <w:tcW w:w="2070" w:type="dxa"/>
          </w:tcPr>
          <w:p w14:paraId="3867D036"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Số lượng điều chỉnh</w:t>
            </w:r>
          </w:p>
        </w:tc>
        <w:tc>
          <w:tcPr>
            <w:tcW w:w="1800" w:type="dxa"/>
          </w:tcPr>
          <w:p w14:paraId="01AB7E9D"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2B24FC17"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4E7DAE5"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 xml:space="preserve">Blank </w:t>
            </w:r>
          </w:p>
        </w:tc>
        <w:tc>
          <w:tcPr>
            <w:tcW w:w="5850" w:type="dxa"/>
          </w:tcPr>
          <w:p w14:paraId="0DC55A30" w14:textId="77777777" w:rsidR="009B55A1" w:rsidRPr="006A02C3" w:rsidRDefault="009B55A1" w:rsidP="00C87C71">
            <w:pPr>
              <w:pStyle w:val="GDP1"/>
            </w:pPr>
            <w:r w:rsidRPr="006A02C3">
              <w:t>Kiểu số tự nhiên &gt; 0</w:t>
            </w:r>
          </w:p>
          <w:p w14:paraId="6721927E" w14:textId="77777777" w:rsidR="009B55A1" w:rsidRPr="006A02C3" w:rsidRDefault="009B55A1" w:rsidP="00C87C71">
            <w:pPr>
              <w:pStyle w:val="GDP1"/>
            </w:pPr>
            <w:r w:rsidRPr="006A02C3">
              <w:t xml:space="preserve">Có icon +/- để tăng/ giảm số lượng </w:t>
            </w:r>
          </w:p>
        </w:tc>
      </w:tr>
      <w:tr w:rsidR="009B55A1" w:rsidRPr="006A02C3" w14:paraId="51712784" w14:textId="77777777" w:rsidTr="006D0B7A">
        <w:tc>
          <w:tcPr>
            <w:tcW w:w="828" w:type="dxa"/>
          </w:tcPr>
          <w:p w14:paraId="5BFA650D" w14:textId="77777777" w:rsidR="009B55A1" w:rsidRPr="006A02C3" w:rsidRDefault="009B55A1">
            <w:pPr>
              <w:pStyle w:val="TableData12"/>
              <w:numPr>
                <w:ilvl w:val="0"/>
                <w:numId w:val="24"/>
              </w:numPr>
              <w:spacing w:line="360" w:lineRule="auto"/>
              <w:rPr>
                <w:rFonts w:ascii="Times New Roman" w:hAnsi="Times New Roman"/>
                <w:sz w:val="24"/>
                <w:szCs w:val="24"/>
              </w:rPr>
            </w:pPr>
          </w:p>
        </w:tc>
        <w:tc>
          <w:tcPr>
            <w:tcW w:w="2070" w:type="dxa"/>
          </w:tcPr>
          <w:p w14:paraId="30038235"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Thêm/Cập nhật</w:t>
            </w:r>
          </w:p>
        </w:tc>
        <w:tc>
          <w:tcPr>
            <w:tcW w:w="1800" w:type="dxa"/>
          </w:tcPr>
          <w:p w14:paraId="11A706F8"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4FC31828"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A829BFD" w14:textId="77777777" w:rsidR="009B55A1" w:rsidRPr="006A02C3" w:rsidRDefault="009B55A1" w:rsidP="009B55A1">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FA6EA23" w14:textId="77777777" w:rsidR="009B55A1" w:rsidRPr="006A02C3" w:rsidRDefault="009B55A1" w:rsidP="00C87C71">
            <w:pPr>
              <w:pStyle w:val="GDP1"/>
            </w:pPr>
          </w:p>
        </w:tc>
      </w:tr>
    </w:tbl>
    <w:p w14:paraId="7D05D4E2" w14:textId="77777777" w:rsidR="00464553" w:rsidRPr="006A02C3" w:rsidRDefault="00464553" w:rsidP="00512E56">
      <w:pPr>
        <w:spacing w:line="360" w:lineRule="auto"/>
        <w:rPr>
          <w:lang w:eastAsia="ar-SA"/>
        </w:rPr>
      </w:pPr>
    </w:p>
    <w:p w14:paraId="2AEE103E" w14:textId="5D1E7E39" w:rsidR="00293A0F" w:rsidRDefault="00293A0F" w:rsidP="00293A0F">
      <w:pPr>
        <w:pStyle w:val="Heading7"/>
      </w:pPr>
      <w:r>
        <w:t xml:space="preserve">Nâng cao </w:t>
      </w:r>
      <w:r w:rsidR="003E1C5D">
        <w:t>– Thêm số lượng đối với sản phẩm có lotdate</w:t>
      </w:r>
    </w:p>
    <w:tbl>
      <w:tblPr>
        <w:tblW w:w="13676" w:type="dxa"/>
        <w:tblInd w:w="11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3F04AD" w:rsidRPr="006A02C3" w14:paraId="20AEEDD9" w14:textId="77777777" w:rsidTr="003F04AD">
        <w:trPr>
          <w:tblHeader/>
        </w:trPr>
        <w:tc>
          <w:tcPr>
            <w:tcW w:w="828" w:type="dxa"/>
            <w:shd w:val="pct5" w:color="auto" w:fill="FFFFFF"/>
          </w:tcPr>
          <w:p w14:paraId="760AEE3F" w14:textId="77777777" w:rsidR="003F04AD" w:rsidRPr="006A02C3" w:rsidRDefault="003F04AD" w:rsidP="006D0B7A">
            <w:pPr>
              <w:pStyle w:val="Bang"/>
              <w:spacing w:line="360" w:lineRule="auto"/>
              <w:rPr>
                <w:rFonts w:cs="Times New Roman"/>
                <w:sz w:val="24"/>
                <w:szCs w:val="24"/>
              </w:rPr>
            </w:pPr>
            <w:r w:rsidRPr="006A02C3">
              <w:rPr>
                <w:rFonts w:cs="Times New Roman"/>
                <w:sz w:val="24"/>
                <w:szCs w:val="24"/>
              </w:rPr>
              <w:lastRenderedPageBreak/>
              <w:t>STT</w:t>
            </w:r>
          </w:p>
        </w:tc>
        <w:tc>
          <w:tcPr>
            <w:tcW w:w="2070" w:type="dxa"/>
            <w:shd w:val="pct5" w:color="auto" w:fill="FFFFFF"/>
          </w:tcPr>
          <w:p w14:paraId="1C62D9AE" w14:textId="77777777" w:rsidR="003F04AD" w:rsidRPr="006A02C3" w:rsidRDefault="003F04AD" w:rsidP="006D0B7A">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1745A62E" w14:textId="77777777" w:rsidR="003F04AD" w:rsidRPr="006A02C3" w:rsidRDefault="003F04AD" w:rsidP="006D0B7A">
            <w:pPr>
              <w:pStyle w:val="Bang"/>
              <w:spacing w:line="360" w:lineRule="auto"/>
              <w:rPr>
                <w:rFonts w:cs="Times New Roman"/>
                <w:sz w:val="24"/>
                <w:szCs w:val="24"/>
              </w:rPr>
            </w:pPr>
            <w:r w:rsidRPr="006A02C3">
              <w:rPr>
                <w:rFonts w:cs="Times New Roman"/>
                <w:sz w:val="24"/>
                <w:szCs w:val="24"/>
              </w:rPr>
              <w:t xml:space="preserve">Kiểu dữ liệu </w:t>
            </w:r>
          </w:p>
          <w:p w14:paraId="6604EE80" w14:textId="77777777" w:rsidR="003F04AD" w:rsidRPr="006A02C3" w:rsidRDefault="003F04AD" w:rsidP="006D0B7A">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663EA2C1" w14:textId="77777777" w:rsidR="003F04AD" w:rsidRPr="006A02C3" w:rsidRDefault="003F04AD" w:rsidP="006D0B7A">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0BF6A26E" w14:textId="77777777" w:rsidR="003F04AD" w:rsidRPr="006A02C3" w:rsidRDefault="003F04AD" w:rsidP="006D0B7A">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0FC2010C" w14:textId="77777777" w:rsidR="003F04AD" w:rsidRPr="006A02C3" w:rsidRDefault="003F04AD" w:rsidP="006D0B7A">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3F04AD" w:rsidRPr="006A02C3" w14:paraId="3E54AA81" w14:textId="77777777" w:rsidTr="003F04AD">
        <w:tc>
          <w:tcPr>
            <w:tcW w:w="13676" w:type="dxa"/>
            <w:gridSpan w:val="6"/>
          </w:tcPr>
          <w:p w14:paraId="56E8DC34" w14:textId="52B364CF" w:rsidR="003F04AD" w:rsidRPr="006A02C3" w:rsidRDefault="003F04AD" w:rsidP="00C87C71">
            <w:pPr>
              <w:pStyle w:val="GDP1"/>
            </w:pPr>
            <w:r>
              <w:t>Tìm kiếm</w:t>
            </w:r>
          </w:p>
        </w:tc>
      </w:tr>
      <w:tr w:rsidR="003F04AD" w:rsidRPr="006A02C3" w14:paraId="3D1FDF09" w14:textId="77777777" w:rsidTr="003F04AD">
        <w:tc>
          <w:tcPr>
            <w:tcW w:w="828" w:type="dxa"/>
          </w:tcPr>
          <w:p w14:paraId="511DFB1E" w14:textId="77777777" w:rsidR="003F04AD" w:rsidRPr="006A02C3" w:rsidRDefault="003F04AD">
            <w:pPr>
              <w:pStyle w:val="TableData12"/>
              <w:numPr>
                <w:ilvl w:val="0"/>
                <w:numId w:val="25"/>
              </w:numPr>
              <w:spacing w:line="360" w:lineRule="auto"/>
              <w:rPr>
                <w:rFonts w:ascii="Times New Roman" w:hAnsi="Times New Roman"/>
                <w:sz w:val="24"/>
                <w:szCs w:val="24"/>
              </w:rPr>
            </w:pPr>
          </w:p>
        </w:tc>
        <w:tc>
          <w:tcPr>
            <w:tcW w:w="2070" w:type="dxa"/>
          </w:tcPr>
          <w:p w14:paraId="06378917" w14:textId="24EC79DC" w:rsidR="003F04AD" w:rsidRPr="006A02C3" w:rsidRDefault="003F04AD" w:rsidP="006D0B7A">
            <w:pPr>
              <w:pStyle w:val="TableData12"/>
              <w:spacing w:line="360" w:lineRule="auto"/>
              <w:rPr>
                <w:rFonts w:ascii="Times New Roman" w:hAnsi="Times New Roman"/>
                <w:sz w:val="24"/>
                <w:szCs w:val="24"/>
              </w:rPr>
            </w:pPr>
            <w:r>
              <w:rPr>
                <w:rFonts w:ascii="Times New Roman" w:hAnsi="Times New Roman"/>
                <w:sz w:val="24"/>
                <w:szCs w:val="24"/>
              </w:rPr>
              <w:t>Lô</w:t>
            </w:r>
          </w:p>
        </w:tc>
        <w:tc>
          <w:tcPr>
            <w:tcW w:w="1800" w:type="dxa"/>
          </w:tcPr>
          <w:p w14:paraId="1B92ED02" w14:textId="7E4F8742" w:rsidR="003F04AD" w:rsidRPr="006A02C3" w:rsidRDefault="003F04AD" w:rsidP="006D0B7A">
            <w:pPr>
              <w:pStyle w:val="TableData12"/>
              <w:spacing w:line="360" w:lineRule="auto"/>
              <w:rPr>
                <w:rFonts w:ascii="Times New Roman" w:hAnsi="Times New Roman"/>
                <w:sz w:val="24"/>
                <w:szCs w:val="24"/>
              </w:rPr>
            </w:pPr>
            <w:r>
              <w:rPr>
                <w:rFonts w:ascii="Times New Roman" w:hAnsi="Times New Roman"/>
                <w:sz w:val="24"/>
                <w:szCs w:val="24"/>
              </w:rPr>
              <w:t>Textbox</w:t>
            </w:r>
          </w:p>
        </w:tc>
        <w:tc>
          <w:tcPr>
            <w:tcW w:w="1598" w:type="dxa"/>
          </w:tcPr>
          <w:p w14:paraId="6E9B1B4C" w14:textId="65D5045F" w:rsidR="003F04AD" w:rsidRPr="006A02C3" w:rsidRDefault="003F04AD" w:rsidP="006D0B7A">
            <w:pPr>
              <w:pStyle w:val="TableData12"/>
              <w:spacing w:line="360" w:lineRule="auto"/>
              <w:rPr>
                <w:rFonts w:ascii="Times New Roman" w:hAnsi="Times New Roman"/>
                <w:sz w:val="24"/>
                <w:szCs w:val="24"/>
              </w:rPr>
            </w:pPr>
            <w:r>
              <w:rPr>
                <w:rFonts w:ascii="Times New Roman" w:hAnsi="Times New Roman"/>
                <w:sz w:val="24"/>
                <w:szCs w:val="24"/>
              </w:rPr>
              <w:t>Input</w:t>
            </w:r>
          </w:p>
        </w:tc>
        <w:tc>
          <w:tcPr>
            <w:tcW w:w="1530" w:type="dxa"/>
          </w:tcPr>
          <w:p w14:paraId="4F732DF1" w14:textId="4AAA30F7" w:rsidR="003F04AD" w:rsidRPr="006A02C3" w:rsidRDefault="003F04AD" w:rsidP="006D0B7A">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10B64FCB" w14:textId="620B055A" w:rsidR="003F04AD" w:rsidRPr="006A02C3" w:rsidRDefault="003F04AD" w:rsidP="00C87C71">
            <w:pPr>
              <w:pStyle w:val="GDP1"/>
            </w:pPr>
          </w:p>
        </w:tc>
      </w:tr>
      <w:tr w:rsidR="003F04AD" w:rsidRPr="006A02C3" w14:paraId="13B694E1" w14:textId="77777777" w:rsidTr="003F04AD">
        <w:tc>
          <w:tcPr>
            <w:tcW w:w="828" w:type="dxa"/>
          </w:tcPr>
          <w:p w14:paraId="0ABC3045" w14:textId="77777777" w:rsidR="003F04AD" w:rsidRPr="006A02C3" w:rsidRDefault="003F04AD">
            <w:pPr>
              <w:pStyle w:val="TableData12"/>
              <w:numPr>
                <w:ilvl w:val="0"/>
                <w:numId w:val="25"/>
              </w:numPr>
              <w:spacing w:line="360" w:lineRule="auto"/>
              <w:rPr>
                <w:rFonts w:ascii="Times New Roman" w:hAnsi="Times New Roman"/>
                <w:sz w:val="24"/>
                <w:szCs w:val="24"/>
              </w:rPr>
            </w:pPr>
          </w:p>
        </w:tc>
        <w:tc>
          <w:tcPr>
            <w:tcW w:w="2070" w:type="dxa"/>
          </w:tcPr>
          <w:p w14:paraId="70946BEE" w14:textId="70162D56" w:rsidR="003F04AD" w:rsidRPr="006A02C3" w:rsidRDefault="003F04AD" w:rsidP="006D0B7A">
            <w:pPr>
              <w:pStyle w:val="TableData12"/>
              <w:spacing w:line="360" w:lineRule="auto"/>
              <w:rPr>
                <w:rFonts w:ascii="Times New Roman" w:hAnsi="Times New Roman"/>
                <w:sz w:val="24"/>
                <w:szCs w:val="24"/>
              </w:rPr>
            </w:pPr>
            <w:r>
              <w:rPr>
                <w:rFonts w:ascii="Times New Roman" w:hAnsi="Times New Roman"/>
                <w:sz w:val="24"/>
                <w:szCs w:val="24"/>
              </w:rPr>
              <w:t>Tìm kiếm</w:t>
            </w:r>
          </w:p>
        </w:tc>
        <w:tc>
          <w:tcPr>
            <w:tcW w:w="1800" w:type="dxa"/>
          </w:tcPr>
          <w:p w14:paraId="08FD7164" w14:textId="001282D4" w:rsidR="003F04AD" w:rsidRPr="006A02C3" w:rsidRDefault="003F04AD" w:rsidP="006D0B7A">
            <w:pPr>
              <w:pStyle w:val="TableData12"/>
              <w:spacing w:line="360" w:lineRule="auto"/>
              <w:rPr>
                <w:rFonts w:ascii="Times New Roman" w:hAnsi="Times New Roman"/>
                <w:sz w:val="24"/>
                <w:szCs w:val="24"/>
              </w:rPr>
            </w:pPr>
            <w:r>
              <w:rPr>
                <w:rFonts w:ascii="Times New Roman" w:hAnsi="Times New Roman"/>
                <w:sz w:val="24"/>
                <w:szCs w:val="24"/>
              </w:rPr>
              <w:t>Button</w:t>
            </w:r>
          </w:p>
        </w:tc>
        <w:tc>
          <w:tcPr>
            <w:tcW w:w="1598" w:type="dxa"/>
          </w:tcPr>
          <w:p w14:paraId="7DF3BA67" w14:textId="61F568D3" w:rsidR="003F04AD" w:rsidRPr="006A02C3" w:rsidRDefault="003F04AD" w:rsidP="006D0B7A">
            <w:pPr>
              <w:pStyle w:val="TableData12"/>
              <w:spacing w:line="360" w:lineRule="auto"/>
              <w:rPr>
                <w:rFonts w:ascii="Times New Roman" w:hAnsi="Times New Roman"/>
                <w:sz w:val="24"/>
                <w:szCs w:val="24"/>
              </w:rPr>
            </w:pPr>
          </w:p>
        </w:tc>
        <w:tc>
          <w:tcPr>
            <w:tcW w:w="1530" w:type="dxa"/>
          </w:tcPr>
          <w:p w14:paraId="0A4300A6" w14:textId="5D479DE7" w:rsidR="003F04AD" w:rsidRPr="006A02C3" w:rsidRDefault="003F04AD" w:rsidP="006D0B7A">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477CA444" w14:textId="70D62279" w:rsidR="003F04AD" w:rsidRPr="006A02C3" w:rsidRDefault="003F04AD" w:rsidP="00C87C71">
            <w:pPr>
              <w:pStyle w:val="GDP1"/>
            </w:pPr>
          </w:p>
        </w:tc>
      </w:tr>
      <w:tr w:rsidR="003F04AD" w:rsidRPr="006A02C3" w14:paraId="6501A461" w14:textId="77777777" w:rsidTr="006D0B7A">
        <w:tc>
          <w:tcPr>
            <w:tcW w:w="13676" w:type="dxa"/>
            <w:gridSpan w:val="6"/>
          </w:tcPr>
          <w:p w14:paraId="16415FB7" w14:textId="639DAAD7" w:rsidR="003F04AD" w:rsidRPr="006A02C3" w:rsidRDefault="003F04AD" w:rsidP="00C87C71">
            <w:pPr>
              <w:pStyle w:val="GDP1"/>
            </w:pPr>
            <w:r>
              <w:t>Chọn lô sản phẩm</w:t>
            </w:r>
          </w:p>
        </w:tc>
      </w:tr>
      <w:tr w:rsidR="003F04AD" w:rsidRPr="006A02C3" w14:paraId="6E05FC0A" w14:textId="77777777" w:rsidTr="003F04AD">
        <w:tc>
          <w:tcPr>
            <w:tcW w:w="828" w:type="dxa"/>
          </w:tcPr>
          <w:p w14:paraId="0B0C0039" w14:textId="77777777" w:rsidR="003F04AD" w:rsidRPr="006A02C3" w:rsidRDefault="003F04AD">
            <w:pPr>
              <w:pStyle w:val="TableData12"/>
              <w:numPr>
                <w:ilvl w:val="0"/>
                <w:numId w:val="25"/>
              </w:numPr>
              <w:spacing w:line="360" w:lineRule="auto"/>
              <w:rPr>
                <w:rFonts w:ascii="Times New Roman" w:hAnsi="Times New Roman"/>
                <w:sz w:val="24"/>
                <w:szCs w:val="24"/>
              </w:rPr>
            </w:pPr>
          </w:p>
        </w:tc>
        <w:tc>
          <w:tcPr>
            <w:tcW w:w="2070" w:type="dxa"/>
          </w:tcPr>
          <w:p w14:paraId="66713C28" w14:textId="37705647"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Lô</w:t>
            </w:r>
          </w:p>
        </w:tc>
        <w:tc>
          <w:tcPr>
            <w:tcW w:w="1800" w:type="dxa"/>
          </w:tcPr>
          <w:p w14:paraId="211DC63D" w14:textId="38B7BB64"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Combobox</w:t>
            </w:r>
          </w:p>
        </w:tc>
        <w:tc>
          <w:tcPr>
            <w:tcW w:w="1598" w:type="dxa"/>
          </w:tcPr>
          <w:p w14:paraId="0E4AE7BB" w14:textId="2317E14B"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Input</w:t>
            </w:r>
          </w:p>
        </w:tc>
        <w:tc>
          <w:tcPr>
            <w:tcW w:w="1530" w:type="dxa"/>
          </w:tcPr>
          <w:p w14:paraId="6AA8B50B" w14:textId="662ACF70"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2A049891" w14:textId="68D9BE33" w:rsidR="003F04AD" w:rsidRPr="003F04AD" w:rsidRDefault="003F04AD" w:rsidP="00C87C71">
            <w:pPr>
              <w:pStyle w:val="GDP1"/>
            </w:pPr>
            <w:r>
              <w:t xml:space="preserve">Load danh sách lô </w:t>
            </w:r>
          </w:p>
          <w:p w14:paraId="1D4E9EC0" w14:textId="030C7748" w:rsidR="003F04AD" w:rsidRDefault="003F04AD" w:rsidP="00C87C71">
            <w:pPr>
              <w:pStyle w:val="GDP1"/>
            </w:pPr>
            <w:r>
              <w:t xml:space="preserve">Nếu điều chỉnh tăng: </w:t>
            </w:r>
            <w:r w:rsidRPr="003F04AD">
              <w:t>load lô còn hạn và sắp hết hạn</w:t>
            </w:r>
            <w:r>
              <w:t xml:space="preserve">, </w:t>
            </w:r>
            <w:r w:rsidRPr="003F04AD">
              <w:t>sort theo ngày hết hạn xa nhất đến gần nhất</w:t>
            </w:r>
          </w:p>
          <w:p w14:paraId="6536451B" w14:textId="4D37759A" w:rsidR="003F04AD" w:rsidRPr="006A02C3" w:rsidRDefault="003F04AD" w:rsidP="00C87C71">
            <w:pPr>
              <w:pStyle w:val="GDP1"/>
            </w:pPr>
            <w:r>
              <w:t xml:space="preserve">Nếu điều chỉnh giảm: load lô có tồn kho đáp ứng &gt;0, </w:t>
            </w:r>
            <w:r w:rsidRPr="003F04AD">
              <w:t>sort theo ngày hết hạn gần nhất đến xa nhất</w:t>
            </w:r>
          </w:p>
        </w:tc>
      </w:tr>
      <w:tr w:rsidR="003F04AD" w:rsidRPr="006A02C3" w14:paraId="5460A2AB" w14:textId="77777777" w:rsidTr="003F04AD">
        <w:tc>
          <w:tcPr>
            <w:tcW w:w="828" w:type="dxa"/>
          </w:tcPr>
          <w:p w14:paraId="76A306A9" w14:textId="77777777" w:rsidR="003F04AD" w:rsidRPr="006A02C3" w:rsidRDefault="003F04AD">
            <w:pPr>
              <w:pStyle w:val="TableData12"/>
              <w:numPr>
                <w:ilvl w:val="0"/>
                <w:numId w:val="25"/>
              </w:numPr>
              <w:spacing w:line="360" w:lineRule="auto"/>
              <w:rPr>
                <w:rFonts w:ascii="Times New Roman" w:hAnsi="Times New Roman"/>
                <w:sz w:val="24"/>
                <w:szCs w:val="24"/>
              </w:rPr>
            </w:pPr>
          </w:p>
        </w:tc>
        <w:tc>
          <w:tcPr>
            <w:tcW w:w="2070" w:type="dxa"/>
          </w:tcPr>
          <w:p w14:paraId="67438B7C" w14:textId="08A5B939"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Tồn kho</w:t>
            </w:r>
          </w:p>
        </w:tc>
        <w:tc>
          <w:tcPr>
            <w:tcW w:w="1800" w:type="dxa"/>
          </w:tcPr>
          <w:p w14:paraId="254B0B42" w14:textId="2142E781" w:rsidR="003F04AD" w:rsidRPr="006A02C3" w:rsidRDefault="003F04AD" w:rsidP="003F04AD">
            <w:pPr>
              <w:pStyle w:val="TableData12"/>
              <w:spacing w:line="360" w:lineRule="auto"/>
              <w:rPr>
                <w:rFonts w:ascii="Times New Roman" w:hAnsi="Times New Roman"/>
                <w:sz w:val="24"/>
                <w:szCs w:val="24"/>
              </w:rPr>
            </w:pPr>
            <w:r w:rsidRPr="008727DA">
              <w:rPr>
                <w:rFonts w:ascii="Times New Roman" w:hAnsi="Times New Roman"/>
                <w:sz w:val="24"/>
                <w:szCs w:val="24"/>
              </w:rPr>
              <w:t>Combobox</w:t>
            </w:r>
          </w:p>
        </w:tc>
        <w:tc>
          <w:tcPr>
            <w:tcW w:w="1598" w:type="dxa"/>
          </w:tcPr>
          <w:p w14:paraId="4AFBBC71" w14:textId="4333754E"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Input</w:t>
            </w:r>
          </w:p>
        </w:tc>
        <w:tc>
          <w:tcPr>
            <w:tcW w:w="1530" w:type="dxa"/>
          </w:tcPr>
          <w:p w14:paraId="3679103F" w14:textId="2828087B"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5D710884" w14:textId="0991F84F" w:rsidR="003F04AD" w:rsidRPr="006A02C3" w:rsidRDefault="003F04AD" w:rsidP="00C87C71">
            <w:pPr>
              <w:pStyle w:val="GDP1"/>
            </w:pPr>
            <w:r>
              <w:t>Load từ inventory_lot.avalaible quantity</w:t>
            </w:r>
          </w:p>
        </w:tc>
      </w:tr>
      <w:tr w:rsidR="003F04AD" w:rsidRPr="006A02C3" w14:paraId="081499D9" w14:textId="77777777" w:rsidTr="003F04AD">
        <w:tc>
          <w:tcPr>
            <w:tcW w:w="828" w:type="dxa"/>
          </w:tcPr>
          <w:p w14:paraId="1A4D577C" w14:textId="77777777" w:rsidR="003F04AD" w:rsidRPr="006A02C3" w:rsidRDefault="003F04AD">
            <w:pPr>
              <w:pStyle w:val="TableData12"/>
              <w:numPr>
                <w:ilvl w:val="0"/>
                <w:numId w:val="25"/>
              </w:numPr>
              <w:spacing w:line="360" w:lineRule="auto"/>
              <w:rPr>
                <w:rFonts w:ascii="Times New Roman" w:hAnsi="Times New Roman"/>
                <w:sz w:val="24"/>
                <w:szCs w:val="24"/>
              </w:rPr>
            </w:pPr>
          </w:p>
        </w:tc>
        <w:tc>
          <w:tcPr>
            <w:tcW w:w="2070" w:type="dxa"/>
          </w:tcPr>
          <w:p w14:paraId="2421EFF6" w14:textId="47198D7B"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Số lượng</w:t>
            </w:r>
          </w:p>
        </w:tc>
        <w:tc>
          <w:tcPr>
            <w:tcW w:w="1800" w:type="dxa"/>
          </w:tcPr>
          <w:p w14:paraId="44FF87E2" w14:textId="135532E4" w:rsidR="003F04AD" w:rsidRPr="003152A5" w:rsidRDefault="003F04AD" w:rsidP="003F04AD">
            <w:pPr>
              <w:pStyle w:val="TableData12"/>
              <w:spacing w:line="360" w:lineRule="auto"/>
              <w:rPr>
                <w:rFonts w:ascii="Times New Roman" w:hAnsi="Times New Roman"/>
                <w:sz w:val="24"/>
                <w:szCs w:val="24"/>
              </w:rPr>
            </w:pPr>
            <w:r w:rsidRPr="008727DA">
              <w:rPr>
                <w:rFonts w:ascii="Times New Roman" w:hAnsi="Times New Roman"/>
                <w:sz w:val="24"/>
                <w:szCs w:val="24"/>
              </w:rPr>
              <w:t>Combobox</w:t>
            </w:r>
          </w:p>
        </w:tc>
        <w:tc>
          <w:tcPr>
            <w:tcW w:w="1598" w:type="dxa"/>
          </w:tcPr>
          <w:p w14:paraId="1A0CC8F0" w14:textId="24E9745B"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Input</w:t>
            </w:r>
          </w:p>
        </w:tc>
        <w:tc>
          <w:tcPr>
            <w:tcW w:w="1530" w:type="dxa"/>
          </w:tcPr>
          <w:p w14:paraId="77855EE0" w14:textId="2B219D74" w:rsidR="003F04AD" w:rsidRPr="006A02C3" w:rsidRDefault="003F04AD" w:rsidP="003F04AD">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5135629A" w14:textId="4F3B8F66" w:rsidR="003F04AD" w:rsidRPr="006A02C3" w:rsidRDefault="003F04AD" w:rsidP="00C87C71">
            <w:pPr>
              <w:pStyle w:val="GDP1"/>
            </w:pPr>
            <w:r>
              <w:t>Validate không nhập quá số lượng tồn trong trường hợp điều chỉnh giảm</w:t>
            </w:r>
          </w:p>
        </w:tc>
      </w:tr>
      <w:tr w:rsidR="003F04AD" w:rsidRPr="006A02C3" w14:paraId="3366A294" w14:textId="77777777" w:rsidTr="003F04AD">
        <w:tc>
          <w:tcPr>
            <w:tcW w:w="13676" w:type="dxa"/>
            <w:gridSpan w:val="6"/>
          </w:tcPr>
          <w:p w14:paraId="6A7C08B3" w14:textId="77777777" w:rsidR="003F04AD" w:rsidRPr="006A02C3" w:rsidRDefault="003F04AD" w:rsidP="003F04AD">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3F04AD" w:rsidRPr="006A02C3" w14:paraId="3B0F3633" w14:textId="77777777" w:rsidTr="003F04AD">
        <w:tc>
          <w:tcPr>
            <w:tcW w:w="828" w:type="dxa"/>
          </w:tcPr>
          <w:p w14:paraId="0377E2A8" w14:textId="77777777" w:rsidR="003F04AD" w:rsidRPr="006A02C3" w:rsidRDefault="003F04AD">
            <w:pPr>
              <w:pStyle w:val="TableData12"/>
              <w:numPr>
                <w:ilvl w:val="0"/>
                <w:numId w:val="25"/>
              </w:numPr>
              <w:spacing w:line="360" w:lineRule="auto"/>
              <w:rPr>
                <w:rFonts w:ascii="Times New Roman" w:hAnsi="Times New Roman"/>
                <w:sz w:val="24"/>
                <w:szCs w:val="24"/>
              </w:rPr>
            </w:pPr>
          </w:p>
        </w:tc>
        <w:tc>
          <w:tcPr>
            <w:tcW w:w="2070" w:type="dxa"/>
          </w:tcPr>
          <w:p w14:paraId="293F072C" w14:textId="77777777" w:rsidR="003F04AD" w:rsidRPr="006A02C3" w:rsidRDefault="003F04AD" w:rsidP="003F04AD">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7202E90A" w14:textId="77777777" w:rsidR="003F04AD" w:rsidRPr="006A02C3" w:rsidRDefault="003F04AD" w:rsidP="003F04AD">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4B31E77" w14:textId="77777777" w:rsidR="003F04AD" w:rsidRPr="006A02C3" w:rsidRDefault="003F04AD" w:rsidP="003F04A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6A4A28F" w14:textId="77777777" w:rsidR="003F04AD" w:rsidRPr="006A02C3" w:rsidRDefault="003F04AD" w:rsidP="003F04A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4FD0E02" w14:textId="77777777" w:rsidR="003F04AD" w:rsidRPr="006A02C3" w:rsidRDefault="003F04AD" w:rsidP="00C87C71">
            <w:pPr>
              <w:pStyle w:val="GDP1"/>
            </w:pPr>
          </w:p>
        </w:tc>
      </w:tr>
      <w:tr w:rsidR="003F04AD" w:rsidRPr="006A02C3" w14:paraId="7B2C79D5" w14:textId="77777777" w:rsidTr="003F04AD">
        <w:tc>
          <w:tcPr>
            <w:tcW w:w="828" w:type="dxa"/>
          </w:tcPr>
          <w:p w14:paraId="519F0357" w14:textId="77777777" w:rsidR="003F04AD" w:rsidRPr="006A02C3" w:rsidRDefault="003F04AD">
            <w:pPr>
              <w:pStyle w:val="TableData12"/>
              <w:numPr>
                <w:ilvl w:val="0"/>
                <w:numId w:val="25"/>
              </w:numPr>
              <w:spacing w:line="360" w:lineRule="auto"/>
              <w:rPr>
                <w:rFonts w:ascii="Times New Roman" w:hAnsi="Times New Roman"/>
                <w:sz w:val="24"/>
                <w:szCs w:val="24"/>
              </w:rPr>
            </w:pPr>
          </w:p>
        </w:tc>
        <w:tc>
          <w:tcPr>
            <w:tcW w:w="2070" w:type="dxa"/>
          </w:tcPr>
          <w:p w14:paraId="5C4FFF04" w14:textId="428B62A2" w:rsidR="003F04AD" w:rsidRPr="006A02C3" w:rsidRDefault="00497057" w:rsidP="003F04AD">
            <w:pPr>
              <w:pStyle w:val="TableData12"/>
              <w:spacing w:line="360" w:lineRule="auto"/>
              <w:rPr>
                <w:rFonts w:ascii="Times New Roman" w:hAnsi="Times New Roman"/>
                <w:sz w:val="24"/>
                <w:szCs w:val="24"/>
              </w:rPr>
            </w:pPr>
            <w:r>
              <w:rPr>
                <w:rFonts w:ascii="Times New Roman" w:hAnsi="Times New Roman"/>
                <w:sz w:val="24"/>
                <w:szCs w:val="24"/>
              </w:rPr>
              <w:t>Thêm</w:t>
            </w:r>
          </w:p>
        </w:tc>
        <w:tc>
          <w:tcPr>
            <w:tcW w:w="1800" w:type="dxa"/>
          </w:tcPr>
          <w:p w14:paraId="03F71133" w14:textId="77777777" w:rsidR="003F04AD" w:rsidRPr="006A02C3" w:rsidRDefault="003F04AD" w:rsidP="003F04AD">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85B95B6" w14:textId="77777777" w:rsidR="003F04AD" w:rsidRPr="006A02C3" w:rsidRDefault="003F04AD" w:rsidP="003F04AD">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C8B4C32" w14:textId="77777777" w:rsidR="003F04AD" w:rsidRPr="006A02C3" w:rsidRDefault="003F04AD" w:rsidP="003F04AD">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6F6F546" w14:textId="77777777" w:rsidR="003F04AD" w:rsidRPr="006A02C3" w:rsidRDefault="003F04AD" w:rsidP="00C87C71">
            <w:pPr>
              <w:pStyle w:val="GDP1"/>
            </w:pPr>
          </w:p>
        </w:tc>
      </w:tr>
    </w:tbl>
    <w:p w14:paraId="1F976AA8" w14:textId="77777777" w:rsidR="00293A0F" w:rsidRPr="00293A0F" w:rsidRDefault="00293A0F" w:rsidP="00293A0F"/>
    <w:p w14:paraId="63C4CB73" w14:textId="77777777" w:rsidR="00464553" w:rsidRPr="006A02C3" w:rsidRDefault="00464553" w:rsidP="00512E56">
      <w:pPr>
        <w:pStyle w:val="Heading6"/>
        <w:spacing w:line="360" w:lineRule="auto"/>
      </w:pPr>
      <w:r w:rsidRPr="006A02C3">
        <w:t>Chỉnh sửa số lượng</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6EE2A73C" w14:textId="77777777" w:rsidTr="006D0B7A">
        <w:trPr>
          <w:tblHeader/>
        </w:trPr>
        <w:tc>
          <w:tcPr>
            <w:tcW w:w="828" w:type="dxa"/>
            <w:shd w:val="pct5" w:color="auto" w:fill="FFFFFF"/>
          </w:tcPr>
          <w:p w14:paraId="0FBDE39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lastRenderedPageBreak/>
              <w:t>STT</w:t>
            </w:r>
          </w:p>
        </w:tc>
        <w:tc>
          <w:tcPr>
            <w:tcW w:w="2070" w:type="dxa"/>
            <w:shd w:val="pct5" w:color="auto" w:fill="FFFFFF"/>
          </w:tcPr>
          <w:p w14:paraId="02D1693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36BDDD1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2CD67B3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3B42CE7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0CF890D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36DA4700"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EEE994A" w14:textId="77777777" w:rsidTr="006D0B7A">
        <w:tc>
          <w:tcPr>
            <w:tcW w:w="828" w:type="dxa"/>
          </w:tcPr>
          <w:p w14:paraId="083699A5" w14:textId="77777777" w:rsidR="00464553" w:rsidRPr="006A02C3" w:rsidRDefault="00464553">
            <w:pPr>
              <w:pStyle w:val="TableData12"/>
              <w:numPr>
                <w:ilvl w:val="0"/>
                <w:numId w:val="25"/>
              </w:numPr>
              <w:spacing w:line="360" w:lineRule="auto"/>
              <w:rPr>
                <w:rFonts w:ascii="Times New Roman" w:hAnsi="Times New Roman"/>
                <w:sz w:val="24"/>
                <w:szCs w:val="24"/>
              </w:rPr>
            </w:pPr>
          </w:p>
        </w:tc>
        <w:tc>
          <w:tcPr>
            <w:tcW w:w="2070" w:type="dxa"/>
          </w:tcPr>
          <w:p w14:paraId="31B0F1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Hình ảnh sản phẩm</w:t>
            </w:r>
          </w:p>
        </w:tc>
        <w:tc>
          <w:tcPr>
            <w:tcW w:w="1800" w:type="dxa"/>
          </w:tcPr>
          <w:p w14:paraId="6C273207" w14:textId="4478C06D"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r w:rsidR="00293A0F">
              <w:rPr>
                <w:rFonts w:ascii="Times New Roman" w:hAnsi="Times New Roman"/>
                <w:sz w:val="24"/>
                <w:szCs w:val="24"/>
              </w:rPr>
              <w:t xml:space="preserve"> </w:t>
            </w:r>
          </w:p>
        </w:tc>
        <w:tc>
          <w:tcPr>
            <w:tcW w:w="1598" w:type="dxa"/>
          </w:tcPr>
          <w:p w14:paraId="36B722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ABF718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D7364CC" w14:textId="77777777" w:rsidR="00464553" w:rsidRPr="006A02C3" w:rsidRDefault="00464553" w:rsidP="00C87C71">
            <w:pPr>
              <w:pStyle w:val="GDP1"/>
            </w:pPr>
            <w:r w:rsidRPr="006A02C3">
              <w:t>Load từ bảng PRODUCT_IMAGE where IMAGE_TYPE = ‘AVA’</w:t>
            </w:r>
          </w:p>
        </w:tc>
      </w:tr>
      <w:tr w:rsidR="00293A0F" w:rsidRPr="006A02C3" w14:paraId="29A95D05" w14:textId="77777777" w:rsidTr="006D0B7A">
        <w:tc>
          <w:tcPr>
            <w:tcW w:w="828" w:type="dxa"/>
          </w:tcPr>
          <w:p w14:paraId="427B61AE"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125F3A16"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Giá</w:t>
            </w:r>
          </w:p>
        </w:tc>
        <w:tc>
          <w:tcPr>
            <w:tcW w:w="1800" w:type="dxa"/>
          </w:tcPr>
          <w:p w14:paraId="6A442AB7" w14:textId="37F758E9" w:rsidR="00293A0F" w:rsidRPr="006A02C3" w:rsidRDefault="00293A0F" w:rsidP="00293A0F">
            <w:pPr>
              <w:pStyle w:val="TableData12"/>
              <w:spacing w:line="360" w:lineRule="auto"/>
              <w:rPr>
                <w:rFonts w:ascii="Times New Roman" w:hAnsi="Times New Roman"/>
                <w:sz w:val="24"/>
                <w:szCs w:val="24"/>
              </w:rPr>
            </w:pPr>
            <w:r w:rsidRPr="003152A5">
              <w:rPr>
                <w:rFonts w:ascii="Times New Roman" w:hAnsi="Times New Roman"/>
                <w:sz w:val="24"/>
                <w:szCs w:val="24"/>
              </w:rPr>
              <w:t xml:space="preserve">Label </w:t>
            </w:r>
          </w:p>
        </w:tc>
        <w:tc>
          <w:tcPr>
            <w:tcW w:w="1598" w:type="dxa"/>
          </w:tcPr>
          <w:p w14:paraId="5427AEAF"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1654140" w14:textId="77777777" w:rsidR="00293A0F" w:rsidRPr="006A02C3" w:rsidRDefault="00293A0F" w:rsidP="00293A0F">
            <w:pPr>
              <w:pStyle w:val="TableData12"/>
              <w:spacing w:line="360" w:lineRule="auto"/>
              <w:rPr>
                <w:rFonts w:ascii="Times New Roman" w:hAnsi="Times New Roman"/>
                <w:sz w:val="24"/>
                <w:szCs w:val="24"/>
              </w:rPr>
            </w:pPr>
          </w:p>
        </w:tc>
        <w:tc>
          <w:tcPr>
            <w:tcW w:w="5850" w:type="dxa"/>
          </w:tcPr>
          <w:p w14:paraId="7484E746" w14:textId="77777777" w:rsidR="00293A0F" w:rsidRPr="006A02C3" w:rsidRDefault="00293A0F" w:rsidP="00C87C71">
            <w:pPr>
              <w:pStyle w:val="GDP1"/>
            </w:pPr>
            <w:r w:rsidRPr="006A02C3">
              <w:t>Load từ bảng INVENTORY_ADJUST_ITEM.PRICE</w:t>
            </w:r>
          </w:p>
        </w:tc>
      </w:tr>
      <w:tr w:rsidR="00293A0F" w:rsidRPr="006A02C3" w14:paraId="5CA20D9D" w14:textId="77777777" w:rsidTr="006D0B7A">
        <w:tc>
          <w:tcPr>
            <w:tcW w:w="828" w:type="dxa"/>
          </w:tcPr>
          <w:p w14:paraId="61625491"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14533105"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Tên sản phẩm/ biến thể</w:t>
            </w:r>
          </w:p>
        </w:tc>
        <w:tc>
          <w:tcPr>
            <w:tcW w:w="1800" w:type="dxa"/>
          </w:tcPr>
          <w:p w14:paraId="568C4756" w14:textId="4498D6EE" w:rsidR="00293A0F" w:rsidRPr="006A02C3" w:rsidRDefault="00293A0F" w:rsidP="00293A0F">
            <w:pPr>
              <w:pStyle w:val="TableData12"/>
              <w:spacing w:line="360" w:lineRule="auto"/>
              <w:rPr>
                <w:rFonts w:ascii="Times New Roman" w:hAnsi="Times New Roman"/>
                <w:sz w:val="24"/>
                <w:szCs w:val="24"/>
              </w:rPr>
            </w:pPr>
            <w:r w:rsidRPr="003152A5">
              <w:rPr>
                <w:rFonts w:ascii="Times New Roman" w:hAnsi="Times New Roman"/>
                <w:sz w:val="24"/>
                <w:szCs w:val="24"/>
              </w:rPr>
              <w:t xml:space="preserve">Label </w:t>
            </w:r>
          </w:p>
        </w:tc>
        <w:tc>
          <w:tcPr>
            <w:tcW w:w="1598" w:type="dxa"/>
          </w:tcPr>
          <w:p w14:paraId="5E9982C2"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23A487C" w14:textId="77777777" w:rsidR="00293A0F" w:rsidRPr="006A02C3" w:rsidRDefault="00293A0F" w:rsidP="00293A0F">
            <w:pPr>
              <w:pStyle w:val="TableData12"/>
              <w:spacing w:line="360" w:lineRule="auto"/>
              <w:rPr>
                <w:rFonts w:ascii="Times New Roman" w:hAnsi="Times New Roman"/>
                <w:sz w:val="24"/>
                <w:szCs w:val="24"/>
              </w:rPr>
            </w:pPr>
          </w:p>
        </w:tc>
        <w:tc>
          <w:tcPr>
            <w:tcW w:w="5850" w:type="dxa"/>
          </w:tcPr>
          <w:p w14:paraId="50FB8820" w14:textId="77777777" w:rsidR="00293A0F" w:rsidRPr="006A02C3" w:rsidRDefault="00293A0F" w:rsidP="00C87C71">
            <w:pPr>
              <w:pStyle w:val="GDP1"/>
            </w:pPr>
            <w:r w:rsidRPr="006A02C3">
              <w:t>Load từ bảng INVENTORY_ADJUST_ITEM.PRODUCT_ID join qua PRODUCT lấy NAME</w:t>
            </w:r>
          </w:p>
        </w:tc>
      </w:tr>
      <w:tr w:rsidR="00293A0F" w:rsidRPr="006A02C3" w14:paraId="4AE1654F" w14:textId="77777777" w:rsidTr="006D0B7A">
        <w:tc>
          <w:tcPr>
            <w:tcW w:w="828" w:type="dxa"/>
          </w:tcPr>
          <w:p w14:paraId="4FF11FA5"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7057CE16"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Mã sản phẩm/ biến thể</w:t>
            </w:r>
          </w:p>
        </w:tc>
        <w:tc>
          <w:tcPr>
            <w:tcW w:w="1800" w:type="dxa"/>
          </w:tcPr>
          <w:p w14:paraId="738A1754" w14:textId="0BB01140" w:rsidR="00293A0F" w:rsidRPr="006A02C3" w:rsidRDefault="00293A0F" w:rsidP="00293A0F">
            <w:pPr>
              <w:pStyle w:val="TableData12"/>
              <w:spacing w:line="360" w:lineRule="auto"/>
              <w:rPr>
                <w:rFonts w:ascii="Times New Roman" w:hAnsi="Times New Roman"/>
                <w:sz w:val="24"/>
                <w:szCs w:val="24"/>
              </w:rPr>
            </w:pPr>
            <w:r w:rsidRPr="003152A5">
              <w:rPr>
                <w:rFonts w:ascii="Times New Roman" w:hAnsi="Times New Roman"/>
                <w:sz w:val="24"/>
                <w:szCs w:val="24"/>
              </w:rPr>
              <w:t xml:space="preserve">Label </w:t>
            </w:r>
          </w:p>
        </w:tc>
        <w:tc>
          <w:tcPr>
            <w:tcW w:w="1598" w:type="dxa"/>
          </w:tcPr>
          <w:p w14:paraId="13ADDCBE"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FFA15CE" w14:textId="77777777" w:rsidR="00293A0F" w:rsidRPr="006A02C3" w:rsidRDefault="00293A0F" w:rsidP="00293A0F">
            <w:pPr>
              <w:pStyle w:val="TableData12"/>
              <w:spacing w:line="360" w:lineRule="auto"/>
              <w:rPr>
                <w:rFonts w:ascii="Times New Roman" w:hAnsi="Times New Roman"/>
                <w:sz w:val="24"/>
                <w:szCs w:val="24"/>
              </w:rPr>
            </w:pPr>
          </w:p>
        </w:tc>
        <w:tc>
          <w:tcPr>
            <w:tcW w:w="5850" w:type="dxa"/>
          </w:tcPr>
          <w:p w14:paraId="08233CD5" w14:textId="77777777" w:rsidR="00293A0F" w:rsidRPr="006A02C3" w:rsidRDefault="00293A0F" w:rsidP="00C87C71">
            <w:pPr>
              <w:pStyle w:val="GDP1"/>
            </w:pPr>
            <w:r w:rsidRPr="006A02C3">
              <w:t xml:space="preserve">Load từ bảng INVENTORY_ADJUST_ITEM.PRODUCT_ID join qua PRODUCT lấy CODE </w:t>
            </w:r>
          </w:p>
        </w:tc>
      </w:tr>
      <w:tr w:rsidR="00293A0F" w:rsidRPr="006A02C3" w14:paraId="5C5F8A0F" w14:textId="77777777" w:rsidTr="006D0B7A">
        <w:tc>
          <w:tcPr>
            <w:tcW w:w="828" w:type="dxa"/>
          </w:tcPr>
          <w:p w14:paraId="43F86ECD"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2CBF85EA"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4A813ADF" w14:textId="1BF65600" w:rsidR="00293A0F" w:rsidRPr="006A02C3" w:rsidRDefault="00293A0F" w:rsidP="00293A0F">
            <w:pPr>
              <w:pStyle w:val="TableData12"/>
              <w:spacing w:line="360" w:lineRule="auto"/>
              <w:rPr>
                <w:rFonts w:ascii="Times New Roman" w:hAnsi="Times New Roman"/>
                <w:sz w:val="24"/>
                <w:szCs w:val="24"/>
              </w:rPr>
            </w:pPr>
            <w:r w:rsidRPr="003152A5">
              <w:rPr>
                <w:rFonts w:ascii="Times New Roman" w:hAnsi="Times New Roman"/>
                <w:sz w:val="24"/>
                <w:szCs w:val="24"/>
              </w:rPr>
              <w:t xml:space="preserve">Label </w:t>
            </w:r>
          </w:p>
        </w:tc>
        <w:tc>
          <w:tcPr>
            <w:tcW w:w="1598" w:type="dxa"/>
          </w:tcPr>
          <w:p w14:paraId="5ABC672F"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8CF5EAE" w14:textId="77777777" w:rsidR="00293A0F" w:rsidRPr="006A02C3" w:rsidRDefault="00293A0F" w:rsidP="00293A0F">
            <w:pPr>
              <w:pStyle w:val="TableData12"/>
              <w:spacing w:line="360" w:lineRule="auto"/>
              <w:rPr>
                <w:rFonts w:ascii="Times New Roman" w:hAnsi="Times New Roman"/>
                <w:sz w:val="24"/>
                <w:szCs w:val="24"/>
              </w:rPr>
            </w:pPr>
          </w:p>
        </w:tc>
        <w:tc>
          <w:tcPr>
            <w:tcW w:w="5850" w:type="dxa"/>
          </w:tcPr>
          <w:p w14:paraId="166FDC35" w14:textId="77777777" w:rsidR="00293A0F" w:rsidRPr="006A02C3" w:rsidRDefault="00293A0F" w:rsidP="00C87C71">
            <w:pPr>
              <w:pStyle w:val="GDP1"/>
            </w:pPr>
            <w:r w:rsidRPr="006A02C3">
              <w:t>Load từ bảng INVENTORY_ADJUST_ITEM.UOM</w:t>
            </w:r>
          </w:p>
        </w:tc>
      </w:tr>
      <w:tr w:rsidR="00293A0F" w:rsidRPr="006A02C3" w14:paraId="237DA397" w14:textId="77777777" w:rsidTr="006D0B7A">
        <w:tc>
          <w:tcPr>
            <w:tcW w:w="828" w:type="dxa"/>
          </w:tcPr>
          <w:p w14:paraId="5840531D"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36C16E6E"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35B64535" w14:textId="069AF884" w:rsidR="00293A0F" w:rsidRPr="006A02C3" w:rsidRDefault="00293A0F" w:rsidP="00293A0F">
            <w:pPr>
              <w:pStyle w:val="TableData12"/>
              <w:spacing w:line="360" w:lineRule="auto"/>
              <w:rPr>
                <w:rFonts w:ascii="Times New Roman" w:hAnsi="Times New Roman"/>
                <w:sz w:val="24"/>
                <w:szCs w:val="24"/>
              </w:rPr>
            </w:pPr>
            <w:r w:rsidRPr="003152A5">
              <w:rPr>
                <w:rFonts w:ascii="Times New Roman" w:hAnsi="Times New Roman"/>
                <w:sz w:val="24"/>
                <w:szCs w:val="24"/>
              </w:rPr>
              <w:t xml:space="preserve">Label </w:t>
            </w:r>
          </w:p>
        </w:tc>
        <w:tc>
          <w:tcPr>
            <w:tcW w:w="1598" w:type="dxa"/>
          </w:tcPr>
          <w:p w14:paraId="2C89D487"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EAB0374" w14:textId="77777777" w:rsidR="00293A0F" w:rsidRPr="006A02C3" w:rsidRDefault="00293A0F" w:rsidP="00293A0F">
            <w:pPr>
              <w:pStyle w:val="TableData12"/>
              <w:spacing w:line="360" w:lineRule="auto"/>
              <w:rPr>
                <w:rFonts w:ascii="Times New Roman" w:hAnsi="Times New Roman"/>
                <w:sz w:val="24"/>
                <w:szCs w:val="24"/>
              </w:rPr>
            </w:pPr>
          </w:p>
        </w:tc>
        <w:tc>
          <w:tcPr>
            <w:tcW w:w="5850" w:type="dxa"/>
          </w:tcPr>
          <w:p w14:paraId="41B04CC3" w14:textId="77777777" w:rsidR="00293A0F" w:rsidRPr="006A02C3" w:rsidRDefault="00293A0F" w:rsidP="00C87C71">
            <w:pPr>
              <w:pStyle w:val="GDP1"/>
            </w:pPr>
            <w:r w:rsidRPr="006A02C3">
              <w:t>Load từ bảng INVENTORY_ADJUST_ITEM.WAREHOUSE_ID join qua WAREHOUSE lấy CODE - NAME</w:t>
            </w:r>
          </w:p>
        </w:tc>
      </w:tr>
      <w:tr w:rsidR="00293A0F" w:rsidRPr="006A02C3" w14:paraId="324B3AF0" w14:textId="77777777" w:rsidTr="006D0B7A">
        <w:tc>
          <w:tcPr>
            <w:tcW w:w="828" w:type="dxa"/>
          </w:tcPr>
          <w:p w14:paraId="09BE8D7D"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6E46A1D0" w14:textId="6CD6273A" w:rsidR="00293A0F" w:rsidRPr="006A02C3" w:rsidRDefault="00293A0F" w:rsidP="00293A0F">
            <w:pPr>
              <w:pStyle w:val="TableData12"/>
              <w:spacing w:line="360" w:lineRule="auto"/>
              <w:rPr>
                <w:rFonts w:ascii="Times New Roman" w:hAnsi="Times New Roman"/>
                <w:sz w:val="24"/>
                <w:szCs w:val="24"/>
              </w:rPr>
            </w:pPr>
            <w:r>
              <w:rPr>
                <w:rFonts w:ascii="Times New Roman" w:hAnsi="Times New Roman"/>
                <w:sz w:val="24"/>
                <w:szCs w:val="24"/>
              </w:rPr>
              <w:t>Mã lô</w:t>
            </w:r>
          </w:p>
        </w:tc>
        <w:tc>
          <w:tcPr>
            <w:tcW w:w="1800" w:type="dxa"/>
          </w:tcPr>
          <w:p w14:paraId="26BAAB9D" w14:textId="6EABD17B" w:rsidR="00293A0F" w:rsidRPr="003152A5" w:rsidRDefault="00293A0F" w:rsidP="00293A0F">
            <w:pPr>
              <w:pStyle w:val="TableData12"/>
              <w:spacing w:line="360" w:lineRule="auto"/>
              <w:rPr>
                <w:rFonts w:ascii="Times New Roman" w:hAnsi="Times New Roman"/>
                <w:sz w:val="24"/>
                <w:szCs w:val="24"/>
              </w:rPr>
            </w:pPr>
            <w:r w:rsidRPr="003152A5">
              <w:rPr>
                <w:rFonts w:ascii="Times New Roman" w:hAnsi="Times New Roman"/>
                <w:sz w:val="24"/>
                <w:szCs w:val="24"/>
              </w:rPr>
              <w:t xml:space="preserve">Label </w:t>
            </w:r>
          </w:p>
        </w:tc>
        <w:tc>
          <w:tcPr>
            <w:tcW w:w="1598" w:type="dxa"/>
          </w:tcPr>
          <w:p w14:paraId="62567409" w14:textId="77777777" w:rsidR="00293A0F" w:rsidRPr="006A02C3" w:rsidRDefault="00293A0F" w:rsidP="00293A0F">
            <w:pPr>
              <w:pStyle w:val="TableData12"/>
              <w:spacing w:line="360" w:lineRule="auto"/>
              <w:rPr>
                <w:rFonts w:ascii="Times New Roman" w:hAnsi="Times New Roman"/>
                <w:sz w:val="24"/>
                <w:szCs w:val="24"/>
              </w:rPr>
            </w:pPr>
          </w:p>
        </w:tc>
        <w:tc>
          <w:tcPr>
            <w:tcW w:w="1530" w:type="dxa"/>
          </w:tcPr>
          <w:p w14:paraId="29AE5A7B" w14:textId="77777777" w:rsidR="00293A0F" w:rsidRPr="006A02C3" w:rsidRDefault="00293A0F" w:rsidP="00293A0F">
            <w:pPr>
              <w:pStyle w:val="TableData12"/>
              <w:spacing w:line="360" w:lineRule="auto"/>
              <w:rPr>
                <w:rFonts w:ascii="Times New Roman" w:hAnsi="Times New Roman"/>
                <w:sz w:val="24"/>
                <w:szCs w:val="24"/>
              </w:rPr>
            </w:pPr>
          </w:p>
        </w:tc>
        <w:tc>
          <w:tcPr>
            <w:tcW w:w="5850" w:type="dxa"/>
          </w:tcPr>
          <w:p w14:paraId="694D6F1D" w14:textId="77777777" w:rsidR="00293A0F" w:rsidRDefault="00293A0F" w:rsidP="00C87C71">
            <w:pPr>
              <w:pStyle w:val="GDP1"/>
            </w:pPr>
            <w:r>
              <w:t>Load thêm lô tương ứng</w:t>
            </w:r>
          </w:p>
          <w:p w14:paraId="20D1F907" w14:textId="3D997924" w:rsidR="00293A0F" w:rsidRPr="006A02C3" w:rsidRDefault="00293A0F" w:rsidP="00C87C71">
            <w:pPr>
              <w:pStyle w:val="GDP1"/>
            </w:pPr>
            <w:r>
              <w:t>Hiển thị đối với sản phẩm có quản lý lô</w:t>
            </w:r>
          </w:p>
        </w:tc>
      </w:tr>
      <w:tr w:rsidR="00293A0F" w:rsidRPr="006A02C3" w14:paraId="7BD521E7" w14:textId="77777777" w:rsidTr="006D0B7A">
        <w:tc>
          <w:tcPr>
            <w:tcW w:w="828" w:type="dxa"/>
          </w:tcPr>
          <w:p w14:paraId="112471EB"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3E32FA3F" w14:textId="4B057D86" w:rsidR="00293A0F" w:rsidRPr="006A02C3" w:rsidRDefault="00293A0F" w:rsidP="00293A0F">
            <w:pPr>
              <w:pStyle w:val="TableData12"/>
              <w:spacing w:line="360" w:lineRule="auto"/>
              <w:rPr>
                <w:rFonts w:ascii="Times New Roman" w:hAnsi="Times New Roman"/>
                <w:sz w:val="24"/>
                <w:szCs w:val="24"/>
              </w:rPr>
            </w:pPr>
            <w:r>
              <w:rPr>
                <w:rFonts w:ascii="Times New Roman" w:hAnsi="Times New Roman"/>
                <w:sz w:val="24"/>
                <w:szCs w:val="24"/>
              </w:rPr>
              <w:t>Ngày hết hạn</w:t>
            </w:r>
          </w:p>
        </w:tc>
        <w:tc>
          <w:tcPr>
            <w:tcW w:w="1800" w:type="dxa"/>
          </w:tcPr>
          <w:p w14:paraId="44B70D5E" w14:textId="2CAD6588" w:rsidR="00293A0F" w:rsidRPr="003152A5" w:rsidRDefault="00293A0F" w:rsidP="00293A0F">
            <w:pPr>
              <w:pStyle w:val="TableData12"/>
              <w:spacing w:line="360" w:lineRule="auto"/>
              <w:rPr>
                <w:rFonts w:ascii="Times New Roman" w:hAnsi="Times New Roman"/>
                <w:sz w:val="24"/>
                <w:szCs w:val="24"/>
              </w:rPr>
            </w:pPr>
            <w:r w:rsidRPr="003152A5">
              <w:rPr>
                <w:rFonts w:ascii="Times New Roman" w:hAnsi="Times New Roman"/>
                <w:sz w:val="24"/>
                <w:szCs w:val="24"/>
              </w:rPr>
              <w:t xml:space="preserve">Label </w:t>
            </w:r>
          </w:p>
        </w:tc>
        <w:tc>
          <w:tcPr>
            <w:tcW w:w="1598" w:type="dxa"/>
          </w:tcPr>
          <w:p w14:paraId="3D8897C1" w14:textId="77777777" w:rsidR="00293A0F" w:rsidRPr="006A02C3" w:rsidRDefault="00293A0F" w:rsidP="00293A0F">
            <w:pPr>
              <w:pStyle w:val="TableData12"/>
              <w:spacing w:line="360" w:lineRule="auto"/>
              <w:rPr>
                <w:rFonts w:ascii="Times New Roman" w:hAnsi="Times New Roman"/>
                <w:sz w:val="24"/>
                <w:szCs w:val="24"/>
              </w:rPr>
            </w:pPr>
          </w:p>
        </w:tc>
        <w:tc>
          <w:tcPr>
            <w:tcW w:w="1530" w:type="dxa"/>
          </w:tcPr>
          <w:p w14:paraId="3C32A154" w14:textId="77777777" w:rsidR="00293A0F" w:rsidRPr="006A02C3" w:rsidRDefault="00293A0F" w:rsidP="00293A0F">
            <w:pPr>
              <w:pStyle w:val="TableData12"/>
              <w:spacing w:line="360" w:lineRule="auto"/>
              <w:rPr>
                <w:rFonts w:ascii="Times New Roman" w:hAnsi="Times New Roman"/>
                <w:sz w:val="24"/>
                <w:szCs w:val="24"/>
              </w:rPr>
            </w:pPr>
          </w:p>
        </w:tc>
        <w:tc>
          <w:tcPr>
            <w:tcW w:w="5850" w:type="dxa"/>
          </w:tcPr>
          <w:p w14:paraId="72BACC9B" w14:textId="77777777" w:rsidR="00293A0F" w:rsidRDefault="00293A0F" w:rsidP="00C87C71">
            <w:pPr>
              <w:pStyle w:val="GDP1"/>
            </w:pPr>
            <w:r>
              <w:t>Load thêm lô tương ứng</w:t>
            </w:r>
          </w:p>
          <w:p w14:paraId="7D63E1AA" w14:textId="03484608" w:rsidR="00293A0F" w:rsidRPr="006A02C3" w:rsidRDefault="00293A0F" w:rsidP="00C87C71">
            <w:pPr>
              <w:pStyle w:val="GDP1"/>
            </w:pPr>
            <w:r>
              <w:lastRenderedPageBreak/>
              <w:t>Hiển thị đối với sản phẩm có quản lý lô</w:t>
            </w:r>
          </w:p>
        </w:tc>
      </w:tr>
      <w:tr w:rsidR="00293A0F" w:rsidRPr="006A02C3" w14:paraId="4A5DA4F3" w14:textId="77777777" w:rsidTr="006D0B7A">
        <w:tc>
          <w:tcPr>
            <w:tcW w:w="828" w:type="dxa"/>
          </w:tcPr>
          <w:p w14:paraId="25F9AE06"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7695F1AB"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716536FD" w14:textId="6B3B1A3F" w:rsidR="00293A0F" w:rsidRPr="006A02C3" w:rsidRDefault="00293A0F" w:rsidP="00293A0F">
            <w:pPr>
              <w:pStyle w:val="TableData12"/>
              <w:spacing w:line="360" w:lineRule="auto"/>
              <w:rPr>
                <w:rFonts w:ascii="Times New Roman" w:hAnsi="Times New Roman"/>
                <w:sz w:val="24"/>
                <w:szCs w:val="24"/>
              </w:rPr>
            </w:pPr>
            <w:r w:rsidRPr="003152A5">
              <w:rPr>
                <w:rFonts w:ascii="Times New Roman" w:hAnsi="Times New Roman"/>
                <w:sz w:val="24"/>
                <w:szCs w:val="24"/>
              </w:rPr>
              <w:t xml:space="preserve">Label </w:t>
            </w:r>
          </w:p>
        </w:tc>
        <w:tc>
          <w:tcPr>
            <w:tcW w:w="1598" w:type="dxa"/>
          </w:tcPr>
          <w:p w14:paraId="52FB6A24"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223C604" w14:textId="77777777" w:rsidR="00293A0F" w:rsidRPr="006A02C3" w:rsidRDefault="00293A0F" w:rsidP="00293A0F">
            <w:pPr>
              <w:pStyle w:val="TableData12"/>
              <w:spacing w:line="360" w:lineRule="auto"/>
              <w:rPr>
                <w:rFonts w:ascii="Times New Roman" w:hAnsi="Times New Roman"/>
                <w:sz w:val="24"/>
                <w:szCs w:val="24"/>
              </w:rPr>
            </w:pPr>
          </w:p>
        </w:tc>
        <w:tc>
          <w:tcPr>
            <w:tcW w:w="5850" w:type="dxa"/>
          </w:tcPr>
          <w:p w14:paraId="01704041" w14:textId="77777777" w:rsidR="00293A0F" w:rsidRPr="006A02C3" w:rsidRDefault="00293A0F" w:rsidP="00C87C71">
            <w:pPr>
              <w:pStyle w:val="GDP1"/>
            </w:pPr>
            <w:r w:rsidRPr="006A02C3">
              <w:t>Load từ bảng INVENTORY.QUANTITY</w:t>
            </w:r>
          </w:p>
        </w:tc>
      </w:tr>
      <w:tr w:rsidR="00293A0F" w:rsidRPr="006A02C3" w14:paraId="459798C1" w14:textId="77777777" w:rsidTr="006D0B7A">
        <w:tc>
          <w:tcPr>
            <w:tcW w:w="828" w:type="dxa"/>
          </w:tcPr>
          <w:p w14:paraId="058DE5FC"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2FBC9C1C"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Tổng số lượng điều chỉnh</w:t>
            </w:r>
          </w:p>
        </w:tc>
        <w:tc>
          <w:tcPr>
            <w:tcW w:w="1800" w:type="dxa"/>
          </w:tcPr>
          <w:p w14:paraId="71BDB469"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15BF22F9"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0AD63A0"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 xml:space="preserve">Blank </w:t>
            </w:r>
          </w:p>
        </w:tc>
        <w:tc>
          <w:tcPr>
            <w:tcW w:w="5850" w:type="dxa"/>
          </w:tcPr>
          <w:p w14:paraId="76D3E1AA" w14:textId="77777777" w:rsidR="00293A0F" w:rsidRPr="006A02C3" w:rsidRDefault="00293A0F" w:rsidP="00C87C71">
            <w:pPr>
              <w:pStyle w:val="GDP1"/>
            </w:pPr>
            <w:r w:rsidRPr="006A02C3">
              <w:t>Kiểu số tự nhiên &gt; 0</w:t>
            </w:r>
          </w:p>
          <w:p w14:paraId="39853038" w14:textId="77777777" w:rsidR="00293A0F" w:rsidRPr="006A02C3" w:rsidRDefault="00293A0F" w:rsidP="00C87C71">
            <w:pPr>
              <w:pStyle w:val="GDP1"/>
            </w:pPr>
            <w:r w:rsidRPr="006A02C3">
              <w:t>Có icon +/- để tăng/ giảm số lượng mua</w:t>
            </w:r>
          </w:p>
        </w:tc>
      </w:tr>
      <w:tr w:rsidR="00293A0F" w:rsidRPr="006A02C3" w14:paraId="22EBB60C" w14:textId="77777777" w:rsidTr="006D0B7A">
        <w:tc>
          <w:tcPr>
            <w:tcW w:w="13676" w:type="dxa"/>
            <w:gridSpan w:val="6"/>
          </w:tcPr>
          <w:p w14:paraId="63CBF7BB"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293A0F" w:rsidRPr="006A02C3" w14:paraId="3F50D9A8" w14:textId="77777777" w:rsidTr="006D0B7A">
        <w:tc>
          <w:tcPr>
            <w:tcW w:w="828" w:type="dxa"/>
          </w:tcPr>
          <w:p w14:paraId="47B3C087"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55EDD089"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1F65FB47"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6658EAA"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11EC842"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4F53DCE" w14:textId="77777777" w:rsidR="00293A0F" w:rsidRPr="006A02C3" w:rsidRDefault="00293A0F" w:rsidP="00C87C71">
            <w:pPr>
              <w:pStyle w:val="GDP1"/>
            </w:pPr>
          </w:p>
        </w:tc>
      </w:tr>
      <w:tr w:rsidR="00293A0F" w:rsidRPr="006A02C3" w14:paraId="1EBC86EC" w14:textId="77777777" w:rsidTr="006D0B7A">
        <w:tc>
          <w:tcPr>
            <w:tcW w:w="828" w:type="dxa"/>
          </w:tcPr>
          <w:p w14:paraId="1BBAE95C" w14:textId="77777777" w:rsidR="00293A0F" w:rsidRPr="006A02C3" w:rsidRDefault="00293A0F">
            <w:pPr>
              <w:pStyle w:val="TableData12"/>
              <w:numPr>
                <w:ilvl w:val="0"/>
                <w:numId w:val="25"/>
              </w:numPr>
              <w:spacing w:line="360" w:lineRule="auto"/>
              <w:rPr>
                <w:rFonts w:ascii="Times New Roman" w:hAnsi="Times New Roman"/>
                <w:sz w:val="24"/>
                <w:szCs w:val="24"/>
              </w:rPr>
            </w:pPr>
          </w:p>
        </w:tc>
        <w:tc>
          <w:tcPr>
            <w:tcW w:w="2070" w:type="dxa"/>
          </w:tcPr>
          <w:p w14:paraId="6C973467"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Lưu</w:t>
            </w:r>
          </w:p>
        </w:tc>
        <w:tc>
          <w:tcPr>
            <w:tcW w:w="1800" w:type="dxa"/>
          </w:tcPr>
          <w:p w14:paraId="7FC24648"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B0F2387"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ED2D71E" w14:textId="77777777" w:rsidR="00293A0F" w:rsidRPr="006A02C3" w:rsidRDefault="00293A0F" w:rsidP="00293A0F">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9939B60" w14:textId="77777777" w:rsidR="00293A0F" w:rsidRPr="006A02C3" w:rsidRDefault="00293A0F" w:rsidP="00C87C71">
            <w:pPr>
              <w:pStyle w:val="GDP1"/>
            </w:pPr>
          </w:p>
        </w:tc>
      </w:tr>
    </w:tbl>
    <w:p w14:paraId="4190C56E" w14:textId="77777777" w:rsidR="00464553" w:rsidRPr="006A02C3" w:rsidRDefault="00464553" w:rsidP="00512E56">
      <w:pPr>
        <w:spacing w:line="360" w:lineRule="auto"/>
        <w:rPr>
          <w:lang w:eastAsia="ar-SA"/>
        </w:rPr>
      </w:pPr>
    </w:p>
    <w:p w14:paraId="69F2E18E" w14:textId="77777777" w:rsidR="00464553" w:rsidRPr="006A02C3" w:rsidRDefault="00464553" w:rsidP="00512E56">
      <w:pPr>
        <w:pStyle w:val="Heading4"/>
        <w:spacing w:line="360" w:lineRule="auto"/>
      </w:pPr>
      <w:r w:rsidRPr="006A02C3">
        <w:lastRenderedPageBreak/>
        <w:t>Luồng nghiệp vụ</w:t>
      </w:r>
    </w:p>
    <w:p w14:paraId="25C3E133" w14:textId="77777777" w:rsidR="00464553" w:rsidRPr="006A02C3" w:rsidRDefault="00464553" w:rsidP="00512E56">
      <w:pPr>
        <w:spacing w:line="360" w:lineRule="auto"/>
        <w:jc w:val="center"/>
      </w:pPr>
      <w:r w:rsidRPr="006A02C3">
        <w:rPr>
          <w:noProof/>
        </w:rPr>
        <w:drawing>
          <wp:inline distT="0" distB="0" distL="0" distR="0" wp14:anchorId="44D28F3E" wp14:editId="5CCE04B4">
            <wp:extent cx="6933565" cy="3856355"/>
            <wp:effectExtent l="0" t="0" r="0" b="0"/>
            <wp:docPr id="476861167" name="Picture 47686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933565" cy="3856355"/>
                    </a:xfrm>
                    <a:prstGeom prst="rect">
                      <a:avLst/>
                    </a:prstGeom>
                    <a:noFill/>
                    <a:ln>
                      <a:noFill/>
                    </a:ln>
                  </pic:spPr>
                </pic:pic>
              </a:graphicData>
            </a:graphic>
          </wp:inline>
        </w:drawing>
      </w:r>
    </w:p>
    <w:p w14:paraId="66A3287B" w14:textId="77777777" w:rsidR="00464553" w:rsidRPr="006A02C3" w:rsidRDefault="00464553" w:rsidP="00512E56">
      <w:pPr>
        <w:pStyle w:val="Heading5"/>
        <w:spacing w:line="360" w:lineRule="auto"/>
      </w:pPr>
      <w:r w:rsidRPr="006A02C3">
        <w:t>Xem danh sách &amp; tìm kiếm đơn điều chỉnh</w:t>
      </w:r>
    </w:p>
    <w:p w14:paraId="1C54F76A" w14:textId="77777777" w:rsidR="00464553" w:rsidRPr="006A02C3" w:rsidRDefault="00464553">
      <w:pPr>
        <w:pStyle w:val="PAL0"/>
        <w:numPr>
          <w:ilvl w:val="0"/>
          <w:numId w:val="125"/>
        </w:numPr>
        <w:spacing w:line="360" w:lineRule="auto"/>
        <w:ind w:left="567"/>
      </w:pPr>
      <w:r w:rsidRPr="006A02C3">
        <w:t>Chuẩn bị dữ liệu (Khi người dùng click vào menu Kho &gt;&gt; Quản lý đơn điều chỉnh)</w:t>
      </w:r>
    </w:p>
    <w:p w14:paraId="02A4533C" w14:textId="77777777" w:rsidR="00464553" w:rsidRPr="006A02C3" w:rsidRDefault="00464553" w:rsidP="00512E56">
      <w:pPr>
        <w:pStyle w:val="PAL1"/>
        <w:spacing w:line="360" w:lineRule="auto"/>
      </w:pPr>
      <w:r w:rsidRPr="006A02C3">
        <w:t>Dữ liệu: theo bảng [Mô tả chi tiết các thành phần]</w:t>
      </w:r>
    </w:p>
    <w:p w14:paraId="7519E156" w14:textId="77777777" w:rsidR="00464553" w:rsidRPr="006A02C3" w:rsidRDefault="00464553" w:rsidP="00512E56">
      <w:pPr>
        <w:pStyle w:val="PAL0"/>
        <w:spacing w:line="360" w:lineRule="auto"/>
        <w:ind w:left="567"/>
      </w:pPr>
      <w:r w:rsidRPr="006A02C3">
        <w:t>Tìm kiếm (Khi người dùng nhập điều kiện tìm kiếm và click nút Tìm kiếm)</w:t>
      </w:r>
    </w:p>
    <w:p w14:paraId="7CE69774" w14:textId="77777777" w:rsidR="00464553" w:rsidRPr="006A02C3" w:rsidRDefault="00464553" w:rsidP="00512E56">
      <w:pPr>
        <w:pStyle w:val="PAL1"/>
        <w:spacing w:line="360" w:lineRule="auto"/>
      </w:pPr>
      <w:r w:rsidRPr="006A02C3">
        <w:t>Thực hiện tìm kiếm dữ liệu và trả kết quả trên grid Danh sách từ bảng INVENTORY_ADJUST</w:t>
      </w:r>
    </w:p>
    <w:p w14:paraId="354D2D9C" w14:textId="77777777" w:rsidR="00464553" w:rsidRPr="006A02C3" w:rsidRDefault="00464553">
      <w:pPr>
        <w:pStyle w:val="PAL2"/>
        <w:numPr>
          <w:ilvl w:val="0"/>
          <w:numId w:val="432"/>
        </w:numPr>
        <w:spacing w:line="360" w:lineRule="auto"/>
        <w:ind w:left="1701"/>
      </w:pPr>
      <w:r w:rsidRPr="006A02C3">
        <w:lastRenderedPageBreak/>
        <w:t>Đơn vị: So sánh giá trị lựa chọn với INVENTORY_ADJUST</w:t>
      </w:r>
    </w:p>
    <w:p w14:paraId="6CDB85DF" w14:textId="77777777" w:rsidR="00464553" w:rsidRPr="006A02C3" w:rsidRDefault="00464553" w:rsidP="00512E56">
      <w:pPr>
        <w:pStyle w:val="PAL2"/>
        <w:spacing w:line="360" w:lineRule="auto"/>
        <w:ind w:left="1701"/>
      </w:pPr>
      <w:r w:rsidRPr="006A02C3">
        <w:t>Mã điều chỉnh: So sánh giá trị tìm kiếm với INVENTORY_ADJUST. ADJUST_NUMBER</w:t>
      </w:r>
    </w:p>
    <w:p w14:paraId="3CABB1CD" w14:textId="77777777" w:rsidR="00464553" w:rsidRPr="006A02C3" w:rsidRDefault="00464553" w:rsidP="00512E56">
      <w:pPr>
        <w:pStyle w:val="PAL2"/>
        <w:spacing w:line="360" w:lineRule="auto"/>
        <w:ind w:left="1701"/>
      </w:pPr>
      <w:r w:rsidRPr="006A02C3">
        <w:t>Ngày điều chỉnh: So sánh giá trị lựa chọn với INVENTORY_ADJUST. ADJUST_DATE</w:t>
      </w:r>
    </w:p>
    <w:p w14:paraId="21D0CDA1" w14:textId="77777777" w:rsidR="00464553" w:rsidRPr="006A02C3" w:rsidRDefault="00464553" w:rsidP="00512E56">
      <w:pPr>
        <w:pStyle w:val="PAL2"/>
        <w:spacing w:line="360" w:lineRule="auto"/>
        <w:ind w:left="1701"/>
      </w:pPr>
      <w:r w:rsidRPr="006A02C3">
        <w:t>Loại điều chỉnh: So sánh giá trị lựa chọn với INVENTORY_ADJUST. ADJUST_TYPE</w:t>
      </w:r>
    </w:p>
    <w:p w14:paraId="626D7041" w14:textId="77777777" w:rsidR="00464553" w:rsidRPr="006A02C3" w:rsidRDefault="00464553" w:rsidP="00512E56">
      <w:pPr>
        <w:pStyle w:val="PAL2"/>
        <w:spacing w:line="360" w:lineRule="auto"/>
        <w:ind w:left="1701"/>
      </w:pPr>
      <w:r w:rsidRPr="006A02C3">
        <w:t>Trạng thái: So sánh giá trị lựa chọn với INVENTORY_ADJUST. CURRENT_STATUS_CODE</w:t>
      </w:r>
    </w:p>
    <w:p w14:paraId="1B78547E" w14:textId="77777777" w:rsidR="00464553" w:rsidRPr="006A02C3" w:rsidRDefault="00464553" w:rsidP="00512E56">
      <w:pPr>
        <w:pStyle w:val="PAL2"/>
        <w:spacing w:line="360" w:lineRule="auto"/>
        <w:ind w:left="1701"/>
      </w:pPr>
      <w:r w:rsidRPr="006A02C3">
        <w:t>Trạng thái tiếp theo: So sánh giá trị lựa chọn với INVENTORY_ADJUST. CURRENT_STATUS_CODE  join qua INVENTORY_APPROVAL_NEXT_STATE. NEXT_STATE</w:t>
      </w:r>
    </w:p>
    <w:p w14:paraId="724E284F" w14:textId="77777777" w:rsidR="00464553" w:rsidRPr="006A02C3" w:rsidRDefault="00464553" w:rsidP="00512E56">
      <w:pPr>
        <w:pStyle w:val="PAL2"/>
        <w:spacing w:line="360" w:lineRule="auto"/>
        <w:ind w:left="1701"/>
      </w:pPr>
      <w:r w:rsidRPr="006A02C3">
        <w:t>Cụm kho: So sánh giá trị lựa chọn với INVENTORY_ADJUST. WAREHOUSE_GROUP_ID</w:t>
      </w:r>
    </w:p>
    <w:p w14:paraId="3B6D43EE" w14:textId="77777777" w:rsidR="00464553" w:rsidRPr="006A02C3" w:rsidRDefault="00464553" w:rsidP="00512E56">
      <w:pPr>
        <w:pStyle w:val="PAL2"/>
        <w:spacing w:line="360" w:lineRule="auto"/>
        <w:ind w:left="1701"/>
      </w:pPr>
      <w:r w:rsidRPr="006A02C3">
        <w:t>Kho: So sánh giá trị lựa chọn với INVENTORY_ADJUST. WAREHOUSE_GROUP_ID</w:t>
      </w:r>
    </w:p>
    <w:p w14:paraId="69D3C438" w14:textId="77777777" w:rsidR="00464553" w:rsidRPr="006A02C3" w:rsidRDefault="00464553" w:rsidP="00512E56">
      <w:pPr>
        <w:pStyle w:val="PAL2"/>
        <w:spacing w:line="360" w:lineRule="auto"/>
        <w:ind w:left="1701"/>
      </w:pPr>
      <w:r w:rsidRPr="006A02C3">
        <w:t>Sản phẩm: So sánh giá trị tìm kiếm với INVENTORY_ADJUST join qua INVENTORY_ADJUST_ITEM. PRODUCT_ID</w:t>
      </w:r>
    </w:p>
    <w:p w14:paraId="7C1B9279" w14:textId="77777777" w:rsidR="00464553" w:rsidRPr="006A02C3" w:rsidRDefault="00464553" w:rsidP="00512E56">
      <w:pPr>
        <w:pStyle w:val="Heading5"/>
        <w:spacing w:line="360" w:lineRule="auto"/>
      </w:pPr>
      <w:r w:rsidRPr="006A02C3">
        <w:t>Xem chi tiết đơn điều chỉnh</w:t>
      </w:r>
    </w:p>
    <w:p w14:paraId="48CF2F02" w14:textId="77777777" w:rsidR="00464553" w:rsidRPr="006A02C3" w:rsidRDefault="00464553">
      <w:pPr>
        <w:pStyle w:val="PAL0"/>
        <w:numPr>
          <w:ilvl w:val="0"/>
          <w:numId w:val="126"/>
        </w:numPr>
        <w:spacing w:line="360" w:lineRule="auto"/>
        <w:ind w:left="567"/>
      </w:pPr>
      <w:r w:rsidRPr="006A02C3">
        <w:t>Chuẩn bị dữ liệu (Khi người dùng click vào icon Xem chi tiết)</w:t>
      </w:r>
    </w:p>
    <w:p w14:paraId="4F4B2DBA" w14:textId="77777777" w:rsidR="00464553" w:rsidRPr="006A02C3" w:rsidRDefault="00464553" w:rsidP="00512E56">
      <w:pPr>
        <w:pStyle w:val="PAL1"/>
        <w:spacing w:line="360" w:lineRule="auto"/>
      </w:pPr>
      <w:r w:rsidRPr="006A02C3">
        <w:t>Dữ liệu: theo bảng [Mô tả chi tiết các thành phần]</w:t>
      </w:r>
    </w:p>
    <w:p w14:paraId="122615C9" w14:textId="77777777" w:rsidR="00464553" w:rsidRPr="006A02C3" w:rsidRDefault="00464553" w:rsidP="00512E56">
      <w:pPr>
        <w:pStyle w:val="Heading6"/>
        <w:spacing w:line="360" w:lineRule="auto"/>
      </w:pPr>
      <w:r w:rsidRPr="006A02C3">
        <w:t xml:space="preserve">Thông tin xử lý đơn </w:t>
      </w:r>
    </w:p>
    <w:p w14:paraId="5A1E71FF" w14:textId="77777777" w:rsidR="00464553" w:rsidRPr="006A02C3" w:rsidRDefault="00464553">
      <w:pPr>
        <w:pStyle w:val="PAL0"/>
        <w:numPr>
          <w:ilvl w:val="0"/>
          <w:numId w:val="127"/>
        </w:numPr>
        <w:spacing w:line="360" w:lineRule="auto"/>
        <w:ind w:left="567"/>
      </w:pPr>
      <w:r w:rsidRPr="006A02C3">
        <w:t>Chuẩn bị dữ liệu (Khi người dùng click vào link Xem thêm trong vùng Thông tin xử lý đơn)</w:t>
      </w:r>
    </w:p>
    <w:p w14:paraId="5D082365" w14:textId="77777777" w:rsidR="00464553" w:rsidRPr="006A02C3" w:rsidRDefault="00464553" w:rsidP="00512E56">
      <w:pPr>
        <w:pStyle w:val="PAL1"/>
        <w:spacing w:line="360" w:lineRule="auto"/>
      </w:pPr>
      <w:r w:rsidRPr="006A02C3">
        <w:t>Dữ liệu: theo bảng [Mô tả chi tiết các thành phần]</w:t>
      </w:r>
    </w:p>
    <w:p w14:paraId="1C42B8C7" w14:textId="77777777" w:rsidR="00464553" w:rsidRPr="006A02C3" w:rsidRDefault="00464553" w:rsidP="00512E56">
      <w:pPr>
        <w:pStyle w:val="Heading5"/>
        <w:spacing w:line="360" w:lineRule="auto"/>
      </w:pPr>
      <w:r w:rsidRPr="006A02C3">
        <w:t>Tạo đơn điều chỉnh</w:t>
      </w:r>
    </w:p>
    <w:p w14:paraId="46B77106" w14:textId="77777777" w:rsidR="00464553" w:rsidRPr="006A02C3" w:rsidRDefault="00464553">
      <w:pPr>
        <w:pStyle w:val="PAL0"/>
        <w:numPr>
          <w:ilvl w:val="0"/>
          <w:numId w:val="128"/>
        </w:numPr>
        <w:spacing w:line="360" w:lineRule="auto"/>
        <w:ind w:left="567"/>
      </w:pPr>
      <w:r w:rsidRPr="006A02C3">
        <w:t>Chuẩn bị dữ liệu (Khi người dùng click vào nút Thêm mới)</w:t>
      </w:r>
    </w:p>
    <w:p w14:paraId="0677DF01" w14:textId="77777777" w:rsidR="00464553" w:rsidRPr="006A02C3" w:rsidRDefault="00464553" w:rsidP="00512E56">
      <w:pPr>
        <w:pStyle w:val="PAL1"/>
        <w:spacing w:line="360" w:lineRule="auto"/>
      </w:pPr>
      <w:r w:rsidRPr="006A02C3">
        <w:t>Dữ liệu: theo bảng [Mô tả chi tiết các thành phần]</w:t>
      </w:r>
    </w:p>
    <w:p w14:paraId="3FB2EB73" w14:textId="77777777" w:rsidR="00464553" w:rsidRPr="006A02C3" w:rsidRDefault="00464553" w:rsidP="00512E56">
      <w:pPr>
        <w:pStyle w:val="Heading6"/>
        <w:spacing w:line="360" w:lineRule="auto"/>
      </w:pPr>
      <w:r w:rsidRPr="006A02C3">
        <w:lastRenderedPageBreak/>
        <w:t>Chọn sản phẩm</w:t>
      </w:r>
    </w:p>
    <w:p w14:paraId="4DFF7C8F" w14:textId="77777777" w:rsidR="00464553" w:rsidRPr="006A02C3" w:rsidRDefault="00464553">
      <w:pPr>
        <w:pStyle w:val="PAL0"/>
        <w:numPr>
          <w:ilvl w:val="0"/>
          <w:numId w:val="129"/>
        </w:numPr>
        <w:spacing w:line="360" w:lineRule="auto"/>
        <w:ind w:left="567"/>
      </w:pPr>
      <w:r w:rsidRPr="006A02C3">
        <w:t>Chuẩn bị dữ liệu (Khi người dùng click vào nút Thêm sản phẩm)</w:t>
      </w:r>
    </w:p>
    <w:p w14:paraId="5D5A555C" w14:textId="77777777" w:rsidR="00464553" w:rsidRPr="006A02C3" w:rsidRDefault="00464553" w:rsidP="00512E56">
      <w:pPr>
        <w:pStyle w:val="PAL1"/>
        <w:spacing w:line="360" w:lineRule="auto"/>
      </w:pPr>
      <w:r w:rsidRPr="006A02C3">
        <w:t>Dữ liệu: theo bảng [Mô tả chi tiết các thành phần]</w:t>
      </w:r>
    </w:p>
    <w:p w14:paraId="6D899B56" w14:textId="77777777" w:rsidR="00464553" w:rsidRPr="006A02C3" w:rsidRDefault="00464553" w:rsidP="00512E56">
      <w:pPr>
        <w:pStyle w:val="PAL0"/>
        <w:spacing w:line="360" w:lineRule="auto"/>
        <w:ind w:left="567"/>
      </w:pPr>
      <w:r w:rsidRPr="006A02C3">
        <w:t>Chọn sản phẩm (Khi người dùng nhập liệu &gt; click nút Thêm sản phẩm)</w:t>
      </w:r>
    </w:p>
    <w:p w14:paraId="5319282E" w14:textId="77777777" w:rsidR="00464553" w:rsidRPr="006A02C3" w:rsidRDefault="00464553" w:rsidP="00512E56">
      <w:pPr>
        <w:pStyle w:val="PAL1"/>
        <w:spacing w:line="360" w:lineRule="auto"/>
      </w:pPr>
      <w:r w:rsidRPr="006A02C3">
        <w:t>Đem các sản phẩm chọn vào grid Danh sách sản phẩm điều chỉnh</w:t>
      </w:r>
    </w:p>
    <w:p w14:paraId="072742F5" w14:textId="244EBDDB" w:rsidR="00464553" w:rsidRPr="006A02C3" w:rsidRDefault="00464553" w:rsidP="00512E56">
      <w:pPr>
        <w:pStyle w:val="Heading6"/>
        <w:spacing w:line="360" w:lineRule="auto"/>
      </w:pPr>
      <w:r w:rsidRPr="006A02C3">
        <w:t xml:space="preserve">Thay đổi số lượng </w:t>
      </w:r>
      <w:r w:rsidR="00497057">
        <w:t>điều chỉnh kho</w:t>
      </w:r>
    </w:p>
    <w:p w14:paraId="0840671B" w14:textId="77777777" w:rsidR="00464553" w:rsidRPr="006A02C3" w:rsidRDefault="00464553">
      <w:pPr>
        <w:pStyle w:val="PAL0"/>
        <w:numPr>
          <w:ilvl w:val="0"/>
          <w:numId w:val="130"/>
        </w:numPr>
        <w:spacing w:line="360" w:lineRule="auto"/>
        <w:ind w:left="567"/>
      </w:pPr>
      <w:r w:rsidRPr="006A02C3">
        <w:t>Chuẩn bị dữ liệu (Khi người dùng click vào icon Chỉnh sửa trên grid Danh sách sản phẩm)</w:t>
      </w:r>
    </w:p>
    <w:p w14:paraId="29C02FD5" w14:textId="77777777" w:rsidR="00464553" w:rsidRPr="006A02C3" w:rsidRDefault="00464553" w:rsidP="00512E56">
      <w:pPr>
        <w:pStyle w:val="PAL1"/>
        <w:spacing w:line="360" w:lineRule="auto"/>
      </w:pPr>
      <w:r w:rsidRPr="006A02C3">
        <w:t>Dữ liệu: theo bảng [Mô tả chi tiết các thành phần]</w:t>
      </w:r>
    </w:p>
    <w:p w14:paraId="4CF7BA9F" w14:textId="77777777" w:rsidR="00464553" w:rsidRPr="006A02C3" w:rsidRDefault="00464553" w:rsidP="00512E56">
      <w:pPr>
        <w:pStyle w:val="PAL0"/>
        <w:spacing w:line="360" w:lineRule="auto"/>
        <w:ind w:left="567"/>
      </w:pPr>
      <w:r w:rsidRPr="006A02C3">
        <w:t>Thay đổi số lượng (Khi người dùng nhập liệu &gt; click nút Lưu)</w:t>
      </w:r>
    </w:p>
    <w:p w14:paraId="56BF4119" w14:textId="77777777" w:rsidR="00464553" w:rsidRPr="006A02C3" w:rsidRDefault="00464553" w:rsidP="00512E56">
      <w:pPr>
        <w:pStyle w:val="PAL1"/>
        <w:spacing w:line="360" w:lineRule="auto"/>
      </w:pPr>
      <w:r w:rsidRPr="006A02C3">
        <w:t>Áp dụng thay đổi trên grid Danh sách sản phẩm_cột Số lượng điều chỉnh</w:t>
      </w:r>
    </w:p>
    <w:p w14:paraId="02314609" w14:textId="77777777" w:rsidR="00464553" w:rsidRPr="006A02C3" w:rsidRDefault="00464553" w:rsidP="00512E56">
      <w:pPr>
        <w:pStyle w:val="Heading6"/>
        <w:spacing w:line="360" w:lineRule="auto"/>
      </w:pPr>
      <w:r w:rsidRPr="006A02C3">
        <w:t>Lưu đơn điều chỉnh</w:t>
      </w:r>
    </w:p>
    <w:p w14:paraId="3758749A" w14:textId="77777777" w:rsidR="00464553" w:rsidRPr="006A02C3" w:rsidRDefault="00464553">
      <w:pPr>
        <w:pStyle w:val="PAL0"/>
        <w:numPr>
          <w:ilvl w:val="0"/>
          <w:numId w:val="131"/>
        </w:numPr>
        <w:spacing w:line="360" w:lineRule="auto"/>
        <w:ind w:left="567"/>
      </w:pPr>
      <w:r w:rsidRPr="006A02C3">
        <w:t>Tải file đính kèm (Khi người dùng click vào link Tải file đính kèm)</w:t>
      </w:r>
    </w:p>
    <w:p w14:paraId="577E0DAA" w14:textId="77777777" w:rsidR="00464553" w:rsidRPr="006A02C3" w:rsidRDefault="00464553" w:rsidP="00512E56">
      <w:pPr>
        <w:pStyle w:val="PAL1"/>
        <w:spacing w:line="360" w:lineRule="auto"/>
      </w:pPr>
      <w:r w:rsidRPr="006A02C3">
        <w:t>Hệ thống hiển thị pop_up Nhập dữ liệu từ file</w:t>
      </w:r>
    </w:p>
    <w:p w14:paraId="19DF1BCF" w14:textId="77777777" w:rsidR="00464553" w:rsidRPr="006A02C3" w:rsidRDefault="00464553" w:rsidP="00512E56">
      <w:pPr>
        <w:pStyle w:val="PAL1"/>
        <w:spacing w:line="360" w:lineRule="auto"/>
      </w:pPr>
      <w:r w:rsidRPr="006A02C3">
        <w:t>Khi người dùng chọn file, click nút Tải lên &gt; click nút Đóng</w:t>
      </w:r>
    </w:p>
    <w:p w14:paraId="1F3AA101" w14:textId="77777777" w:rsidR="00464553" w:rsidRPr="006A02C3" w:rsidRDefault="00464553" w:rsidP="00512E56">
      <w:pPr>
        <w:pStyle w:val="PAL0"/>
        <w:spacing w:line="360" w:lineRule="auto"/>
        <w:ind w:left="567"/>
      </w:pPr>
      <w:r w:rsidRPr="006A02C3">
        <w:t xml:space="preserve">Hiển thị các file đã upload trên màn hình Tạo mới đơn </w:t>
      </w:r>
    </w:p>
    <w:p w14:paraId="273F5DCF" w14:textId="77777777" w:rsidR="00464553" w:rsidRPr="006A02C3" w:rsidRDefault="00464553" w:rsidP="00512E56">
      <w:pPr>
        <w:pStyle w:val="PAL0"/>
        <w:spacing w:line="360" w:lineRule="auto"/>
        <w:ind w:left="567"/>
      </w:pPr>
      <w:r w:rsidRPr="006A02C3">
        <w:t>Lưu đơn điều chỉnh (Khi người dùng nhập liệu vào form, click nút Lưu)</w:t>
      </w:r>
    </w:p>
    <w:p w14:paraId="44FE9BC0" w14:textId="77777777" w:rsidR="00464553" w:rsidRPr="006A02C3" w:rsidRDefault="00464553" w:rsidP="00512E56">
      <w:pPr>
        <w:pStyle w:val="PAL1"/>
        <w:spacing w:line="360" w:lineRule="auto"/>
      </w:pPr>
      <w:r w:rsidRPr="006A02C3">
        <w:t>Hệ thống validate dữ liệu nhập: dữ liệu hợp lệ?</w:t>
      </w:r>
    </w:p>
    <w:p w14:paraId="76A9EE83" w14:textId="77777777" w:rsidR="00464553" w:rsidRPr="006A02C3" w:rsidRDefault="00464553">
      <w:pPr>
        <w:pStyle w:val="PAL0"/>
        <w:numPr>
          <w:ilvl w:val="0"/>
          <w:numId w:val="132"/>
        </w:numPr>
        <w:spacing w:line="360" w:lineRule="auto"/>
        <w:ind w:left="1701"/>
      </w:pPr>
      <w:r w:rsidRPr="006A02C3">
        <w:t>Yes: qua bước (3)</w:t>
      </w:r>
    </w:p>
    <w:p w14:paraId="703008A7" w14:textId="77777777" w:rsidR="00464553" w:rsidRPr="006A02C3" w:rsidRDefault="00464553">
      <w:pPr>
        <w:pStyle w:val="PAL0"/>
        <w:numPr>
          <w:ilvl w:val="0"/>
          <w:numId w:val="132"/>
        </w:numPr>
        <w:spacing w:line="360" w:lineRule="auto"/>
        <w:ind w:left="1701"/>
      </w:pPr>
      <w:r w:rsidRPr="006A02C3">
        <w:t xml:space="preserve">No: báo lỗi </w:t>
      </w:r>
    </w:p>
    <w:p w14:paraId="1A7F6944" w14:textId="77777777" w:rsidR="002857D9" w:rsidRPr="006A02C3" w:rsidRDefault="00464553">
      <w:pPr>
        <w:pStyle w:val="PAL4"/>
        <w:numPr>
          <w:ilvl w:val="0"/>
          <w:numId w:val="133"/>
        </w:numPr>
      </w:pPr>
      <w:r w:rsidRPr="006A02C3">
        <w:lastRenderedPageBreak/>
        <w:t>Không nhập trường bắt buộc: báo lỗi [Vui lòng nhập/chọn &lt;Tên trường&gt;]</w:t>
      </w:r>
      <w:r w:rsidR="002857D9" w:rsidRPr="006A02C3">
        <w:t xml:space="preserve"> </w:t>
      </w:r>
      <w:r w:rsidRPr="006A02C3">
        <w:t xml:space="preserve">Hiển thị thông báo [Lưu đơn điều chỉnh thành công]. </w:t>
      </w:r>
    </w:p>
    <w:p w14:paraId="353A6CDC" w14:textId="77777777" w:rsidR="002857D9" w:rsidRPr="006A02C3" w:rsidRDefault="00464553">
      <w:pPr>
        <w:pStyle w:val="PAL4"/>
        <w:numPr>
          <w:ilvl w:val="0"/>
          <w:numId w:val="132"/>
        </w:numPr>
      </w:pPr>
      <w:r w:rsidRPr="006A02C3">
        <w:t xml:space="preserve">Lưu dữ liệu vào CSDL </w:t>
      </w:r>
    </w:p>
    <w:p w14:paraId="2EB611DB" w14:textId="33CD2B20" w:rsidR="00464553" w:rsidRPr="006A02C3" w:rsidRDefault="00464553">
      <w:pPr>
        <w:pStyle w:val="PAL4"/>
        <w:numPr>
          <w:ilvl w:val="0"/>
          <w:numId w:val="134"/>
        </w:numPr>
      </w:pPr>
      <w:r w:rsidRPr="006A02C3">
        <w:t>Thông tin đơn điều chỉnh</w:t>
      </w:r>
      <w:r w:rsidR="00A83695" w:rsidRPr="006A02C3">
        <w:t xml:space="preserve">: </w:t>
      </w:r>
      <w:r w:rsidRPr="006A02C3">
        <w:t>Bảng INVENTORY_ADJUST</w:t>
      </w:r>
    </w:p>
    <w:p w14:paraId="19D7D64D" w14:textId="77777777" w:rsidR="00464553" w:rsidRPr="006A02C3" w:rsidRDefault="00464553">
      <w:pPr>
        <w:pStyle w:val="PAL0"/>
        <w:numPr>
          <w:ilvl w:val="0"/>
          <w:numId w:val="136"/>
        </w:numPr>
        <w:spacing w:line="360" w:lineRule="auto"/>
      </w:pPr>
      <w:r w:rsidRPr="006A02C3">
        <w:t>Đơn vị = DIST_UNIT_ID</w:t>
      </w:r>
    </w:p>
    <w:p w14:paraId="0845165A" w14:textId="77777777" w:rsidR="00464553" w:rsidRPr="006A02C3" w:rsidRDefault="00464553">
      <w:pPr>
        <w:pStyle w:val="PAL0"/>
        <w:numPr>
          <w:ilvl w:val="0"/>
          <w:numId w:val="136"/>
        </w:numPr>
        <w:spacing w:line="360" w:lineRule="auto"/>
      </w:pPr>
      <w:r w:rsidRPr="006A02C3">
        <w:t>Loại điều chỉnh = ADJUST_TYPE</w:t>
      </w:r>
    </w:p>
    <w:p w14:paraId="5D772E05" w14:textId="77777777" w:rsidR="00464553" w:rsidRPr="006A02C3" w:rsidRDefault="00464553">
      <w:pPr>
        <w:pStyle w:val="PAL0"/>
        <w:numPr>
          <w:ilvl w:val="0"/>
          <w:numId w:val="136"/>
        </w:numPr>
        <w:spacing w:line="360" w:lineRule="auto"/>
      </w:pPr>
      <w:r w:rsidRPr="006A02C3">
        <w:t>Mã điều chỉnh = ADJUST_NUMBER</w:t>
      </w:r>
    </w:p>
    <w:p w14:paraId="402D5FEA" w14:textId="77777777" w:rsidR="00464553" w:rsidRPr="006A02C3" w:rsidRDefault="00464553">
      <w:pPr>
        <w:pStyle w:val="PAL0"/>
        <w:numPr>
          <w:ilvl w:val="0"/>
          <w:numId w:val="136"/>
        </w:numPr>
        <w:spacing w:line="360" w:lineRule="auto"/>
      </w:pPr>
      <w:r w:rsidRPr="006A02C3">
        <w:t>Cụm kho = WAREHOUSE_GROUP_ID</w:t>
      </w:r>
    </w:p>
    <w:p w14:paraId="27C575A4" w14:textId="77777777" w:rsidR="00464553" w:rsidRPr="006A02C3" w:rsidRDefault="00464553">
      <w:pPr>
        <w:pStyle w:val="PAL0"/>
        <w:numPr>
          <w:ilvl w:val="0"/>
          <w:numId w:val="136"/>
        </w:numPr>
        <w:spacing w:line="360" w:lineRule="auto"/>
      </w:pPr>
      <w:r w:rsidRPr="006A02C3">
        <w:t>Kho = WAREHOUSE_ID</w:t>
      </w:r>
    </w:p>
    <w:p w14:paraId="5D3EE20D" w14:textId="77777777" w:rsidR="00464553" w:rsidRPr="006A02C3" w:rsidRDefault="00464553">
      <w:pPr>
        <w:pStyle w:val="PAL0"/>
        <w:numPr>
          <w:ilvl w:val="0"/>
          <w:numId w:val="136"/>
        </w:numPr>
        <w:spacing w:line="360" w:lineRule="auto"/>
      </w:pPr>
      <w:r w:rsidRPr="006A02C3">
        <w:t>Ngày điều chỉnh = ADJUST_DATE</w:t>
      </w:r>
    </w:p>
    <w:p w14:paraId="507305E2" w14:textId="77777777" w:rsidR="00464553" w:rsidRPr="006A02C3" w:rsidRDefault="00464553">
      <w:pPr>
        <w:pStyle w:val="PAL0"/>
        <w:numPr>
          <w:ilvl w:val="0"/>
          <w:numId w:val="136"/>
        </w:numPr>
        <w:spacing w:line="360" w:lineRule="auto"/>
      </w:pPr>
      <w:r w:rsidRPr="006A02C3">
        <w:t>Lý do = ADJUST_REASON_CODE</w:t>
      </w:r>
    </w:p>
    <w:p w14:paraId="67B57DED" w14:textId="77777777" w:rsidR="00464553" w:rsidRPr="006A02C3" w:rsidRDefault="00464553">
      <w:pPr>
        <w:pStyle w:val="PAL0"/>
        <w:numPr>
          <w:ilvl w:val="0"/>
          <w:numId w:val="136"/>
        </w:numPr>
        <w:spacing w:line="360" w:lineRule="auto"/>
      </w:pPr>
      <w:r w:rsidRPr="006A02C3">
        <w:t>Ghi chú = NOTE</w:t>
      </w:r>
    </w:p>
    <w:p w14:paraId="45427113" w14:textId="77777777" w:rsidR="00A83695" w:rsidRPr="006A02C3" w:rsidRDefault="00464553">
      <w:pPr>
        <w:pStyle w:val="PAL1"/>
        <w:numPr>
          <w:ilvl w:val="0"/>
          <w:numId w:val="135"/>
        </w:numPr>
        <w:spacing w:line="360" w:lineRule="auto"/>
        <w:ind w:left="2268"/>
      </w:pPr>
      <w:r w:rsidRPr="006A02C3">
        <w:t>File đính kèm</w:t>
      </w:r>
      <w:r w:rsidR="00A83695" w:rsidRPr="006A02C3">
        <w:t xml:space="preserve">: </w:t>
      </w:r>
      <w:r w:rsidRPr="006A02C3">
        <w:t>Bảng INVENTORY_ADJUST_ATTACHMENT</w:t>
      </w:r>
    </w:p>
    <w:p w14:paraId="6AEC262D" w14:textId="77777777" w:rsidR="00A83695" w:rsidRPr="006A02C3" w:rsidRDefault="00464553">
      <w:pPr>
        <w:pStyle w:val="PAL1"/>
        <w:numPr>
          <w:ilvl w:val="0"/>
          <w:numId w:val="135"/>
        </w:numPr>
        <w:spacing w:line="360" w:lineRule="auto"/>
        <w:ind w:left="2268"/>
      </w:pPr>
      <w:r w:rsidRPr="006A02C3">
        <w:t>Thông tin sản phẩm điều chỉnh: Bảng INVENTORY_ADJUST_ITEM</w:t>
      </w:r>
    </w:p>
    <w:p w14:paraId="14724FB6" w14:textId="31898734" w:rsidR="00F0789A" w:rsidRDefault="00FD72E5">
      <w:pPr>
        <w:pStyle w:val="PAL1"/>
        <w:numPr>
          <w:ilvl w:val="0"/>
          <w:numId w:val="137"/>
        </w:numPr>
        <w:spacing w:line="360" w:lineRule="auto"/>
        <w:ind w:left="2268"/>
      </w:pPr>
      <w:r>
        <w:t xml:space="preserve">Thông tin lotdate của sản phẩm điều chỉnh: </w:t>
      </w:r>
      <w:r w:rsidR="0069407E" w:rsidRPr="006A02C3">
        <w:t>INVENTORY_ADJUST_ITEM</w:t>
      </w:r>
      <w:r w:rsidR="0069407E">
        <w:t>_LOT</w:t>
      </w:r>
    </w:p>
    <w:p w14:paraId="2435D5E7" w14:textId="3F03EB9A" w:rsidR="00F0789A" w:rsidRDefault="00464553">
      <w:pPr>
        <w:pStyle w:val="PAL1"/>
        <w:numPr>
          <w:ilvl w:val="0"/>
          <w:numId w:val="137"/>
        </w:numPr>
        <w:spacing w:line="360" w:lineRule="auto"/>
        <w:ind w:left="2268"/>
      </w:pPr>
      <w:r w:rsidRPr="006A02C3">
        <w:t>Tạo phiếu xuất kho tạm. WAREHOUSE_EXPORT_TEMP</w:t>
      </w:r>
    </w:p>
    <w:p w14:paraId="08C4342D" w14:textId="087121C6" w:rsidR="00F0789A" w:rsidRDefault="00F0789A">
      <w:pPr>
        <w:pStyle w:val="PAL1"/>
        <w:numPr>
          <w:ilvl w:val="0"/>
          <w:numId w:val="137"/>
        </w:numPr>
        <w:spacing w:line="360" w:lineRule="auto"/>
        <w:ind w:left="2268"/>
      </w:pPr>
      <w:r>
        <w:t xml:space="preserve">Trường hợp điều chỉnh </w:t>
      </w:r>
      <w:r w:rsidR="00FD72E5">
        <w:t xml:space="preserve">giảm có </w:t>
      </w:r>
      <w:r>
        <w:t>lotdate</w:t>
      </w:r>
      <w:r w:rsidR="00D5093B">
        <w:t>, thực hiện thêm</w:t>
      </w:r>
      <w:r w:rsidR="00FD72E5">
        <w:t>:</w:t>
      </w:r>
    </w:p>
    <w:p w14:paraId="51BB89CA" w14:textId="77777777" w:rsidR="0069407E" w:rsidRDefault="0069407E">
      <w:pPr>
        <w:pStyle w:val="ListParagraph"/>
        <w:numPr>
          <w:ilvl w:val="0"/>
          <w:numId w:val="501"/>
        </w:numPr>
        <w:rPr>
          <w:rFonts w:eastAsia="Times New Roman"/>
          <w:bCs/>
        </w:rPr>
      </w:pPr>
      <w:r w:rsidRPr="0069407E">
        <w:rPr>
          <w:rFonts w:eastAsia="Times New Roman"/>
          <w:b/>
        </w:rPr>
        <w:t xml:space="preserve">Bảng </w:t>
      </w:r>
      <w:r w:rsidR="00D5093B" w:rsidRPr="0069407E">
        <w:rPr>
          <w:rFonts w:eastAsia="Times New Roman"/>
          <w:b/>
        </w:rPr>
        <w:t>INVENTORY</w:t>
      </w:r>
      <w:r>
        <w:rPr>
          <w:rFonts w:eastAsia="Times New Roman"/>
          <w:bCs/>
        </w:rPr>
        <w:t>:</w:t>
      </w:r>
    </w:p>
    <w:p w14:paraId="3DB3BAD6" w14:textId="5B2C292E" w:rsidR="00D5093B" w:rsidRPr="0069407E" w:rsidRDefault="0069407E">
      <w:pPr>
        <w:pStyle w:val="ListParagraph"/>
        <w:numPr>
          <w:ilvl w:val="0"/>
          <w:numId w:val="523"/>
        </w:numPr>
        <w:rPr>
          <w:rFonts w:eastAsia="Times New Roman"/>
          <w:bCs/>
        </w:rPr>
      </w:pPr>
      <w:r w:rsidRPr="0069407E">
        <w:t xml:space="preserve">available_quantity: </w:t>
      </w:r>
      <w:r>
        <w:t>Giảm tồn tương ứng</w:t>
      </w:r>
    </w:p>
    <w:p w14:paraId="391430FA" w14:textId="07BC9185" w:rsidR="0069407E" w:rsidRPr="0069407E" w:rsidRDefault="0069407E">
      <w:pPr>
        <w:numPr>
          <w:ilvl w:val="0"/>
          <w:numId w:val="523"/>
        </w:numPr>
        <w:spacing w:before="100" w:beforeAutospacing="1" w:after="100" w:afterAutospacing="1"/>
        <w:rPr>
          <w:bCs w:val="0"/>
        </w:rPr>
      </w:pPr>
      <w:r w:rsidRPr="0069407E">
        <w:rPr>
          <w:bCs w:val="0"/>
        </w:rPr>
        <w:t xml:space="preserve">total_available_quantity: </w:t>
      </w:r>
      <w:r>
        <w:rPr>
          <w:bCs w:val="0"/>
        </w:rPr>
        <w:t>Giảm tồn tương ứng</w:t>
      </w:r>
    </w:p>
    <w:p w14:paraId="0AD3C53D" w14:textId="5CB0A3DD" w:rsidR="00FD72E5" w:rsidRPr="00FD72E5" w:rsidRDefault="00D5093B">
      <w:pPr>
        <w:pStyle w:val="PAL1"/>
        <w:numPr>
          <w:ilvl w:val="0"/>
          <w:numId w:val="501"/>
        </w:numPr>
        <w:spacing w:line="360" w:lineRule="auto"/>
      </w:pPr>
      <w:r>
        <w:rPr>
          <w:b/>
        </w:rPr>
        <w:t xml:space="preserve">Lưu bảng </w:t>
      </w:r>
      <w:r w:rsidR="00FD72E5" w:rsidRPr="00FD72E5">
        <w:rPr>
          <w:b/>
        </w:rPr>
        <w:t xml:space="preserve">Bảng inventory_tracking_available: </w:t>
      </w:r>
    </w:p>
    <w:p w14:paraId="79426EED" w14:textId="77777777" w:rsidR="00FD72E5" w:rsidRPr="00FD72E5" w:rsidRDefault="00FD72E5">
      <w:pPr>
        <w:pStyle w:val="PAL1"/>
        <w:numPr>
          <w:ilvl w:val="0"/>
          <w:numId w:val="502"/>
        </w:numPr>
        <w:spacing w:line="360" w:lineRule="auto"/>
      </w:pPr>
      <w:r w:rsidRPr="00FD72E5">
        <w:t>id</w:t>
      </w:r>
    </w:p>
    <w:p w14:paraId="04A67C07" w14:textId="77777777" w:rsidR="00FD72E5" w:rsidRPr="00FD72E5" w:rsidRDefault="00FD72E5">
      <w:pPr>
        <w:pStyle w:val="PAL1"/>
        <w:numPr>
          <w:ilvl w:val="0"/>
          <w:numId w:val="502"/>
        </w:numPr>
        <w:spacing w:line="360" w:lineRule="auto"/>
      </w:pPr>
      <w:r w:rsidRPr="00FD72E5">
        <w:lastRenderedPageBreak/>
        <w:t>product_id</w:t>
      </w:r>
    </w:p>
    <w:p w14:paraId="01F0CAD3" w14:textId="77777777" w:rsidR="00FD72E5" w:rsidRPr="00FD72E5" w:rsidRDefault="00FD72E5">
      <w:pPr>
        <w:pStyle w:val="PAL1"/>
        <w:numPr>
          <w:ilvl w:val="0"/>
          <w:numId w:val="502"/>
        </w:numPr>
        <w:spacing w:line="360" w:lineRule="auto"/>
      </w:pPr>
      <w:r w:rsidRPr="00FD72E5">
        <w:t xml:space="preserve">warehouse_id </w:t>
      </w:r>
    </w:p>
    <w:p w14:paraId="0DA1AF90" w14:textId="77777777" w:rsidR="00FD72E5" w:rsidRPr="00FD72E5" w:rsidRDefault="00FD72E5">
      <w:pPr>
        <w:pStyle w:val="PAL1"/>
        <w:numPr>
          <w:ilvl w:val="0"/>
          <w:numId w:val="502"/>
        </w:numPr>
        <w:spacing w:line="360" w:lineRule="auto"/>
      </w:pPr>
      <w:r w:rsidRPr="00FD72E5">
        <w:t>available_quantity = tồn đáp ứng hiện tại</w:t>
      </w:r>
    </w:p>
    <w:p w14:paraId="0ED8CF8E" w14:textId="77777777" w:rsidR="00FD72E5" w:rsidRPr="00FD72E5" w:rsidRDefault="00FD72E5">
      <w:pPr>
        <w:pStyle w:val="PAL1"/>
        <w:numPr>
          <w:ilvl w:val="0"/>
          <w:numId w:val="502"/>
        </w:numPr>
        <w:spacing w:line="360" w:lineRule="auto"/>
      </w:pPr>
      <w:r w:rsidRPr="00FD72E5">
        <w:t>quantity = tồn thực tế hiện tại</w:t>
      </w:r>
    </w:p>
    <w:p w14:paraId="2E9F3375" w14:textId="77777777" w:rsidR="00FD72E5" w:rsidRPr="00FD72E5" w:rsidRDefault="00FD72E5">
      <w:pPr>
        <w:pStyle w:val="PAL1"/>
        <w:numPr>
          <w:ilvl w:val="0"/>
          <w:numId w:val="502"/>
        </w:numPr>
        <w:spacing w:line="360" w:lineRule="auto"/>
      </w:pPr>
      <w:r w:rsidRPr="00FD72E5">
        <w:t>total_available_quantity = tổng tồn đáp ứng lô hiện tại</w:t>
      </w:r>
    </w:p>
    <w:p w14:paraId="2C85E42D" w14:textId="77777777" w:rsidR="00FD72E5" w:rsidRPr="00FD72E5" w:rsidRDefault="00FD72E5">
      <w:pPr>
        <w:pStyle w:val="PAL1"/>
        <w:numPr>
          <w:ilvl w:val="0"/>
          <w:numId w:val="502"/>
        </w:numPr>
        <w:spacing w:line="360" w:lineRule="auto"/>
      </w:pPr>
      <w:r w:rsidRPr="00FD72E5">
        <w:t>total_quantity = tổng tồn thực tế lô hiện tại</w:t>
      </w:r>
    </w:p>
    <w:p w14:paraId="278F4F91" w14:textId="77777777" w:rsidR="00FD72E5" w:rsidRPr="00FD72E5" w:rsidRDefault="00FD72E5">
      <w:pPr>
        <w:pStyle w:val="PAL1"/>
        <w:numPr>
          <w:ilvl w:val="0"/>
          <w:numId w:val="502"/>
        </w:numPr>
        <w:spacing w:line="360" w:lineRule="auto"/>
      </w:pPr>
      <w:r w:rsidRPr="00FD72E5">
        <w:t>request_quantity = số lượng đặt</w:t>
      </w:r>
    </w:p>
    <w:p w14:paraId="3FEC3083" w14:textId="77777777" w:rsidR="00FD72E5" w:rsidRPr="00FD72E5" w:rsidRDefault="00FD72E5">
      <w:pPr>
        <w:pStyle w:val="PAL1"/>
        <w:numPr>
          <w:ilvl w:val="0"/>
          <w:numId w:val="502"/>
        </w:numPr>
        <w:spacing w:line="360" w:lineRule="auto"/>
      </w:pPr>
      <w:r w:rsidRPr="00FD72E5">
        <w:t>after_avail_quantity = tồn đáp ứng sau giảm</w:t>
      </w:r>
    </w:p>
    <w:p w14:paraId="630DEC54" w14:textId="77777777" w:rsidR="00FD72E5" w:rsidRPr="00FD72E5" w:rsidRDefault="00FD72E5">
      <w:pPr>
        <w:pStyle w:val="PAL1"/>
        <w:numPr>
          <w:ilvl w:val="0"/>
          <w:numId w:val="502"/>
        </w:numPr>
        <w:spacing w:line="360" w:lineRule="auto"/>
      </w:pPr>
      <w:r w:rsidRPr="00FD72E5">
        <w:t>after_avail_quantity_total = tổng tồn đáp ứng lô sau giảm</w:t>
      </w:r>
    </w:p>
    <w:p w14:paraId="28302B15" w14:textId="77777777" w:rsidR="00FD72E5" w:rsidRPr="00FD72E5" w:rsidRDefault="00FD72E5">
      <w:pPr>
        <w:pStyle w:val="PAL1"/>
        <w:numPr>
          <w:ilvl w:val="0"/>
          <w:numId w:val="502"/>
        </w:numPr>
        <w:spacing w:line="360" w:lineRule="auto"/>
      </w:pPr>
      <w:r w:rsidRPr="00FD72E5">
        <w:t>transaction_type = w_trans_adjust</w:t>
      </w:r>
    </w:p>
    <w:p w14:paraId="5AF192ED" w14:textId="77777777" w:rsidR="00FD72E5" w:rsidRPr="00FD72E5" w:rsidRDefault="00FD72E5">
      <w:pPr>
        <w:pStyle w:val="PAL1"/>
        <w:numPr>
          <w:ilvl w:val="0"/>
          <w:numId w:val="502"/>
        </w:numPr>
        <w:spacing w:line="360" w:lineRule="auto"/>
      </w:pPr>
      <w:r w:rsidRPr="00FD72E5">
        <w:t>transaction_id = inventory_adjust_id</w:t>
      </w:r>
    </w:p>
    <w:p w14:paraId="009E8730" w14:textId="77777777" w:rsidR="00FD72E5" w:rsidRPr="00FD72E5" w:rsidRDefault="00FD72E5">
      <w:pPr>
        <w:pStyle w:val="PAL1"/>
        <w:numPr>
          <w:ilvl w:val="0"/>
          <w:numId w:val="502"/>
        </w:numPr>
        <w:spacing w:line="360" w:lineRule="auto"/>
      </w:pPr>
      <w:r w:rsidRPr="00FD72E5">
        <w:t>is_active = 1</w:t>
      </w:r>
    </w:p>
    <w:p w14:paraId="5CB4DDEE" w14:textId="77777777" w:rsidR="00FD72E5" w:rsidRPr="00FD72E5" w:rsidRDefault="00FD72E5">
      <w:pPr>
        <w:pStyle w:val="PAL1"/>
        <w:numPr>
          <w:ilvl w:val="0"/>
          <w:numId w:val="502"/>
        </w:numPr>
        <w:spacing w:line="360" w:lineRule="auto"/>
      </w:pPr>
      <w:r w:rsidRPr="00FD72E5">
        <w:t>dist_unit_id</w:t>
      </w:r>
    </w:p>
    <w:p w14:paraId="21B2D4B9" w14:textId="77777777" w:rsidR="00FD72E5" w:rsidRPr="00FD72E5" w:rsidRDefault="00FD72E5">
      <w:pPr>
        <w:pStyle w:val="PAL1"/>
        <w:numPr>
          <w:ilvl w:val="0"/>
          <w:numId w:val="502"/>
        </w:numPr>
        <w:spacing w:line="360" w:lineRule="auto"/>
      </w:pPr>
      <w:r w:rsidRPr="00FD72E5">
        <w:t xml:space="preserve">tenant_id </w:t>
      </w:r>
    </w:p>
    <w:p w14:paraId="6497734E" w14:textId="77777777" w:rsidR="00FD72E5" w:rsidRPr="00FD72E5" w:rsidRDefault="00FD72E5">
      <w:pPr>
        <w:pStyle w:val="PAL1"/>
        <w:numPr>
          <w:ilvl w:val="0"/>
          <w:numId w:val="502"/>
        </w:numPr>
        <w:spacing w:line="360" w:lineRule="auto"/>
      </w:pPr>
      <w:r w:rsidRPr="00FD72E5">
        <w:t>row_version</w:t>
      </w:r>
    </w:p>
    <w:p w14:paraId="212F56B9" w14:textId="77777777" w:rsidR="00FD72E5" w:rsidRPr="00FD72E5" w:rsidRDefault="00FD72E5">
      <w:pPr>
        <w:pStyle w:val="PAL1"/>
        <w:numPr>
          <w:ilvl w:val="0"/>
          <w:numId w:val="502"/>
        </w:numPr>
        <w:spacing w:line="360" w:lineRule="auto"/>
      </w:pPr>
      <w:r w:rsidRPr="00FD72E5">
        <w:t>create_date</w:t>
      </w:r>
    </w:p>
    <w:p w14:paraId="301EB373" w14:textId="77777777" w:rsidR="00FD72E5" w:rsidRPr="00FD72E5" w:rsidRDefault="00FD72E5">
      <w:pPr>
        <w:pStyle w:val="PAL1"/>
        <w:numPr>
          <w:ilvl w:val="0"/>
          <w:numId w:val="502"/>
        </w:numPr>
        <w:spacing w:line="360" w:lineRule="auto"/>
      </w:pPr>
      <w:r w:rsidRPr="00FD72E5">
        <w:t>create_user</w:t>
      </w:r>
    </w:p>
    <w:p w14:paraId="24D71E1E" w14:textId="77777777" w:rsidR="00FD72E5" w:rsidRPr="00FD72E5" w:rsidRDefault="00FD72E5">
      <w:pPr>
        <w:pStyle w:val="PAL1"/>
        <w:numPr>
          <w:ilvl w:val="0"/>
          <w:numId w:val="502"/>
        </w:numPr>
        <w:spacing w:line="360" w:lineRule="auto"/>
      </w:pPr>
      <w:r w:rsidRPr="00FD72E5">
        <w:t>update_date</w:t>
      </w:r>
    </w:p>
    <w:p w14:paraId="6BAB287B" w14:textId="77777777" w:rsidR="00FD72E5" w:rsidRPr="00FD72E5" w:rsidRDefault="00FD72E5">
      <w:pPr>
        <w:pStyle w:val="PAL1"/>
        <w:numPr>
          <w:ilvl w:val="0"/>
          <w:numId w:val="502"/>
        </w:numPr>
        <w:spacing w:line="360" w:lineRule="auto"/>
      </w:pPr>
      <w:r w:rsidRPr="00FD72E5">
        <w:t>update_user</w:t>
      </w:r>
    </w:p>
    <w:p w14:paraId="203CF0BE" w14:textId="51C6997F" w:rsidR="00FD72E5" w:rsidRPr="00FD72E5" w:rsidRDefault="00FD72E5">
      <w:pPr>
        <w:pStyle w:val="PAL1"/>
        <w:numPr>
          <w:ilvl w:val="0"/>
          <w:numId w:val="504"/>
        </w:numPr>
        <w:spacing w:line="360" w:lineRule="auto"/>
        <w:ind w:left="2410"/>
      </w:pPr>
      <w:r w:rsidRPr="00FD72E5">
        <w:rPr>
          <w:b/>
        </w:rPr>
        <w:t>Bảng INVENTORY_LOT</w:t>
      </w:r>
    </w:p>
    <w:p w14:paraId="5CEC7ED1" w14:textId="77777777" w:rsidR="00FD72E5" w:rsidRPr="00FD72E5" w:rsidRDefault="00FD72E5">
      <w:pPr>
        <w:pStyle w:val="PAL1"/>
        <w:numPr>
          <w:ilvl w:val="0"/>
          <w:numId w:val="505"/>
        </w:numPr>
        <w:spacing w:line="360" w:lineRule="auto"/>
        <w:ind w:left="2552"/>
      </w:pPr>
      <w:r w:rsidRPr="00FD72E5">
        <w:t>available_quantity: giảm tồn tương ứng</w:t>
      </w:r>
    </w:p>
    <w:p w14:paraId="77C9F0F0" w14:textId="724BDAED" w:rsidR="00FD72E5" w:rsidRPr="00FD72E5" w:rsidRDefault="00FD72E5">
      <w:pPr>
        <w:pStyle w:val="PAL1"/>
        <w:numPr>
          <w:ilvl w:val="0"/>
          <w:numId w:val="506"/>
        </w:numPr>
        <w:spacing w:line="360" w:lineRule="auto"/>
        <w:ind w:left="2410"/>
      </w:pPr>
      <w:r w:rsidRPr="00FD72E5">
        <w:rPr>
          <w:b/>
        </w:rPr>
        <w:t>Bảng inventory_lot_tracking_available:</w:t>
      </w:r>
    </w:p>
    <w:p w14:paraId="192D1F4D" w14:textId="77777777" w:rsidR="00FD72E5" w:rsidRPr="00FD72E5" w:rsidRDefault="00FD72E5">
      <w:pPr>
        <w:pStyle w:val="PAL1"/>
        <w:numPr>
          <w:ilvl w:val="0"/>
          <w:numId w:val="507"/>
        </w:numPr>
        <w:spacing w:line="360" w:lineRule="auto"/>
      </w:pPr>
      <w:r w:rsidRPr="00FD72E5">
        <w:lastRenderedPageBreak/>
        <w:t>id</w:t>
      </w:r>
    </w:p>
    <w:p w14:paraId="7316870A" w14:textId="77777777" w:rsidR="00FD72E5" w:rsidRPr="00FD72E5" w:rsidRDefault="00FD72E5">
      <w:pPr>
        <w:pStyle w:val="PAL1"/>
        <w:numPr>
          <w:ilvl w:val="0"/>
          <w:numId w:val="507"/>
        </w:numPr>
        <w:spacing w:line="360" w:lineRule="auto"/>
      </w:pPr>
      <w:r w:rsidRPr="00FD72E5">
        <w:t>inventory_lot_id</w:t>
      </w:r>
    </w:p>
    <w:p w14:paraId="42478212" w14:textId="77777777" w:rsidR="00FD72E5" w:rsidRPr="00FD72E5" w:rsidRDefault="00FD72E5">
      <w:pPr>
        <w:pStyle w:val="PAL1"/>
        <w:numPr>
          <w:ilvl w:val="0"/>
          <w:numId w:val="507"/>
        </w:numPr>
        <w:spacing w:line="360" w:lineRule="auto"/>
      </w:pPr>
      <w:r w:rsidRPr="00FD72E5">
        <w:t>inventory_id</w:t>
      </w:r>
    </w:p>
    <w:p w14:paraId="4C55B4B2" w14:textId="77777777" w:rsidR="00FD72E5" w:rsidRPr="00FD72E5" w:rsidRDefault="00FD72E5">
      <w:pPr>
        <w:pStyle w:val="PAL1"/>
        <w:numPr>
          <w:ilvl w:val="0"/>
          <w:numId w:val="507"/>
        </w:numPr>
        <w:spacing w:line="360" w:lineRule="auto"/>
      </w:pPr>
      <w:r w:rsidRPr="00FD72E5">
        <w:t>product_lot_id</w:t>
      </w:r>
    </w:p>
    <w:p w14:paraId="0F01E76F" w14:textId="77777777" w:rsidR="00FD72E5" w:rsidRPr="00FD72E5" w:rsidRDefault="00FD72E5">
      <w:pPr>
        <w:pStyle w:val="PAL1"/>
        <w:numPr>
          <w:ilvl w:val="0"/>
          <w:numId w:val="507"/>
        </w:numPr>
        <w:spacing w:line="360" w:lineRule="auto"/>
      </w:pPr>
      <w:r w:rsidRPr="00FD72E5">
        <w:t>warehouse_id</w:t>
      </w:r>
    </w:p>
    <w:p w14:paraId="57184DD6" w14:textId="77777777" w:rsidR="00FD72E5" w:rsidRPr="00FD72E5" w:rsidRDefault="00FD72E5">
      <w:pPr>
        <w:pStyle w:val="PAL1"/>
        <w:numPr>
          <w:ilvl w:val="0"/>
          <w:numId w:val="507"/>
        </w:numPr>
        <w:spacing w:line="360" w:lineRule="auto"/>
      </w:pPr>
      <w:r w:rsidRPr="00FD72E5">
        <w:t>lot_number</w:t>
      </w:r>
    </w:p>
    <w:p w14:paraId="5A6EF3A4" w14:textId="77777777" w:rsidR="00FD72E5" w:rsidRPr="00FD72E5" w:rsidRDefault="00FD72E5">
      <w:pPr>
        <w:pStyle w:val="PAL1"/>
        <w:numPr>
          <w:ilvl w:val="0"/>
          <w:numId w:val="507"/>
        </w:numPr>
        <w:spacing w:line="360" w:lineRule="auto"/>
      </w:pPr>
      <w:r w:rsidRPr="00FD72E5">
        <w:t>expire_date</w:t>
      </w:r>
    </w:p>
    <w:p w14:paraId="6D85BFCE" w14:textId="77777777" w:rsidR="00FD72E5" w:rsidRPr="00FD72E5" w:rsidRDefault="00FD72E5">
      <w:pPr>
        <w:pStyle w:val="PAL1"/>
        <w:numPr>
          <w:ilvl w:val="0"/>
          <w:numId w:val="507"/>
        </w:numPr>
        <w:spacing w:line="360" w:lineRule="auto"/>
      </w:pPr>
      <w:r w:rsidRPr="00FD72E5">
        <w:t>available_quantity = tồn kho đáp ứng trước giảm</w:t>
      </w:r>
    </w:p>
    <w:p w14:paraId="3F1C2AE3" w14:textId="77777777" w:rsidR="00FD72E5" w:rsidRPr="00FD72E5" w:rsidRDefault="00FD72E5">
      <w:pPr>
        <w:pStyle w:val="PAL1"/>
        <w:numPr>
          <w:ilvl w:val="0"/>
          <w:numId w:val="507"/>
        </w:numPr>
        <w:spacing w:line="360" w:lineRule="auto"/>
      </w:pPr>
      <w:r w:rsidRPr="00FD72E5">
        <w:t>quantity = tồn kho thực tế trước giảm</w:t>
      </w:r>
    </w:p>
    <w:p w14:paraId="36A6136B" w14:textId="77777777" w:rsidR="00FD72E5" w:rsidRPr="00FD72E5" w:rsidRDefault="00FD72E5">
      <w:pPr>
        <w:pStyle w:val="PAL1"/>
        <w:numPr>
          <w:ilvl w:val="0"/>
          <w:numId w:val="507"/>
        </w:numPr>
        <w:spacing w:line="360" w:lineRule="auto"/>
      </w:pPr>
      <w:r w:rsidRPr="00FD72E5">
        <w:t>request_quantity = số lượng đặt</w:t>
      </w:r>
    </w:p>
    <w:p w14:paraId="1C43B841" w14:textId="77777777" w:rsidR="00FD72E5" w:rsidRPr="00FD72E5" w:rsidRDefault="00FD72E5">
      <w:pPr>
        <w:pStyle w:val="PAL1"/>
        <w:numPr>
          <w:ilvl w:val="0"/>
          <w:numId w:val="507"/>
        </w:numPr>
        <w:spacing w:line="360" w:lineRule="auto"/>
      </w:pPr>
      <w:r w:rsidRPr="00FD72E5">
        <w:t>after_avail_quantity = tồn kho đáp ứng trước giảm</w:t>
      </w:r>
    </w:p>
    <w:p w14:paraId="6D005AEB" w14:textId="77777777" w:rsidR="00FD72E5" w:rsidRPr="00FD72E5" w:rsidRDefault="00FD72E5">
      <w:pPr>
        <w:pStyle w:val="PAL1"/>
        <w:numPr>
          <w:ilvl w:val="0"/>
          <w:numId w:val="507"/>
        </w:numPr>
        <w:spacing w:line="360" w:lineRule="auto"/>
      </w:pPr>
      <w:r w:rsidRPr="00FD72E5">
        <w:t>is_allow_sale</w:t>
      </w:r>
    </w:p>
    <w:p w14:paraId="41ACEA3F" w14:textId="77777777" w:rsidR="00FD72E5" w:rsidRPr="00FD72E5" w:rsidRDefault="00FD72E5">
      <w:pPr>
        <w:pStyle w:val="PAL1"/>
        <w:numPr>
          <w:ilvl w:val="0"/>
          <w:numId w:val="507"/>
        </w:numPr>
        <w:spacing w:line="360" w:lineRule="auto"/>
      </w:pPr>
      <w:r w:rsidRPr="00FD72E5">
        <w:t>dist_unit_id</w:t>
      </w:r>
    </w:p>
    <w:p w14:paraId="21A35CEA" w14:textId="77777777" w:rsidR="00FD72E5" w:rsidRPr="00FD72E5" w:rsidRDefault="00FD72E5">
      <w:pPr>
        <w:pStyle w:val="PAL1"/>
        <w:numPr>
          <w:ilvl w:val="0"/>
          <w:numId w:val="507"/>
        </w:numPr>
        <w:spacing w:line="360" w:lineRule="auto"/>
      </w:pPr>
      <w:r w:rsidRPr="00FD72E5">
        <w:t>tenant_id</w:t>
      </w:r>
    </w:p>
    <w:p w14:paraId="13303150" w14:textId="77777777" w:rsidR="00FD72E5" w:rsidRPr="00FD72E5" w:rsidRDefault="00FD72E5">
      <w:pPr>
        <w:pStyle w:val="PAL1"/>
        <w:numPr>
          <w:ilvl w:val="0"/>
          <w:numId w:val="507"/>
        </w:numPr>
        <w:spacing w:line="360" w:lineRule="auto"/>
      </w:pPr>
      <w:r w:rsidRPr="00FD72E5">
        <w:t>version</w:t>
      </w:r>
    </w:p>
    <w:p w14:paraId="3AE0754C" w14:textId="77777777" w:rsidR="00FD72E5" w:rsidRPr="00FD72E5" w:rsidRDefault="00FD72E5">
      <w:pPr>
        <w:pStyle w:val="PAL1"/>
        <w:numPr>
          <w:ilvl w:val="0"/>
          <w:numId w:val="507"/>
        </w:numPr>
        <w:spacing w:line="360" w:lineRule="auto"/>
      </w:pPr>
      <w:r w:rsidRPr="00FD72E5">
        <w:t>create_date</w:t>
      </w:r>
    </w:p>
    <w:p w14:paraId="5000B708" w14:textId="77777777" w:rsidR="00FD72E5" w:rsidRPr="00FD72E5" w:rsidRDefault="00FD72E5">
      <w:pPr>
        <w:pStyle w:val="PAL1"/>
        <w:numPr>
          <w:ilvl w:val="0"/>
          <w:numId w:val="507"/>
        </w:numPr>
        <w:spacing w:line="360" w:lineRule="auto"/>
      </w:pPr>
      <w:r w:rsidRPr="00FD72E5">
        <w:t>create_user</w:t>
      </w:r>
    </w:p>
    <w:p w14:paraId="467A8041" w14:textId="77777777" w:rsidR="00FD72E5" w:rsidRPr="00FD72E5" w:rsidRDefault="00FD72E5">
      <w:pPr>
        <w:pStyle w:val="PAL1"/>
        <w:numPr>
          <w:ilvl w:val="0"/>
          <w:numId w:val="507"/>
        </w:numPr>
        <w:spacing w:line="360" w:lineRule="auto"/>
      </w:pPr>
      <w:r w:rsidRPr="00FD72E5">
        <w:t>update_date</w:t>
      </w:r>
    </w:p>
    <w:p w14:paraId="5A9826D4" w14:textId="0F768776" w:rsidR="00FD72E5" w:rsidRPr="006A02C3" w:rsidRDefault="00FD72E5">
      <w:pPr>
        <w:pStyle w:val="PAL1"/>
        <w:numPr>
          <w:ilvl w:val="0"/>
          <w:numId w:val="507"/>
        </w:numPr>
        <w:spacing w:line="360" w:lineRule="auto"/>
      </w:pPr>
      <w:r w:rsidRPr="00FD72E5">
        <w:t>update_user</w:t>
      </w:r>
    </w:p>
    <w:p w14:paraId="4D3FB37C" w14:textId="59E9B110" w:rsidR="00AF0D8B" w:rsidRDefault="00AF0D8B" w:rsidP="00AF0D8B">
      <w:pPr>
        <w:pStyle w:val="Heading6"/>
      </w:pPr>
      <w:r>
        <w:t xml:space="preserve">Nhập file sản phẩm điều chỉnh </w:t>
      </w:r>
    </w:p>
    <w:p w14:paraId="646EBA9A" w14:textId="692A1099" w:rsidR="00AF0D8B" w:rsidRDefault="00AF0D8B">
      <w:pPr>
        <w:pStyle w:val="ListParagraph"/>
        <w:numPr>
          <w:ilvl w:val="0"/>
          <w:numId w:val="503"/>
        </w:numPr>
      </w:pPr>
      <w:r w:rsidRPr="00AF0D8B">
        <w:t>Xem chi tiết phiếu nhập f</w:t>
      </w:r>
      <w:r>
        <w:t>ile sản phẩm điều chỉnh bên dưới</w:t>
      </w:r>
    </w:p>
    <w:bookmarkStart w:id="34" w:name="_MON_1828080622"/>
    <w:bookmarkEnd w:id="34"/>
    <w:p w14:paraId="5840279A" w14:textId="7FC7ECE7" w:rsidR="00AF0D8B" w:rsidRPr="00AF0D8B" w:rsidRDefault="00AF0D8B" w:rsidP="00AF0D8B">
      <w:pPr>
        <w:pStyle w:val="ListParagraph"/>
      </w:pPr>
      <w:r>
        <w:object w:dxaOrig="1508" w:dyaOrig="983" w14:anchorId="6C7D8018">
          <v:shape id="_x0000_i1785" type="#_x0000_t75" style="width:75.75pt;height:49.5pt" o:ole="">
            <v:imagedata r:id="rId68" o:title=""/>
          </v:shape>
          <o:OLEObject Type="Embed" ProgID="Excel.Sheet.12" ShapeID="_x0000_i1785" DrawAspect="Icon" ObjectID="_1846238880" r:id="rId69"/>
        </w:object>
      </w:r>
    </w:p>
    <w:p w14:paraId="203247B6" w14:textId="77777777" w:rsidR="00464553" w:rsidRPr="006A02C3" w:rsidRDefault="00464553" w:rsidP="00512E56">
      <w:pPr>
        <w:pStyle w:val="Heading5"/>
        <w:tabs>
          <w:tab w:val="num" w:pos="1008"/>
        </w:tabs>
        <w:spacing w:line="360" w:lineRule="auto"/>
        <w:ind w:left="1008" w:hanging="1008"/>
        <w:jc w:val="both"/>
        <w:rPr>
          <w:highlight w:val="yellow"/>
        </w:rPr>
      </w:pPr>
      <w:r w:rsidRPr="006A02C3">
        <w:rPr>
          <w:highlight w:val="yellow"/>
        </w:rPr>
        <w:t>Duyệt đơn điều chỉnh</w:t>
      </w:r>
    </w:p>
    <w:p w14:paraId="43F5E077" w14:textId="77777777" w:rsidR="00464553" w:rsidRPr="006A02C3" w:rsidRDefault="00464553">
      <w:pPr>
        <w:pStyle w:val="PAL0"/>
        <w:numPr>
          <w:ilvl w:val="0"/>
          <w:numId w:val="138"/>
        </w:numPr>
        <w:spacing w:line="360" w:lineRule="auto"/>
        <w:ind w:left="567"/>
      </w:pPr>
      <w:r w:rsidRPr="006A02C3">
        <w:t>Duyệt phiếu (Khi người dùng tick chọn n dòng, click vào nút Duyệt)</w:t>
      </w:r>
    </w:p>
    <w:p w14:paraId="4AB11CC8" w14:textId="77777777" w:rsidR="00464553" w:rsidRPr="006A02C3" w:rsidRDefault="00464553" w:rsidP="00512E56">
      <w:pPr>
        <w:pStyle w:val="PAL1"/>
        <w:spacing w:line="360" w:lineRule="auto"/>
      </w:pPr>
      <w:r w:rsidRPr="006A02C3">
        <w:t>Hệ thống hiển thị dialog confirm</w:t>
      </w:r>
    </w:p>
    <w:p w14:paraId="54F312A2" w14:textId="77777777" w:rsidR="00A83695" w:rsidRPr="006A02C3" w:rsidRDefault="00464553">
      <w:pPr>
        <w:pStyle w:val="PAL0"/>
        <w:numPr>
          <w:ilvl w:val="0"/>
          <w:numId w:val="139"/>
        </w:numPr>
        <w:spacing w:line="360" w:lineRule="auto"/>
        <w:ind w:left="1701"/>
      </w:pPr>
      <w:r w:rsidRPr="006A02C3">
        <w:t>Nếu chọn 1 dòng</w:t>
      </w:r>
      <w:r w:rsidR="00A83695" w:rsidRPr="006A02C3">
        <w:t xml:space="preserve"> </w:t>
      </w:r>
      <w:r w:rsidRPr="006A02C3">
        <w:t xml:space="preserve">[Duyệt đơn điều chỉnh? Bạn muốn thực hiện </w:t>
      </w:r>
      <w:r w:rsidRPr="006A02C3">
        <w:rPr>
          <w:b/>
        </w:rPr>
        <w:t xml:space="preserve">duyệt </w:t>
      </w:r>
      <w:r w:rsidRPr="006A02C3">
        <w:t xml:space="preserve">đơn điều chỉnh </w:t>
      </w:r>
      <w:r w:rsidRPr="006A02C3">
        <w:rPr>
          <w:b/>
        </w:rPr>
        <w:t>&lt;Mã phiếu&gt;</w:t>
      </w:r>
      <w:r w:rsidRPr="006A02C3">
        <w:t>?] [btn Đóng][btn Duyệt]</w:t>
      </w:r>
    </w:p>
    <w:p w14:paraId="3AD66F58" w14:textId="77777777" w:rsidR="00A83695" w:rsidRPr="006A02C3" w:rsidRDefault="00464553">
      <w:pPr>
        <w:pStyle w:val="PAL0"/>
        <w:numPr>
          <w:ilvl w:val="0"/>
          <w:numId w:val="139"/>
        </w:numPr>
        <w:spacing w:line="360" w:lineRule="auto"/>
        <w:ind w:left="1701"/>
      </w:pPr>
      <w:r w:rsidRPr="006A02C3">
        <w:t>Nếu chọn nhiều dòng</w:t>
      </w:r>
      <w:r w:rsidR="00A83695" w:rsidRPr="006A02C3">
        <w:t xml:space="preserve"> </w:t>
      </w:r>
      <w:r w:rsidRPr="006A02C3">
        <w:t>[Duyệt đơn điều chỉnh?</w:t>
      </w:r>
      <w:r w:rsidR="00A83695" w:rsidRPr="006A02C3">
        <w:t xml:space="preserve"> </w:t>
      </w:r>
      <w:r w:rsidRPr="006A02C3">
        <w:t xml:space="preserve">Bạn muốn thực hiện </w:t>
      </w:r>
      <w:r w:rsidRPr="006A02C3">
        <w:rPr>
          <w:b/>
        </w:rPr>
        <w:t>duyệt n</w:t>
      </w:r>
      <w:r w:rsidRPr="006A02C3">
        <w:t xml:space="preserve"> đơn điều chỉnh đã chọn?] [btn Đóng][btn Duyệt]</w:t>
      </w:r>
    </w:p>
    <w:p w14:paraId="315194D0" w14:textId="6224DA45" w:rsidR="00464553" w:rsidRPr="006A02C3" w:rsidRDefault="00464553">
      <w:pPr>
        <w:pStyle w:val="PAL0"/>
        <w:numPr>
          <w:ilvl w:val="0"/>
          <w:numId w:val="139"/>
        </w:numPr>
        <w:spacing w:line="360" w:lineRule="auto"/>
        <w:ind w:left="1701"/>
      </w:pPr>
      <w:r w:rsidRPr="006A02C3">
        <w:t>Người dùng chọn thao tác</w:t>
      </w:r>
    </w:p>
    <w:p w14:paraId="21C6B3D3" w14:textId="77777777" w:rsidR="00464553" w:rsidRPr="006A02C3" w:rsidRDefault="00464553">
      <w:pPr>
        <w:pStyle w:val="PAL0"/>
        <w:numPr>
          <w:ilvl w:val="0"/>
          <w:numId w:val="140"/>
        </w:numPr>
        <w:spacing w:line="360" w:lineRule="auto"/>
        <w:ind w:left="2268"/>
      </w:pPr>
      <w:r w:rsidRPr="006A02C3">
        <w:t>Chọn btn Đóng: đóng dialog confirm, không xảy ra sự kiện gì</w:t>
      </w:r>
    </w:p>
    <w:p w14:paraId="5EED6B56" w14:textId="77777777" w:rsidR="00464553" w:rsidRPr="006A02C3" w:rsidRDefault="00464553">
      <w:pPr>
        <w:pStyle w:val="PAL0"/>
        <w:numPr>
          <w:ilvl w:val="0"/>
          <w:numId w:val="140"/>
        </w:numPr>
        <w:spacing w:line="360" w:lineRule="auto"/>
        <w:ind w:left="2268"/>
      </w:pPr>
      <w:r w:rsidRPr="006A02C3">
        <w:t>Chọn btn Duyệt: đóng dialog confirm &amp; thực hiện action</w:t>
      </w:r>
    </w:p>
    <w:p w14:paraId="5F0B67F6" w14:textId="77777777" w:rsidR="00A83695" w:rsidRPr="006A02C3" w:rsidRDefault="00464553">
      <w:pPr>
        <w:pStyle w:val="PAL1"/>
        <w:numPr>
          <w:ilvl w:val="0"/>
          <w:numId w:val="139"/>
        </w:numPr>
        <w:spacing w:line="360" w:lineRule="auto"/>
        <w:ind w:left="1701"/>
      </w:pPr>
      <w:r w:rsidRPr="006A02C3">
        <w:t>Hệ thống thực hiện nghiệp vụ</w:t>
      </w:r>
    </w:p>
    <w:p w14:paraId="6CF207F6" w14:textId="77777777" w:rsidR="00A83695" w:rsidRPr="006A02C3" w:rsidRDefault="00464553">
      <w:pPr>
        <w:pStyle w:val="PAL1"/>
        <w:numPr>
          <w:ilvl w:val="0"/>
          <w:numId w:val="141"/>
        </w:numPr>
        <w:spacing w:line="360" w:lineRule="auto"/>
        <w:ind w:left="2268"/>
      </w:pPr>
      <w:r w:rsidRPr="006A02C3">
        <w:t>Nếu chọn 1 dòng</w:t>
      </w:r>
    </w:p>
    <w:p w14:paraId="3642C84E" w14:textId="641283D4" w:rsidR="00464553" w:rsidRPr="006A02C3" w:rsidRDefault="00464553">
      <w:pPr>
        <w:pStyle w:val="PAL1"/>
        <w:numPr>
          <w:ilvl w:val="0"/>
          <w:numId w:val="142"/>
        </w:numPr>
        <w:spacing w:line="360" w:lineRule="auto"/>
        <w:ind w:left="2835"/>
      </w:pPr>
      <w:r w:rsidRPr="006A02C3">
        <w:t>Nếu thành công: hiển thị toast thông báo. Tự động mất đi sau n giây (n = cấu hình chung cho toàn hệ thống)</w:t>
      </w:r>
      <w:r w:rsidR="00A83695" w:rsidRPr="006A02C3">
        <w:t xml:space="preserve"> </w:t>
      </w:r>
      <w:r w:rsidRPr="006A02C3">
        <w:t>[Duyệt đơn điều chỉnh &lt;</w:t>
      </w:r>
      <w:r w:rsidRPr="006A02C3">
        <w:rPr>
          <w:b/>
        </w:rPr>
        <w:t>Mã phiếu</w:t>
      </w:r>
      <w:r w:rsidRPr="006A02C3">
        <w:t>&gt; thành công!]</w:t>
      </w:r>
    </w:p>
    <w:p w14:paraId="002ACB0E" w14:textId="78EDD6C2" w:rsidR="00464553" w:rsidRPr="006A02C3" w:rsidRDefault="00464553" w:rsidP="0069407E">
      <w:pPr>
        <w:pStyle w:val="PAL3"/>
      </w:pPr>
      <w:r w:rsidRPr="006A02C3">
        <w:t>Nếu thất bại: hiển thị dialog thông báo</w:t>
      </w:r>
      <w:r w:rsidR="00A83695" w:rsidRPr="006A02C3">
        <w:t xml:space="preserve"> </w:t>
      </w:r>
      <w:r w:rsidRPr="006A02C3">
        <w:t>[Duyệt đơn điều chỉnh &lt;</w:t>
      </w:r>
      <w:r w:rsidRPr="006A02C3">
        <w:rPr>
          <w:b/>
        </w:rPr>
        <w:t>Mã phiếu</w:t>
      </w:r>
      <w:r w:rsidRPr="006A02C3">
        <w:t>&gt; không thành công!</w:t>
      </w:r>
      <w:r w:rsidR="00A83695" w:rsidRPr="006A02C3">
        <w:t xml:space="preserve"> </w:t>
      </w:r>
      <w:r w:rsidRPr="006A02C3">
        <w:t>&lt;</w:t>
      </w:r>
      <w:r w:rsidRPr="006A02C3">
        <w:rPr>
          <w:color w:val="FF0000"/>
        </w:rPr>
        <w:t>Thông tin lỗi</w:t>
      </w:r>
      <w:r w:rsidRPr="006A02C3">
        <w:t>&gt;] [btn Đóng]</w:t>
      </w:r>
    </w:p>
    <w:p w14:paraId="04BC8978" w14:textId="77777777" w:rsidR="00464553" w:rsidRPr="006A02C3" w:rsidRDefault="00464553" w:rsidP="0069407E">
      <w:pPr>
        <w:pStyle w:val="PAL3"/>
      </w:pPr>
      <w:r w:rsidRPr="006A02C3">
        <w:t>Các trường hợp lỗi</w:t>
      </w:r>
    </w:p>
    <w:p w14:paraId="4FF2689B" w14:textId="77777777" w:rsidR="00464553" w:rsidRPr="006A02C3" w:rsidRDefault="00464553">
      <w:pPr>
        <w:pStyle w:val="PAL0"/>
        <w:numPr>
          <w:ilvl w:val="0"/>
          <w:numId w:val="143"/>
        </w:numPr>
        <w:spacing w:line="360" w:lineRule="auto"/>
        <w:ind w:left="3402"/>
      </w:pPr>
      <w:r w:rsidRPr="006A02C3">
        <w:t>User login không có quyền duyệt/hủy trên bước hiện tại (không có trong nhóm tác động quy trình): báo lỗi [Không có quyền duyệt/hủy đơn điều chỉnh]</w:t>
      </w:r>
    </w:p>
    <w:p w14:paraId="21A3EA5F" w14:textId="77777777" w:rsidR="00464553" w:rsidRPr="006A02C3" w:rsidRDefault="00464553">
      <w:pPr>
        <w:pStyle w:val="PAL0"/>
        <w:numPr>
          <w:ilvl w:val="0"/>
          <w:numId w:val="143"/>
        </w:numPr>
        <w:spacing w:line="360" w:lineRule="auto"/>
        <w:ind w:left="3402"/>
      </w:pPr>
      <w:r w:rsidRPr="006A02C3">
        <w:lastRenderedPageBreak/>
        <w:t>Đơn điều chỉnh ở trạng thái Hủy: báo lỗi [Đơn điều chỉnh đã bị hủy]</w:t>
      </w:r>
    </w:p>
    <w:p w14:paraId="28630CF7" w14:textId="77777777" w:rsidR="00464553" w:rsidRPr="006A02C3" w:rsidRDefault="00464553">
      <w:pPr>
        <w:pStyle w:val="PAL0"/>
        <w:numPr>
          <w:ilvl w:val="0"/>
          <w:numId w:val="143"/>
        </w:numPr>
        <w:spacing w:line="360" w:lineRule="auto"/>
        <w:ind w:left="3402"/>
      </w:pPr>
      <w:r w:rsidRPr="006A02C3">
        <w:t>Đơn điều chỉnh ở trạng thái Đã duyệt: báo lỗi [Đơn điều chỉnh đã hoàn thành quy trình duyệt]</w:t>
      </w:r>
    </w:p>
    <w:p w14:paraId="7AF51A05" w14:textId="77777777" w:rsidR="00464553" w:rsidRPr="006A02C3" w:rsidRDefault="00464553">
      <w:pPr>
        <w:pStyle w:val="PAL0"/>
        <w:numPr>
          <w:ilvl w:val="0"/>
          <w:numId w:val="144"/>
        </w:numPr>
        <w:spacing w:line="360" w:lineRule="auto"/>
        <w:ind w:left="2268"/>
      </w:pPr>
      <w:r w:rsidRPr="006A02C3">
        <w:t>Nếu chọn nhiều dòng</w:t>
      </w:r>
    </w:p>
    <w:p w14:paraId="6001669C" w14:textId="310B8F69" w:rsidR="00464553" w:rsidRPr="006A02C3" w:rsidRDefault="00464553" w:rsidP="0069407E">
      <w:pPr>
        <w:pStyle w:val="PAL3"/>
      </w:pPr>
      <w:r w:rsidRPr="006A02C3">
        <w:t>Hiển thị thông báo [Kết quả duyệt đơn điều chỉnh</w:t>
      </w:r>
    </w:p>
    <w:p w14:paraId="30CA65F5" w14:textId="77777777" w:rsidR="00464553" w:rsidRPr="006A02C3" w:rsidRDefault="00464553">
      <w:pPr>
        <w:pStyle w:val="PAL3"/>
        <w:numPr>
          <w:ilvl w:val="0"/>
          <w:numId w:val="145"/>
        </w:numPr>
      </w:pPr>
      <w:r w:rsidRPr="006A02C3">
        <w:t xml:space="preserve">Icon Pass + Duyệt </w:t>
      </w:r>
      <w:r w:rsidRPr="006A02C3">
        <w:rPr>
          <w:b/>
        </w:rPr>
        <w:t>n</w:t>
      </w:r>
      <w:r w:rsidRPr="006A02C3">
        <w:t xml:space="preserve"> đơn điều chỉnh thành công</w:t>
      </w:r>
    </w:p>
    <w:p w14:paraId="1D416733" w14:textId="77777777" w:rsidR="006B3134" w:rsidRPr="006A02C3" w:rsidRDefault="00464553">
      <w:pPr>
        <w:pStyle w:val="PAL3"/>
        <w:numPr>
          <w:ilvl w:val="0"/>
          <w:numId w:val="145"/>
        </w:numPr>
      </w:pPr>
      <w:r w:rsidRPr="006A02C3">
        <w:t xml:space="preserve">Icon Fail + Duyệt </w:t>
      </w:r>
      <w:r w:rsidRPr="006A02C3">
        <w:rPr>
          <w:b/>
        </w:rPr>
        <w:t>m</w:t>
      </w:r>
      <w:r w:rsidRPr="006A02C3">
        <w:t xml:space="preserve"> đơn điều chỉnh không thành công. </w:t>
      </w:r>
      <w:r w:rsidRPr="006A02C3">
        <w:rPr>
          <w:color w:val="0070C0"/>
        </w:rPr>
        <w:t>Chi tiết lỗi</w:t>
      </w:r>
      <w:r w:rsidRPr="006A02C3">
        <w:t xml:space="preserve"> (m=0 thì ẩn dòng này)] [btn Đóng]</w:t>
      </w:r>
    </w:p>
    <w:p w14:paraId="6F05C1C2" w14:textId="2CD25CDD" w:rsidR="00464553" w:rsidRPr="006A02C3" w:rsidRDefault="00464553">
      <w:pPr>
        <w:pStyle w:val="PAL3"/>
        <w:numPr>
          <w:ilvl w:val="0"/>
          <w:numId w:val="145"/>
        </w:numPr>
      </w:pPr>
      <w:r w:rsidRPr="006A02C3">
        <w:t>Khi nhấn link Chi tiết lỗi hiển thị pop_up Chi tiết lỗi gồm các cột:</w:t>
      </w:r>
    </w:p>
    <w:p w14:paraId="4AE71DD8" w14:textId="77777777" w:rsidR="00464553" w:rsidRPr="006A02C3" w:rsidRDefault="00464553">
      <w:pPr>
        <w:pStyle w:val="PAL0"/>
        <w:numPr>
          <w:ilvl w:val="0"/>
          <w:numId w:val="146"/>
        </w:numPr>
        <w:spacing w:line="360" w:lineRule="auto"/>
        <w:ind w:left="3969"/>
      </w:pPr>
      <w:r w:rsidRPr="006A02C3">
        <w:t>Mã phiếu</w:t>
      </w:r>
    </w:p>
    <w:p w14:paraId="1F70D6BD" w14:textId="77777777" w:rsidR="00464553" w:rsidRPr="006A02C3" w:rsidRDefault="00464553">
      <w:pPr>
        <w:pStyle w:val="PAL0"/>
        <w:numPr>
          <w:ilvl w:val="0"/>
          <w:numId w:val="146"/>
        </w:numPr>
        <w:spacing w:line="360" w:lineRule="auto"/>
        <w:ind w:left="3969"/>
      </w:pPr>
      <w:r w:rsidRPr="006A02C3">
        <w:t>Thông tin lỗi</w:t>
      </w:r>
    </w:p>
    <w:p w14:paraId="46EAE062" w14:textId="77777777" w:rsidR="00464553" w:rsidRPr="006A02C3" w:rsidRDefault="00464553">
      <w:pPr>
        <w:pStyle w:val="PAL3"/>
        <w:numPr>
          <w:ilvl w:val="0"/>
          <w:numId w:val="147"/>
        </w:numPr>
      </w:pPr>
      <w:r w:rsidRPr="006A02C3">
        <w:t>Khi nhấn btn Đóng sẽ reload màn hình danh sách – hiển thị dữ liệu mới nhất</w:t>
      </w:r>
    </w:p>
    <w:p w14:paraId="3BAEF3A2" w14:textId="77777777" w:rsidR="00464553" w:rsidRPr="006A02C3" w:rsidRDefault="00464553">
      <w:pPr>
        <w:pStyle w:val="PAL0"/>
        <w:numPr>
          <w:ilvl w:val="0"/>
          <w:numId w:val="139"/>
        </w:numPr>
        <w:spacing w:line="360" w:lineRule="auto"/>
        <w:ind w:left="1701"/>
      </w:pPr>
      <w:r w:rsidRPr="006A02C3">
        <w:t xml:space="preserve">Cập nhật CSDL. </w:t>
      </w:r>
    </w:p>
    <w:p w14:paraId="41C55422" w14:textId="77777777" w:rsidR="00464553" w:rsidRPr="006A02C3" w:rsidRDefault="00464553">
      <w:pPr>
        <w:pStyle w:val="PAL3"/>
        <w:numPr>
          <w:ilvl w:val="0"/>
          <w:numId w:val="148"/>
        </w:numPr>
      </w:pPr>
      <w:r w:rsidRPr="006A02C3">
        <w:t>Chuyển trạng thái, bước xử lý phiếu tùy thuộc vào cấu hình quy trình xử lý đơn điều chỉnh</w:t>
      </w:r>
    </w:p>
    <w:p w14:paraId="4A3984BA" w14:textId="77777777" w:rsidR="00464553" w:rsidRPr="006A02C3" w:rsidRDefault="00464553">
      <w:pPr>
        <w:pStyle w:val="PAL3"/>
        <w:numPr>
          <w:ilvl w:val="0"/>
          <w:numId w:val="148"/>
        </w:numPr>
      </w:pPr>
      <w:r w:rsidRPr="006A02C3">
        <w:t>Bảng INVENTORY_ADJUST</w:t>
      </w:r>
    </w:p>
    <w:p w14:paraId="1BA5AE63" w14:textId="77777777" w:rsidR="00464553" w:rsidRPr="006A02C3" w:rsidRDefault="00464553">
      <w:pPr>
        <w:pStyle w:val="PAL0"/>
        <w:numPr>
          <w:ilvl w:val="0"/>
          <w:numId w:val="149"/>
        </w:numPr>
        <w:spacing w:line="360" w:lineRule="auto"/>
        <w:ind w:left="2835"/>
      </w:pPr>
      <w:r w:rsidRPr="006A02C3">
        <w:t>CURRENT_APPROVAL_STEP = Select NEXT_STATE from INVENTORY_APPROVAL_NEXT_STATE where APPROVAL_STEP_ID = Trạng thái hiện tại and ACTION_TYPE_ID = APPROVE</w:t>
      </w:r>
    </w:p>
    <w:p w14:paraId="3E1FC523" w14:textId="77777777" w:rsidR="00464553" w:rsidRPr="006A02C3" w:rsidRDefault="00464553">
      <w:pPr>
        <w:pStyle w:val="PAL0"/>
        <w:numPr>
          <w:ilvl w:val="0"/>
          <w:numId w:val="151"/>
        </w:numPr>
        <w:spacing w:line="360" w:lineRule="auto"/>
        <w:ind w:left="2268"/>
      </w:pPr>
      <w:r w:rsidRPr="006A02C3">
        <w:t>Bảng INVENTORY_ADJUST_TRACKING</w:t>
      </w:r>
    </w:p>
    <w:p w14:paraId="63DA99E4" w14:textId="77777777" w:rsidR="00464553" w:rsidRPr="006A02C3" w:rsidRDefault="00464553">
      <w:pPr>
        <w:pStyle w:val="PAL0"/>
        <w:numPr>
          <w:ilvl w:val="0"/>
          <w:numId w:val="150"/>
        </w:numPr>
        <w:spacing w:line="360" w:lineRule="auto"/>
        <w:ind w:left="2835"/>
      </w:pPr>
      <w:r w:rsidRPr="006A02C3">
        <w:t>ACTION_ID = APPROVE</w:t>
      </w:r>
    </w:p>
    <w:p w14:paraId="544EB949" w14:textId="77777777" w:rsidR="00464553" w:rsidRPr="006A02C3" w:rsidRDefault="00464553">
      <w:pPr>
        <w:pStyle w:val="PAL0"/>
        <w:numPr>
          <w:ilvl w:val="0"/>
          <w:numId w:val="150"/>
        </w:numPr>
        <w:spacing w:line="360" w:lineRule="auto"/>
        <w:ind w:left="2835"/>
      </w:pPr>
      <w:r w:rsidRPr="006A02C3">
        <w:t>PREV_STATE = Trạng thái trước khi Duyệt</w:t>
      </w:r>
    </w:p>
    <w:p w14:paraId="6B271037" w14:textId="77777777" w:rsidR="00464553" w:rsidRPr="006A02C3" w:rsidRDefault="00464553">
      <w:pPr>
        <w:pStyle w:val="PAL0"/>
        <w:numPr>
          <w:ilvl w:val="0"/>
          <w:numId w:val="150"/>
        </w:numPr>
        <w:spacing w:line="360" w:lineRule="auto"/>
        <w:ind w:left="2835"/>
      </w:pPr>
      <w:r w:rsidRPr="006A02C3">
        <w:lastRenderedPageBreak/>
        <w:t>CURR_STATE = Trạng thái sau khi Duyệt. Select NEXT_STATE from INVENTORY_APPROVAL_NEXT_STATE where APPROVAL_STEP_ID = Trạng thái hiện tại and ACTION_TYPE_ID = APPROVE</w:t>
      </w:r>
    </w:p>
    <w:p w14:paraId="54A600FF" w14:textId="77777777" w:rsidR="00464553" w:rsidRPr="006A02C3" w:rsidRDefault="00464553">
      <w:pPr>
        <w:pStyle w:val="PAL0"/>
        <w:numPr>
          <w:ilvl w:val="0"/>
          <w:numId w:val="150"/>
        </w:numPr>
        <w:spacing w:line="360" w:lineRule="auto"/>
        <w:ind w:left="2835"/>
      </w:pPr>
      <w:r w:rsidRPr="006A02C3">
        <w:t>FACTOR_ID = Mã nhân viên của user login</w:t>
      </w:r>
    </w:p>
    <w:p w14:paraId="7F810994" w14:textId="77777777" w:rsidR="00464553" w:rsidRPr="006A02C3" w:rsidRDefault="00464553">
      <w:pPr>
        <w:pStyle w:val="PAL0"/>
        <w:numPr>
          <w:ilvl w:val="0"/>
          <w:numId w:val="150"/>
        </w:numPr>
        <w:spacing w:line="360" w:lineRule="auto"/>
        <w:ind w:left="2835"/>
      </w:pPr>
      <w:r w:rsidRPr="006A02C3">
        <w:t>NOTE = null</w:t>
      </w:r>
    </w:p>
    <w:p w14:paraId="0C7C35A8" w14:textId="67E69001" w:rsidR="00D5093B" w:rsidRDefault="00464553">
      <w:pPr>
        <w:pStyle w:val="PAL0"/>
        <w:numPr>
          <w:ilvl w:val="0"/>
          <w:numId w:val="150"/>
        </w:numPr>
        <w:spacing w:line="360" w:lineRule="auto"/>
        <w:ind w:left="2835"/>
      </w:pPr>
      <w:r w:rsidRPr="006A02C3">
        <w:t>LOGTIME = SYSDATE</w:t>
      </w:r>
    </w:p>
    <w:p w14:paraId="470C80DF" w14:textId="7FB526C3" w:rsidR="00464553" w:rsidRPr="006A02C3" w:rsidRDefault="00464553">
      <w:pPr>
        <w:pStyle w:val="PAL3"/>
        <w:numPr>
          <w:ilvl w:val="0"/>
          <w:numId w:val="152"/>
        </w:numPr>
      </w:pPr>
      <w:r w:rsidRPr="006A02C3">
        <w:t xml:space="preserve">Nếu là </w:t>
      </w:r>
      <w:r w:rsidRPr="006A02C3">
        <w:rPr>
          <w:rStyle w:val="PAL3Char"/>
        </w:rPr>
        <w:t>đơn điều</w:t>
      </w:r>
      <w:r w:rsidRPr="006A02C3">
        <w:t xml:space="preserve"> chỉnh giảm</w:t>
      </w:r>
      <w:r w:rsidR="00D5093B">
        <w:t>, ngoải chung ở trên, thực hiện:</w:t>
      </w:r>
    </w:p>
    <w:p w14:paraId="1D804A72" w14:textId="4E1F0065" w:rsidR="00D5093B" w:rsidRPr="00D5093B" w:rsidRDefault="00D5093B">
      <w:pPr>
        <w:pStyle w:val="PAL3"/>
        <w:numPr>
          <w:ilvl w:val="0"/>
          <w:numId w:val="153"/>
        </w:numPr>
        <w:ind w:left="2835"/>
      </w:pPr>
      <w:r w:rsidRPr="00D5093B">
        <w:t>Bảng Inventory:</w:t>
      </w:r>
    </w:p>
    <w:p w14:paraId="5DB4B7B3" w14:textId="77777777" w:rsidR="00D5093B" w:rsidRPr="00D5093B" w:rsidRDefault="00D5093B">
      <w:pPr>
        <w:pStyle w:val="PAL3"/>
        <w:numPr>
          <w:ilvl w:val="0"/>
          <w:numId w:val="508"/>
        </w:numPr>
        <w:rPr>
          <w:lang w:val="pt-BR"/>
        </w:rPr>
      </w:pPr>
      <w:r w:rsidRPr="00D5093B">
        <w:rPr>
          <w:lang w:val="pt-BR"/>
        </w:rPr>
        <w:t>total_quantity: Giảm tồn tương ứng</w:t>
      </w:r>
    </w:p>
    <w:p w14:paraId="78F84862" w14:textId="1CEE036C" w:rsidR="00D5093B" w:rsidRPr="00D5093B" w:rsidRDefault="00D5093B">
      <w:pPr>
        <w:pStyle w:val="PAL3"/>
        <w:numPr>
          <w:ilvl w:val="0"/>
          <w:numId w:val="153"/>
        </w:numPr>
        <w:ind w:left="2835"/>
      </w:pPr>
      <w:r w:rsidRPr="00D5093B">
        <w:t xml:space="preserve">Bảng inventory_tracking: </w:t>
      </w:r>
    </w:p>
    <w:p w14:paraId="67FDC931" w14:textId="77777777" w:rsidR="00D5093B" w:rsidRPr="00D5093B" w:rsidRDefault="00D5093B">
      <w:pPr>
        <w:pStyle w:val="PAL3"/>
        <w:numPr>
          <w:ilvl w:val="0"/>
          <w:numId w:val="509"/>
        </w:numPr>
      </w:pPr>
      <w:r w:rsidRPr="00D5093B">
        <w:t>id</w:t>
      </w:r>
    </w:p>
    <w:p w14:paraId="0E1C44BB" w14:textId="77777777" w:rsidR="00D5093B" w:rsidRPr="00D5093B" w:rsidRDefault="00D5093B">
      <w:pPr>
        <w:pStyle w:val="PAL3"/>
        <w:numPr>
          <w:ilvl w:val="0"/>
          <w:numId w:val="509"/>
        </w:numPr>
      </w:pPr>
      <w:r w:rsidRPr="00D5093B">
        <w:t>product_id</w:t>
      </w:r>
    </w:p>
    <w:p w14:paraId="6D856AEF" w14:textId="77777777" w:rsidR="00D5093B" w:rsidRPr="00D5093B" w:rsidRDefault="00D5093B">
      <w:pPr>
        <w:pStyle w:val="PAL3"/>
        <w:numPr>
          <w:ilvl w:val="0"/>
          <w:numId w:val="509"/>
        </w:numPr>
      </w:pPr>
      <w:r w:rsidRPr="00D5093B">
        <w:t xml:space="preserve">warehouse_id </w:t>
      </w:r>
    </w:p>
    <w:p w14:paraId="32644B16" w14:textId="77777777" w:rsidR="00D5093B" w:rsidRPr="00D5093B" w:rsidRDefault="00D5093B">
      <w:pPr>
        <w:pStyle w:val="PAL3"/>
        <w:numPr>
          <w:ilvl w:val="0"/>
          <w:numId w:val="509"/>
        </w:numPr>
      </w:pPr>
      <w:r w:rsidRPr="00D5093B">
        <w:t>available_quantity = tồn đáp ứng hiện tại</w:t>
      </w:r>
    </w:p>
    <w:p w14:paraId="4CA152FF" w14:textId="77777777" w:rsidR="00D5093B" w:rsidRPr="00D5093B" w:rsidRDefault="00D5093B">
      <w:pPr>
        <w:pStyle w:val="PAL3"/>
        <w:numPr>
          <w:ilvl w:val="0"/>
          <w:numId w:val="509"/>
        </w:numPr>
      </w:pPr>
      <w:r w:rsidRPr="00D5093B">
        <w:t>quantity = tồn thực tế hiện tại</w:t>
      </w:r>
    </w:p>
    <w:p w14:paraId="63F9EFD4" w14:textId="77777777" w:rsidR="00D5093B" w:rsidRPr="00D5093B" w:rsidRDefault="00D5093B">
      <w:pPr>
        <w:pStyle w:val="PAL3"/>
        <w:numPr>
          <w:ilvl w:val="0"/>
          <w:numId w:val="509"/>
        </w:numPr>
      </w:pPr>
      <w:r w:rsidRPr="00D5093B">
        <w:t>total_available_quantity = tổng tồn đáp ứng lô hiện tại</w:t>
      </w:r>
    </w:p>
    <w:p w14:paraId="06728723" w14:textId="77777777" w:rsidR="00D5093B" w:rsidRPr="00D5093B" w:rsidRDefault="00D5093B">
      <w:pPr>
        <w:pStyle w:val="PAL3"/>
        <w:numPr>
          <w:ilvl w:val="0"/>
          <w:numId w:val="509"/>
        </w:numPr>
      </w:pPr>
      <w:r w:rsidRPr="00D5093B">
        <w:t>total_quantity = tổng tồn thực tế lô hiện tại</w:t>
      </w:r>
    </w:p>
    <w:p w14:paraId="72B70B80" w14:textId="77777777" w:rsidR="00D5093B" w:rsidRPr="00D5093B" w:rsidRDefault="00D5093B">
      <w:pPr>
        <w:pStyle w:val="PAL3"/>
        <w:numPr>
          <w:ilvl w:val="0"/>
          <w:numId w:val="509"/>
        </w:numPr>
      </w:pPr>
      <w:r w:rsidRPr="00D5093B">
        <w:t>request_quantity = số lượng đặt</w:t>
      </w:r>
    </w:p>
    <w:p w14:paraId="734119C5" w14:textId="77777777" w:rsidR="00D5093B" w:rsidRPr="00D5093B" w:rsidRDefault="00D5093B">
      <w:pPr>
        <w:pStyle w:val="PAL3"/>
        <w:numPr>
          <w:ilvl w:val="0"/>
          <w:numId w:val="509"/>
        </w:numPr>
      </w:pPr>
      <w:r w:rsidRPr="00D5093B">
        <w:t>after_quantity = tồn thực tế sau giảm</w:t>
      </w:r>
    </w:p>
    <w:p w14:paraId="2386868A" w14:textId="77777777" w:rsidR="00D5093B" w:rsidRPr="00D5093B" w:rsidRDefault="00D5093B">
      <w:pPr>
        <w:pStyle w:val="PAL3"/>
        <w:numPr>
          <w:ilvl w:val="0"/>
          <w:numId w:val="509"/>
        </w:numPr>
      </w:pPr>
      <w:r w:rsidRPr="00D5093B">
        <w:t>after_quantity_total = tổng tồn thực tế lô sau giảm</w:t>
      </w:r>
    </w:p>
    <w:p w14:paraId="7AE42C3A" w14:textId="77777777" w:rsidR="00D5093B" w:rsidRPr="00D5093B" w:rsidRDefault="00D5093B">
      <w:pPr>
        <w:pStyle w:val="PAL3"/>
        <w:numPr>
          <w:ilvl w:val="0"/>
          <w:numId w:val="509"/>
        </w:numPr>
      </w:pPr>
      <w:r w:rsidRPr="00D5093B">
        <w:t>transaction_type = w_trans_adjust</w:t>
      </w:r>
    </w:p>
    <w:p w14:paraId="1E81B3F2" w14:textId="77777777" w:rsidR="00D5093B" w:rsidRPr="00D5093B" w:rsidRDefault="00D5093B">
      <w:pPr>
        <w:pStyle w:val="PAL3"/>
        <w:numPr>
          <w:ilvl w:val="0"/>
          <w:numId w:val="509"/>
        </w:numPr>
      </w:pPr>
      <w:r w:rsidRPr="00D5093B">
        <w:t>transaction_id = inventory_adjust_id</w:t>
      </w:r>
    </w:p>
    <w:p w14:paraId="70E0FC97" w14:textId="77777777" w:rsidR="00D5093B" w:rsidRPr="00D5093B" w:rsidRDefault="00D5093B">
      <w:pPr>
        <w:pStyle w:val="PAL3"/>
        <w:numPr>
          <w:ilvl w:val="0"/>
          <w:numId w:val="509"/>
        </w:numPr>
      </w:pPr>
      <w:r w:rsidRPr="00D5093B">
        <w:lastRenderedPageBreak/>
        <w:t>is_active = 1</w:t>
      </w:r>
    </w:p>
    <w:p w14:paraId="0247171C" w14:textId="77777777" w:rsidR="00D5093B" w:rsidRPr="00D5093B" w:rsidRDefault="00D5093B">
      <w:pPr>
        <w:pStyle w:val="PAL3"/>
        <w:numPr>
          <w:ilvl w:val="0"/>
          <w:numId w:val="509"/>
        </w:numPr>
      </w:pPr>
      <w:r w:rsidRPr="00D5093B">
        <w:t>dist_unit_id</w:t>
      </w:r>
    </w:p>
    <w:p w14:paraId="7C4E3029" w14:textId="77777777" w:rsidR="00D5093B" w:rsidRPr="00D5093B" w:rsidRDefault="00D5093B">
      <w:pPr>
        <w:pStyle w:val="PAL3"/>
        <w:numPr>
          <w:ilvl w:val="0"/>
          <w:numId w:val="509"/>
        </w:numPr>
      </w:pPr>
      <w:r w:rsidRPr="00D5093B">
        <w:t xml:space="preserve">tenant_id </w:t>
      </w:r>
    </w:p>
    <w:p w14:paraId="5E9A8E6E" w14:textId="77777777" w:rsidR="00D5093B" w:rsidRPr="00D5093B" w:rsidRDefault="00D5093B">
      <w:pPr>
        <w:pStyle w:val="PAL3"/>
        <w:numPr>
          <w:ilvl w:val="0"/>
          <w:numId w:val="509"/>
        </w:numPr>
      </w:pPr>
      <w:r w:rsidRPr="00D5093B">
        <w:t>row_version</w:t>
      </w:r>
    </w:p>
    <w:p w14:paraId="6A56F457" w14:textId="77777777" w:rsidR="00D5093B" w:rsidRPr="00D5093B" w:rsidRDefault="00D5093B">
      <w:pPr>
        <w:pStyle w:val="PAL3"/>
        <w:numPr>
          <w:ilvl w:val="0"/>
          <w:numId w:val="509"/>
        </w:numPr>
      </w:pPr>
      <w:r w:rsidRPr="00D5093B">
        <w:t>create_date</w:t>
      </w:r>
    </w:p>
    <w:p w14:paraId="24E89A67" w14:textId="77777777" w:rsidR="00D5093B" w:rsidRPr="00D5093B" w:rsidRDefault="00D5093B">
      <w:pPr>
        <w:pStyle w:val="PAL3"/>
        <w:numPr>
          <w:ilvl w:val="0"/>
          <w:numId w:val="509"/>
        </w:numPr>
      </w:pPr>
      <w:r w:rsidRPr="00D5093B">
        <w:t>create_user</w:t>
      </w:r>
    </w:p>
    <w:p w14:paraId="0A78315F" w14:textId="77777777" w:rsidR="00D5093B" w:rsidRPr="00D5093B" w:rsidRDefault="00D5093B">
      <w:pPr>
        <w:pStyle w:val="PAL3"/>
        <w:numPr>
          <w:ilvl w:val="0"/>
          <w:numId w:val="509"/>
        </w:numPr>
      </w:pPr>
      <w:r w:rsidRPr="00D5093B">
        <w:t>update_date</w:t>
      </w:r>
    </w:p>
    <w:p w14:paraId="400AB5B8" w14:textId="77777777" w:rsidR="00D5093B" w:rsidRPr="00D5093B" w:rsidRDefault="00D5093B">
      <w:pPr>
        <w:pStyle w:val="PAL3"/>
        <w:numPr>
          <w:ilvl w:val="0"/>
          <w:numId w:val="509"/>
        </w:numPr>
      </w:pPr>
      <w:r w:rsidRPr="00D5093B">
        <w:t>update_user</w:t>
      </w:r>
    </w:p>
    <w:p w14:paraId="4C9FDF31" w14:textId="77777777" w:rsidR="00D5093B" w:rsidRDefault="00D5093B">
      <w:pPr>
        <w:pStyle w:val="PAL3"/>
        <w:numPr>
          <w:ilvl w:val="0"/>
          <w:numId w:val="153"/>
        </w:numPr>
        <w:ind w:left="2835"/>
      </w:pPr>
      <w:r w:rsidRPr="00D5093B">
        <w:t xml:space="preserve">Bảng INVENTORY_LOT: </w:t>
      </w:r>
    </w:p>
    <w:p w14:paraId="34DE9920" w14:textId="3296574C" w:rsidR="00D5093B" w:rsidRPr="00D5093B" w:rsidRDefault="00D5093B">
      <w:pPr>
        <w:pStyle w:val="PAL3"/>
        <w:numPr>
          <w:ilvl w:val="0"/>
          <w:numId w:val="510"/>
        </w:numPr>
      </w:pPr>
      <w:r w:rsidRPr="00D5093B">
        <w:t>quantity: giảm tồn tương ứng</w:t>
      </w:r>
    </w:p>
    <w:p w14:paraId="0E10B808" w14:textId="77777777" w:rsidR="00D5093B" w:rsidRDefault="00D5093B">
      <w:pPr>
        <w:pStyle w:val="PAL3"/>
        <w:numPr>
          <w:ilvl w:val="0"/>
          <w:numId w:val="153"/>
        </w:numPr>
        <w:ind w:left="2835"/>
      </w:pPr>
      <w:r w:rsidRPr="00D5093B">
        <w:t>Bảng inventory_lot_tracking:</w:t>
      </w:r>
    </w:p>
    <w:p w14:paraId="0E50C976" w14:textId="15F25E1A" w:rsidR="00D5093B" w:rsidRPr="00D5093B" w:rsidRDefault="00D5093B">
      <w:pPr>
        <w:pStyle w:val="PAL3"/>
        <w:numPr>
          <w:ilvl w:val="0"/>
          <w:numId w:val="511"/>
        </w:numPr>
      </w:pPr>
      <w:r w:rsidRPr="00D5093B">
        <w:t>id</w:t>
      </w:r>
    </w:p>
    <w:p w14:paraId="4C4D5D4D" w14:textId="77777777" w:rsidR="00D5093B" w:rsidRPr="00D5093B" w:rsidRDefault="00D5093B">
      <w:pPr>
        <w:pStyle w:val="PAL3"/>
        <w:numPr>
          <w:ilvl w:val="0"/>
          <w:numId w:val="511"/>
        </w:numPr>
      </w:pPr>
      <w:r w:rsidRPr="00D5093B">
        <w:t>inventory_lot_id</w:t>
      </w:r>
    </w:p>
    <w:p w14:paraId="4F013DF8" w14:textId="77777777" w:rsidR="00D5093B" w:rsidRPr="00D5093B" w:rsidRDefault="00D5093B">
      <w:pPr>
        <w:pStyle w:val="PAL3"/>
        <w:numPr>
          <w:ilvl w:val="0"/>
          <w:numId w:val="511"/>
        </w:numPr>
      </w:pPr>
      <w:r w:rsidRPr="00D5093B">
        <w:t>inventory_id</w:t>
      </w:r>
    </w:p>
    <w:p w14:paraId="7DB33B9E" w14:textId="77777777" w:rsidR="00D5093B" w:rsidRPr="00D5093B" w:rsidRDefault="00D5093B">
      <w:pPr>
        <w:pStyle w:val="PAL3"/>
        <w:numPr>
          <w:ilvl w:val="0"/>
          <w:numId w:val="511"/>
        </w:numPr>
      </w:pPr>
      <w:r w:rsidRPr="00D5093B">
        <w:t>product_lot_id</w:t>
      </w:r>
    </w:p>
    <w:p w14:paraId="60030526" w14:textId="77777777" w:rsidR="00D5093B" w:rsidRPr="00D5093B" w:rsidRDefault="00D5093B">
      <w:pPr>
        <w:pStyle w:val="PAL3"/>
        <w:numPr>
          <w:ilvl w:val="0"/>
          <w:numId w:val="511"/>
        </w:numPr>
      </w:pPr>
      <w:r w:rsidRPr="00D5093B">
        <w:t>warehouse_id</w:t>
      </w:r>
    </w:p>
    <w:p w14:paraId="6EE95A3E" w14:textId="77777777" w:rsidR="00D5093B" w:rsidRPr="00D5093B" w:rsidRDefault="00D5093B">
      <w:pPr>
        <w:pStyle w:val="PAL3"/>
        <w:numPr>
          <w:ilvl w:val="0"/>
          <w:numId w:val="511"/>
        </w:numPr>
      </w:pPr>
      <w:r w:rsidRPr="00D5093B">
        <w:t>lot_number</w:t>
      </w:r>
    </w:p>
    <w:p w14:paraId="0937FBC1" w14:textId="77777777" w:rsidR="00D5093B" w:rsidRPr="00D5093B" w:rsidRDefault="00D5093B">
      <w:pPr>
        <w:pStyle w:val="PAL3"/>
        <w:numPr>
          <w:ilvl w:val="0"/>
          <w:numId w:val="511"/>
        </w:numPr>
      </w:pPr>
      <w:r w:rsidRPr="00D5093B">
        <w:t>expire_date</w:t>
      </w:r>
    </w:p>
    <w:p w14:paraId="43C1DF13" w14:textId="77777777" w:rsidR="00D5093B" w:rsidRPr="00D5093B" w:rsidRDefault="00D5093B">
      <w:pPr>
        <w:pStyle w:val="PAL3"/>
        <w:numPr>
          <w:ilvl w:val="0"/>
          <w:numId w:val="511"/>
        </w:numPr>
      </w:pPr>
      <w:r w:rsidRPr="00D5093B">
        <w:t>available_quantity = tồn kho đáp ứng trước giảm</w:t>
      </w:r>
    </w:p>
    <w:p w14:paraId="7F97AC12" w14:textId="77777777" w:rsidR="00D5093B" w:rsidRPr="00D5093B" w:rsidRDefault="00D5093B">
      <w:pPr>
        <w:pStyle w:val="PAL3"/>
        <w:numPr>
          <w:ilvl w:val="0"/>
          <w:numId w:val="511"/>
        </w:numPr>
      </w:pPr>
      <w:r w:rsidRPr="00D5093B">
        <w:t>quantity = tồn kho thực tế trước giảm</w:t>
      </w:r>
    </w:p>
    <w:p w14:paraId="78B13C60" w14:textId="77777777" w:rsidR="00D5093B" w:rsidRPr="00D5093B" w:rsidRDefault="00D5093B">
      <w:pPr>
        <w:pStyle w:val="PAL3"/>
        <w:numPr>
          <w:ilvl w:val="0"/>
          <w:numId w:val="511"/>
        </w:numPr>
      </w:pPr>
      <w:r w:rsidRPr="00D5093B">
        <w:t>request_quantity = số lượng đặt</w:t>
      </w:r>
    </w:p>
    <w:p w14:paraId="4266293C" w14:textId="77777777" w:rsidR="00D5093B" w:rsidRPr="00D5093B" w:rsidRDefault="00D5093B">
      <w:pPr>
        <w:pStyle w:val="PAL3"/>
        <w:numPr>
          <w:ilvl w:val="0"/>
          <w:numId w:val="511"/>
        </w:numPr>
      </w:pPr>
      <w:r w:rsidRPr="00D5093B">
        <w:t>after_quantity = tồn kho thực tế trước giảm</w:t>
      </w:r>
    </w:p>
    <w:p w14:paraId="6448AE19" w14:textId="77777777" w:rsidR="00D5093B" w:rsidRPr="00D5093B" w:rsidRDefault="00D5093B">
      <w:pPr>
        <w:pStyle w:val="PAL3"/>
        <w:numPr>
          <w:ilvl w:val="0"/>
          <w:numId w:val="511"/>
        </w:numPr>
      </w:pPr>
      <w:r w:rsidRPr="00D5093B">
        <w:lastRenderedPageBreak/>
        <w:t>is_allow_sale</w:t>
      </w:r>
    </w:p>
    <w:p w14:paraId="534BE3FA" w14:textId="77777777" w:rsidR="00D5093B" w:rsidRPr="00D5093B" w:rsidRDefault="00D5093B">
      <w:pPr>
        <w:pStyle w:val="PAL3"/>
        <w:numPr>
          <w:ilvl w:val="0"/>
          <w:numId w:val="511"/>
        </w:numPr>
      </w:pPr>
      <w:r w:rsidRPr="00D5093B">
        <w:t>dist_unit_id</w:t>
      </w:r>
    </w:p>
    <w:p w14:paraId="2175C111" w14:textId="77777777" w:rsidR="00D5093B" w:rsidRPr="00D5093B" w:rsidRDefault="00D5093B">
      <w:pPr>
        <w:pStyle w:val="PAL3"/>
        <w:numPr>
          <w:ilvl w:val="0"/>
          <w:numId w:val="511"/>
        </w:numPr>
      </w:pPr>
      <w:r w:rsidRPr="00D5093B">
        <w:t>tenant_id</w:t>
      </w:r>
    </w:p>
    <w:p w14:paraId="3D7C7B73" w14:textId="77777777" w:rsidR="00D5093B" w:rsidRPr="00D5093B" w:rsidRDefault="00D5093B">
      <w:pPr>
        <w:pStyle w:val="PAL3"/>
        <w:numPr>
          <w:ilvl w:val="0"/>
          <w:numId w:val="511"/>
        </w:numPr>
      </w:pPr>
      <w:r w:rsidRPr="00D5093B">
        <w:t>version</w:t>
      </w:r>
    </w:p>
    <w:p w14:paraId="6B98AF2F" w14:textId="77777777" w:rsidR="00D5093B" w:rsidRPr="00D5093B" w:rsidRDefault="00D5093B">
      <w:pPr>
        <w:pStyle w:val="PAL3"/>
        <w:numPr>
          <w:ilvl w:val="0"/>
          <w:numId w:val="511"/>
        </w:numPr>
      </w:pPr>
      <w:r w:rsidRPr="00D5093B">
        <w:t>create_date</w:t>
      </w:r>
    </w:p>
    <w:p w14:paraId="5B85980E" w14:textId="77777777" w:rsidR="00D5093B" w:rsidRPr="00D5093B" w:rsidRDefault="00D5093B">
      <w:pPr>
        <w:pStyle w:val="PAL3"/>
        <w:numPr>
          <w:ilvl w:val="0"/>
          <w:numId w:val="511"/>
        </w:numPr>
      </w:pPr>
      <w:r w:rsidRPr="00D5093B">
        <w:t>create_user</w:t>
      </w:r>
    </w:p>
    <w:p w14:paraId="2F274633" w14:textId="77777777" w:rsidR="00D5093B" w:rsidRPr="00D5093B" w:rsidRDefault="00D5093B">
      <w:pPr>
        <w:pStyle w:val="PAL3"/>
        <w:numPr>
          <w:ilvl w:val="0"/>
          <w:numId w:val="511"/>
        </w:numPr>
      </w:pPr>
      <w:r w:rsidRPr="00D5093B">
        <w:t>update_date</w:t>
      </w:r>
    </w:p>
    <w:p w14:paraId="10BCE8B3" w14:textId="77777777" w:rsidR="00D5093B" w:rsidRPr="00D5093B" w:rsidRDefault="00D5093B">
      <w:pPr>
        <w:pStyle w:val="PAL3"/>
        <w:numPr>
          <w:ilvl w:val="0"/>
          <w:numId w:val="511"/>
        </w:numPr>
      </w:pPr>
      <w:r w:rsidRPr="00D5093B">
        <w:t>update_user</w:t>
      </w:r>
    </w:p>
    <w:p w14:paraId="225CF5BA" w14:textId="6EC0838D" w:rsidR="00D5093B" w:rsidRPr="006A02C3" w:rsidRDefault="00D5093B">
      <w:pPr>
        <w:pStyle w:val="PAL3"/>
        <w:numPr>
          <w:ilvl w:val="0"/>
          <w:numId w:val="153"/>
        </w:numPr>
        <w:ind w:left="2835"/>
      </w:pPr>
      <w:r w:rsidRPr="00D5093B">
        <w:t>Bảng warehouse_export_item_lot: Phiếu xuất lô thực thực tế</w:t>
      </w:r>
    </w:p>
    <w:p w14:paraId="5EB662F6" w14:textId="77777777" w:rsidR="00464553" w:rsidRPr="006A02C3" w:rsidRDefault="00464553">
      <w:pPr>
        <w:pStyle w:val="PAL3"/>
        <w:numPr>
          <w:ilvl w:val="0"/>
          <w:numId w:val="154"/>
        </w:numPr>
        <w:ind w:left="1701"/>
      </w:pPr>
      <w:r w:rsidRPr="006A02C3">
        <w:t>Nếu là đơn điều chỉnh tăng</w:t>
      </w:r>
    </w:p>
    <w:p w14:paraId="675E8110" w14:textId="27767B71" w:rsidR="00D5093B" w:rsidRPr="00D5093B" w:rsidRDefault="00D5093B" w:rsidP="0069407E">
      <w:pPr>
        <w:pStyle w:val="PAL3"/>
      </w:pPr>
      <w:r w:rsidRPr="00D5093B">
        <w:t>Bảng</w:t>
      </w:r>
      <w:r w:rsidRPr="00D5093B">
        <w:rPr>
          <w:b/>
        </w:rPr>
        <w:t xml:space="preserve"> inventory </w:t>
      </w:r>
      <w:r w:rsidRPr="00D5093B">
        <w:t>bổ sung:</w:t>
      </w:r>
    </w:p>
    <w:p w14:paraId="2F8A27F8" w14:textId="77777777" w:rsidR="00D5093B" w:rsidRPr="00D5093B" w:rsidRDefault="00D5093B">
      <w:pPr>
        <w:pStyle w:val="PAL3"/>
        <w:numPr>
          <w:ilvl w:val="0"/>
          <w:numId w:val="512"/>
        </w:numPr>
      </w:pPr>
      <w:r w:rsidRPr="00D5093B">
        <w:t>total_available_quantity = cộng dồn</w:t>
      </w:r>
    </w:p>
    <w:p w14:paraId="622C10CF" w14:textId="77777777" w:rsidR="00D5093B" w:rsidRPr="00D5093B" w:rsidRDefault="00D5093B">
      <w:pPr>
        <w:pStyle w:val="PAL3"/>
        <w:numPr>
          <w:ilvl w:val="0"/>
          <w:numId w:val="512"/>
        </w:numPr>
      </w:pPr>
      <w:r w:rsidRPr="00D5093B">
        <w:t>total_quantity = cộng dồn</w:t>
      </w:r>
    </w:p>
    <w:p w14:paraId="4F8DCC7C" w14:textId="5E206D16" w:rsidR="00D5093B" w:rsidRPr="00D5093B" w:rsidRDefault="00D5093B" w:rsidP="0069407E">
      <w:pPr>
        <w:pStyle w:val="PAL3"/>
      </w:pPr>
      <w:r w:rsidRPr="00D5093B">
        <w:t xml:space="preserve">Bảng </w:t>
      </w:r>
      <w:r w:rsidRPr="0069407E">
        <w:rPr>
          <w:b/>
          <w:bCs w:val="0"/>
        </w:rPr>
        <w:t>inventory_tracking</w:t>
      </w:r>
      <w:r w:rsidRPr="00D5093B">
        <w:t>:</w:t>
      </w:r>
    </w:p>
    <w:p w14:paraId="0DEA917C" w14:textId="77777777" w:rsidR="00D5093B" w:rsidRPr="00D5093B" w:rsidRDefault="00D5093B">
      <w:pPr>
        <w:pStyle w:val="PAL3"/>
        <w:numPr>
          <w:ilvl w:val="0"/>
          <w:numId w:val="513"/>
        </w:numPr>
      </w:pPr>
      <w:r w:rsidRPr="00D5093B">
        <w:t>id</w:t>
      </w:r>
    </w:p>
    <w:p w14:paraId="7ADBECC1" w14:textId="77777777" w:rsidR="00D5093B" w:rsidRPr="00D5093B" w:rsidRDefault="00D5093B">
      <w:pPr>
        <w:pStyle w:val="PAL3"/>
        <w:numPr>
          <w:ilvl w:val="0"/>
          <w:numId w:val="513"/>
        </w:numPr>
      </w:pPr>
      <w:r w:rsidRPr="00D5093B">
        <w:t>product_id</w:t>
      </w:r>
    </w:p>
    <w:p w14:paraId="6216967B" w14:textId="77777777" w:rsidR="00D5093B" w:rsidRPr="00D5093B" w:rsidRDefault="00D5093B">
      <w:pPr>
        <w:pStyle w:val="PAL3"/>
        <w:numPr>
          <w:ilvl w:val="0"/>
          <w:numId w:val="513"/>
        </w:numPr>
      </w:pPr>
      <w:r w:rsidRPr="00D5093B">
        <w:t xml:space="preserve">warehouse_id </w:t>
      </w:r>
    </w:p>
    <w:p w14:paraId="1797DBF4" w14:textId="77777777" w:rsidR="00D5093B" w:rsidRPr="00D5093B" w:rsidRDefault="00D5093B">
      <w:pPr>
        <w:pStyle w:val="PAL3"/>
        <w:numPr>
          <w:ilvl w:val="0"/>
          <w:numId w:val="513"/>
        </w:numPr>
      </w:pPr>
      <w:r w:rsidRPr="00D5093B">
        <w:t>available_quantity = tồn đáp ứng hiện tại</w:t>
      </w:r>
    </w:p>
    <w:p w14:paraId="37DDEF5D" w14:textId="77777777" w:rsidR="00D5093B" w:rsidRPr="00D5093B" w:rsidRDefault="00D5093B">
      <w:pPr>
        <w:pStyle w:val="PAL3"/>
        <w:numPr>
          <w:ilvl w:val="0"/>
          <w:numId w:val="513"/>
        </w:numPr>
      </w:pPr>
      <w:r w:rsidRPr="00D5093B">
        <w:t>quantity = tồn thực tế hiện tại</w:t>
      </w:r>
    </w:p>
    <w:p w14:paraId="5834A6D0" w14:textId="77777777" w:rsidR="00D5093B" w:rsidRPr="00D5093B" w:rsidRDefault="00D5093B">
      <w:pPr>
        <w:pStyle w:val="PAL3"/>
        <w:numPr>
          <w:ilvl w:val="0"/>
          <w:numId w:val="513"/>
        </w:numPr>
      </w:pPr>
      <w:r w:rsidRPr="00D5093B">
        <w:t>total_available_quantity = tổng tồn đáp ứng lô hiện tại</w:t>
      </w:r>
    </w:p>
    <w:p w14:paraId="76F06635" w14:textId="77777777" w:rsidR="00D5093B" w:rsidRPr="00D5093B" w:rsidRDefault="00D5093B">
      <w:pPr>
        <w:pStyle w:val="PAL3"/>
        <w:numPr>
          <w:ilvl w:val="0"/>
          <w:numId w:val="513"/>
        </w:numPr>
      </w:pPr>
      <w:r w:rsidRPr="00D5093B">
        <w:t>total_quantity = tổng tồn thực tế lô hiện tại</w:t>
      </w:r>
    </w:p>
    <w:p w14:paraId="7F8DE7A0" w14:textId="77777777" w:rsidR="00D5093B" w:rsidRPr="00D5093B" w:rsidRDefault="00D5093B">
      <w:pPr>
        <w:pStyle w:val="PAL3"/>
        <w:numPr>
          <w:ilvl w:val="0"/>
          <w:numId w:val="513"/>
        </w:numPr>
      </w:pPr>
      <w:r w:rsidRPr="00D5093B">
        <w:t>request_quantity = số lượng đặt</w:t>
      </w:r>
    </w:p>
    <w:p w14:paraId="01FBE661" w14:textId="77777777" w:rsidR="00D5093B" w:rsidRPr="00D5093B" w:rsidRDefault="00D5093B">
      <w:pPr>
        <w:pStyle w:val="PAL3"/>
        <w:numPr>
          <w:ilvl w:val="0"/>
          <w:numId w:val="513"/>
        </w:numPr>
      </w:pPr>
      <w:r w:rsidRPr="00D5093B">
        <w:lastRenderedPageBreak/>
        <w:t>after_quantity = tồn thực tế sau tăng</w:t>
      </w:r>
    </w:p>
    <w:p w14:paraId="37C1D774" w14:textId="77777777" w:rsidR="00D5093B" w:rsidRPr="00D5093B" w:rsidRDefault="00D5093B">
      <w:pPr>
        <w:pStyle w:val="PAL3"/>
        <w:numPr>
          <w:ilvl w:val="0"/>
          <w:numId w:val="513"/>
        </w:numPr>
      </w:pPr>
      <w:r w:rsidRPr="00D5093B">
        <w:t>after_quantity_total = tổng tồn thực tế lô sau tăng</w:t>
      </w:r>
    </w:p>
    <w:p w14:paraId="22734A2C" w14:textId="77777777" w:rsidR="00D5093B" w:rsidRPr="00D5093B" w:rsidRDefault="00D5093B">
      <w:pPr>
        <w:pStyle w:val="PAL3"/>
        <w:numPr>
          <w:ilvl w:val="0"/>
          <w:numId w:val="513"/>
        </w:numPr>
      </w:pPr>
      <w:r w:rsidRPr="00D5093B">
        <w:t>transaction_type = w_trans_adjust</w:t>
      </w:r>
    </w:p>
    <w:p w14:paraId="3BF139F9" w14:textId="77777777" w:rsidR="00D5093B" w:rsidRPr="00D5093B" w:rsidRDefault="00D5093B">
      <w:pPr>
        <w:pStyle w:val="PAL3"/>
        <w:numPr>
          <w:ilvl w:val="0"/>
          <w:numId w:val="513"/>
        </w:numPr>
      </w:pPr>
      <w:r w:rsidRPr="00D5093B">
        <w:t>transaction_id = inventory_adjust_id</w:t>
      </w:r>
    </w:p>
    <w:p w14:paraId="3049E3F1" w14:textId="77777777" w:rsidR="00D5093B" w:rsidRPr="00D5093B" w:rsidRDefault="00D5093B">
      <w:pPr>
        <w:pStyle w:val="PAL3"/>
        <w:numPr>
          <w:ilvl w:val="0"/>
          <w:numId w:val="513"/>
        </w:numPr>
      </w:pPr>
      <w:r w:rsidRPr="00D5093B">
        <w:t>is_active = 1</w:t>
      </w:r>
    </w:p>
    <w:p w14:paraId="1DBA7044" w14:textId="77777777" w:rsidR="00D5093B" w:rsidRPr="00D5093B" w:rsidRDefault="00D5093B">
      <w:pPr>
        <w:pStyle w:val="PAL3"/>
        <w:numPr>
          <w:ilvl w:val="0"/>
          <w:numId w:val="513"/>
        </w:numPr>
      </w:pPr>
      <w:r w:rsidRPr="00D5093B">
        <w:t>dist_unit_id</w:t>
      </w:r>
    </w:p>
    <w:p w14:paraId="1471A0C5" w14:textId="77777777" w:rsidR="00D5093B" w:rsidRPr="00D5093B" w:rsidRDefault="00D5093B">
      <w:pPr>
        <w:pStyle w:val="PAL3"/>
        <w:numPr>
          <w:ilvl w:val="0"/>
          <w:numId w:val="513"/>
        </w:numPr>
      </w:pPr>
      <w:r w:rsidRPr="00D5093B">
        <w:t xml:space="preserve">tenant_id </w:t>
      </w:r>
    </w:p>
    <w:p w14:paraId="663164A7" w14:textId="77777777" w:rsidR="00D5093B" w:rsidRPr="00D5093B" w:rsidRDefault="00D5093B">
      <w:pPr>
        <w:pStyle w:val="PAL3"/>
        <w:numPr>
          <w:ilvl w:val="0"/>
          <w:numId w:val="513"/>
        </w:numPr>
      </w:pPr>
      <w:r w:rsidRPr="00D5093B">
        <w:t>row_version</w:t>
      </w:r>
    </w:p>
    <w:p w14:paraId="0FEF58A0" w14:textId="77777777" w:rsidR="00D5093B" w:rsidRPr="00D5093B" w:rsidRDefault="00D5093B">
      <w:pPr>
        <w:pStyle w:val="PAL3"/>
        <w:numPr>
          <w:ilvl w:val="0"/>
          <w:numId w:val="513"/>
        </w:numPr>
      </w:pPr>
      <w:r w:rsidRPr="00D5093B">
        <w:t>create_date</w:t>
      </w:r>
    </w:p>
    <w:p w14:paraId="6C27B290" w14:textId="77777777" w:rsidR="00D5093B" w:rsidRPr="00D5093B" w:rsidRDefault="00D5093B">
      <w:pPr>
        <w:pStyle w:val="PAL3"/>
        <w:numPr>
          <w:ilvl w:val="0"/>
          <w:numId w:val="513"/>
        </w:numPr>
      </w:pPr>
      <w:r w:rsidRPr="00D5093B">
        <w:t>create_user</w:t>
      </w:r>
    </w:p>
    <w:p w14:paraId="49FA203E" w14:textId="77777777" w:rsidR="00D5093B" w:rsidRPr="00D5093B" w:rsidRDefault="00D5093B">
      <w:pPr>
        <w:pStyle w:val="PAL3"/>
        <w:numPr>
          <w:ilvl w:val="0"/>
          <w:numId w:val="513"/>
        </w:numPr>
      </w:pPr>
      <w:r w:rsidRPr="00D5093B">
        <w:t>update_date</w:t>
      </w:r>
    </w:p>
    <w:p w14:paraId="1BB3D3F3" w14:textId="77777777" w:rsidR="00D5093B" w:rsidRPr="00D5093B" w:rsidRDefault="00D5093B">
      <w:pPr>
        <w:pStyle w:val="PAL3"/>
        <w:numPr>
          <w:ilvl w:val="0"/>
          <w:numId w:val="513"/>
        </w:numPr>
      </w:pPr>
      <w:r w:rsidRPr="00D5093B">
        <w:t>update_user</w:t>
      </w:r>
    </w:p>
    <w:p w14:paraId="5CD6DA8E" w14:textId="38517403" w:rsidR="00D5093B" w:rsidRPr="00D5093B" w:rsidRDefault="00D5093B" w:rsidP="0069407E">
      <w:pPr>
        <w:pStyle w:val="PAL3"/>
      </w:pPr>
      <w:r w:rsidRPr="0069407E">
        <w:rPr>
          <w:b/>
          <w:bCs w:val="0"/>
        </w:rPr>
        <w:t>Bảng inventory_tracking_available</w:t>
      </w:r>
      <w:r w:rsidRPr="00D5093B">
        <w:t>:</w:t>
      </w:r>
    </w:p>
    <w:p w14:paraId="398B6C27" w14:textId="77777777" w:rsidR="00D5093B" w:rsidRPr="00D5093B" w:rsidRDefault="00D5093B">
      <w:pPr>
        <w:pStyle w:val="PAL3"/>
        <w:numPr>
          <w:ilvl w:val="0"/>
          <w:numId w:val="514"/>
        </w:numPr>
      </w:pPr>
      <w:r w:rsidRPr="00D5093B">
        <w:t>id</w:t>
      </w:r>
    </w:p>
    <w:p w14:paraId="34C0E398" w14:textId="77777777" w:rsidR="00D5093B" w:rsidRPr="00D5093B" w:rsidRDefault="00D5093B">
      <w:pPr>
        <w:pStyle w:val="PAL3"/>
        <w:numPr>
          <w:ilvl w:val="0"/>
          <w:numId w:val="514"/>
        </w:numPr>
      </w:pPr>
      <w:r w:rsidRPr="00D5093B">
        <w:t>product_id</w:t>
      </w:r>
    </w:p>
    <w:p w14:paraId="66E8065F" w14:textId="77777777" w:rsidR="00D5093B" w:rsidRPr="00D5093B" w:rsidRDefault="00D5093B">
      <w:pPr>
        <w:pStyle w:val="PAL3"/>
        <w:numPr>
          <w:ilvl w:val="0"/>
          <w:numId w:val="514"/>
        </w:numPr>
      </w:pPr>
      <w:r w:rsidRPr="00D5093B">
        <w:t xml:space="preserve">warehouse_id </w:t>
      </w:r>
    </w:p>
    <w:p w14:paraId="6E4967A4" w14:textId="77777777" w:rsidR="00D5093B" w:rsidRPr="00D5093B" w:rsidRDefault="00D5093B">
      <w:pPr>
        <w:pStyle w:val="PAL3"/>
        <w:numPr>
          <w:ilvl w:val="0"/>
          <w:numId w:val="514"/>
        </w:numPr>
      </w:pPr>
      <w:r w:rsidRPr="00D5093B">
        <w:t>available_quantity = tồn đáp ứng hiện tại</w:t>
      </w:r>
    </w:p>
    <w:p w14:paraId="1119E575" w14:textId="77777777" w:rsidR="00D5093B" w:rsidRPr="00D5093B" w:rsidRDefault="00D5093B">
      <w:pPr>
        <w:pStyle w:val="PAL3"/>
        <w:numPr>
          <w:ilvl w:val="0"/>
          <w:numId w:val="514"/>
        </w:numPr>
      </w:pPr>
      <w:r w:rsidRPr="00D5093B">
        <w:t>quantity = tồn thực tế hiện tại</w:t>
      </w:r>
    </w:p>
    <w:p w14:paraId="29847C1E" w14:textId="77777777" w:rsidR="00D5093B" w:rsidRPr="00D5093B" w:rsidRDefault="00D5093B">
      <w:pPr>
        <w:pStyle w:val="PAL3"/>
        <w:numPr>
          <w:ilvl w:val="0"/>
          <w:numId w:val="514"/>
        </w:numPr>
      </w:pPr>
      <w:r w:rsidRPr="00D5093B">
        <w:t>total_available_quantity = tổng tồn đáp ứng lô hiện tại</w:t>
      </w:r>
    </w:p>
    <w:p w14:paraId="5A9A50BB" w14:textId="77777777" w:rsidR="00D5093B" w:rsidRPr="00D5093B" w:rsidRDefault="00D5093B">
      <w:pPr>
        <w:pStyle w:val="PAL3"/>
        <w:numPr>
          <w:ilvl w:val="0"/>
          <w:numId w:val="514"/>
        </w:numPr>
      </w:pPr>
      <w:r w:rsidRPr="00D5093B">
        <w:t>total_quantity = tổng tồn thực tế lô hiện tại</w:t>
      </w:r>
    </w:p>
    <w:p w14:paraId="6D17FADC" w14:textId="77777777" w:rsidR="00D5093B" w:rsidRPr="00D5093B" w:rsidRDefault="00D5093B">
      <w:pPr>
        <w:pStyle w:val="PAL3"/>
        <w:numPr>
          <w:ilvl w:val="0"/>
          <w:numId w:val="514"/>
        </w:numPr>
      </w:pPr>
      <w:r w:rsidRPr="00D5093B">
        <w:t>request_quantity = số lượng đặt</w:t>
      </w:r>
    </w:p>
    <w:p w14:paraId="4BFFBD76" w14:textId="77777777" w:rsidR="00D5093B" w:rsidRPr="00D5093B" w:rsidRDefault="00D5093B">
      <w:pPr>
        <w:pStyle w:val="PAL3"/>
        <w:numPr>
          <w:ilvl w:val="0"/>
          <w:numId w:val="514"/>
        </w:numPr>
      </w:pPr>
      <w:r w:rsidRPr="00D5093B">
        <w:t>after_avail_quantity = tồn đáp ứng sau tăng</w:t>
      </w:r>
    </w:p>
    <w:p w14:paraId="2D14354E" w14:textId="77777777" w:rsidR="00D5093B" w:rsidRPr="00D5093B" w:rsidRDefault="00D5093B">
      <w:pPr>
        <w:pStyle w:val="PAL3"/>
        <w:numPr>
          <w:ilvl w:val="0"/>
          <w:numId w:val="514"/>
        </w:numPr>
      </w:pPr>
      <w:r w:rsidRPr="00D5093B">
        <w:lastRenderedPageBreak/>
        <w:t>after_avail_quantity_total = tổng tồn đáp ứng lô sau tăng</w:t>
      </w:r>
    </w:p>
    <w:p w14:paraId="7B4DB837" w14:textId="77777777" w:rsidR="00D5093B" w:rsidRPr="00D5093B" w:rsidRDefault="00D5093B">
      <w:pPr>
        <w:pStyle w:val="PAL3"/>
        <w:numPr>
          <w:ilvl w:val="0"/>
          <w:numId w:val="514"/>
        </w:numPr>
      </w:pPr>
      <w:r w:rsidRPr="00D5093B">
        <w:t>transaction_type = w_trans_adjust</w:t>
      </w:r>
    </w:p>
    <w:p w14:paraId="6FA10FBD" w14:textId="77777777" w:rsidR="00D5093B" w:rsidRPr="00D5093B" w:rsidRDefault="00D5093B">
      <w:pPr>
        <w:pStyle w:val="PAL3"/>
        <w:numPr>
          <w:ilvl w:val="0"/>
          <w:numId w:val="514"/>
        </w:numPr>
      </w:pPr>
      <w:r w:rsidRPr="00D5093B">
        <w:t>transaction_id = inventory_adjust_id</w:t>
      </w:r>
    </w:p>
    <w:p w14:paraId="10E5A5F2" w14:textId="77777777" w:rsidR="00D5093B" w:rsidRPr="00D5093B" w:rsidRDefault="00D5093B">
      <w:pPr>
        <w:pStyle w:val="PAL3"/>
        <w:numPr>
          <w:ilvl w:val="0"/>
          <w:numId w:val="514"/>
        </w:numPr>
      </w:pPr>
      <w:r w:rsidRPr="00D5093B">
        <w:t>is_active = 1</w:t>
      </w:r>
    </w:p>
    <w:p w14:paraId="551BF820" w14:textId="77777777" w:rsidR="00D5093B" w:rsidRPr="00D5093B" w:rsidRDefault="00D5093B">
      <w:pPr>
        <w:pStyle w:val="PAL3"/>
        <w:numPr>
          <w:ilvl w:val="0"/>
          <w:numId w:val="514"/>
        </w:numPr>
      </w:pPr>
      <w:r w:rsidRPr="00D5093B">
        <w:t>dist_unit_id</w:t>
      </w:r>
    </w:p>
    <w:p w14:paraId="2D0ABAD8" w14:textId="77777777" w:rsidR="00D5093B" w:rsidRPr="00D5093B" w:rsidRDefault="00D5093B">
      <w:pPr>
        <w:pStyle w:val="PAL3"/>
        <w:numPr>
          <w:ilvl w:val="0"/>
          <w:numId w:val="514"/>
        </w:numPr>
      </w:pPr>
      <w:r w:rsidRPr="00D5093B">
        <w:t xml:space="preserve">tenant_id </w:t>
      </w:r>
    </w:p>
    <w:p w14:paraId="0FAEB46F" w14:textId="77777777" w:rsidR="00D5093B" w:rsidRPr="00D5093B" w:rsidRDefault="00D5093B">
      <w:pPr>
        <w:pStyle w:val="PAL3"/>
        <w:numPr>
          <w:ilvl w:val="0"/>
          <w:numId w:val="514"/>
        </w:numPr>
      </w:pPr>
      <w:r w:rsidRPr="00D5093B">
        <w:t>row_version</w:t>
      </w:r>
    </w:p>
    <w:p w14:paraId="3C4CB022" w14:textId="77777777" w:rsidR="00D5093B" w:rsidRPr="00D5093B" w:rsidRDefault="00D5093B">
      <w:pPr>
        <w:pStyle w:val="PAL3"/>
        <w:numPr>
          <w:ilvl w:val="0"/>
          <w:numId w:val="514"/>
        </w:numPr>
      </w:pPr>
      <w:r w:rsidRPr="00D5093B">
        <w:t>create_date</w:t>
      </w:r>
    </w:p>
    <w:p w14:paraId="650DEFD3" w14:textId="77777777" w:rsidR="00D5093B" w:rsidRPr="00D5093B" w:rsidRDefault="00D5093B">
      <w:pPr>
        <w:pStyle w:val="PAL3"/>
        <w:numPr>
          <w:ilvl w:val="0"/>
          <w:numId w:val="514"/>
        </w:numPr>
      </w:pPr>
      <w:r w:rsidRPr="00D5093B">
        <w:t>create_user</w:t>
      </w:r>
    </w:p>
    <w:p w14:paraId="62B66BEF" w14:textId="77777777" w:rsidR="00D5093B" w:rsidRPr="00D5093B" w:rsidRDefault="00D5093B">
      <w:pPr>
        <w:pStyle w:val="PAL3"/>
        <w:numPr>
          <w:ilvl w:val="0"/>
          <w:numId w:val="514"/>
        </w:numPr>
      </w:pPr>
      <w:r w:rsidRPr="00D5093B">
        <w:t>update_date</w:t>
      </w:r>
    </w:p>
    <w:p w14:paraId="0B579A73" w14:textId="77777777" w:rsidR="00D5093B" w:rsidRPr="00D5093B" w:rsidRDefault="00D5093B">
      <w:pPr>
        <w:pStyle w:val="PAL3"/>
        <w:numPr>
          <w:ilvl w:val="0"/>
          <w:numId w:val="514"/>
        </w:numPr>
      </w:pPr>
      <w:r w:rsidRPr="00D5093B">
        <w:t>update_user</w:t>
      </w:r>
    </w:p>
    <w:p w14:paraId="28E9CA58" w14:textId="77777777" w:rsidR="004D1282" w:rsidRDefault="00D5093B" w:rsidP="0069407E">
      <w:pPr>
        <w:pStyle w:val="PAL3"/>
      </w:pPr>
      <w:r w:rsidRPr="0069407E">
        <w:rPr>
          <w:b/>
          <w:bCs w:val="0"/>
        </w:rPr>
        <w:t>Bảng INVENTORY_LOT</w:t>
      </w:r>
      <w:r w:rsidR="004D1282">
        <w:t xml:space="preserve">: </w:t>
      </w:r>
    </w:p>
    <w:p w14:paraId="3ACCF376" w14:textId="0785891D" w:rsidR="00D5093B" w:rsidRPr="00D5093B" w:rsidRDefault="00D5093B" w:rsidP="0069407E">
      <w:pPr>
        <w:pStyle w:val="PAL3"/>
      </w:pPr>
      <w:r w:rsidRPr="00D5093B">
        <w:t>Nếu chưa có thì inser</w:t>
      </w:r>
      <w:r w:rsidR="004D1282">
        <w:t>t</w:t>
      </w:r>
    </w:p>
    <w:p w14:paraId="63A4CCDB" w14:textId="77777777" w:rsidR="00D5093B" w:rsidRPr="00D5093B" w:rsidRDefault="00D5093B">
      <w:pPr>
        <w:pStyle w:val="PAL3"/>
        <w:numPr>
          <w:ilvl w:val="0"/>
          <w:numId w:val="515"/>
        </w:numPr>
      </w:pPr>
      <w:r w:rsidRPr="00D5093B">
        <w:t>id</w:t>
      </w:r>
    </w:p>
    <w:p w14:paraId="4453E957" w14:textId="77777777" w:rsidR="00D5093B" w:rsidRPr="00D5093B" w:rsidRDefault="00D5093B">
      <w:pPr>
        <w:pStyle w:val="PAL3"/>
        <w:numPr>
          <w:ilvl w:val="0"/>
          <w:numId w:val="515"/>
        </w:numPr>
      </w:pPr>
      <w:r w:rsidRPr="00D5093B">
        <w:t>inventory_id</w:t>
      </w:r>
    </w:p>
    <w:p w14:paraId="622B8B24" w14:textId="77777777" w:rsidR="00D5093B" w:rsidRPr="00D5093B" w:rsidRDefault="00D5093B">
      <w:pPr>
        <w:pStyle w:val="PAL3"/>
        <w:numPr>
          <w:ilvl w:val="0"/>
          <w:numId w:val="515"/>
        </w:numPr>
      </w:pPr>
      <w:r w:rsidRPr="00D5093B">
        <w:t>product_lot_id</w:t>
      </w:r>
    </w:p>
    <w:p w14:paraId="3B85CA6E" w14:textId="77777777" w:rsidR="00D5093B" w:rsidRPr="00D5093B" w:rsidRDefault="00D5093B">
      <w:pPr>
        <w:pStyle w:val="PAL3"/>
        <w:numPr>
          <w:ilvl w:val="0"/>
          <w:numId w:val="515"/>
        </w:numPr>
      </w:pPr>
      <w:r w:rsidRPr="00D5093B">
        <w:t>warehouse_id</w:t>
      </w:r>
    </w:p>
    <w:p w14:paraId="16B3BC73" w14:textId="77777777" w:rsidR="00D5093B" w:rsidRPr="00D5093B" w:rsidRDefault="00D5093B">
      <w:pPr>
        <w:pStyle w:val="PAL3"/>
        <w:numPr>
          <w:ilvl w:val="0"/>
          <w:numId w:val="515"/>
        </w:numPr>
      </w:pPr>
      <w:r w:rsidRPr="00D5093B">
        <w:t>lot_number</w:t>
      </w:r>
    </w:p>
    <w:p w14:paraId="08513D21" w14:textId="77777777" w:rsidR="00D5093B" w:rsidRPr="00D5093B" w:rsidRDefault="00D5093B">
      <w:pPr>
        <w:pStyle w:val="PAL3"/>
        <w:numPr>
          <w:ilvl w:val="0"/>
          <w:numId w:val="515"/>
        </w:numPr>
      </w:pPr>
      <w:r w:rsidRPr="00D5093B">
        <w:t>expiry_date</w:t>
      </w:r>
    </w:p>
    <w:p w14:paraId="2FA2DB0E" w14:textId="77777777" w:rsidR="00D5093B" w:rsidRPr="00D5093B" w:rsidRDefault="00D5093B">
      <w:pPr>
        <w:pStyle w:val="PAL3"/>
        <w:numPr>
          <w:ilvl w:val="0"/>
          <w:numId w:val="515"/>
        </w:numPr>
      </w:pPr>
      <w:r w:rsidRPr="00D5093B">
        <w:t>is_allow_sale</w:t>
      </w:r>
    </w:p>
    <w:p w14:paraId="15BA672E" w14:textId="77777777" w:rsidR="00D5093B" w:rsidRPr="00D5093B" w:rsidRDefault="00D5093B">
      <w:pPr>
        <w:pStyle w:val="PAL3"/>
        <w:numPr>
          <w:ilvl w:val="0"/>
          <w:numId w:val="515"/>
        </w:numPr>
      </w:pPr>
      <w:r w:rsidRPr="00D5093B">
        <w:t>available_quantity = số lượng đặt</w:t>
      </w:r>
    </w:p>
    <w:p w14:paraId="2B1500F1" w14:textId="77777777" w:rsidR="00D5093B" w:rsidRPr="00D5093B" w:rsidRDefault="00D5093B">
      <w:pPr>
        <w:pStyle w:val="PAL3"/>
        <w:numPr>
          <w:ilvl w:val="0"/>
          <w:numId w:val="515"/>
        </w:numPr>
      </w:pPr>
      <w:r w:rsidRPr="00D5093B">
        <w:t>quantity = số lượng đặt</w:t>
      </w:r>
    </w:p>
    <w:p w14:paraId="5FD1DDFD" w14:textId="77777777" w:rsidR="00D5093B" w:rsidRPr="00D5093B" w:rsidRDefault="00D5093B">
      <w:pPr>
        <w:pStyle w:val="PAL3"/>
        <w:numPr>
          <w:ilvl w:val="0"/>
          <w:numId w:val="515"/>
        </w:numPr>
      </w:pPr>
      <w:r w:rsidRPr="00D5093B">
        <w:lastRenderedPageBreak/>
        <w:t>dist_unit_id</w:t>
      </w:r>
    </w:p>
    <w:p w14:paraId="113E14D8" w14:textId="77777777" w:rsidR="00D5093B" w:rsidRPr="00D5093B" w:rsidRDefault="00D5093B">
      <w:pPr>
        <w:pStyle w:val="PAL3"/>
        <w:numPr>
          <w:ilvl w:val="0"/>
          <w:numId w:val="515"/>
        </w:numPr>
      </w:pPr>
      <w:r w:rsidRPr="00D5093B">
        <w:t>tenant_id</w:t>
      </w:r>
    </w:p>
    <w:p w14:paraId="15B26575" w14:textId="77777777" w:rsidR="00D5093B" w:rsidRPr="00D5093B" w:rsidRDefault="00D5093B">
      <w:pPr>
        <w:pStyle w:val="PAL3"/>
        <w:numPr>
          <w:ilvl w:val="0"/>
          <w:numId w:val="515"/>
        </w:numPr>
      </w:pPr>
      <w:r w:rsidRPr="00D5093B">
        <w:t xml:space="preserve">version </w:t>
      </w:r>
    </w:p>
    <w:p w14:paraId="77EAFBD0" w14:textId="77777777" w:rsidR="00D5093B" w:rsidRPr="00D5093B" w:rsidRDefault="00D5093B">
      <w:pPr>
        <w:pStyle w:val="PAL3"/>
        <w:numPr>
          <w:ilvl w:val="0"/>
          <w:numId w:val="515"/>
        </w:numPr>
      </w:pPr>
      <w:r w:rsidRPr="00D5093B">
        <w:t>create_date</w:t>
      </w:r>
    </w:p>
    <w:p w14:paraId="0CCB5141" w14:textId="77777777" w:rsidR="00D5093B" w:rsidRPr="00D5093B" w:rsidRDefault="00D5093B">
      <w:pPr>
        <w:pStyle w:val="PAL3"/>
        <w:numPr>
          <w:ilvl w:val="0"/>
          <w:numId w:val="515"/>
        </w:numPr>
      </w:pPr>
      <w:r w:rsidRPr="00D5093B">
        <w:t>create_user</w:t>
      </w:r>
    </w:p>
    <w:p w14:paraId="6EF8D34C" w14:textId="77777777" w:rsidR="00D5093B" w:rsidRPr="00D5093B" w:rsidRDefault="00D5093B">
      <w:pPr>
        <w:pStyle w:val="PAL3"/>
        <w:numPr>
          <w:ilvl w:val="0"/>
          <w:numId w:val="515"/>
        </w:numPr>
      </w:pPr>
      <w:r w:rsidRPr="00D5093B">
        <w:t>update_date</w:t>
      </w:r>
    </w:p>
    <w:p w14:paraId="5ACEFCA6" w14:textId="77777777" w:rsidR="00D5093B" w:rsidRPr="00D5093B" w:rsidRDefault="00D5093B">
      <w:pPr>
        <w:pStyle w:val="PAL3"/>
        <w:numPr>
          <w:ilvl w:val="0"/>
          <w:numId w:val="515"/>
        </w:numPr>
      </w:pPr>
      <w:r w:rsidRPr="00D5093B">
        <w:t>update_user</w:t>
      </w:r>
    </w:p>
    <w:p w14:paraId="51BF57D3" w14:textId="27D45172" w:rsidR="00D5093B" w:rsidRPr="00D5093B" w:rsidRDefault="00D5093B" w:rsidP="0069407E">
      <w:pPr>
        <w:pStyle w:val="PAL3"/>
      </w:pPr>
      <w:r w:rsidRPr="00D5093B">
        <w:t>+ Nếu có ròi thì update:</w:t>
      </w:r>
    </w:p>
    <w:p w14:paraId="34992C98" w14:textId="77777777" w:rsidR="00D5093B" w:rsidRPr="00D5093B" w:rsidRDefault="00D5093B">
      <w:pPr>
        <w:pStyle w:val="PAL3"/>
        <w:numPr>
          <w:ilvl w:val="0"/>
          <w:numId w:val="516"/>
        </w:numPr>
      </w:pPr>
      <w:r w:rsidRPr="00D5093B">
        <w:t>available_quantity = cộng dồn</w:t>
      </w:r>
    </w:p>
    <w:p w14:paraId="73508F1E" w14:textId="77777777" w:rsidR="00D5093B" w:rsidRPr="00D5093B" w:rsidRDefault="00D5093B">
      <w:pPr>
        <w:pStyle w:val="PAL3"/>
        <w:numPr>
          <w:ilvl w:val="0"/>
          <w:numId w:val="516"/>
        </w:numPr>
      </w:pPr>
      <w:r w:rsidRPr="00D5093B">
        <w:t>quantity = cộng dồn</w:t>
      </w:r>
    </w:p>
    <w:p w14:paraId="748F722C" w14:textId="77777777" w:rsidR="00D5093B" w:rsidRPr="00D5093B" w:rsidRDefault="00D5093B">
      <w:pPr>
        <w:pStyle w:val="PAL3"/>
        <w:numPr>
          <w:ilvl w:val="0"/>
          <w:numId w:val="516"/>
        </w:numPr>
      </w:pPr>
      <w:r w:rsidRPr="00D5093B">
        <w:t>version + 1</w:t>
      </w:r>
    </w:p>
    <w:p w14:paraId="3E1C00FD" w14:textId="77777777" w:rsidR="00D5093B" w:rsidRPr="00D5093B" w:rsidRDefault="00D5093B">
      <w:pPr>
        <w:pStyle w:val="PAL3"/>
        <w:numPr>
          <w:ilvl w:val="0"/>
          <w:numId w:val="516"/>
        </w:numPr>
      </w:pPr>
      <w:r w:rsidRPr="00D5093B">
        <w:t>update_date</w:t>
      </w:r>
    </w:p>
    <w:p w14:paraId="535EBF41" w14:textId="77777777" w:rsidR="00D5093B" w:rsidRPr="00D5093B" w:rsidRDefault="00D5093B">
      <w:pPr>
        <w:pStyle w:val="PAL3"/>
        <w:numPr>
          <w:ilvl w:val="0"/>
          <w:numId w:val="516"/>
        </w:numPr>
      </w:pPr>
      <w:r w:rsidRPr="00D5093B">
        <w:t>update_user</w:t>
      </w:r>
    </w:p>
    <w:p w14:paraId="74DBF62E" w14:textId="02F9B1C0" w:rsidR="00D5093B" w:rsidRPr="0069407E" w:rsidRDefault="00D5093B" w:rsidP="0069407E">
      <w:pPr>
        <w:pStyle w:val="PAL3"/>
        <w:rPr>
          <w:b/>
          <w:bCs w:val="0"/>
        </w:rPr>
      </w:pPr>
      <w:r w:rsidRPr="0069407E">
        <w:rPr>
          <w:b/>
          <w:bCs w:val="0"/>
        </w:rPr>
        <w:t>Bảng inventory_lot_tracking:</w:t>
      </w:r>
    </w:p>
    <w:p w14:paraId="35802D2F" w14:textId="77777777" w:rsidR="00D5093B" w:rsidRPr="00D5093B" w:rsidRDefault="00D5093B">
      <w:pPr>
        <w:pStyle w:val="PAL3"/>
        <w:numPr>
          <w:ilvl w:val="0"/>
          <w:numId w:val="517"/>
        </w:numPr>
      </w:pPr>
      <w:r w:rsidRPr="00D5093B">
        <w:t>id</w:t>
      </w:r>
    </w:p>
    <w:p w14:paraId="11524243" w14:textId="77777777" w:rsidR="00D5093B" w:rsidRPr="00D5093B" w:rsidRDefault="00D5093B">
      <w:pPr>
        <w:pStyle w:val="PAL3"/>
        <w:numPr>
          <w:ilvl w:val="0"/>
          <w:numId w:val="517"/>
        </w:numPr>
      </w:pPr>
      <w:r w:rsidRPr="00D5093B">
        <w:t>inventory_lot_id</w:t>
      </w:r>
    </w:p>
    <w:p w14:paraId="1BC4C42E" w14:textId="77777777" w:rsidR="00D5093B" w:rsidRPr="00D5093B" w:rsidRDefault="00D5093B">
      <w:pPr>
        <w:pStyle w:val="PAL3"/>
        <w:numPr>
          <w:ilvl w:val="0"/>
          <w:numId w:val="517"/>
        </w:numPr>
      </w:pPr>
      <w:r w:rsidRPr="00D5093B">
        <w:t>inventory_id</w:t>
      </w:r>
    </w:p>
    <w:p w14:paraId="66A6E942" w14:textId="77777777" w:rsidR="00D5093B" w:rsidRPr="00D5093B" w:rsidRDefault="00D5093B">
      <w:pPr>
        <w:pStyle w:val="PAL3"/>
        <w:numPr>
          <w:ilvl w:val="0"/>
          <w:numId w:val="517"/>
        </w:numPr>
      </w:pPr>
      <w:r w:rsidRPr="00D5093B">
        <w:t>product_lot_id</w:t>
      </w:r>
    </w:p>
    <w:p w14:paraId="2C4F6CEF" w14:textId="77777777" w:rsidR="00D5093B" w:rsidRPr="00D5093B" w:rsidRDefault="00D5093B">
      <w:pPr>
        <w:pStyle w:val="PAL3"/>
        <w:numPr>
          <w:ilvl w:val="0"/>
          <w:numId w:val="517"/>
        </w:numPr>
      </w:pPr>
      <w:r w:rsidRPr="00D5093B">
        <w:t>warehouse_id</w:t>
      </w:r>
    </w:p>
    <w:p w14:paraId="7E12CC23" w14:textId="77777777" w:rsidR="00D5093B" w:rsidRPr="00D5093B" w:rsidRDefault="00D5093B">
      <w:pPr>
        <w:pStyle w:val="PAL3"/>
        <w:numPr>
          <w:ilvl w:val="0"/>
          <w:numId w:val="517"/>
        </w:numPr>
      </w:pPr>
      <w:r w:rsidRPr="00D5093B">
        <w:t>lot_number</w:t>
      </w:r>
    </w:p>
    <w:p w14:paraId="322E4736" w14:textId="77777777" w:rsidR="00D5093B" w:rsidRPr="00D5093B" w:rsidRDefault="00D5093B">
      <w:pPr>
        <w:pStyle w:val="PAL3"/>
        <w:numPr>
          <w:ilvl w:val="0"/>
          <w:numId w:val="517"/>
        </w:numPr>
      </w:pPr>
      <w:r w:rsidRPr="00D5093B">
        <w:t>expire_date</w:t>
      </w:r>
    </w:p>
    <w:p w14:paraId="346EBD0F" w14:textId="77777777" w:rsidR="00D5093B" w:rsidRPr="00D5093B" w:rsidRDefault="00D5093B">
      <w:pPr>
        <w:pStyle w:val="PAL3"/>
        <w:numPr>
          <w:ilvl w:val="0"/>
          <w:numId w:val="517"/>
        </w:numPr>
      </w:pPr>
      <w:r w:rsidRPr="00D5093B">
        <w:t>available_quantity = tồn kho đáp ứng trước tăng</w:t>
      </w:r>
    </w:p>
    <w:p w14:paraId="1757A525" w14:textId="77777777" w:rsidR="00D5093B" w:rsidRPr="00D5093B" w:rsidRDefault="00D5093B">
      <w:pPr>
        <w:pStyle w:val="PAL3"/>
        <w:numPr>
          <w:ilvl w:val="0"/>
          <w:numId w:val="517"/>
        </w:numPr>
      </w:pPr>
      <w:r w:rsidRPr="00D5093B">
        <w:lastRenderedPageBreak/>
        <w:t>quantity = tồn kho thực tế trước tăng</w:t>
      </w:r>
    </w:p>
    <w:p w14:paraId="186734DD" w14:textId="77777777" w:rsidR="00D5093B" w:rsidRPr="00D5093B" w:rsidRDefault="00D5093B">
      <w:pPr>
        <w:pStyle w:val="PAL3"/>
        <w:numPr>
          <w:ilvl w:val="0"/>
          <w:numId w:val="517"/>
        </w:numPr>
      </w:pPr>
      <w:r w:rsidRPr="00D5093B">
        <w:t>request_quantity = số lượng đặt</w:t>
      </w:r>
    </w:p>
    <w:p w14:paraId="4A63D382" w14:textId="77777777" w:rsidR="00D5093B" w:rsidRPr="00D5093B" w:rsidRDefault="00D5093B">
      <w:pPr>
        <w:pStyle w:val="PAL3"/>
        <w:numPr>
          <w:ilvl w:val="0"/>
          <w:numId w:val="517"/>
        </w:numPr>
      </w:pPr>
      <w:r w:rsidRPr="00D5093B">
        <w:t>after_quantity = tồn kho thực tế sau tăng</w:t>
      </w:r>
    </w:p>
    <w:p w14:paraId="72B5F82B" w14:textId="77777777" w:rsidR="00D5093B" w:rsidRPr="00D5093B" w:rsidRDefault="00D5093B">
      <w:pPr>
        <w:pStyle w:val="PAL3"/>
        <w:numPr>
          <w:ilvl w:val="0"/>
          <w:numId w:val="517"/>
        </w:numPr>
      </w:pPr>
      <w:r w:rsidRPr="00D5093B">
        <w:t>is_allow_sale = trạng thái khóa lô tại thời điểm tăng</w:t>
      </w:r>
    </w:p>
    <w:p w14:paraId="49FE7093" w14:textId="77777777" w:rsidR="00D5093B" w:rsidRPr="00D5093B" w:rsidRDefault="00D5093B">
      <w:pPr>
        <w:pStyle w:val="PAL3"/>
        <w:numPr>
          <w:ilvl w:val="0"/>
          <w:numId w:val="517"/>
        </w:numPr>
      </w:pPr>
      <w:r w:rsidRPr="00D5093B">
        <w:t>dist_unit_id</w:t>
      </w:r>
    </w:p>
    <w:p w14:paraId="4131810F" w14:textId="77777777" w:rsidR="00D5093B" w:rsidRPr="00D5093B" w:rsidRDefault="00D5093B">
      <w:pPr>
        <w:pStyle w:val="PAL3"/>
        <w:numPr>
          <w:ilvl w:val="0"/>
          <w:numId w:val="517"/>
        </w:numPr>
      </w:pPr>
      <w:r w:rsidRPr="00D5093B">
        <w:t>tenant_id</w:t>
      </w:r>
    </w:p>
    <w:p w14:paraId="2330E522" w14:textId="77777777" w:rsidR="00D5093B" w:rsidRPr="00D5093B" w:rsidRDefault="00D5093B">
      <w:pPr>
        <w:pStyle w:val="PAL3"/>
        <w:numPr>
          <w:ilvl w:val="0"/>
          <w:numId w:val="517"/>
        </w:numPr>
      </w:pPr>
      <w:r w:rsidRPr="00D5093B">
        <w:t>version</w:t>
      </w:r>
    </w:p>
    <w:p w14:paraId="25D3042C" w14:textId="77777777" w:rsidR="00D5093B" w:rsidRPr="00D5093B" w:rsidRDefault="00D5093B">
      <w:pPr>
        <w:pStyle w:val="PAL3"/>
        <w:numPr>
          <w:ilvl w:val="0"/>
          <w:numId w:val="517"/>
        </w:numPr>
      </w:pPr>
      <w:r w:rsidRPr="00D5093B">
        <w:t>create_date</w:t>
      </w:r>
    </w:p>
    <w:p w14:paraId="2B53D604" w14:textId="77777777" w:rsidR="00D5093B" w:rsidRPr="00D5093B" w:rsidRDefault="00D5093B">
      <w:pPr>
        <w:pStyle w:val="PAL3"/>
        <w:numPr>
          <w:ilvl w:val="0"/>
          <w:numId w:val="517"/>
        </w:numPr>
      </w:pPr>
      <w:r w:rsidRPr="00D5093B">
        <w:t>create_user</w:t>
      </w:r>
    </w:p>
    <w:p w14:paraId="4A461C9D" w14:textId="77777777" w:rsidR="00D5093B" w:rsidRPr="00D5093B" w:rsidRDefault="00D5093B">
      <w:pPr>
        <w:pStyle w:val="PAL3"/>
        <w:numPr>
          <w:ilvl w:val="0"/>
          <w:numId w:val="517"/>
        </w:numPr>
      </w:pPr>
      <w:r w:rsidRPr="00D5093B">
        <w:t>update_date</w:t>
      </w:r>
    </w:p>
    <w:p w14:paraId="7EC47F9C" w14:textId="77777777" w:rsidR="00D5093B" w:rsidRPr="00D5093B" w:rsidRDefault="00D5093B">
      <w:pPr>
        <w:pStyle w:val="PAL3"/>
        <w:numPr>
          <w:ilvl w:val="0"/>
          <w:numId w:val="517"/>
        </w:numPr>
      </w:pPr>
      <w:r w:rsidRPr="00D5093B">
        <w:t>update_user</w:t>
      </w:r>
    </w:p>
    <w:p w14:paraId="536075F0" w14:textId="4241A92B" w:rsidR="00D5093B" w:rsidRPr="00D5093B" w:rsidRDefault="00D5093B" w:rsidP="0069407E">
      <w:pPr>
        <w:pStyle w:val="PAL3"/>
      </w:pPr>
      <w:r w:rsidRPr="0069407E">
        <w:rPr>
          <w:b/>
          <w:bCs w:val="0"/>
        </w:rPr>
        <w:t>Bảng inventory_lot_tracking_available</w:t>
      </w:r>
      <w:r w:rsidRPr="00D5093B">
        <w:t>:</w:t>
      </w:r>
    </w:p>
    <w:p w14:paraId="3699522D" w14:textId="77777777" w:rsidR="00D5093B" w:rsidRPr="00D5093B" w:rsidRDefault="00D5093B">
      <w:pPr>
        <w:pStyle w:val="PAL3"/>
        <w:numPr>
          <w:ilvl w:val="0"/>
          <w:numId w:val="518"/>
        </w:numPr>
      </w:pPr>
      <w:r w:rsidRPr="00D5093B">
        <w:t>id</w:t>
      </w:r>
    </w:p>
    <w:p w14:paraId="32F267F5" w14:textId="77777777" w:rsidR="00D5093B" w:rsidRPr="00D5093B" w:rsidRDefault="00D5093B">
      <w:pPr>
        <w:pStyle w:val="PAL3"/>
        <w:numPr>
          <w:ilvl w:val="0"/>
          <w:numId w:val="518"/>
        </w:numPr>
      </w:pPr>
      <w:r w:rsidRPr="00D5093B">
        <w:t>inventory_lot_id</w:t>
      </w:r>
    </w:p>
    <w:p w14:paraId="188AF327" w14:textId="77777777" w:rsidR="00D5093B" w:rsidRPr="00D5093B" w:rsidRDefault="00D5093B">
      <w:pPr>
        <w:pStyle w:val="PAL3"/>
        <w:numPr>
          <w:ilvl w:val="0"/>
          <w:numId w:val="518"/>
        </w:numPr>
      </w:pPr>
      <w:r w:rsidRPr="00D5093B">
        <w:t>inventory_id</w:t>
      </w:r>
    </w:p>
    <w:p w14:paraId="259EEE25" w14:textId="77777777" w:rsidR="00D5093B" w:rsidRPr="00D5093B" w:rsidRDefault="00D5093B">
      <w:pPr>
        <w:pStyle w:val="PAL3"/>
        <w:numPr>
          <w:ilvl w:val="0"/>
          <w:numId w:val="518"/>
        </w:numPr>
      </w:pPr>
      <w:r w:rsidRPr="00D5093B">
        <w:t>product_lot_id</w:t>
      </w:r>
    </w:p>
    <w:p w14:paraId="5D22C626" w14:textId="77777777" w:rsidR="00D5093B" w:rsidRPr="00D5093B" w:rsidRDefault="00D5093B">
      <w:pPr>
        <w:pStyle w:val="PAL3"/>
        <w:numPr>
          <w:ilvl w:val="0"/>
          <w:numId w:val="518"/>
        </w:numPr>
      </w:pPr>
      <w:r w:rsidRPr="00D5093B">
        <w:t>warehouse_id</w:t>
      </w:r>
    </w:p>
    <w:p w14:paraId="1A188F4D" w14:textId="77777777" w:rsidR="00D5093B" w:rsidRPr="00D5093B" w:rsidRDefault="00D5093B">
      <w:pPr>
        <w:pStyle w:val="PAL3"/>
        <w:numPr>
          <w:ilvl w:val="0"/>
          <w:numId w:val="518"/>
        </w:numPr>
      </w:pPr>
      <w:r w:rsidRPr="00D5093B">
        <w:t>lot_number</w:t>
      </w:r>
    </w:p>
    <w:p w14:paraId="3B3E3B3D" w14:textId="77777777" w:rsidR="00D5093B" w:rsidRPr="00D5093B" w:rsidRDefault="00D5093B">
      <w:pPr>
        <w:pStyle w:val="PAL3"/>
        <w:numPr>
          <w:ilvl w:val="0"/>
          <w:numId w:val="518"/>
        </w:numPr>
      </w:pPr>
      <w:r w:rsidRPr="00D5093B">
        <w:t>expire_date</w:t>
      </w:r>
    </w:p>
    <w:p w14:paraId="5D736AD3" w14:textId="77777777" w:rsidR="00D5093B" w:rsidRPr="00D5093B" w:rsidRDefault="00D5093B">
      <w:pPr>
        <w:pStyle w:val="PAL3"/>
        <w:numPr>
          <w:ilvl w:val="0"/>
          <w:numId w:val="518"/>
        </w:numPr>
      </w:pPr>
      <w:r w:rsidRPr="00D5093B">
        <w:t>available_quantity = tồn kho đáp ứng trước tăng</w:t>
      </w:r>
    </w:p>
    <w:p w14:paraId="2FD60E6C" w14:textId="77777777" w:rsidR="00D5093B" w:rsidRPr="00D5093B" w:rsidRDefault="00D5093B">
      <w:pPr>
        <w:pStyle w:val="PAL3"/>
        <w:numPr>
          <w:ilvl w:val="0"/>
          <w:numId w:val="518"/>
        </w:numPr>
      </w:pPr>
      <w:r w:rsidRPr="00D5093B">
        <w:t>quantity = tồn kho thực tế trước tăng</w:t>
      </w:r>
    </w:p>
    <w:p w14:paraId="41F4230B" w14:textId="77777777" w:rsidR="00D5093B" w:rsidRPr="00D5093B" w:rsidRDefault="00D5093B">
      <w:pPr>
        <w:pStyle w:val="PAL3"/>
        <w:numPr>
          <w:ilvl w:val="0"/>
          <w:numId w:val="518"/>
        </w:numPr>
      </w:pPr>
      <w:r w:rsidRPr="00D5093B">
        <w:t>request_quantity = số lượng đặt</w:t>
      </w:r>
    </w:p>
    <w:p w14:paraId="4DF146B8" w14:textId="77777777" w:rsidR="00D5093B" w:rsidRPr="00D5093B" w:rsidRDefault="00D5093B">
      <w:pPr>
        <w:pStyle w:val="PAL3"/>
        <w:numPr>
          <w:ilvl w:val="0"/>
          <w:numId w:val="518"/>
        </w:numPr>
      </w:pPr>
      <w:r w:rsidRPr="00D5093B">
        <w:lastRenderedPageBreak/>
        <w:t>after_avail_quantity = tồn kho đáp ứng trước tăng</w:t>
      </w:r>
    </w:p>
    <w:p w14:paraId="3C32E5FF" w14:textId="77777777" w:rsidR="00D5093B" w:rsidRPr="00D5093B" w:rsidRDefault="00D5093B">
      <w:pPr>
        <w:pStyle w:val="PAL3"/>
        <w:numPr>
          <w:ilvl w:val="0"/>
          <w:numId w:val="518"/>
        </w:numPr>
      </w:pPr>
      <w:r w:rsidRPr="00D5093B">
        <w:t>is_allow_sale</w:t>
      </w:r>
    </w:p>
    <w:p w14:paraId="07AE49B9" w14:textId="77777777" w:rsidR="00D5093B" w:rsidRPr="00D5093B" w:rsidRDefault="00D5093B">
      <w:pPr>
        <w:pStyle w:val="PAL3"/>
        <w:numPr>
          <w:ilvl w:val="0"/>
          <w:numId w:val="518"/>
        </w:numPr>
      </w:pPr>
      <w:r w:rsidRPr="00D5093B">
        <w:t>dist_unit_id</w:t>
      </w:r>
    </w:p>
    <w:p w14:paraId="444EE8C4" w14:textId="77777777" w:rsidR="00D5093B" w:rsidRPr="00D5093B" w:rsidRDefault="00D5093B">
      <w:pPr>
        <w:pStyle w:val="PAL3"/>
        <w:numPr>
          <w:ilvl w:val="0"/>
          <w:numId w:val="518"/>
        </w:numPr>
      </w:pPr>
      <w:r w:rsidRPr="00D5093B">
        <w:t>tenant_id</w:t>
      </w:r>
    </w:p>
    <w:p w14:paraId="224487A3" w14:textId="77777777" w:rsidR="00D5093B" w:rsidRPr="00D5093B" w:rsidRDefault="00D5093B">
      <w:pPr>
        <w:pStyle w:val="PAL3"/>
        <w:numPr>
          <w:ilvl w:val="0"/>
          <w:numId w:val="518"/>
        </w:numPr>
      </w:pPr>
      <w:r w:rsidRPr="00D5093B">
        <w:t>version</w:t>
      </w:r>
    </w:p>
    <w:p w14:paraId="3A14494A" w14:textId="77777777" w:rsidR="00D5093B" w:rsidRPr="00D5093B" w:rsidRDefault="00D5093B">
      <w:pPr>
        <w:pStyle w:val="PAL3"/>
        <w:numPr>
          <w:ilvl w:val="0"/>
          <w:numId w:val="518"/>
        </w:numPr>
      </w:pPr>
      <w:r w:rsidRPr="00D5093B">
        <w:t>create_date</w:t>
      </w:r>
    </w:p>
    <w:p w14:paraId="374C63E4" w14:textId="77777777" w:rsidR="00D5093B" w:rsidRPr="00D5093B" w:rsidRDefault="00D5093B">
      <w:pPr>
        <w:pStyle w:val="PAL3"/>
        <w:numPr>
          <w:ilvl w:val="0"/>
          <w:numId w:val="518"/>
        </w:numPr>
      </w:pPr>
      <w:r w:rsidRPr="00D5093B">
        <w:t>create_user</w:t>
      </w:r>
    </w:p>
    <w:p w14:paraId="08A0EAAA" w14:textId="77777777" w:rsidR="00D5093B" w:rsidRPr="00D5093B" w:rsidRDefault="00D5093B">
      <w:pPr>
        <w:pStyle w:val="PAL3"/>
        <w:numPr>
          <w:ilvl w:val="0"/>
          <w:numId w:val="518"/>
        </w:numPr>
      </w:pPr>
      <w:r w:rsidRPr="00D5093B">
        <w:t>update_date</w:t>
      </w:r>
    </w:p>
    <w:p w14:paraId="20571E27" w14:textId="77777777" w:rsidR="00D5093B" w:rsidRPr="00D5093B" w:rsidRDefault="00D5093B">
      <w:pPr>
        <w:pStyle w:val="PAL3"/>
        <w:numPr>
          <w:ilvl w:val="0"/>
          <w:numId w:val="518"/>
        </w:numPr>
      </w:pPr>
      <w:r w:rsidRPr="00D5093B">
        <w:t>update_user</w:t>
      </w:r>
    </w:p>
    <w:p w14:paraId="626BD0E1" w14:textId="77777777" w:rsidR="004D1282" w:rsidRDefault="00D5093B" w:rsidP="0069407E">
      <w:pPr>
        <w:pStyle w:val="PAL3"/>
      </w:pPr>
      <w:r w:rsidRPr="00D5093B">
        <w:t xml:space="preserve">Bảng </w:t>
      </w:r>
      <w:r w:rsidRPr="0069407E">
        <w:rPr>
          <w:b/>
          <w:bCs w:val="0"/>
        </w:rPr>
        <w:t>warehouse_receipt_item_lot_temp</w:t>
      </w:r>
    </w:p>
    <w:p w14:paraId="68C329A6" w14:textId="5155C4CD" w:rsidR="00D5093B" w:rsidRDefault="00D5093B" w:rsidP="0069407E">
      <w:pPr>
        <w:pStyle w:val="PAL3"/>
      </w:pPr>
      <w:r w:rsidRPr="00D5093B">
        <w:t xml:space="preserve">Bảng </w:t>
      </w:r>
      <w:r w:rsidRPr="0069407E">
        <w:rPr>
          <w:b/>
          <w:bCs w:val="0"/>
        </w:rPr>
        <w:t>warehouse_receipt_item_lot</w:t>
      </w:r>
    </w:p>
    <w:p w14:paraId="394DFC0F" w14:textId="77777777" w:rsidR="00464553" w:rsidRPr="006A02C3" w:rsidRDefault="00464553" w:rsidP="00512E56">
      <w:pPr>
        <w:pStyle w:val="Heading5"/>
        <w:tabs>
          <w:tab w:val="num" w:pos="1008"/>
        </w:tabs>
        <w:spacing w:line="360" w:lineRule="auto"/>
        <w:ind w:left="1008" w:hanging="1008"/>
        <w:jc w:val="both"/>
        <w:rPr>
          <w:highlight w:val="yellow"/>
        </w:rPr>
      </w:pPr>
      <w:r w:rsidRPr="006A02C3">
        <w:rPr>
          <w:highlight w:val="yellow"/>
        </w:rPr>
        <w:t>Hủy đơn điều chỉnh</w:t>
      </w:r>
    </w:p>
    <w:p w14:paraId="7FCBAE5A" w14:textId="77777777" w:rsidR="00464553" w:rsidRPr="006A02C3" w:rsidRDefault="00464553">
      <w:pPr>
        <w:pStyle w:val="PAL0"/>
        <w:numPr>
          <w:ilvl w:val="0"/>
          <w:numId w:val="156"/>
        </w:numPr>
        <w:spacing w:line="360" w:lineRule="auto"/>
        <w:ind w:left="567"/>
      </w:pPr>
      <w:r w:rsidRPr="006A02C3">
        <w:t>Hủy phiếu (Khi người dùng tick chọn n dòng, click vào nút Hủy)</w:t>
      </w:r>
    </w:p>
    <w:p w14:paraId="43ECC0E9" w14:textId="09560A79" w:rsidR="00464553" w:rsidRPr="006A02C3" w:rsidRDefault="00464553" w:rsidP="00512E56">
      <w:pPr>
        <w:pStyle w:val="PAL1"/>
        <w:spacing w:line="360" w:lineRule="auto"/>
      </w:pPr>
      <w:r w:rsidRPr="006A02C3">
        <w:t>Hệ thống hiển thị dialog confirm</w:t>
      </w:r>
    </w:p>
    <w:p w14:paraId="166DD3F2" w14:textId="1675FDE7" w:rsidR="00464553" w:rsidRPr="006A02C3" w:rsidRDefault="00464553">
      <w:pPr>
        <w:pStyle w:val="PAL0"/>
        <w:numPr>
          <w:ilvl w:val="0"/>
          <w:numId w:val="157"/>
        </w:numPr>
        <w:spacing w:line="360" w:lineRule="auto"/>
        <w:ind w:left="1701"/>
      </w:pPr>
      <w:r w:rsidRPr="006A02C3">
        <w:t>Nếu chọn 1 dòn</w:t>
      </w:r>
      <w:r w:rsidR="006B3134" w:rsidRPr="006A02C3">
        <w:t xml:space="preserve">g </w:t>
      </w:r>
      <w:r w:rsidRPr="006A02C3">
        <w:t xml:space="preserve">[Hủy đơn điều chỉnh? </w:t>
      </w:r>
      <w:r w:rsidR="006B3134" w:rsidRPr="006A02C3">
        <w:t xml:space="preserve"> </w:t>
      </w:r>
      <w:r w:rsidRPr="006A02C3">
        <w:t xml:space="preserve">Bạn muốn thực hiện </w:t>
      </w:r>
      <w:r w:rsidRPr="006A02C3">
        <w:rPr>
          <w:b/>
        </w:rPr>
        <w:t xml:space="preserve">hủy </w:t>
      </w:r>
      <w:r w:rsidRPr="006A02C3">
        <w:t xml:space="preserve">đơn điều chỉnh </w:t>
      </w:r>
      <w:r w:rsidRPr="006A02C3">
        <w:rPr>
          <w:b/>
        </w:rPr>
        <w:t>&lt;Mã phiếu&gt;</w:t>
      </w:r>
      <w:r w:rsidRPr="006A02C3">
        <w:t>?] [btn Đóng][btn Hủy]</w:t>
      </w:r>
    </w:p>
    <w:p w14:paraId="6FF5C389" w14:textId="77777777" w:rsidR="006B3134" w:rsidRPr="006A02C3" w:rsidRDefault="00464553">
      <w:pPr>
        <w:pStyle w:val="PAL0"/>
        <w:numPr>
          <w:ilvl w:val="0"/>
          <w:numId w:val="157"/>
        </w:numPr>
        <w:spacing w:line="360" w:lineRule="auto"/>
        <w:ind w:left="1701"/>
      </w:pPr>
      <w:r w:rsidRPr="006A02C3">
        <w:t>Nếu chọn nhiều dòng</w:t>
      </w:r>
      <w:r w:rsidR="006B3134" w:rsidRPr="006A02C3">
        <w:t xml:space="preserve"> </w:t>
      </w:r>
      <w:r w:rsidRPr="006A02C3">
        <w:t>[Hủy đơn điều chỉnh?</w:t>
      </w:r>
      <w:r w:rsidR="006B3134" w:rsidRPr="006A02C3">
        <w:t xml:space="preserve"> </w:t>
      </w:r>
      <w:r w:rsidRPr="006A02C3">
        <w:t xml:space="preserve">Bạn muốn thực hiện </w:t>
      </w:r>
      <w:r w:rsidRPr="006A02C3">
        <w:rPr>
          <w:b/>
        </w:rPr>
        <w:t>hủy n</w:t>
      </w:r>
      <w:r w:rsidRPr="006A02C3">
        <w:t xml:space="preserve"> đơn điều chỉnh đã chọn?] [btn Đóng][btn Hủy]</w:t>
      </w:r>
    </w:p>
    <w:p w14:paraId="1BBAA425" w14:textId="236EE28B" w:rsidR="00464553" w:rsidRPr="006A02C3" w:rsidRDefault="00464553">
      <w:pPr>
        <w:pStyle w:val="PAL0"/>
        <w:numPr>
          <w:ilvl w:val="0"/>
          <w:numId w:val="157"/>
        </w:numPr>
        <w:spacing w:line="360" w:lineRule="auto"/>
        <w:ind w:left="1701"/>
      </w:pPr>
      <w:r w:rsidRPr="006A02C3">
        <w:t>Người dùng chọn thao tác</w:t>
      </w:r>
    </w:p>
    <w:p w14:paraId="6237EA4B" w14:textId="77777777" w:rsidR="00464553" w:rsidRPr="006A02C3" w:rsidRDefault="00464553">
      <w:pPr>
        <w:pStyle w:val="PAL0"/>
        <w:numPr>
          <w:ilvl w:val="0"/>
          <w:numId w:val="158"/>
        </w:numPr>
        <w:spacing w:line="360" w:lineRule="auto"/>
        <w:ind w:left="2268"/>
      </w:pPr>
      <w:r w:rsidRPr="006A02C3">
        <w:t>Chọn btn Đóng: đóng dialog confirm, không xảy ra sự kiện gì</w:t>
      </w:r>
    </w:p>
    <w:p w14:paraId="16242AB2" w14:textId="77777777" w:rsidR="00464553" w:rsidRPr="006A02C3" w:rsidRDefault="00464553">
      <w:pPr>
        <w:pStyle w:val="PAL0"/>
        <w:numPr>
          <w:ilvl w:val="0"/>
          <w:numId w:val="158"/>
        </w:numPr>
        <w:spacing w:line="360" w:lineRule="auto"/>
        <w:ind w:left="2268"/>
      </w:pPr>
      <w:r w:rsidRPr="006A02C3">
        <w:t>Chọn btn Hủy: đóng dialog confirm &amp; thực hiện action</w:t>
      </w:r>
    </w:p>
    <w:p w14:paraId="0486B447" w14:textId="1F354014" w:rsidR="00464553" w:rsidRPr="006A02C3" w:rsidRDefault="00464553" w:rsidP="00512E56">
      <w:pPr>
        <w:pStyle w:val="PAL1"/>
        <w:spacing w:line="360" w:lineRule="auto"/>
      </w:pPr>
      <w:r w:rsidRPr="006A02C3">
        <w:lastRenderedPageBreak/>
        <w:t>Hệ thống thực hiện nghiệp vụ</w:t>
      </w:r>
    </w:p>
    <w:p w14:paraId="3EBEB174" w14:textId="77777777" w:rsidR="00464553" w:rsidRPr="006A02C3" w:rsidRDefault="00464553">
      <w:pPr>
        <w:pStyle w:val="PAL0"/>
        <w:numPr>
          <w:ilvl w:val="0"/>
          <w:numId w:val="433"/>
        </w:numPr>
        <w:spacing w:line="360" w:lineRule="auto"/>
        <w:ind w:left="1701"/>
      </w:pPr>
      <w:r w:rsidRPr="006A02C3">
        <w:t>Nếu chọn 1 dòng</w:t>
      </w:r>
    </w:p>
    <w:p w14:paraId="36418033" w14:textId="77777777" w:rsidR="006B3134" w:rsidRPr="006A02C3" w:rsidRDefault="00464553">
      <w:pPr>
        <w:pStyle w:val="PAL3"/>
        <w:numPr>
          <w:ilvl w:val="0"/>
          <w:numId w:val="159"/>
        </w:numPr>
        <w:ind w:left="2268"/>
      </w:pPr>
      <w:r w:rsidRPr="006A02C3">
        <w:t>Nếu thành công: hiển thị toast thông báo. Tự động mất đi sau n giây (n = cấu hình chung cho toàn hệ thống)</w:t>
      </w:r>
      <w:r w:rsidR="006B3134" w:rsidRPr="006A02C3">
        <w:t xml:space="preserve">. </w:t>
      </w:r>
      <w:r w:rsidRPr="006A02C3">
        <w:t>[Hủy đơn điều chỉnh &lt;</w:t>
      </w:r>
      <w:r w:rsidRPr="006A02C3">
        <w:rPr>
          <w:b/>
        </w:rPr>
        <w:t>Mã phiếu</w:t>
      </w:r>
      <w:r w:rsidRPr="006A02C3">
        <w:t>&gt; thành công!]</w:t>
      </w:r>
    </w:p>
    <w:p w14:paraId="56575C29" w14:textId="77777777" w:rsidR="006B3134" w:rsidRPr="006A02C3" w:rsidRDefault="00464553">
      <w:pPr>
        <w:pStyle w:val="PAL3"/>
        <w:numPr>
          <w:ilvl w:val="0"/>
          <w:numId w:val="159"/>
        </w:numPr>
        <w:ind w:left="2268"/>
      </w:pPr>
      <w:r w:rsidRPr="006A02C3">
        <w:t>Nếu thất bại: hiển thị dialog thông báo</w:t>
      </w:r>
      <w:r w:rsidR="006B3134" w:rsidRPr="006A02C3">
        <w:t xml:space="preserve"> </w:t>
      </w:r>
      <w:r w:rsidRPr="006A02C3">
        <w:t>[Hủy đơn điều chỉnh không thành công</w:t>
      </w:r>
      <w:r w:rsidR="006B3134" w:rsidRPr="006A02C3">
        <w:t xml:space="preserve">. </w:t>
      </w:r>
      <w:r w:rsidRPr="006A02C3">
        <w:t>Hủy đơn điều chỉnh &lt;</w:t>
      </w:r>
      <w:r w:rsidRPr="006A02C3">
        <w:rPr>
          <w:b/>
        </w:rPr>
        <w:t>Mã phiếu</w:t>
      </w:r>
      <w:r w:rsidRPr="006A02C3">
        <w:t>&gt; không thành công!</w:t>
      </w:r>
      <w:r w:rsidR="006B3134" w:rsidRPr="006A02C3">
        <w:t xml:space="preserve"> </w:t>
      </w:r>
      <w:r w:rsidRPr="006A02C3">
        <w:t>&lt;</w:t>
      </w:r>
      <w:r w:rsidRPr="006A02C3">
        <w:rPr>
          <w:color w:val="FF0000"/>
        </w:rPr>
        <w:t>Thông tin lỗi</w:t>
      </w:r>
      <w:r w:rsidRPr="006A02C3">
        <w:t>&gt;] [btn Đóng]</w:t>
      </w:r>
    </w:p>
    <w:p w14:paraId="21DA5824" w14:textId="11C89060" w:rsidR="00464553" w:rsidRPr="006A02C3" w:rsidRDefault="00464553">
      <w:pPr>
        <w:pStyle w:val="PAL3"/>
        <w:numPr>
          <w:ilvl w:val="0"/>
          <w:numId w:val="159"/>
        </w:numPr>
        <w:ind w:left="2268"/>
      </w:pPr>
      <w:r w:rsidRPr="006A02C3">
        <w:t>Các trường hợp lỗi</w:t>
      </w:r>
    </w:p>
    <w:p w14:paraId="50742B4D" w14:textId="77777777" w:rsidR="00464553" w:rsidRPr="006A02C3" w:rsidRDefault="00464553">
      <w:pPr>
        <w:pStyle w:val="PAL0"/>
        <w:numPr>
          <w:ilvl w:val="0"/>
          <w:numId w:val="160"/>
        </w:numPr>
        <w:spacing w:line="360" w:lineRule="auto"/>
        <w:ind w:left="2835"/>
      </w:pPr>
      <w:r w:rsidRPr="006A02C3">
        <w:t>User login không có quyền duyệt/hủy trên bước hiện tại (không có trong nhóm tác động quy trình): báo lỗi [Không có quyền duyệt/hủy đơn điều chỉnh]</w:t>
      </w:r>
    </w:p>
    <w:p w14:paraId="13AE1B17" w14:textId="77777777" w:rsidR="00464553" w:rsidRPr="006A02C3" w:rsidRDefault="00464553">
      <w:pPr>
        <w:pStyle w:val="PAL0"/>
        <w:numPr>
          <w:ilvl w:val="0"/>
          <w:numId w:val="160"/>
        </w:numPr>
        <w:spacing w:line="360" w:lineRule="auto"/>
        <w:ind w:left="2835"/>
      </w:pPr>
      <w:r w:rsidRPr="006A02C3">
        <w:t>Đơn điều chỉnh ở trạng thái Hủy: báo lỗi [Đơn điều chỉnh đã bị hủy]</w:t>
      </w:r>
    </w:p>
    <w:p w14:paraId="19520D56" w14:textId="77777777" w:rsidR="00464553" w:rsidRPr="006A02C3" w:rsidRDefault="00464553">
      <w:pPr>
        <w:pStyle w:val="PAL0"/>
        <w:numPr>
          <w:ilvl w:val="0"/>
          <w:numId w:val="160"/>
        </w:numPr>
        <w:spacing w:line="360" w:lineRule="auto"/>
        <w:ind w:left="2835"/>
      </w:pPr>
      <w:r w:rsidRPr="006A02C3">
        <w:t>Đơn điều chỉnh ở trạng thái Đã duyệt: báo lỗi [Đơn điều chỉnh đã hoàn thành quy trình duyệt]</w:t>
      </w:r>
    </w:p>
    <w:p w14:paraId="7BD656C2" w14:textId="77777777" w:rsidR="00464553" w:rsidRPr="006A02C3" w:rsidRDefault="00464553">
      <w:pPr>
        <w:pStyle w:val="PAL0"/>
        <w:numPr>
          <w:ilvl w:val="0"/>
          <w:numId w:val="433"/>
        </w:numPr>
        <w:spacing w:line="360" w:lineRule="auto"/>
        <w:ind w:left="1701"/>
      </w:pPr>
      <w:r w:rsidRPr="006A02C3">
        <w:t>Nếu chọn nhiều dòng</w:t>
      </w:r>
    </w:p>
    <w:p w14:paraId="5A16DE10" w14:textId="14B3CD08" w:rsidR="00464553" w:rsidRPr="006A02C3" w:rsidRDefault="00464553">
      <w:pPr>
        <w:pStyle w:val="PAL3"/>
        <w:numPr>
          <w:ilvl w:val="0"/>
          <w:numId w:val="161"/>
        </w:numPr>
        <w:ind w:left="2268"/>
      </w:pPr>
      <w:r w:rsidRPr="006A02C3">
        <w:t>Hiển thị thông báo [Kết quả hủy đơn điều chỉnh</w:t>
      </w:r>
    </w:p>
    <w:p w14:paraId="3A51FD41" w14:textId="77777777" w:rsidR="00464553" w:rsidRPr="006A02C3" w:rsidRDefault="00464553">
      <w:pPr>
        <w:pStyle w:val="PAL3"/>
        <w:numPr>
          <w:ilvl w:val="0"/>
          <w:numId w:val="162"/>
        </w:numPr>
        <w:ind w:left="2835"/>
      </w:pPr>
      <w:r w:rsidRPr="006A02C3">
        <w:t xml:space="preserve">Icon Pass + Hủy </w:t>
      </w:r>
      <w:r w:rsidRPr="006A02C3">
        <w:rPr>
          <w:b/>
        </w:rPr>
        <w:t>n</w:t>
      </w:r>
      <w:r w:rsidRPr="006A02C3">
        <w:t xml:space="preserve"> đơn điều chỉnh thành công</w:t>
      </w:r>
    </w:p>
    <w:p w14:paraId="7F6A31FA" w14:textId="77777777" w:rsidR="006B3134" w:rsidRPr="006A02C3" w:rsidRDefault="00464553">
      <w:pPr>
        <w:pStyle w:val="PAL3"/>
        <w:numPr>
          <w:ilvl w:val="0"/>
          <w:numId w:val="162"/>
        </w:numPr>
        <w:ind w:left="2835"/>
      </w:pPr>
      <w:r w:rsidRPr="006A02C3">
        <w:t xml:space="preserve">Icon Fail + Hủy </w:t>
      </w:r>
      <w:r w:rsidRPr="006A02C3">
        <w:rPr>
          <w:b/>
        </w:rPr>
        <w:t>m</w:t>
      </w:r>
      <w:r w:rsidRPr="006A02C3">
        <w:t xml:space="preserve"> đơn điều chỉnh không thành công. </w:t>
      </w:r>
      <w:r w:rsidRPr="006A02C3">
        <w:rPr>
          <w:color w:val="0070C0"/>
        </w:rPr>
        <w:t>Chi tiết lỗi</w:t>
      </w:r>
      <w:r w:rsidRPr="006A02C3">
        <w:t xml:space="preserve"> (m=0 thì ẩn dòng này)] [btn Đóng]</w:t>
      </w:r>
    </w:p>
    <w:p w14:paraId="61EB738D" w14:textId="7E1B7BD2" w:rsidR="00464553" w:rsidRPr="006A02C3" w:rsidRDefault="00464553">
      <w:pPr>
        <w:pStyle w:val="PAL3"/>
        <w:numPr>
          <w:ilvl w:val="0"/>
          <w:numId w:val="162"/>
        </w:numPr>
        <w:ind w:left="2835"/>
      </w:pPr>
      <w:r w:rsidRPr="006A02C3">
        <w:t>Khi nhấn link Chi tiết lỗi hiển thị pop_up Chi tiết lỗi gồm các cột:</w:t>
      </w:r>
    </w:p>
    <w:p w14:paraId="20BCDFBC" w14:textId="77777777" w:rsidR="00464553" w:rsidRPr="006A02C3" w:rsidRDefault="00464553">
      <w:pPr>
        <w:pStyle w:val="PAL0"/>
        <w:numPr>
          <w:ilvl w:val="0"/>
          <w:numId w:val="163"/>
        </w:numPr>
        <w:spacing w:line="360" w:lineRule="auto"/>
        <w:ind w:left="3402"/>
      </w:pPr>
      <w:r w:rsidRPr="006A02C3">
        <w:t>Mã phiếu</w:t>
      </w:r>
    </w:p>
    <w:p w14:paraId="08DFFE46" w14:textId="77777777" w:rsidR="00464553" w:rsidRPr="006A02C3" w:rsidRDefault="00464553">
      <w:pPr>
        <w:pStyle w:val="PAL0"/>
        <w:numPr>
          <w:ilvl w:val="0"/>
          <w:numId w:val="163"/>
        </w:numPr>
        <w:spacing w:line="360" w:lineRule="auto"/>
        <w:ind w:left="3402"/>
      </w:pPr>
      <w:r w:rsidRPr="006A02C3">
        <w:t>Thông tin lỗi</w:t>
      </w:r>
    </w:p>
    <w:p w14:paraId="142A8824" w14:textId="77777777" w:rsidR="00464553" w:rsidRPr="006A02C3" w:rsidRDefault="00464553" w:rsidP="0069407E">
      <w:pPr>
        <w:pStyle w:val="PAL3"/>
      </w:pPr>
      <w:r w:rsidRPr="006A02C3">
        <w:t>Khi nhấn btn Đóng sẽ reload màn hình danh sách – hiển thị dữ liệu mới nhất</w:t>
      </w:r>
    </w:p>
    <w:p w14:paraId="3EB59635" w14:textId="77777777" w:rsidR="00464553" w:rsidRPr="006A02C3" w:rsidRDefault="00464553">
      <w:pPr>
        <w:pStyle w:val="PAL0"/>
        <w:numPr>
          <w:ilvl w:val="0"/>
          <w:numId w:val="433"/>
        </w:numPr>
        <w:spacing w:line="360" w:lineRule="auto"/>
        <w:ind w:left="1701"/>
      </w:pPr>
      <w:r w:rsidRPr="006A02C3">
        <w:t xml:space="preserve">Cập nhật CSDL. </w:t>
      </w:r>
    </w:p>
    <w:p w14:paraId="3FAEDCC5" w14:textId="0DBCE828" w:rsidR="00464553" w:rsidRPr="006A02C3" w:rsidRDefault="00464553">
      <w:pPr>
        <w:pStyle w:val="PAL3"/>
        <w:numPr>
          <w:ilvl w:val="0"/>
          <w:numId w:val="164"/>
        </w:numPr>
        <w:ind w:left="2268"/>
      </w:pPr>
      <w:r w:rsidRPr="006A02C3">
        <w:t>Chuyển trạng thái đơn thành Đã hủy</w:t>
      </w:r>
      <w:r w:rsidR="006B3134" w:rsidRPr="006A02C3">
        <w:t xml:space="preserve">: </w:t>
      </w:r>
      <w:r w:rsidRPr="006A02C3">
        <w:t>Bảng INVENTORY_ADJUST</w:t>
      </w:r>
    </w:p>
    <w:p w14:paraId="325838F9" w14:textId="77777777" w:rsidR="00464553" w:rsidRPr="006A02C3" w:rsidRDefault="00464553" w:rsidP="00170D7B">
      <w:pPr>
        <w:pStyle w:val="PAL5"/>
        <w:numPr>
          <w:ilvl w:val="0"/>
          <w:numId w:val="165"/>
        </w:numPr>
      </w:pPr>
      <w:r w:rsidRPr="006A02C3">
        <w:t>CURRENT_STATUS = ‘DEL’</w:t>
      </w:r>
    </w:p>
    <w:p w14:paraId="7D8E8644" w14:textId="77777777" w:rsidR="00464553" w:rsidRPr="006A02C3" w:rsidRDefault="00464553">
      <w:pPr>
        <w:pStyle w:val="PAL0"/>
        <w:numPr>
          <w:ilvl w:val="0"/>
          <w:numId w:val="166"/>
        </w:numPr>
        <w:spacing w:line="360" w:lineRule="auto"/>
        <w:ind w:left="2268"/>
      </w:pPr>
      <w:r w:rsidRPr="006A02C3">
        <w:lastRenderedPageBreak/>
        <w:t>Bảng INVENTORY_ADJUST_TRACKING</w:t>
      </w:r>
    </w:p>
    <w:p w14:paraId="5FC1C86D" w14:textId="77777777" w:rsidR="00464553" w:rsidRPr="006A02C3" w:rsidRDefault="00464553" w:rsidP="00170D7B">
      <w:pPr>
        <w:pStyle w:val="PAL5"/>
        <w:numPr>
          <w:ilvl w:val="0"/>
          <w:numId w:val="167"/>
        </w:numPr>
      </w:pPr>
      <w:r w:rsidRPr="006A02C3">
        <w:t>ACTION_ID = CANCEL</w:t>
      </w:r>
    </w:p>
    <w:p w14:paraId="2832E2D4" w14:textId="77777777" w:rsidR="00464553" w:rsidRPr="006A02C3" w:rsidRDefault="00464553" w:rsidP="00170D7B">
      <w:pPr>
        <w:pStyle w:val="PAL5"/>
        <w:numPr>
          <w:ilvl w:val="0"/>
          <w:numId w:val="167"/>
        </w:numPr>
      </w:pPr>
      <w:r w:rsidRPr="006A02C3">
        <w:t>PREV_STATE = Trạng thái trước khi Hủy</w:t>
      </w:r>
    </w:p>
    <w:p w14:paraId="4334A1B4" w14:textId="77777777" w:rsidR="00464553" w:rsidRPr="006A02C3" w:rsidRDefault="00464553" w:rsidP="00170D7B">
      <w:pPr>
        <w:pStyle w:val="PAL5"/>
        <w:numPr>
          <w:ilvl w:val="0"/>
          <w:numId w:val="167"/>
        </w:numPr>
      </w:pPr>
      <w:r w:rsidRPr="006A02C3">
        <w:t>CURR_STATE = Trạng thái sau khi Hủy. Select NEXT_STATE from INVENTORY_APPROVAL_NEXT_STATE where APPROVAL_STEP_ID = Trạng thái hiện tại and ACTION_TYPE_ID = CANCEL</w:t>
      </w:r>
    </w:p>
    <w:p w14:paraId="552C4331" w14:textId="77777777" w:rsidR="00464553" w:rsidRPr="006A02C3" w:rsidRDefault="00464553" w:rsidP="00170D7B">
      <w:pPr>
        <w:pStyle w:val="PAL5"/>
        <w:numPr>
          <w:ilvl w:val="0"/>
          <w:numId w:val="167"/>
        </w:numPr>
      </w:pPr>
      <w:r w:rsidRPr="006A02C3">
        <w:t>FACTOR_ID = Mã nhân viên của user login</w:t>
      </w:r>
    </w:p>
    <w:p w14:paraId="1E1A8F9C" w14:textId="77777777" w:rsidR="00464553" w:rsidRPr="006A02C3" w:rsidRDefault="00464553" w:rsidP="00170D7B">
      <w:pPr>
        <w:pStyle w:val="PAL5"/>
        <w:numPr>
          <w:ilvl w:val="0"/>
          <w:numId w:val="167"/>
        </w:numPr>
      </w:pPr>
      <w:r w:rsidRPr="006A02C3">
        <w:t>LOGTIME = SYSDATE</w:t>
      </w:r>
    </w:p>
    <w:p w14:paraId="7C042138" w14:textId="43DD0F64" w:rsidR="00464553" w:rsidRPr="006A02C3" w:rsidRDefault="00464553">
      <w:pPr>
        <w:pStyle w:val="PAL3"/>
        <w:numPr>
          <w:ilvl w:val="0"/>
          <w:numId w:val="168"/>
        </w:numPr>
        <w:ind w:left="2268"/>
      </w:pPr>
      <w:r w:rsidRPr="006A02C3">
        <w:t xml:space="preserve">Nếu là </w:t>
      </w:r>
      <w:r w:rsidRPr="006A02C3">
        <w:rPr>
          <w:rStyle w:val="PAL3Char"/>
        </w:rPr>
        <w:t>đơn</w:t>
      </w:r>
      <w:r w:rsidRPr="006A02C3">
        <w:t xml:space="preserve"> điều chỉnh giảm</w:t>
      </w:r>
      <w:r w:rsidR="0069407E">
        <w:t xml:space="preserve">, thực hiện thêm: </w:t>
      </w:r>
    </w:p>
    <w:p w14:paraId="5D380BCE" w14:textId="3834EF94" w:rsidR="0069407E" w:rsidRPr="0069407E" w:rsidRDefault="0069407E">
      <w:pPr>
        <w:pStyle w:val="PAL3"/>
        <w:numPr>
          <w:ilvl w:val="0"/>
          <w:numId w:val="169"/>
        </w:numPr>
        <w:ind w:left="2835"/>
      </w:pPr>
      <w:r w:rsidRPr="0069407E">
        <w:rPr>
          <w:b/>
        </w:rPr>
        <w:t>Bảng Inventory:</w:t>
      </w:r>
    </w:p>
    <w:p w14:paraId="4A29B401" w14:textId="77777777" w:rsidR="0069407E" w:rsidRDefault="0069407E">
      <w:pPr>
        <w:pStyle w:val="PAL3"/>
        <w:numPr>
          <w:ilvl w:val="0"/>
          <w:numId w:val="519"/>
        </w:numPr>
      </w:pPr>
      <w:r w:rsidRPr="0069407E">
        <w:t>total_available_quantity: Cộng lại tồn đã giảm</w:t>
      </w:r>
    </w:p>
    <w:p w14:paraId="6376DF1A" w14:textId="634FBC01" w:rsidR="0069407E" w:rsidRPr="0069407E" w:rsidRDefault="0069407E">
      <w:pPr>
        <w:pStyle w:val="PAL3"/>
        <w:numPr>
          <w:ilvl w:val="0"/>
          <w:numId w:val="519"/>
        </w:numPr>
      </w:pPr>
      <w:r w:rsidRPr="0069407E">
        <w:t>available_quantity: Cộng lại tồn đã giảm</w:t>
      </w:r>
    </w:p>
    <w:p w14:paraId="3CEB5FDB" w14:textId="589FA3CD" w:rsidR="0069407E" w:rsidRPr="0069407E" w:rsidRDefault="0069407E">
      <w:pPr>
        <w:pStyle w:val="PAL3"/>
        <w:numPr>
          <w:ilvl w:val="0"/>
          <w:numId w:val="169"/>
        </w:numPr>
        <w:ind w:left="2835"/>
      </w:pPr>
      <w:r w:rsidRPr="0069407E">
        <w:rPr>
          <w:b/>
        </w:rPr>
        <w:t xml:space="preserve">Bảng inventory_tracking_available: </w:t>
      </w:r>
    </w:p>
    <w:p w14:paraId="2CC93811" w14:textId="77777777" w:rsidR="0069407E" w:rsidRPr="0069407E" w:rsidRDefault="0069407E">
      <w:pPr>
        <w:pStyle w:val="PAL3"/>
        <w:numPr>
          <w:ilvl w:val="0"/>
          <w:numId w:val="520"/>
        </w:numPr>
      </w:pPr>
      <w:r w:rsidRPr="0069407E">
        <w:t>id</w:t>
      </w:r>
    </w:p>
    <w:p w14:paraId="3E78A00B" w14:textId="77777777" w:rsidR="0069407E" w:rsidRPr="0069407E" w:rsidRDefault="0069407E">
      <w:pPr>
        <w:pStyle w:val="PAL3"/>
        <w:numPr>
          <w:ilvl w:val="0"/>
          <w:numId w:val="520"/>
        </w:numPr>
      </w:pPr>
      <w:r w:rsidRPr="0069407E">
        <w:t>product_id</w:t>
      </w:r>
    </w:p>
    <w:p w14:paraId="34A0A4DB" w14:textId="77777777" w:rsidR="0069407E" w:rsidRPr="0069407E" w:rsidRDefault="0069407E">
      <w:pPr>
        <w:pStyle w:val="PAL3"/>
        <w:numPr>
          <w:ilvl w:val="0"/>
          <w:numId w:val="520"/>
        </w:numPr>
      </w:pPr>
      <w:r w:rsidRPr="0069407E">
        <w:t xml:space="preserve">warehouse_id </w:t>
      </w:r>
    </w:p>
    <w:p w14:paraId="11E13DC1" w14:textId="77777777" w:rsidR="0069407E" w:rsidRPr="0069407E" w:rsidRDefault="0069407E">
      <w:pPr>
        <w:pStyle w:val="PAL3"/>
        <w:numPr>
          <w:ilvl w:val="0"/>
          <w:numId w:val="520"/>
        </w:numPr>
      </w:pPr>
      <w:r w:rsidRPr="0069407E">
        <w:t>available_quantity = tồn đáp ứng hiện tại</w:t>
      </w:r>
    </w:p>
    <w:p w14:paraId="090AC093" w14:textId="77777777" w:rsidR="0069407E" w:rsidRPr="0069407E" w:rsidRDefault="0069407E">
      <w:pPr>
        <w:pStyle w:val="PAL3"/>
        <w:numPr>
          <w:ilvl w:val="0"/>
          <w:numId w:val="520"/>
        </w:numPr>
      </w:pPr>
      <w:r w:rsidRPr="0069407E">
        <w:t>quantity = tồn thực tế hiện tại</w:t>
      </w:r>
    </w:p>
    <w:p w14:paraId="7C8A885D" w14:textId="77777777" w:rsidR="0069407E" w:rsidRPr="0069407E" w:rsidRDefault="0069407E">
      <w:pPr>
        <w:pStyle w:val="PAL3"/>
        <w:numPr>
          <w:ilvl w:val="0"/>
          <w:numId w:val="520"/>
        </w:numPr>
      </w:pPr>
      <w:r w:rsidRPr="0069407E">
        <w:t>total_available_quantity = tổng tồn đáp ứng lô hiện tại</w:t>
      </w:r>
    </w:p>
    <w:p w14:paraId="699E4421" w14:textId="77777777" w:rsidR="0069407E" w:rsidRPr="0069407E" w:rsidRDefault="0069407E">
      <w:pPr>
        <w:pStyle w:val="PAL3"/>
        <w:numPr>
          <w:ilvl w:val="0"/>
          <w:numId w:val="520"/>
        </w:numPr>
      </w:pPr>
      <w:r w:rsidRPr="0069407E">
        <w:t>total_quantity = tổng tồn thực tế lô hiện tại</w:t>
      </w:r>
    </w:p>
    <w:p w14:paraId="77A89900" w14:textId="77777777" w:rsidR="0069407E" w:rsidRPr="0069407E" w:rsidRDefault="0069407E">
      <w:pPr>
        <w:pStyle w:val="PAL3"/>
        <w:numPr>
          <w:ilvl w:val="0"/>
          <w:numId w:val="520"/>
        </w:numPr>
      </w:pPr>
      <w:r w:rsidRPr="0069407E">
        <w:t>request_quantity = số lượng đặt</w:t>
      </w:r>
    </w:p>
    <w:p w14:paraId="1A028E3D" w14:textId="77777777" w:rsidR="0069407E" w:rsidRPr="0069407E" w:rsidRDefault="0069407E">
      <w:pPr>
        <w:pStyle w:val="PAL3"/>
        <w:numPr>
          <w:ilvl w:val="0"/>
          <w:numId w:val="520"/>
        </w:numPr>
      </w:pPr>
      <w:r w:rsidRPr="0069407E">
        <w:t>after_avail_quantity = Cộng tồn đáp ứng đã giảm</w:t>
      </w:r>
    </w:p>
    <w:p w14:paraId="6F1769BD" w14:textId="77777777" w:rsidR="0069407E" w:rsidRPr="0069407E" w:rsidRDefault="0069407E">
      <w:pPr>
        <w:pStyle w:val="PAL3"/>
        <w:numPr>
          <w:ilvl w:val="0"/>
          <w:numId w:val="520"/>
        </w:numPr>
      </w:pPr>
      <w:r w:rsidRPr="0069407E">
        <w:lastRenderedPageBreak/>
        <w:t>after_avail_quantity_total = Cộng tổng tồn đáp ứng lô đã giảm</w:t>
      </w:r>
    </w:p>
    <w:p w14:paraId="70405E9C" w14:textId="77777777" w:rsidR="0069407E" w:rsidRPr="0069407E" w:rsidRDefault="0069407E">
      <w:pPr>
        <w:pStyle w:val="PAL3"/>
        <w:numPr>
          <w:ilvl w:val="0"/>
          <w:numId w:val="520"/>
        </w:numPr>
      </w:pPr>
      <w:r w:rsidRPr="0069407E">
        <w:t>transaction_type = w_trans_adjust</w:t>
      </w:r>
    </w:p>
    <w:p w14:paraId="707A76B0" w14:textId="77777777" w:rsidR="0069407E" w:rsidRPr="0069407E" w:rsidRDefault="0069407E">
      <w:pPr>
        <w:pStyle w:val="PAL3"/>
        <w:numPr>
          <w:ilvl w:val="0"/>
          <w:numId w:val="520"/>
        </w:numPr>
      </w:pPr>
      <w:r w:rsidRPr="0069407E">
        <w:t>transaction_id = inventory_adjust_id</w:t>
      </w:r>
    </w:p>
    <w:p w14:paraId="25282D0F" w14:textId="77777777" w:rsidR="0069407E" w:rsidRPr="0069407E" w:rsidRDefault="0069407E">
      <w:pPr>
        <w:pStyle w:val="PAL3"/>
        <w:numPr>
          <w:ilvl w:val="0"/>
          <w:numId w:val="520"/>
        </w:numPr>
      </w:pPr>
      <w:r w:rsidRPr="0069407E">
        <w:t>is_active = 1</w:t>
      </w:r>
    </w:p>
    <w:p w14:paraId="11555A50" w14:textId="77777777" w:rsidR="0069407E" w:rsidRPr="0069407E" w:rsidRDefault="0069407E">
      <w:pPr>
        <w:pStyle w:val="PAL3"/>
        <w:numPr>
          <w:ilvl w:val="0"/>
          <w:numId w:val="520"/>
        </w:numPr>
      </w:pPr>
      <w:r w:rsidRPr="0069407E">
        <w:t>dist_unit_id</w:t>
      </w:r>
    </w:p>
    <w:p w14:paraId="12767BF1" w14:textId="77777777" w:rsidR="0069407E" w:rsidRPr="0069407E" w:rsidRDefault="0069407E">
      <w:pPr>
        <w:pStyle w:val="PAL3"/>
        <w:numPr>
          <w:ilvl w:val="0"/>
          <w:numId w:val="520"/>
        </w:numPr>
      </w:pPr>
      <w:r w:rsidRPr="0069407E">
        <w:t xml:space="preserve">tenant_id </w:t>
      </w:r>
    </w:p>
    <w:p w14:paraId="667D8DF6" w14:textId="77777777" w:rsidR="0069407E" w:rsidRPr="0069407E" w:rsidRDefault="0069407E">
      <w:pPr>
        <w:pStyle w:val="PAL3"/>
        <w:numPr>
          <w:ilvl w:val="0"/>
          <w:numId w:val="520"/>
        </w:numPr>
      </w:pPr>
      <w:r w:rsidRPr="0069407E">
        <w:t>row_version</w:t>
      </w:r>
    </w:p>
    <w:p w14:paraId="79BC0628" w14:textId="77777777" w:rsidR="0069407E" w:rsidRPr="0069407E" w:rsidRDefault="0069407E">
      <w:pPr>
        <w:pStyle w:val="PAL3"/>
        <w:numPr>
          <w:ilvl w:val="0"/>
          <w:numId w:val="520"/>
        </w:numPr>
      </w:pPr>
      <w:r w:rsidRPr="0069407E">
        <w:t>create_date</w:t>
      </w:r>
    </w:p>
    <w:p w14:paraId="3D452D09" w14:textId="77777777" w:rsidR="0069407E" w:rsidRPr="0069407E" w:rsidRDefault="0069407E">
      <w:pPr>
        <w:pStyle w:val="PAL3"/>
        <w:numPr>
          <w:ilvl w:val="0"/>
          <w:numId w:val="520"/>
        </w:numPr>
      </w:pPr>
      <w:r w:rsidRPr="0069407E">
        <w:t>create_user</w:t>
      </w:r>
    </w:p>
    <w:p w14:paraId="21DD7987" w14:textId="77777777" w:rsidR="0069407E" w:rsidRPr="0069407E" w:rsidRDefault="0069407E">
      <w:pPr>
        <w:pStyle w:val="PAL3"/>
        <w:numPr>
          <w:ilvl w:val="0"/>
          <w:numId w:val="520"/>
        </w:numPr>
      </w:pPr>
      <w:r w:rsidRPr="0069407E">
        <w:t>update_date</w:t>
      </w:r>
    </w:p>
    <w:p w14:paraId="488BFFEB" w14:textId="77777777" w:rsidR="0069407E" w:rsidRPr="0069407E" w:rsidRDefault="0069407E">
      <w:pPr>
        <w:pStyle w:val="PAL3"/>
        <w:numPr>
          <w:ilvl w:val="0"/>
          <w:numId w:val="520"/>
        </w:numPr>
      </w:pPr>
      <w:r w:rsidRPr="0069407E">
        <w:t>update_user</w:t>
      </w:r>
    </w:p>
    <w:p w14:paraId="3DE5A5F9" w14:textId="05220F5C" w:rsidR="0069407E" w:rsidRPr="0069407E" w:rsidRDefault="0069407E">
      <w:pPr>
        <w:pStyle w:val="PAL3"/>
        <w:numPr>
          <w:ilvl w:val="0"/>
          <w:numId w:val="169"/>
        </w:numPr>
        <w:ind w:left="2835"/>
      </w:pPr>
      <w:r w:rsidRPr="0069407E">
        <w:rPr>
          <w:b/>
        </w:rPr>
        <w:t xml:space="preserve">Bảng INVENTORY_LOT: </w:t>
      </w:r>
    </w:p>
    <w:p w14:paraId="2E1D25DD" w14:textId="77777777" w:rsidR="0069407E" w:rsidRPr="0069407E" w:rsidRDefault="0069407E">
      <w:pPr>
        <w:pStyle w:val="PAL3"/>
        <w:numPr>
          <w:ilvl w:val="0"/>
          <w:numId w:val="521"/>
        </w:numPr>
      </w:pPr>
      <w:r w:rsidRPr="0069407E">
        <w:t>available_quantity: cộng lại tồn đáp ứng đã giảm</w:t>
      </w:r>
    </w:p>
    <w:p w14:paraId="2F42520C" w14:textId="1B1205E2" w:rsidR="0069407E" w:rsidRPr="0069407E" w:rsidRDefault="0069407E">
      <w:pPr>
        <w:pStyle w:val="PAL3"/>
        <w:numPr>
          <w:ilvl w:val="0"/>
          <w:numId w:val="169"/>
        </w:numPr>
        <w:ind w:left="2835"/>
      </w:pPr>
      <w:r w:rsidRPr="0069407E">
        <w:rPr>
          <w:b/>
        </w:rPr>
        <w:t>Bảng inventory_lot_tracking_available:</w:t>
      </w:r>
    </w:p>
    <w:p w14:paraId="1E526A22" w14:textId="77777777" w:rsidR="0069407E" w:rsidRPr="0069407E" w:rsidRDefault="0069407E">
      <w:pPr>
        <w:pStyle w:val="PAL3"/>
        <w:numPr>
          <w:ilvl w:val="0"/>
          <w:numId w:val="522"/>
        </w:numPr>
      </w:pPr>
      <w:r w:rsidRPr="0069407E">
        <w:t>id</w:t>
      </w:r>
    </w:p>
    <w:p w14:paraId="5ABE50AC" w14:textId="77777777" w:rsidR="0069407E" w:rsidRPr="0069407E" w:rsidRDefault="0069407E">
      <w:pPr>
        <w:pStyle w:val="PAL3"/>
        <w:numPr>
          <w:ilvl w:val="0"/>
          <w:numId w:val="522"/>
        </w:numPr>
      </w:pPr>
      <w:r w:rsidRPr="0069407E">
        <w:t>inventory_lot_id</w:t>
      </w:r>
    </w:p>
    <w:p w14:paraId="5229CAC6" w14:textId="77777777" w:rsidR="0069407E" w:rsidRPr="0069407E" w:rsidRDefault="0069407E">
      <w:pPr>
        <w:pStyle w:val="PAL3"/>
        <w:numPr>
          <w:ilvl w:val="0"/>
          <w:numId w:val="522"/>
        </w:numPr>
      </w:pPr>
      <w:r w:rsidRPr="0069407E">
        <w:t>inventory_id</w:t>
      </w:r>
    </w:p>
    <w:p w14:paraId="2854E42D" w14:textId="77777777" w:rsidR="0069407E" w:rsidRPr="0069407E" w:rsidRDefault="0069407E">
      <w:pPr>
        <w:pStyle w:val="PAL3"/>
        <w:numPr>
          <w:ilvl w:val="0"/>
          <w:numId w:val="522"/>
        </w:numPr>
      </w:pPr>
      <w:r w:rsidRPr="0069407E">
        <w:t>product_lot_id</w:t>
      </w:r>
    </w:p>
    <w:p w14:paraId="5BC24872" w14:textId="77777777" w:rsidR="0069407E" w:rsidRPr="0069407E" w:rsidRDefault="0069407E">
      <w:pPr>
        <w:pStyle w:val="PAL3"/>
        <w:numPr>
          <w:ilvl w:val="0"/>
          <w:numId w:val="522"/>
        </w:numPr>
      </w:pPr>
      <w:r w:rsidRPr="0069407E">
        <w:t>warehouse_id</w:t>
      </w:r>
    </w:p>
    <w:p w14:paraId="47621CCC" w14:textId="77777777" w:rsidR="0069407E" w:rsidRPr="0069407E" w:rsidRDefault="0069407E">
      <w:pPr>
        <w:pStyle w:val="PAL3"/>
        <w:numPr>
          <w:ilvl w:val="0"/>
          <w:numId w:val="522"/>
        </w:numPr>
      </w:pPr>
      <w:r w:rsidRPr="0069407E">
        <w:t>lot_number</w:t>
      </w:r>
    </w:p>
    <w:p w14:paraId="19F7A0B8" w14:textId="77777777" w:rsidR="0069407E" w:rsidRPr="0069407E" w:rsidRDefault="0069407E">
      <w:pPr>
        <w:pStyle w:val="PAL3"/>
        <w:numPr>
          <w:ilvl w:val="0"/>
          <w:numId w:val="522"/>
        </w:numPr>
      </w:pPr>
      <w:r w:rsidRPr="0069407E">
        <w:t>expire_date</w:t>
      </w:r>
    </w:p>
    <w:p w14:paraId="4BDD67D1" w14:textId="77777777" w:rsidR="0069407E" w:rsidRPr="0069407E" w:rsidRDefault="0069407E">
      <w:pPr>
        <w:pStyle w:val="PAL3"/>
        <w:numPr>
          <w:ilvl w:val="0"/>
          <w:numId w:val="522"/>
        </w:numPr>
      </w:pPr>
      <w:r w:rsidRPr="0069407E">
        <w:t>available_quantity = tồn kho đáp ứng hiện tại</w:t>
      </w:r>
    </w:p>
    <w:p w14:paraId="07E4A6E1" w14:textId="77777777" w:rsidR="0069407E" w:rsidRPr="0069407E" w:rsidRDefault="0069407E">
      <w:pPr>
        <w:pStyle w:val="PAL3"/>
        <w:numPr>
          <w:ilvl w:val="0"/>
          <w:numId w:val="522"/>
        </w:numPr>
      </w:pPr>
      <w:r w:rsidRPr="0069407E">
        <w:lastRenderedPageBreak/>
        <w:t>quantity = tồn kho thực tế hiện tại</w:t>
      </w:r>
    </w:p>
    <w:p w14:paraId="69E2B311" w14:textId="77777777" w:rsidR="0069407E" w:rsidRPr="0069407E" w:rsidRDefault="0069407E">
      <w:pPr>
        <w:pStyle w:val="PAL3"/>
        <w:numPr>
          <w:ilvl w:val="0"/>
          <w:numId w:val="522"/>
        </w:numPr>
      </w:pPr>
      <w:r w:rsidRPr="0069407E">
        <w:t>request_quantity = số lượng đặt</w:t>
      </w:r>
    </w:p>
    <w:p w14:paraId="38FC8F42" w14:textId="77777777" w:rsidR="0069407E" w:rsidRPr="0069407E" w:rsidRDefault="0069407E">
      <w:pPr>
        <w:pStyle w:val="PAL3"/>
        <w:numPr>
          <w:ilvl w:val="0"/>
          <w:numId w:val="522"/>
        </w:numPr>
      </w:pPr>
      <w:r w:rsidRPr="0069407E">
        <w:t>after_avail_quantity = cộng lại tồn kho đáp ứng đã giảm</w:t>
      </w:r>
    </w:p>
    <w:p w14:paraId="4C10A906" w14:textId="77777777" w:rsidR="0069407E" w:rsidRPr="0069407E" w:rsidRDefault="0069407E">
      <w:pPr>
        <w:pStyle w:val="PAL3"/>
        <w:numPr>
          <w:ilvl w:val="0"/>
          <w:numId w:val="522"/>
        </w:numPr>
      </w:pPr>
      <w:r w:rsidRPr="0069407E">
        <w:t>is_allow_sale</w:t>
      </w:r>
    </w:p>
    <w:p w14:paraId="3631210C" w14:textId="77777777" w:rsidR="0069407E" w:rsidRPr="0069407E" w:rsidRDefault="0069407E">
      <w:pPr>
        <w:pStyle w:val="PAL3"/>
        <w:numPr>
          <w:ilvl w:val="0"/>
          <w:numId w:val="522"/>
        </w:numPr>
      </w:pPr>
      <w:r w:rsidRPr="0069407E">
        <w:t>dist_unit_id</w:t>
      </w:r>
    </w:p>
    <w:p w14:paraId="15CDA958" w14:textId="77777777" w:rsidR="0069407E" w:rsidRPr="0069407E" w:rsidRDefault="0069407E">
      <w:pPr>
        <w:pStyle w:val="PAL3"/>
        <w:numPr>
          <w:ilvl w:val="0"/>
          <w:numId w:val="522"/>
        </w:numPr>
      </w:pPr>
      <w:r w:rsidRPr="0069407E">
        <w:t>tenant_id</w:t>
      </w:r>
    </w:p>
    <w:p w14:paraId="0DE66299" w14:textId="77777777" w:rsidR="0069407E" w:rsidRPr="0069407E" w:rsidRDefault="0069407E">
      <w:pPr>
        <w:pStyle w:val="PAL3"/>
        <w:numPr>
          <w:ilvl w:val="0"/>
          <w:numId w:val="522"/>
        </w:numPr>
      </w:pPr>
      <w:r w:rsidRPr="0069407E">
        <w:t>version</w:t>
      </w:r>
    </w:p>
    <w:p w14:paraId="5A6141F3" w14:textId="77777777" w:rsidR="0069407E" w:rsidRPr="0069407E" w:rsidRDefault="0069407E">
      <w:pPr>
        <w:pStyle w:val="PAL3"/>
        <w:numPr>
          <w:ilvl w:val="0"/>
          <w:numId w:val="522"/>
        </w:numPr>
      </w:pPr>
      <w:r w:rsidRPr="0069407E">
        <w:t>create_date</w:t>
      </w:r>
    </w:p>
    <w:p w14:paraId="602BF439" w14:textId="77777777" w:rsidR="0069407E" w:rsidRPr="0069407E" w:rsidRDefault="0069407E">
      <w:pPr>
        <w:pStyle w:val="PAL3"/>
        <w:numPr>
          <w:ilvl w:val="0"/>
          <w:numId w:val="522"/>
        </w:numPr>
      </w:pPr>
      <w:r w:rsidRPr="0069407E">
        <w:t>create_user</w:t>
      </w:r>
    </w:p>
    <w:p w14:paraId="11450C98" w14:textId="77777777" w:rsidR="0069407E" w:rsidRPr="0069407E" w:rsidRDefault="0069407E">
      <w:pPr>
        <w:pStyle w:val="PAL3"/>
        <w:numPr>
          <w:ilvl w:val="0"/>
          <w:numId w:val="522"/>
        </w:numPr>
      </w:pPr>
      <w:r w:rsidRPr="0069407E">
        <w:t>update_date</w:t>
      </w:r>
    </w:p>
    <w:p w14:paraId="2100ED8D" w14:textId="77777777" w:rsidR="0069407E" w:rsidRPr="0069407E" w:rsidRDefault="0069407E">
      <w:pPr>
        <w:pStyle w:val="PAL3"/>
        <w:numPr>
          <w:ilvl w:val="0"/>
          <w:numId w:val="522"/>
        </w:numPr>
      </w:pPr>
      <w:r w:rsidRPr="0069407E">
        <w:t>update_user</w:t>
      </w:r>
    </w:p>
    <w:p w14:paraId="5C6B64E0" w14:textId="3ACF41B5" w:rsidR="0069407E" w:rsidRPr="006A02C3" w:rsidRDefault="0069407E">
      <w:pPr>
        <w:pStyle w:val="PAL3"/>
        <w:numPr>
          <w:ilvl w:val="0"/>
          <w:numId w:val="169"/>
        </w:numPr>
        <w:ind w:left="2835"/>
      </w:pPr>
      <w:r w:rsidRPr="0069407E">
        <w:rPr>
          <w:b/>
        </w:rPr>
        <w:t>Bảng warehouse_receipt_item_lot_temp, warehouse_receipt_item_lot: Nhập kho lô đã xuất</w:t>
      </w:r>
    </w:p>
    <w:p w14:paraId="0FEBD5A6" w14:textId="77777777" w:rsidR="00464553" w:rsidRPr="006A02C3" w:rsidRDefault="00464553" w:rsidP="00512E56">
      <w:pPr>
        <w:pStyle w:val="Heading5"/>
        <w:spacing w:line="360" w:lineRule="auto"/>
      </w:pPr>
      <w:r w:rsidRPr="006A02C3">
        <w:t>Xuất file</w:t>
      </w:r>
    </w:p>
    <w:p w14:paraId="657006E9" w14:textId="77777777" w:rsidR="00464553" w:rsidRPr="006A02C3" w:rsidRDefault="00464553">
      <w:pPr>
        <w:pStyle w:val="PAL0"/>
        <w:numPr>
          <w:ilvl w:val="0"/>
          <w:numId w:val="170"/>
        </w:numPr>
        <w:spacing w:line="360" w:lineRule="auto"/>
        <w:ind w:left="567"/>
      </w:pPr>
      <w:r w:rsidRPr="006A02C3">
        <w:t>Xuất file (Khi người dùng click nút Xuất file)</w:t>
      </w:r>
    </w:p>
    <w:p w14:paraId="15C60F09" w14:textId="77777777" w:rsidR="00464553" w:rsidRPr="006A02C3" w:rsidRDefault="00464553">
      <w:pPr>
        <w:pStyle w:val="PAL1"/>
        <w:numPr>
          <w:ilvl w:val="0"/>
          <w:numId w:val="171"/>
        </w:numPr>
        <w:spacing w:line="360" w:lineRule="auto"/>
      </w:pPr>
      <w:r w:rsidRPr="006A02C3">
        <w:t>Xuất dữ liệu theo điều kiện tìm kiếm ra file excel</w:t>
      </w:r>
    </w:p>
    <w:p w14:paraId="6A3B7F71" w14:textId="77777777" w:rsidR="00464553" w:rsidRPr="006A02C3" w:rsidRDefault="00464553">
      <w:pPr>
        <w:pStyle w:val="PAL1"/>
        <w:numPr>
          <w:ilvl w:val="0"/>
          <w:numId w:val="171"/>
        </w:numPr>
        <w:spacing w:line="360" w:lineRule="auto"/>
      </w:pPr>
      <w:r w:rsidRPr="006A02C3">
        <w:t xml:space="preserve">Mẫu file: </w:t>
      </w:r>
    </w:p>
    <w:p w14:paraId="07951494" w14:textId="77777777" w:rsidR="00464553" w:rsidRPr="006A02C3" w:rsidRDefault="00464553" w:rsidP="00512E56">
      <w:pPr>
        <w:spacing w:line="360" w:lineRule="auto"/>
        <w:ind w:left="414" w:firstLine="720"/>
      </w:pPr>
      <w:r w:rsidRPr="006A02C3">
        <w:object w:dxaOrig="1508" w:dyaOrig="983" w14:anchorId="017CC05A">
          <v:shape id="_x0000_i1786" type="#_x0000_t75" style="width:75.75pt;height:48.75pt" o:ole="">
            <v:imagedata r:id="rId70" o:title=""/>
          </v:shape>
          <o:OLEObject Type="Embed" ProgID="Excel.Sheet.12" ShapeID="_x0000_i1786" DrawAspect="Icon" ObjectID="_1846238881" r:id="rId71"/>
        </w:object>
      </w:r>
    </w:p>
    <w:p w14:paraId="7D433546" w14:textId="2471BBAD" w:rsidR="00464553" w:rsidRPr="006A02C3" w:rsidRDefault="00464553" w:rsidP="00512E56">
      <w:pPr>
        <w:pStyle w:val="Heading3"/>
        <w:spacing w:line="360" w:lineRule="auto"/>
        <w:rPr>
          <w:szCs w:val="24"/>
        </w:rPr>
      </w:pPr>
      <w:bookmarkStart w:id="35" w:name="_Toc235626127"/>
      <w:r w:rsidRPr="006A02C3">
        <w:rPr>
          <w:szCs w:val="24"/>
        </w:rPr>
        <w:lastRenderedPageBreak/>
        <w:t>Quản lý điều chuyển kho</w:t>
      </w:r>
      <w:bookmarkEnd w:id="35"/>
    </w:p>
    <w:p w14:paraId="165FB186" w14:textId="77777777" w:rsidR="00464553" w:rsidRPr="006A02C3" w:rsidRDefault="00464553" w:rsidP="00512E56">
      <w:pPr>
        <w:pStyle w:val="Heading4"/>
        <w:spacing w:line="360" w:lineRule="auto"/>
      </w:pPr>
      <w:r w:rsidRPr="006A02C3">
        <w:t>Thông tin chung chức năng</w:t>
      </w:r>
    </w:p>
    <w:p w14:paraId="702A1527" w14:textId="77777777" w:rsidR="00464553" w:rsidRPr="006A02C3" w:rsidRDefault="00464553" w:rsidP="00512E56">
      <w:pPr>
        <w:pStyle w:val="Para1"/>
        <w:numPr>
          <w:ilvl w:val="0"/>
          <w:numId w:val="0"/>
        </w:numPr>
        <w:spacing w:line="360" w:lineRule="auto"/>
        <w:ind w:left="720"/>
        <w:jc w:val="center"/>
      </w:pPr>
      <w:r w:rsidRPr="006A02C3">
        <w:rPr>
          <w:noProof/>
        </w:rPr>
        <w:drawing>
          <wp:inline distT="0" distB="0" distL="0" distR="0" wp14:anchorId="66975CA8" wp14:editId="57CA8F1E">
            <wp:extent cx="4500438" cy="33807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r="39568"/>
                    <a:stretch/>
                  </pic:blipFill>
                  <pic:spPr bwMode="auto">
                    <a:xfrm>
                      <a:off x="0" y="0"/>
                      <a:ext cx="4500720" cy="3380952"/>
                    </a:xfrm>
                    <a:prstGeom prst="rect">
                      <a:avLst/>
                    </a:prstGeom>
                    <a:ln>
                      <a:noFill/>
                    </a:ln>
                    <a:extLst>
                      <a:ext uri="{53640926-AAD7-44D8-BBD7-CCE9431645EC}">
                        <a14:shadowObscured xmlns:a14="http://schemas.microsoft.com/office/drawing/2010/main"/>
                      </a:ext>
                    </a:extLst>
                  </pic:spPr>
                </pic:pic>
              </a:graphicData>
            </a:graphic>
          </wp:inline>
        </w:drawing>
      </w:r>
    </w:p>
    <w:p w14:paraId="197A7135" w14:textId="77777777" w:rsidR="00464553" w:rsidRPr="006A02C3" w:rsidRDefault="00464553" w:rsidP="00512E56">
      <w:pPr>
        <w:pStyle w:val="Para1"/>
        <w:spacing w:line="360" w:lineRule="auto"/>
      </w:pPr>
      <w:r w:rsidRPr="006A02C3">
        <w:t>Tác nhân: người dùng Head Office được phân quyền sử dụng chức năng</w:t>
      </w:r>
    </w:p>
    <w:p w14:paraId="0955B16F" w14:textId="77777777" w:rsidR="00464553" w:rsidRPr="006A02C3" w:rsidRDefault="00464553" w:rsidP="00512E56">
      <w:pPr>
        <w:pStyle w:val="Para1"/>
        <w:spacing w:line="360" w:lineRule="auto"/>
      </w:pPr>
      <w:r w:rsidRPr="006A02C3">
        <w:t xml:space="preserve">Ý nghĩa chức năng: cho phép quản lý các giao dịch điều chuyển kho </w:t>
      </w:r>
      <w:r w:rsidRPr="006A02C3">
        <w:rPr>
          <w:i/>
          <w:iCs/>
        </w:rPr>
        <w:t>(Xem danh sách, Tìm kiếm, Hủy, Duyệt)</w:t>
      </w:r>
    </w:p>
    <w:p w14:paraId="3784A520" w14:textId="77777777" w:rsidR="00464553" w:rsidRPr="006A02C3" w:rsidRDefault="00464553" w:rsidP="00512E56">
      <w:pPr>
        <w:pStyle w:val="Para1"/>
        <w:spacing w:line="360" w:lineRule="auto"/>
      </w:pPr>
      <w:r w:rsidRPr="006A02C3">
        <w:t>Đường dẫn: Kho &gt;&gt; quản lý điều chỉnh kho</w:t>
      </w:r>
    </w:p>
    <w:p w14:paraId="76BF8022" w14:textId="77777777" w:rsidR="00464553" w:rsidRPr="006A02C3" w:rsidRDefault="00464553" w:rsidP="00512E56">
      <w:pPr>
        <w:pStyle w:val="Heading4"/>
        <w:spacing w:line="360" w:lineRule="auto"/>
      </w:pPr>
      <w:r w:rsidRPr="006A02C3">
        <w:t>Màn hình</w:t>
      </w:r>
    </w:p>
    <w:p w14:paraId="2BA38B71" w14:textId="77777777" w:rsidR="00464553" w:rsidRPr="006A02C3" w:rsidRDefault="00464553" w:rsidP="00512E56">
      <w:pPr>
        <w:pStyle w:val="Heading5"/>
        <w:spacing w:line="360" w:lineRule="auto"/>
      </w:pPr>
      <w:r w:rsidRPr="006A02C3">
        <w:t>Quản lý điều chuyển kho</w:t>
      </w:r>
    </w:p>
    <w:p w14:paraId="3C2947E4"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10E155EE" wp14:editId="2FAA51BF">
            <wp:extent cx="8229600" cy="3731895"/>
            <wp:effectExtent l="0" t="0" r="0" b="0"/>
            <wp:docPr id="25047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70397" name=""/>
                    <pic:cNvPicPr/>
                  </pic:nvPicPr>
                  <pic:blipFill>
                    <a:blip r:embed="rId73"/>
                    <a:stretch>
                      <a:fillRect/>
                    </a:stretch>
                  </pic:blipFill>
                  <pic:spPr>
                    <a:xfrm>
                      <a:off x="0" y="0"/>
                      <a:ext cx="8229600" cy="3731895"/>
                    </a:xfrm>
                    <a:prstGeom prst="rect">
                      <a:avLst/>
                    </a:prstGeom>
                  </pic:spPr>
                </pic:pic>
              </a:graphicData>
            </a:graphic>
          </wp:inline>
        </w:drawing>
      </w:r>
    </w:p>
    <w:p w14:paraId="16B7C781" w14:textId="77777777" w:rsidR="00464553" w:rsidRPr="006A02C3" w:rsidRDefault="00464553" w:rsidP="00512E56">
      <w:pPr>
        <w:pStyle w:val="Heading5"/>
        <w:spacing w:line="360" w:lineRule="auto"/>
      </w:pPr>
      <w:r w:rsidRPr="006A02C3">
        <w:t>Xem chi tiết điều chuyển kho</w:t>
      </w:r>
    </w:p>
    <w:p w14:paraId="236D52E4" w14:textId="77777777" w:rsidR="00464553" w:rsidRPr="006A02C3" w:rsidRDefault="00464553" w:rsidP="00512E56">
      <w:pPr>
        <w:spacing w:line="360" w:lineRule="auto"/>
        <w:rPr>
          <w:noProof/>
        </w:rPr>
      </w:pPr>
      <w:r w:rsidRPr="006A02C3">
        <w:rPr>
          <w:noProof/>
        </w:rPr>
        <w:lastRenderedPageBreak/>
        <w:drawing>
          <wp:inline distT="0" distB="0" distL="0" distR="0" wp14:anchorId="340ECE66" wp14:editId="3710F9DE">
            <wp:extent cx="8229600" cy="3742055"/>
            <wp:effectExtent l="0" t="0" r="0" b="0"/>
            <wp:docPr id="140623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38585" name=""/>
                    <pic:cNvPicPr/>
                  </pic:nvPicPr>
                  <pic:blipFill>
                    <a:blip r:embed="rId74"/>
                    <a:stretch>
                      <a:fillRect/>
                    </a:stretch>
                  </pic:blipFill>
                  <pic:spPr>
                    <a:xfrm>
                      <a:off x="0" y="0"/>
                      <a:ext cx="8229600" cy="3742055"/>
                    </a:xfrm>
                    <a:prstGeom prst="rect">
                      <a:avLst/>
                    </a:prstGeom>
                  </pic:spPr>
                </pic:pic>
              </a:graphicData>
            </a:graphic>
          </wp:inline>
        </w:drawing>
      </w:r>
    </w:p>
    <w:p w14:paraId="3411C30E" w14:textId="77777777" w:rsidR="00464553" w:rsidRPr="006A02C3" w:rsidRDefault="00464553" w:rsidP="00512E56">
      <w:pPr>
        <w:pStyle w:val="Heading6"/>
        <w:spacing w:line="360" w:lineRule="auto"/>
      </w:pPr>
      <w:r w:rsidRPr="006A02C3">
        <w:t>Thông tin xử lý đơn</w:t>
      </w:r>
    </w:p>
    <w:p w14:paraId="2874BBD7" w14:textId="77777777" w:rsidR="00464553" w:rsidRPr="006A02C3" w:rsidRDefault="00464553" w:rsidP="00512E56">
      <w:pPr>
        <w:spacing w:line="360" w:lineRule="auto"/>
        <w:rPr>
          <w:noProof/>
        </w:rPr>
      </w:pPr>
    </w:p>
    <w:p w14:paraId="2156F316"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214E992F" wp14:editId="5F576A40">
            <wp:extent cx="8229600" cy="3747770"/>
            <wp:effectExtent l="0" t="0" r="0" b="0"/>
            <wp:docPr id="156308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87332" name=""/>
                    <pic:cNvPicPr/>
                  </pic:nvPicPr>
                  <pic:blipFill>
                    <a:blip r:embed="rId75"/>
                    <a:stretch>
                      <a:fillRect/>
                    </a:stretch>
                  </pic:blipFill>
                  <pic:spPr>
                    <a:xfrm>
                      <a:off x="0" y="0"/>
                      <a:ext cx="8229600" cy="3747770"/>
                    </a:xfrm>
                    <a:prstGeom prst="rect">
                      <a:avLst/>
                    </a:prstGeom>
                  </pic:spPr>
                </pic:pic>
              </a:graphicData>
            </a:graphic>
          </wp:inline>
        </w:drawing>
      </w:r>
    </w:p>
    <w:p w14:paraId="1FB84D83" w14:textId="77777777" w:rsidR="00464553" w:rsidRPr="006A02C3" w:rsidRDefault="00464553" w:rsidP="00512E56">
      <w:pPr>
        <w:pStyle w:val="Heading5"/>
        <w:spacing w:line="360" w:lineRule="auto"/>
      </w:pPr>
      <w:r w:rsidRPr="006A02C3">
        <w:t>Tạo mới điều chuyển kho</w:t>
      </w:r>
    </w:p>
    <w:p w14:paraId="7C826F1B" w14:textId="77777777" w:rsidR="00464553" w:rsidRPr="006A02C3" w:rsidRDefault="00464553" w:rsidP="00512E56">
      <w:pPr>
        <w:spacing w:line="360" w:lineRule="auto"/>
        <w:rPr>
          <w:noProof/>
        </w:rPr>
      </w:pPr>
      <w:r w:rsidRPr="006A02C3">
        <w:rPr>
          <w:noProof/>
        </w:rPr>
        <w:lastRenderedPageBreak/>
        <w:drawing>
          <wp:inline distT="0" distB="0" distL="0" distR="0" wp14:anchorId="379412B6" wp14:editId="469E9474">
            <wp:extent cx="8229600" cy="3759835"/>
            <wp:effectExtent l="0" t="0" r="0" b="0"/>
            <wp:docPr id="114473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38685" name=""/>
                    <pic:cNvPicPr/>
                  </pic:nvPicPr>
                  <pic:blipFill>
                    <a:blip r:embed="rId76"/>
                    <a:stretch>
                      <a:fillRect/>
                    </a:stretch>
                  </pic:blipFill>
                  <pic:spPr>
                    <a:xfrm>
                      <a:off x="0" y="0"/>
                      <a:ext cx="8229600" cy="3759835"/>
                    </a:xfrm>
                    <a:prstGeom prst="rect">
                      <a:avLst/>
                    </a:prstGeom>
                  </pic:spPr>
                </pic:pic>
              </a:graphicData>
            </a:graphic>
          </wp:inline>
        </w:drawing>
      </w:r>
    </w:p>
    <w:p w14:paraId="32ED5AD1" w14:textId="77777777" w:rsidR="00464553" w:rsidRPr="006A02C3" w:rsidRDefault="00464553" w:rsidP="00512E56">
      <w:pPr>
        <w:pStyle w:val="Heading6"/>
        <w:spacing w:line="360" w:lineRule="auto"/>
      </w:pPr>
      <w:r w:rsidRPr="006A02C3">
        <w:t>Thêm sản phẩm</w:t>
      </w:r>
    </w:p>
    <w:p w14:paraId="56C1CF14" w14:textId="77777777" w:rsidR="00464553" w:rsidRPr="006A02C3" w:rsidRDefault="00464553" w:rsidP="00512E56">
      <w:pPr>
        <w:spacing w:line="360" w:lineRule="auto"/>
        <w:rPr>
          <w:noProof/>
        </w:rPr>
      </w:pPr>
    </w:p>
    <w:p w14:paraId="64321339" w14:textId="77777777" w:rsidR="00464553" w:rsidRDefault="00464553" w:rsidP="00512E56">
      <w:pPr>
        <w:spacing w:line="360" w:lineRule="auto"/>
        <w:rPr>
          <w:noProof/>
        </w:rPr>
      </w:pPr>
      <w:r w:rsidRPr="006A02C3">
        <w:rPr>
          <w:noProof/>
        </w:rPr>
        <w:lastRenderedPageBreak/>
        <w:drawing>
          <wp:inline distT="0" distB="0" distL="0" distR="0" wp14:anchorId="4CB1F2CB" wp14:editId="61BC289D">
            <wp:extent cx="8229600" cy="3751580"/>
            <wp:effectExtent l="0" t="0" r="0" b="0"/>
            <wp:docPr id="90145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55449" name=""/>
                    <pic:cNvPicPr/>
                  </pic:nvPicPr>
                  <pic:blipFill>
                    <a:blip r:embed="rId77"/>
                    <a:stretch>
                      <a:fillRect/>
                    </a:stretch>
                  </pic:blipFill>
                  <pic:spPr>
                    <a:xfrm>
                      <a:off x="0" y="0"/>
                      <a:ext cx="8229600" cy="3751580"/>
                    </a:xfrm>
                    <a:prstGeom prst="rect">
                      <a:avLst/>
                    </a:prstGeom>
                  </pic:spPr>
                </pic:pic>
              </a:graphicData>
            </a:graphic>
          </wp:inline>
        </w:drawing>
      </w:r>
    </w:p>
    <w:p w14:paraId="21196817" w14:textId="4F1598BA" w:rsidR="00563FFB" w:rsidRDefault="00563FFB" w:rsidP="00563FFB">
      <w:pPr>
        <w:spacing w:line="360" w:lineRule="auto"/>
        <w:jc w:val="center"/>
        <w:rPr>
          <w:noProof/>
        </w:rPr>
      </w:pPr>
      <w:r w:rsidRPr="00563FFB">
        <w:rPr>
          <w:i/>
          <w:iCs/>
          <w:noProof/>
        </w:rPr>
        <w:t>Hình 1:</w:t>
      </w:r>
      <w:r>
        <w:rPr>
          <w:noProof/>
        </w:rPr>
        <w:t xml:space="preserve"> </w:t>
      </w:r>
      <w:r w:rsidRPr="00563FFB">
        <w:rPr>
          <w:i/>
          <w:iCs/>
          <w:noProof/>
        </w:rPr>
        <w:t>Thêm sản phẩm đối với công ty không quản lý lotdate</w:t>
      </w:r>
    </w:p>
    <w:p w14:paraId="75423E0C" w14:textId="5925C2F4" w:rsidR="00563FFB" w:rsidRDefault="00563FFB" w:rsidP="00512E56">
      <w:pPr>
        <w:spacing w:line="360" w:lineRule="auto"/>
        <w:rPr>
          <w:noProof/>
        </w:rPr>
      </w:pPr>
    </w:p>
    <w:p w14:paraId="57D7472A" w14:textId="143250B0" w:rsidR="00563FFB" w:rsidRDefault="00E242B4" w:rsidP="00E242B4">
      <w:pPr>
        <w:spacing w:line="360" w:lineRule="auto"/>
        <w:jc w:val="center"/>
        <w:rPr>
          <w:noProof/>
        </w:rPr>
      </w:pPr>
      <w:r w:rsidRPr="00E242B4">
        <w:rPr>
          <w:noProof/>
        </w:rPr>
        <w:lastRenderedPageBreak/>
        <w:drawing>
          <wp:inline distT="0" distB="0" distL="0" distR="0" wp14:anchorId="694E29EE" wp14:editId="76AB7FED">
            <wp:extent cx="7376795" cy="5716905"/>
            <wp:effectExtent l="0" t="0" r="0" b="0"/>
            <wp:docPr id="196607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76366" name=""/>
                    <pic:cNvPicPr/>
                  </pic:nvPicPr>
                  <pic:blipFill>
                    <a:blip r:embed="rId78"/>
                    <a:stretch>
                      <a:fillRect/>
                    </a:stretch>
                  </pic:blipFill>
                  <pic:spPr>
                    <a:xfrm>
                      <a:off x="0" y="0"/>
                      <a:ext cx="7376795" cy="5716905"/>
                    </a:xfrm>
                    <a:prstGeom prst="rect">
                      <a:avLst/>
                    </a:prstGeom>
                  </pic:spPr>
                </pic:pic>
              </a:graphicData>
            </a:graphic>
          </wp:inline>
        </w:drawing>
      </w:r>
    </w:p>
    <w:p w14:paraId="48CEE4D7" w14:textId="4BA4139A" w:rsidR="00E242B4" w:rsidRDefault="00E242B4" w:rsidP="00E242B4">
      <w:pPr>
        <w:spacing w:line="360" w:lineRule="auto"/>
        <w:jc w:val="center"/>
        <w:rPr>
          <w:i/>
          <w:iCs/>
          <w:noProof/>
        </w:rPr>
      </w:pPr>
      <w:r>
        <w:rPr>
          <w:i/>
          <w:iCs/>
          <w:noProof/>
        </w:rPr>
        <w:lastRenderedPageBreak/>
        <w:t>Hình 2</w:t>
      </w:r>
      <w:r w:rsidRPr="00563FFB">
        <w:rPr>
          <w:i/>
          <w:iCs/>
          <w:noProof/>
        </w:rPr>
        <w:t>:</w:t>
      </w:r>
      <w:r>
        <w:rPr>
          <w:noProof/>
        </w:rPr>
        <w:t xml:space="preserve"> </w:t>
      </w:r>
      <w:r w:rsidRPr="00563FFB">
        <w:rPr>
          <w:i/>
          <w:iCs/>
          <w:noProof/>
        </w:rPr>
        <w:t xml:space="preserve">Thêm sản phẩm đối với công ty </w:t>
      </w:r>
      <w:r>
        <w:rPr>
          <w:i/>
          <w:iCs/>
          <w:noProof/>
        </w:rPr>
        <w:t>có</w:t>
      </w:r>
      <w:r w:rsidRPr="00563FFB">
        <w:rPr>
          <w:i/>
          <w:iCs/>
          <w:noProof/>
        </w:rPr>
        <w:t xml:space="preserve"> quản lý lotdate</w:t>
      </w:r>
    </w:p>
    <w:p w14:paraId="374943AE" w14:textId="77777777" w:rsidR="00C87C71" w:rsidRDefault="00C87C71" w:rsidP="00C87C71">
      <w:pPr>
        <w:pStyle w:val="Heading7"/>
      </w:pPr>
      <w:r>
        <w:t>Nâng cao – Thêm sản phẩm có lotdate</w:t>
      </w:r>
    </w:p>
    <w:p w14:paraId="10B646E7" w14:textId="77777777" w:rsidR="00C87C71" w:rsidRPr="00293A0F" w:rsidRDefault="00C87C71" w:rsidP="00C87C71">
      <w:r w:rsidRPr="00293A0F">
        <w:rPr>
          <w:noProof/>
        </w:rPr>
        <w:drawing>
          <wp:inline distT="0" distB="0" distL="0" distR="0" wp14:anchorId="3BCAB37B" wp14:editId="6A544BEC">
            <wp:extent cx="8229600" cy="3123565"/>
            <wp:effectExtent l="0" t="0" r="0" b="0"/>
            <wp:docPr id="20077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61924" name=""/>
                    <pic:cNvPicPr/>
                  </pic:nvPicPr>
                  <pic:blipFill>
                    <a:blip r:embed="rId65"/>
                    <a:stretch>
                      <a:fillRect/>
                    </a:stretch>
                  </pic:blipFill>
                  <pic:spPr>
                    <a:xfrm>
                      <a:off x="0" y="0"/>
                      <a:ext cx="8229600" cy="3123565"/>
                    </a:xfrm>
                    <a:prstGeom prst="rect">
                      <a:avLst/>
                    </a:prstGeom>
                  </pic:spPr>
                </pic:pic>
              </a:graphicData>
            </a:graphic>
          </wp:inline>
        </w:drawing>
      </w:r>
    </w:p>
    <w:p w14:paraId="193C3EFE" w14:textId="77777777" w:rsidR="00C87C71" w:rsidRPr="006A02C3" w:rsidRDefault="00C87C71" w:rsidP="00C87C71">
      <w:pPr>
        <w:spacing w:line="360" w:lineRule="auto"/>
        <w:rPr>
          <w:noProof/>
        </w:rPr>
      </w:pPr>
    </w:p>
    <w:p w14:paraId="70184D31" w14:textId="77777777" w:rsidR="00464553" w:rsidRPr="006A02C3" w:rsidRDefault="00464553" w:rsidP="00512E56">
      <w:pPr>
        <w:pStyle w:val="Heading6"/>
        <w:spacing w:line="360" w:lineRule="auto"/>
      </w:pPr>
      <w:r w:rsidRPr="006A02C3">
        <w:t>Thay đổi số lượng xuất kho</w:t>
      </w:r>
    </w:p>
    <w:p w14:paraId="6F5648AF" w14:textId="77777777" w:rsidR="00464553" w:rsidRPr="006A02C3" w:rsidRDefault="00464553" w:rsidP="00512E56">
      <w:pPr>
        <w:spacing w:line="360" w:lineRule="auto"/>
        <w:rPr>
          <w:noProof/>
        </w:rPr>
      </w:pPr>
    </w:p>
    <w:p w14:paraId="5C2F5364" w14:textId="77777777" w:rsidR="00464553" w:rsidRDefault="00464553" w:rsidP="00512E56">
      <w:pPr>
        <w:spacing w:line="360" w:lineRule="auto"/>
        <w:jc w:val="center"/>
        <w:rPr>
          <w:noProof/>
        </w:rPr>
      </w:pPr>
      <w:r w:rsidRPr="006A02C3">
        <w:rPr>
          <w:noProof/>
        </w:rPr>
        <w:lastRenderedPageBreak/>
        <w:drawing>
          <wp:inline distT="0" distB="0" distL="0" distR="0" wp14:anchorId="0A6F0B32" wp14:editId="610D2FD0">
            <wp:extent cx="8229600" cy="3742055"/>
            <wp:effectExtent l="0" t="0" r="0" b="0"/>
            <wp:docPr id="64979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96305" name=""/>
                    <pic:cNvPicPr/>
                  </pic:nvPicPr>
                  <pic:blipFill>
                    <a:blip r:embed="rId79"/>
                    <a:stretch>
                      <a:fillRect/>
                    </a:stretch>
                  </pic:blipFill>
                  <pic:spPr>
                    <a:xfrm>
                      <a:off x="0" y="0"/>
                      <a:ext cx="8229600" cy="3742055"/>
                    </a:xfrm>
                    <a:prstGeom prst="rect">
                      <a:avLst/>
                    </a:prstGeom>
                  </pic:spPr>
                </pic:pic>
              </a:graphicData>
            </a:graphic>
          </wp:inline>
        </w:drawing>
      </w:r>
    </w:p>
    <w:p w14:paraId="35AEC3E6" w14:textId="2AA35A6A" w:rsidR="00E242B4" w:rsidRDefault="00E242B4" w:rsidP="00E242B4">
      <w:pPr>
        <w:spacing w:line="360" w:lineRule="auto"/>
        <w:jc w:val="center"/>
        <w:rPr>
          <w:noProof/>
        </w:rPr>
      </w:pPr>
      <w:r>
        <w:rPr>
          <w:i/>
          <w:iCs/>
          <w:noProof/>
        </w:rPr>
        <w:t xml:space="preserve">Hình </w:t>
      </w:r>
      <w:r w:rsidRPr="00563FFB">
        <w:rPr>
          <w:i/>
          <w:iCs/>
          <w:noProof/>
        </w:rPr>
        <w:t>1:</w:t>
      </w:r>
      <w:r>
        <w:rPr>
          <w:noProof/>
        </w:rPr>
        <w:t xml:space="preserve"> </w:t>
      </w:r>
      <w:r>
        <w:rPr>
          <w:i/>
          <w:iCs/>
          <w:noProof/>
        </w:rPr>
        <w:t>Chỉnh sửa sản phẩm điều chuyển</w:t>
      </w:r>
      <w:r w:rsidRPr="00E242B4">
        <w:rPr>
          <w:i/>
          <w:iCs/>
          <w:noProof/>
        </w:rPr>
        <w:t xml:space="preserve"> đối với </w:t>
      </w:r>
      <w:r>
        <w:rPr>
          <w:i/>
          <w:iCs/>
          <w:noProof/>
        </w:rPr>
        <w:t>sản phẩm không</w:t>
      </w:r>
      <w:r w:rsidRPr="00E242B4">
        <w:rPr>
          <w:i/>
          <w:iCs/>
          <w:noProof/>
        </w:rPr>
        <w:t xml:space="preserve"> quản lý lotdate</w:t>
      </w:r>
    </w:p>
    <w:p w14:paraId="02AF58B1" w14:textId="0C9E2C71" w:rsidR="00E242B4" w:rsidRDefault="00E242B4" w:rsidP="00512E56">
      <w:pPr>
        <w:spacing w:line="360" w:lineRule="auto"/>
        <w:jc w:val="center"/>
        <w:rPr>
          <w:i/>
          <w:iCs/>
          <w:noProof/>
        </w:rPr>
      </w:pPr>
    </w:p>
    <w:p w14:paraId="3D04216C" w14:textId="006D001D" w:rsidR="00E242B4" w:rsidRDefault="00E242B4" w:rsidP="00512E56">
      <w:pPr>
        <w:spacing w:line="360" w:lineRule="auto"/>
        <w:jc w:val="center"/>
        <w:rPr>
          <w:i/>
          <w:iCs/>
          <w:noProof/>
        </w:rPr>
      </w:pPr>
      <w:r w:rsidRPr="00E242B4">
        <w:rPr>
          <w:i/>
          <w:iCs/>
          <w:noProof/>
        </w:rPr>
        <w:lastRenderedPageBreak/>
        <w:drawing>
          <wp:inline distT="0" distB="0" distL="0" distR="0" wp14:anchorId="70AA1899" wp14:editId="255272B6">
            <wp:extent cx="5836257" cy="3548138"/>
            <wp:effectExtent l="0" t="0" r="0" b="0"/>
            <wp:docPr id="75380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2143" name=""/>
                    <pic:cNvPicPr/>
                  </pic:nvPicPr>
                  <pic:blipFill>
                    <a:blip r:embed="rId80"/>
                    <a:stretch>
                      <a:fillRect/>
                    </a:stretch>
                  </pic:blipFill>
                  <pic:spPr>
                    <a:xfrm>
                      <a:off x="0" y="0"/>
                      <a:ext cx="5854928" cy="3559489"/>
                    </a:xfrm>
                    <a:prstGeom prst="rect">
                      <a:avLst/>
                    </a:prstGeom>
                  </pic:spPr>
                </pic:pic>
              </a:graphicData>
            </a:graphic>
          </wp:inline>
        </w:drawing>
      </w:r>
    </w:p>
    <w:p w14:paraId="2CC3E43A" w14:textId="62ABFA89" w:rsidR="00E242B4" w:rsidRPr="00E242B4" w:rsidRDefault="00E242B4" w:rsidP="00E242B4">
      <w:pPr>
        <w:spacing w:line="360" w:lineRule="auto"/>
        <w:jc w:val="center"/>
        <w:rPr>
          <w:i/>
          <w:iCs/>
          <w:noProof/>
        </w:rPr>
      </w:pPr>
      <w:r>
        <w:rPr>
          <w:i/>
          <w:iCs/>
          <w:noProof/>
        </w:rPr>
        <w:t>Hình 2</w:t>
      </w:r>
      <w:r w:rsidRPr="00E242B4">
        <w:rPr>
          <w:i/>
          <w:iCs/>
          <w:noProof/>
        </w:rPr>
        <w:t xml:space="preserve">: </w:t>
      </w:r>
      <w:r>
        <w:rPr>
          <w:i/>
          <w:iCs/>
          <w:noProof/>
        </w:rPr>
        <w:t>Chỉnh sửa sản phẩm điều chuyển</w:t>
      </w:r>
      <w:r w:rsidRPr="00E242B4">
        <w:rPr>
          <w:i/>
          <w:iCs/>
          <w:noProof/>
        </w:rPr>
        <w:t xml:space="preserve"> đối với </w:t>
      </w:r>
      <w:r>
        <w:rPr>
          <w:i/>
          <w:iCs/>
          <w:noProof/>
        </w:rPr>
        <w:t>sản phẩm</w:t>
      </w:r>
      <w:r w:rsidRPr="00E242B4">
        <w:rPr>
          <w:i/>
          <w:iCs/>
          <w:noProof/>
        </w:rPr>
        <w:t xml:space="preserve"> quản lý lotdate</w:t>
      </w:r>
    </w:p>
    <w:p w14:paraId="2441F056" w14:textId="721754A4" w:rsidR="00E242B4" w:rsidRPr="00E242B4" w:rsidRDefault="00E242B4" w:rsidP="00512E56">
      <w:pPr>
        <w:spacing w:line="360" w:lineRule="auto"/>
        <w:jc w:val="center"/>
        <w:rPr>
          <w:i/>
          <w:iCs/>
          <w:noProof/>
        </w:rPr>
      </w:pPr>
    </w:p>
    <w:p w14:paraId="1E9EF9DF" w14:textId="77777777" w:rsidR="00464553" w:rsidRPr="006A02C3" w:rsidRDefault="00464553">
      <w:pPr>
        <w:pStyle w:val="Heading4"/>
        <w:numPr>
          <w:ilvl w:val="3"/>
          <w:numId w:val="10"/>
        </w:numPr>
        <w:tabs>
          <w:tab w:val="clear" w:pos="1584"/>
        </w:tabs>
        <w:spacing w:line="360" w:lineRule="auto"/>
        <w:ind w:left="450" w:hanging="360"/>
      </w:pPr>
      <w:r w:rsidRPr="006A02C3">
        <w:t>Mô tả chi tiết các thành phần</w:t>
      </w:r>
    </w:p>
    <w:p w14:paraId="53E4B1FB" w14:textId="77777777" w:rsidR="00464553" w:rsidRPr="006A02C3" w:rsidRDefault="00464553" w:rsidP="00512E56">
      <w:pPr>
        <w:pStyle w:val="Heading5"/>
        <w:spacing w:line="360" w:lineRule="auto"/>
      </w:pPr>
      <w:r w:rsidRPr="006A02C3">
        <w:t>Quản lý điều chuyển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26355D4" w14:textId="77777777" w:rsidTr="006D0B7A">
        <w:trPr>
          <w:tblHeader/>
        </w:trPr>
        <w:tc>
          <w:tcPr>
            <w:tcW w:w="828" w:type="dxa"/>
            <w:shd w:val="pct5" w:color="auto" w:fill="FFFFFF"/>
          </w:tcPr>
          <w:p w14:paraId="078CDF7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lastRenderedPageBreak/>
              <w:t>STT</w:t>
            </w:r>
          </w:p>
        </w:tc>
        <w:tc>
          <w:tcPr>
            <w:tcW w:w="2070" w:type="dxa"/>
            <w:shd w:val="pct5" w:color="auto" w:fill="FFFFFF"/>
          </w:tcPr>
          <w:p w14:paraId="4264FC8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3738479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051E69E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7AD2AAA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7EE97E5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5E9FC55C"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6B845B7E" w14:textId="77777777" w:rsidTr="006D0B7A">
        <w:tc>
          <w:tcPr>
            <w:tcW w:w="13676" w:type="dxa"/>
            <w:gridSpan w:val="6"/>
          </w:tcPr>
          <w:p w14:paraId="27E086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38931612" w14:textId="77777777" w:rsidTr="006D0B7A">
        <w:tc>
          <w:tcPr>
            <w:tcW w:w="828" w:type="dxa"/>
          </w:tcPr>
          <w:p w14:paraId="4FB6F3BF"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38B1D3B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1913A1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2118D7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122C1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3D644FFD" w14:textId="77777777" w:rsidR="00464553" w:rsidRPr="006A02C3" w:rsidRDefault="00464553" w:rsidP="00C87C71">
            <w:pPr>
              <w:pStyle w:val="GDP1"/>
            </w:pPr>
            <w:r w:rsidRPr="006A02C3">
              <w:t xml:space="preserve">Tập giá trị: {Load danh sách đơn vị trạng thái Hoạt động thuộc phân quyền của user login – hiển thị theo cấu trúc cây}. Hiển thị [Mã – Tên đơn vị]. </w:t>
            </w:r>
            <w:r w:rsidRPr="006A02C3">
              <w:rPr>
                <w:bCs/>
              </w:rPr>
              <w:t>Bảng OPT_DIST_UNIT_REF join DIST_UNIT, lấy CODE -  NAME.</w:t>
            </w:r>
          </w:p>
          <w:p w14:paraId="4C5D7660"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6694CD8D" w14:textId="77777777" w:rsidTr="006D0B7A">
        <w:tc>
          <w:tcPr>
            <w:tcW w:w="828" w:type="dxa"/>
          </w:tcPr>
          <w:p w14:paraId="7DC2782B"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2888FC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chuyển</w:t>
            </w:r>
          </w:p>
        </w:tc>
        <w:tc>
          <w:tcPr>
            <w:tcW w:w="1800" w:type="dxa"/>
          </w:tcPr>
          <w:p w14:paraId="2A454CA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3F9B761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A0E4A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13E1ABF" w14:textId="77777777" w:rsidR="00464553" w:rsidRPr="006A02C3" w:rsidRDefault="00464553" w:rsidP="00C87C71">
            <w:pPr>
              <w:pStyle w:val="GDP1"/>
            </w:pPr>
          </w:p>
        </w:tc>
      </w:tr>
      <w:tr w:rsidR="00464553" w:rsidRPr="009F3346" w14:paraId="0A2298DC" w14:textId="77777777" w:rsidTr="006D0B7A">
        <w:tc>
          <w:tcPr>
            <w:tcW w:w="828" w:type="dxa"/>
          </w:tcPr>
          <w:p w14:paraId="759E94F4"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5FC542B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điều chuyển</w:t>
            </w:r>
          </w:p>
        </w:tc>
        <w:tc>
          <w:tcPr>
            <w:tcW w:w="1800" w:type="dxa"/>
          </w:tcPr>
          <w:p w14:paraId="2D9D138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7E0268C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D7B3C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BD23406" w14:textId="77777777" w:rsidR="00464553" w:rsidRPr="00BD3193" w:rsidRDefault="00464553" w:rsidP="00C87C71">
            <w:pPr>
              <w:pStyle w:val="GDP1"/>
              <w:rPr>
                <w:lang w:val="pt-BR"/>
              </w:rPr>
            </w:pPr>
            <w:r w:rsidRPr="00BD3193">
              <w:rPr>
                <w:lang w:val="pt-BR"/>
              </w:rPr>
              <w:t>Gồm 2 calendar Từ ngày – Đến ngày</w:t>
            </w:r>
          </w:p>
        </w:tc>
      </w:tr>
      <w:tr w:rsidR="00464553" w:rsidRPr="006A02C3" w14:paraId="7EC86724" w14:textId="77777777" w:rsidTr="006D0B7A">
        <w:tc>
          <w:tcPr>
            <w:tcW w:w="828" w:type="dxa"/>
          </w:tcPr>
          <w:p w14:paraId="6C4ED8C1" w14:textId="77777777" w:rsidR="00464553" w:rsidRPr="00BD3193" w:rsidRDefault="00464553">
            <w:pPr>
              <w:pStyle w:val="TableData12"/>
              <w:numPr>
                <w:ilvl w:val="0"/>
                <w:numId w:val="35"/>
              </w:numPr>
              <w:spacing w:line="360" w:lineRule="auto"/>
              <w:rPr>
                <w:rFonts w:ascii="Times New Roman" w:hAnsi="Times New Roman"/>
                <w:sz w:val="24"/>
                <w:szCs w:val="24"/>
                <w:lang w:val="pt-BR"/>
              </w:rPr>
            </w:pPr>
          </w:p>
        </w:tc>
        <w:tc>
          <w:tcPr>
            <w:tcW w:w="2070" w:type="dxa"/>
          </w:tcPr>
          <w:p w14:paraId="27DE641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điều chuyển</w:t>
            </w:r>
          </w:p>
        </w:tc>
        <w:tc>
          <w:tcPr>
            <w:tcW w:w="1800" w:type="dxa"/>
          </w:tcPr>
          <w:p w14:paraId="19B2A9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61CDF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CC288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DFE45CB" w14:textId="77777777" w:rsidR="00464553" w:rsidRPr="006A02C3" w:rsidRDefault="00464553" w:rsidP="00C87C71">
            <w:pPr>
              <w:pStyle w:val="GDP1"/>
            </w:pPr>
            <w:r w:rsidRPr="006A02C3">
              <w:t>Tập giá trị {Tất cả, Điều chuyển nội bộ, Điều chuyển xuất ngoại}</w:t>
            </w:r>
          </w:p>
        </w:tc>
      </w:tr>
      <w:tr w:rsidR="00464553" w:rsidRPr="006A02C3" w14:paraId="7A84EA3B" w14:textId="77777777" w:rsidTr="006D0B7A">
        <w:tc>
          <w:tcPr>
            <w:tcW w:w="828" w:type="dxa"/>
          </w:tcPr>
          <w:p w14:paraId="6929CD95"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03C0B0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124239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1199AF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FF258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F361666" w14:textId="77777777" w:rsidR="00464553" w:rsidRPr="006A02C3" w:rsidRDefault="00464553" w:rsidP="00C87C71">
            <w:pPr>
              <w:pStyle w:val="GDP1"/>
            </w:pPr>
            <w:r w:rsidRPr="006A02C3">
              <w:t>Tập giá trị {Load từ bảng INVENTORY_OPTIONAL_STATUS.TITLE where IS_PRIMARY = 1}</w:t>
            </w:r>
          </w:p>
          <w:p w14:paraId="79061C9F" w14:textId="77777777" w:rsidR="00464553" w:rsidRPr="006A02C3" w:rsidRDefault="00464553" w:rsidP="00C87C71">
            <w:pPr>
              <w:pStyle w:val="GDP1"/>
            </w:pPr>
            <w:r w:rsidRPr="006A02C3">
              <w:t>Sort theo aphabet</w:t>
            </w:r>
          </w:p>
        </w:tc>
      </w:tr>
      <w:tr w:rsidR="00464553" w:rsidRPr="006A02C3" w14:paraId="466F4279" w14:textId="77777777" w:rsidTr="006D0B7A">
        <w:tc>
          <w:tcPr>
            <w:tcW w:w="828" w:type="dxa"/>
          </w:tcPr>
          <w:p w14:paraId="581ADDFB"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19C2CC7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Trạng thái tiếp </w:t>
            </w:r>
            <w:r w:rsidRPr="006A02C3">
              <w:rPr>
                <w:rFonts w:ascii="Times New Roman" w:hAnsi="Times New Roman"/>
                <w:sz w:val="24"/>
                <w:szCs w:val="24"/>
              </w:rPr>
              <w:lastRenderedPageBreak/>
              <w:t>theo</w:t>
            </w:r>
          </w:p>
        </w:tc>
        <w:tc>
          <w:tcPr>
            <w:tcW w:w="1800" w:type="dxa"/>
          </w:tcPr>
          <w:p w14:paraId="612AA2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Combobox</w:t>
            </w:r>
          </w:p>
        </w:tc>
        <w:tc>
          <w:tcPr>
            <w:tcW w:w="1598" w:type="dxa"/>
          </w:tcPr>
          <w:p w14:paraId="3BA469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D6DAD6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3A124D9" w14:textId="77777777" w:rsidR="00464553" w:rsidRPr="006A02C3" w:rsidRDefault="00464553" w:rsidP="00C87C71">
            <w:pPr>
              <w:pStyle w:val="GDP1"/>
            </w:pPr>
            <w:r w:rsidRPr="006A02C3">
              <w:t xml:space="preserve">Tập giá trị {Load từ bảng </w:t>
            </w:r>
            <w:r w:rsidRPr="006A02C3">
              <w:lastRenderedPageBreak/>
              <w:t>INVENTORY_OPTIONAL_STATUS.TITLE}</w:t>
            </w:r>
          </w:p>
          <w:p w14:paraId="380F8507" w14:textId="77777777" w:rsidR="00464553" w:rsidRPr="006A02C3" w:rsidRDefault="00464553" w:rsidP="00C87C71">
            <w:pPr>
              <w:pStyle w:val="GDP1"/>
            </w:pPr>
            <w:r w:rsidRPr="006A02C3">
              <w:t>Sort theo aphabet</w:t>
            </w:r>
          </w:p>
        </w:tc>
      </w:tr>
      <w:tr w:rsidR="00464553" w:rsidRPr="006A02C3" w14:paraId="3BDD9AA3" w14:textId="77777777" w:rsidTr="006D0B7A">
        <w:tc>
          <w:tcPr>
            <w:tcW w:w="13676" w:type="dxa"/>
            <w:gridSpan w:val="6"/>
          </w:tcPr>
          <w:p w14:paraId="3555E9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Nâng cao</w:t>
            </w:r>
          </w:p>
        </w:tc>
      </w:tr>
      <w:tr w:rsidR="00464553" w:rsidRPr="006A02C3" w14:paraId="4E7D1515" w14:textId="77777777" w:rsidTr="006D0B7A">
        <w:tc>
          <w:tcPr>
            <w:tcW w:w="828" w:type="dxa"/>
          </w:tcPr>
          <w:p w14:paraId="3F823E86"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02A5765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 ĐC đi</w:t>
            </w:r>
          </w:p>
        </w:tc>
        <w:tc>
          <w:tcPr>
            <w:tcW w:w="1800" w:type="dxa"/>
          </w:tcPr>
          <w:p w14:paraId="20B8E0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6F9827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B37061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8F09B82" w14:textId="77777777" w:rsidR="00464553" w:rsidRPr="006A02C3" w:rsidRDefault="00464553" w:rsidP="00C87C71">
            <w:pPr>
              <w:pStyle w:val="GDP1"/>
            </w:pPr>
            <w:r w:rsidRPr="006A02C3">
              <w:t>Tập giá trị: {Load cụm kho thuộc đơn vị}. Hiển thị [Mã – Tên]</w:t>
            </w:r>
          </w:p>
          <w:p w14:paraId="518AA231" w14:textId="77777777" w:rsidR="00464553" w:rsidRPr="006A02C3" w:rsidRDefault="00464553" w:rsidP="00C87C71">
            <w:pPr>
              <w:pStyle w:val="GDP1"/>
            </w:pPr>
            <w:r w:rsidRPr="006A02C3">
              <w:t>Load từ bảng WAREHOUSE_GROUP.CODE - NAME</w:t>
            </w:r>
          </w:p>
        </w:tc>
      </w:tr>
      <w:tr w:rsidR="00464553" w:rsidRPr="006A02C3" w14:paraId="3112F9ED" w14:textId="77777777" w:rsidTr="006D0B7A">
        <w:tc>
          <w:tcPr>
            <w:tcW w:w="828" w:type="dxa"/>
          </w:tcPr>
          <w:p w14:paraId="2F9E93F5"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719EE2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ĐC đi</w:t>
            </w:r>
          </w:p>
        </w:tc>
        <w:tc>
          <w:tcPr>
            <w:tcW w:w="1800" w:type="dxa"/>
          </w:tcPr>
          <w:p w14:paraId="77720F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6DC3CC3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B7ED9D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C78B274" w14:textId="77777777" w:rsidR="00464553" w:rsidRPr="006A02C3" w:rsidRDefault="00464553" w:rsidP="00C87C71">
            <w:pPr>
              <w:pStyle w:val="GDP1"/>
            </w:pPr>
            <w:r w:rsidRPr="006A02C3">
              <w:t>Tập giá trị: {Load kho thuộc cụm kho}. Hiển thị [Mã – Tên]</w:t>
            </w:r>
          </w:p>
          <w:p w14:paraId="5D62C456" w14:textId="77777777" w:rsidR="00464553" w:rsidRPr="006A02C3" w:rsidRDefault="00464553" w:rsidP="00C87C71">
            <w:pPr>
              <w:pStyle w:val="GDP1"/>
            </w:pPr>
            <w:r w:rsidRPr="006A02C3">
              <w:t>Load từ bảng WAREHOUSE.CODE - NAME</w:t>
            </w:r>
          </w:p>
        </w:tc>
      </w:tr>
      <w:tr w:rsidR="00464553" w:rsidRPr="006A02C3" w14:paraId="4035DB77" w14:textId="77777777" w:rsidTr="006D0B7A">
        <w:tc>
          <w:tcPr>
            <w:tcW w:w="828" w:type="dxa"/>
          </w:tcPr>
          <w:p w14:paraId="400AB50A"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75D026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4D6050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030DD9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55F28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E94094E" w14:textId="77777777" w:rsidR="00464553" w:rsidRPr="006A02C3" w:rsidRDefault="00464553" w:rsidP="00C87C71">
            <w:pPr>
              <w:pStyle w:val="GDP1"/>
            </w:pPr>
            <w:r w:rsidRPr="006A02C3">
              <w:t>Hint text: Nhập mã/ tên sản phẩm</w:t>
            </w:r>
          </w:p>
        </w:tc>
      </w:tr>
      <w:tr w:rsidR="00464553" w:rsidRPr="006A02C3" w14:paraId="27B4714F" w14:textId="77777777" w:rsidTr="006D0B7A">
        <w:tc>
          <w:tcPr>
            <w:tcW w:w="828" w:type="dxa"/>
          </w:tcPr>
          <w:p w14:paraId="6D312DE2"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12BA26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 ĐC đến</w:t>
            </w:r>
          </w:p>
        </w:tc>
        <w:tc>
          <w:tcPr>
            <w:tcW w:w="1800" w:type="dxa"/>
          </w:tcPr>
          <w:p w14:paraId="0A563AC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91995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59855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013D048" w14:textId="77777777" w:rsidR="00464553" w:rsidRPr="006A02C3" w:rsidRDefault="00464553" w:rsidP="00C87C71">
            <w:pPr>
              <w:pStyle w:val="GDP1"/>
            </w:pPr>
            <w:r w:rsidRPr="006A02C3">
              <w:t>Tập giá trị: {Load cụm kho thuộc đơn vị}. Hiển thị [Mã – Tên]</w:t>
            </w:r>
          </w:p>
          <w:p w14:paraId="232A4561" w14:textId="77777777" w:rsidR="00464553" w:rsidRPr="006A02C3" w:rsidRDefault="00464553" w:rsidP="00C87C71">
            <w:pPr>
              <w:pStyle w:val="GDP1"/>
            </w:pPr>
            <w:r w:rsidRPr="006A02C3">
              <w:t>Load từ bảng WAREHOUSE_GROUP.CODE - NAME</w:t>
            </w:r>
          </w:p>
        </w:tc>
      </w:tr>
      <w:tr w:rsidR="00464553" w:rsidRPr="006A02C3" w14:paraId="69FF6E7B" w14:textId="77777777" w:rsidTr="006D0B7A">
        <w:tc>
          <w:tcPr>
            <w:tcW w:w="828" w:type="dxa"/>
          </w:tcPr>
          <w:p w14:paraId="506B99B9"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4AF526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ĐC đến</w:t>
            </w:r>
          </w:p>
        </w:tc>
        <w:tc>
          <w:tcPr>
            <w:tcW w:w="1800" w:type="dxa"/>
          </w:tcPr>
          <w:p w14:paraId="39D788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C9BFE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77A6F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F26D87C" w14:textId="77777777" w:rsidR="00464553" w:rsidRPr="006A02C3" w:rsidRDefault="00464553" w:rsidP="00C87C71">
            <w:pPr>
              <w:pStyle w:val="GDP1"/>
            </w:pPr>
            <w:r w:rsidRPr="006A02C3">
              <w:t>Tập giá trị: {Load kho thuộc cụm kho}. Hiển thị [Mã – Tên]</w:t>
            </w:r>
          </w:p>
          <w:p w14:paraId="304BE0E5" w14:textId="77777777" w:rsidR="00464553" w:rsidRPr="006A02C3" w:rsidRDefault="00464553" w:rsidP="00C87C71">
            <w:pPr>
              <w:pStyle w:val="GDP1"/>
            </w:pPr>
            <w:r w:rsidRPr="006A02C3">
              <w:t>Load từ bảng WAREHOUSE.CODE - NAME</w:t>
            </w:r>
          </w:p>
        </w:tc>
      </w:tr>
      <w:tr w:rsidR="00464553" w:rsidRPr="006A02C3" w14:paraId="00C601A4" w14:textId="77777777" w:rsidTr="006D0B7A">
        <w:tc>
          <w:tcPr>
            <w:tcW w:w="828" w:type="dxa"/>
          </w:tcPr>
          <w:p w14:paraId="073E54DB"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7D4A05C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1BCDD58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28480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04AD7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24A8B13" w14:textId="77777777" w:rsidR="00464553" w:rsidRPr="006A02C3" w:rsidRDefault="00464553" w:rsidP="00C87C71">
            <w:pPr>
              <w:pStyle w:val="GDP1"/>
            </w:pPr>
          </w:p>
        </w:tc>
      </w:tr>
      <w:tr w:rsidR="00464553" w:rsidRPr="006A02C3" w14:paraId="19F9339F" w14:textId="77777777" w:rsidTr="006D0B7A">
        <w:tc>
          <w:tcPr>
            <w:tcW w:w="828" w:type="dxa"/>
          </w:tcPr>
          <w:p w14:paraId="4739AABA"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0A576A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5693C0F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7D5E81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D9CAC1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E825B65" w14:textId="77777777" w:rsidR="00464553" w:rsidRPr="006A02C3" w:rsidRDefault="00464553" w:rsidP="00C87C71">
            <w:pPr>
              <w:pStyle w:val="GDP1"/>
            </w:pPr>
          </w:p>
        </w:tc>
      </w:tr>
      <w:tr w:rsidR="00464553" w:rsidRPr="006A02C3" w14:paraId="35D8F9BB" w14:textId="77777777" w:rsidTr="006D0B7A">
        <w:tc>
          <w:tcPr>
            <w:tcW w:w="828" w:type="dxa"/>
          </w:tcPr>
          <w:p w14:paraId="083E0D0B"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4F870DE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0B2D25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E0527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6CB03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555C0FA" w14:textId="77777777" w:rsidR="00464553" w:rsidRPr="006A02C3" w:rsidRDefault="00464553" w:rsidP="00C87C71">
            <w:pPr>
              <w:pStyle w:val="GDP1"/>
            </w:pPr>
          </w:p>
        </w:tc>
      </w:tr>
      <w:tr w:rsidR="00464553" w:rsidRPr="006A02C3" w14:paraId="497BD406" w14:textId="77777777" w:rsidTr="006D0B7A">
        <w:tc>
          <w:tcPr>
            <w:tcW w:w="13676" w:type="dxa"/>
            <w:gridSpan w:val="6"/>
          </w:tcPr>
          <w:p w14:paraId="5FF15C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55487155" w14:textId="77777777" w:rsidTr="006D0B7A">
        <w:tc>
          <w:tcPr>
            <w:tcW w:w="828" w:type="dxa"/>
          </w:tcPr>
          <w:p w14:paraId="2E81B8DB"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419D78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512E84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08E497D"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6DA5FF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4532894" w14:textId="77777777" w:rsidR="00464553" w:rsidRPr="006A02C3" w:rsidRDefault="00464553" w:rsidP="00C87C71">
            <w:pPr>
              <w:pStyle w:val="GDP1"/>
            </w:pPr>
          </w:p>
        </w:tc>
      </w:tr>
      <w:tr w:rsidR="00464553" w:rsidRPr="006A02C3" w14:paraId="2768E19F" w14:textId="77777777" w:rsidTr="006D0B7A">
        <w:tc>
          <w:tcPr>
            <w:tcW w:w="828" w:type="dxa"/>
          </w:tcPr>
          <w:p w14:paraId="5730B33A"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0258A0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1D1B8FB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565082B"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4FF73C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AD13847" w14:textId="77777777" w:rsidR="00464553" w:rsidRPr="006A02C3" w:rsidRDefault="00464553" w:rsidP="00C87C71">
            <w:pPr>
              <w:pStyle w:val="GDP1"/>
            </w:pPr>
          </w:p>
        </w:tc>
      </w:tr>
      <w:tr w:rsidR="00464553" w:rsidRPr="006A02C3" w14:paraId="22E39CC3" w14:textId="77777777" w:rsidTr="006D0B7A">
        <w:tc>
          <w:tcPr>
            <w:tcW w:w="828" w:type="dxa"/>
          </w:tcPr>
          <w:p w14:paraId="7DA464D4"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26BD11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Duyệt</w:t>
            </w:r>
          </w:p>
        </w:tc>
        <w:tc>
          <w:tcPr>
            <w:tcW w:w="1800" w:type="dxa"/>
          </w:tcPr>
          <w:p w14:paraId="3E5818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4A860DD"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5A98EEE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811EDFC" w14:textId="77777777" w:rsidR="00464553" w:rsidRPr="006A02C3" w:rsidRDefault="00464553" w:rsidP="00C87C71">
            <w:pPr>
              <w:pStyle w:val="GDP1"/>
            </w:pPr>
          </w:p>
        </w:tc>
      </w:tr>
      <w:tr w:rsidR="00464553" w:rsidRPr="006A02C3" w14:paraId="2FBC16B8" w14:textId="77777777" w:rsidTr="006D0B7A">
        <w:tc>
          <w:tcPr>
            <w:tcW w:w="828" w:type="dxa"/>
          </w:tcPr>
          <w:p w14:paraId="1101B1DF"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0911610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7AC2FE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59E5254"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45C920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FF972F6" w14:textId="77777777" w:rsidR="00464553" w:rsidRPr="006A02C3" w:rsidRDefault="00464553" w:rsidP="00C87C71">
            <w:pPr>
              <w:pStyle w:val="GDP1"/>
            </w:pPr>
          </w:p>
        </w:tc>
      </w:tr>
      <w:tr w:rsidR="00464553" w:rsidRPr="006A02C3" w14:paraId="5D5D40CC" w14:textId="77777777" w:rsidTr="006D0B7A">
        <w:tc>
          <w:tcPr>
            <w:tcW w:w="13676" w:type="dxa"/>
            <w:gridSpan w:val="6"/>
          </w:tcPr>
          <w:p w14:paraId="5DC052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3617D7CC" w14:textId="77777777" w:rsidR="00464553" w:rsidRPr="006A02C3" w:rsidRDefault="00464553" w:rsidP="00C87C71">
            <w:pPr>
              <w:pStyle w:val="GDP1"/>
            </w:pPr>
            <w:r w:rsidRPr="006A02C3">
              <w:t>Load danh sách giao dịch điều chuyển thuộc đơn vị đang chọn</w:t>
            </w:r>
          </w:p>
          <w:p w14:paraId="4BBE6D3F" w14:textId="77777777" w:rsidR="00464553" w:rsidRPr="006A02C3" w:rsidRDefault="00464553" w:rsidP="00C87C71">
            <w:pPr>
              <w:pStyle w:val="GDP1"/>
            </w:pPr>
            <w:r w:rsidRPr="006A02C3">
              <w:t xml:space="preserve">Load dữ liệu từ bảng </w:t>
            </w:r>
            <w:r w:rsidRPr="006A02C3">
              <w:rPr>
                <w:b/>
              </w:rPr>
              <w:t>INVENTORY_TRANSFER</w:t>
            </w:r>
          </w:p>
          <w:p w14:paraId="6371F64E" w14:textId="77777777" w:rsidR="00464553" w:rsidRPr="006A02C3" w:rsidRDefault="00464553" w:rsidP="00C87C71">
            <w:pPr>
              <w:pStyle w:val="GDP1"/>
            </w:pPr>
            <w:r w:rsidRPr="006A02C3">
              <w:t>Sort theo Ngày điều chuyển DESC (TRANSFER_DATE)</w:t>
            </w:r>
          </w:p>
          <w:p w14:paraId="2603082C" w14:textId="77777777" w:rsidR="00464553" w:rsidRPr="006A02C3" w:rsidRDefault="00464553" w:rsidP="00C87C71">
            <w:pPr>
              <w:pStyle w:val="GDP1"/>
            </w:pPr>
            <w:r w:rsidRPr="006A02C3">
              <w:t>Phân trang theo quy định chung</w:t>
            </w:r>
          </w:p>
        </w:tc>
      </w:tr>
      <w:tr w:rsidR="00464553" w:rsidRPr="006A02C3" w14:paraId="1E94B1EB" w14:textId="77777777" w:rsidTr="006D0B7A">
        <w:tc>
          <w:tcPr>
            <w:tcW w:w="828" w:type="dxa"/>
          </w:tcPr>
          <w:p w14:paraId="5D8BB084"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52FFB3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3685310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2EB58B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5BDC6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5C788A43" w14:textId="77777777" w:rsidR="00464553" w:rsidRPr="006A02C3" w:rsidRDefault="00464553" w:rsidP="00C87C71">
            <w:pPr>
              <w:pStyle w:val="GDP1"/>
            </w:pPr>
            <w:r w:rsidRPr="006A02C3">
              <w:t>CheckAll: xuất hiện trên Header</w:t>
            </w:r>
          </w:p>
          <w:p w14:paraId="175D0C67" w14:textId="77777777" w:rsidR="00464553" w:rsidRPr="006A02C3" w:rsidRDefault="00464553" w:rsidP="00C87C71">
            <w:pPr>
              <w:pStyle w:val="GDP1"/>
            </w:pPr>
            <w:r w:rsidRPr="006A02C3">
              <w:t>CheckRow: xuất hiện trên từng Row</w:t>
            </w:r>
          </w:p>
          <w:p w14:paraId="67B179A6"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1A3F44CD" w14:textId="77777777" w:rsidTr="006D0B7A">
        <w:tc>
          <w:tcPr>
            <w:tcW w:w="828" w:type="dxa"/>
          </w:tcPr>
          <w:p w14:paraId="497A4B54"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73A8AF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chuyển</w:t>
            </w:r>
          </w:p>
        </w:tc>
        <w:tc>
          <w:tcPr>
            <w:tcW w:w="1800" w:type="dxa"/>
          </w:tcPr>
          <w:p w14:paraId="297026D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E8E4F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491D1A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9256277" w14:textId="77777777" w:rsidR="00464553" w:rsidRPr="006A02C3" w:rsidRDefault="00464553" w:rsidP="00C87C71">
            <w:pPr>
              <w:pStyle w:val="GDP1"/>
            </w:pPr>
            <w:r w:rsidRPr="006A02C3">
              <w:t>INVENTORY_TRANSFER.TRANSFER_NUMBER</w:t>
            </w:r>
          </w:p>
        </w:tc>
      </w:tr>
      <w:tr w:rsidR="00464553" w:rsidRPr="006A02C3" w14:paraId="407C8978" w14:textId="77777777" w:rsidTr="006D0B7A">
        <w:tc>
          <w:tcPr>
            <w:tcW w:w="828" w:type="dxa"/>
          </w:tcPr>
          <w:p w14:paraId="083F3096"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7B37A2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điều chuyển</w:t>
            </w:r>
          </w:p>
        </w:tc>
        <w:tc>
          <w:tcPr>
            <w:tcW w:w="1800" w:type="dxa"/>
          </w:tcPr>
          <w:p w14:paraId="2057DD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5D540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115CCD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C616C16" w14:textId="77777777" w:rsidR="00464553" w:rsidRPr="006A02C3" w:rsidRDefault="00464553" w:rsidP="00C87C71">
            <w:pPr>
              <w:pStyle w:val="GDP1"/>
            </w:pPr>
            <w:r w:rsidRPr="006A02C3">
              <w:t>INVENTORY_TRANSFER.TRANSFER_TYPE</w:t>
            </w:r>
          </w:p>
        </w:tc>
      </w:tr>
      <w:tr w:rsidR="00464553" w:rsidRPr="006A02C3" w14:paraId="14D3DE83" w14:textId="77777777" w:rsidTr="006D0B7A">
        <w:tc>
          <w:tcPr>
            <w:tcW w:w="828" w:type="dxa"/>
          </w:tcPr>
          <w:p w14:paraId="04B295A4"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52236E4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điều chuyển đi</w:t>
            </w:r>
          </w:p>
        </w:tc>
        <w:tc>
          <w:tcPr>
            <w:tcW w:w="1800" w:type="dxa"/>
          </w:tcPr>
          <w:p w14:paraId="344A480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0B9EAC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77134B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CFFB7C0" w14:textId="77777777" w:rsidR="00464553" w:rsidRPr="006A02C3" w:rsidRDefault="00464553" w:rsidP="00C87C71">
            <w:pPr>
              <w:pStyle w:val="GDP1"/>
            </w:pPr>
            <w:r w:rsidRPr="006A02C3">
              <w:t>Mã – Tên đơn vị</w:t>
            </w:r>
          </w:p>
          <w:p w14:paraId="29394334" w14:textId="77777777" w:rsidR="00464553" w:rsidRPr="006A02C3" w:rsidRDefault="00464553" w:rsidP="00C87C71">
            <w:pPr>
              <w:pStyle w:val="GDP1"/>
            </w:pPr>
            <w:r w:rsidRPr="006A02C3">
              <w:t>INVENTORY_TRANSFER.DIST_UNIT_ID join qua DIST_UNIT lấy CODE - NAME</w:t>
            </w:r>
          </w:p>
        </w:tc>
      </w:tr>
      <w:tr w:rsidR="00464553" w:rsidRPr="006A02C3" w14:paraId="6F3EC7E0" w14:textId="77777777" w:rsidTr="006D0B7A">
        <w:tc>
          <w:tcPr>
            <w:tcW w:w="828" w:type="dxa"/>
          </w:tcPr>
          <w:p w14:paraId="1F0BF90B"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295DF0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điều chuyển đi</w:t>
            </w:r>
          </w:p>
        </w:tc>
        <w:tc>
          <w:tcPr>
            <w:tcW w:w="1800" w:type="dxa"/>
          </w:tcPr>
          <w:p w14:paraId="13DA0F2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F84F5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C9679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B98D145" w14:textId="77777777" w:rsidR="00464553" w:rsidRPr="006A02C3" w:rsidRDefault="00464553" w:rsidP="00C87C71">
            <w:pPr>
              <w:pStyle w:val="GDP1"/>
            </w:pPr>
            <w:r w:rsidRPr="006A02C3">
              <w:t>Mã – Tên kho</w:t>
            </w:r>
          </w:p>
          <w:p w14:paraId="70A118BC" w14:textId="77777777" w:rsidR="00464553" w:rsidRPr="006A02C3" w:rsidRDefault="00464553" w:rsidP="00C87C71">
            <w:pPr>
              <w:pStyle w:val="GDP1"/>
            </w:pPr>
            <w:r w:rsidRPr="006A02C3">
              <w:t>INVENTORY_TRANSFER.WAREHOUSE_ID. Join qua WAREHOUSE lấy CODE - NAME</w:t>
            </w:r>
          </w:p>
        </w:tc>
      </w:tr>
      <w:tr w:rsidR="00464553" w:rsidRPr="006A02C3" w14:paraId="54B64F82" w14:textId="77777777" w:rsidTr="006D0B7A">
        <w:tc>
          <w:tcPr>
            <w:tcW w:w="828" w:type="dxa"/>
          </w:tcPr>
          <w:p w14:paraId="5686C5A6"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0B5953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điều chuyển đến</w:t>
            </w:r>
          </w:p>
        </w:tc>
        <w:tc>
          <w:tcPr>
            <w:tcW w:w="1800" w:type="dxa"/>
          </w:tcPr>
          <w:p w14:paraId="7CD54E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E2DB6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AB8D0E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F3297E3" w14:textId="77777777" w:rsidR="00464553" w:rsidRPr="006A02C3" w:rsidRDefault="00464553" w:rsidP="00C87C71">
            <w:pPr>
              <w:pStyle w:val="GDP1"/>
            </w:pPr>
            <w:r w:rsidRPr="006A02C3">
              <w:t>Mã – Tên đơn vị</w:t>
            </w:r>
          </w:p>
          <w:p w14:paraId="52F9D03B" w14:textId="77777777" w:rsidR="00464553" w:rsidRPr="006A02C3" w:rsidRDefault="00464553" w:rsidP="00C87C71">
            <w:pPr>
              <w:pStyle w:val="GDP1"/>
            </w:pPr>
            <w:r w:rsidRPr="006A02C3">
              <w:t>INVENTORY_TRANSFER.DIST_UNIT_ID join qua DIST_UNIT lấy CODE - NAME</w:t>
            </w:r>
          </w:p>
        </w:tc>
      </w:tr>
      <w:tr w:rsidR="00464553" w:rsidRPr="006A02C3" w14:paraId="046BB1F2" w14:textId="77777777" w:rsidTr="006D0B7A">
        <w:tc>
          <w:tcPr>
            <w:tcW w:w="828" w:type="dxa"/>
          </w:tcPr>
          <w:p w14:paraId="71151387"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509B12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điều chuyển đến</w:t>
            </w:r>
          </w:p>
        </w:tc>
        <w:tc>
          <w:tcPr>
            <w:tcW w:w="1800" w:type="dxa"/>
          </w:tcPr>
          <w:p w14:paraId="6810B89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4857AD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FC5DCE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4B935A2" w14:textId="77777777" w:rsidR="00464553" w:rsidRPr="006A02C3" w:rsidRDefault="00464553" w:rsidP="00C87C71">
            <w:pPr>
              <w:pStyle w:val="GDP1"/>
            </w:pPr>
            <w:r w:rsidRPr="006A02C3">
              <w:t>Mã – Tên kho</w:t>
            </w:r>
          </w:p>
          <w:p w14:paraId="204B50E9" w14:textId="77777777" w:rsidR="00464553" w:rsidRPr="006A02C3" w:rsidRDefault="00464553" w:rsidP="00C87C71">
            <w:pPr>
              <w:pStyle w:val="GDP1"/>
            </w:pPr>
            <w:r w:rsidRPr="006A02C3">
              <w:t>INVENTORY_TRANSFER.WAREHOUSE_ID. Join qua WAREHOUSE lấy CODE - NAME</w:t>
            </w:r>
          </w:p>
        </w:tc>
      </w:tr>
      <w:tr w:rsidR="00464553" w:rsidRPr="006A02C3" w14:paraId="34F6359C" w14:textId="77777777" w:rsidTr="006D0B7A">
        <w:tc>
          <w:tcPr>
            <w:tcW w:w="828" w:type="dxa"/>
          </w:tcPr>
          <w:p w14:paraId="32964657"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4A153E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điều chuyển</w:t>
            </w:r>
          </w:p>
        </w:tc>
        <w:tc>
          <w:tcPr>
            <w:tcW w:w="1800" w:type="dxa"/>
          </w:tcPr>
          <w:p w14:paraId="2C10D4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CB6D6D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D5C3FE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70D8126" w14:textId="77777777" w:rsidR="00464553" w:rsidRPr="006A02C3" w:rsidRDefault="00464553" w:rsidP="00C87C71">
            <w:pPr>
              <w:pStyle w:val="GDP1"/>
            </w:pPr>
            <w:r w:rsidRPr="006A02C3">
              <w:t>Ngày giờ</w:t>
            </w:r>
          </w:p>
          <w:p w14:paraId="6C207A06" w14:textId="77777777" w:rsidR="00464553" w:rsidRPr="006A02C3" w:rsidRDefault="00464553" w:rsidP="00C87C71">
            <w:pPr>
              <w:pStyle w:val="GDP1"/>
            </w:pPr>
            <w:r w:rsidRPr="006A02C3">
              <w:t>INVENTORY_TRANSFER.TRANSFER_DATE</w:t>
            </w:r>
          </w:p>
        </w:tc>
      </w:tr>
      <w:tr w:rsidR="00464553" w:rsidRPr="006A02C3" w14:paraId="2D716D79" w14:textId="77777777" w:rsidTr="006D0B7A">
        <w:tc>
          <w:tcPr>
            <w:tcW w:w="828" w:type="dxa"/>
          </w:tcPr>
          <w:p w14:paraId="64737E35"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3DBD9D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2E5421C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CA144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1CC22E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F64E9FE" w14:textId="77777777" w:rsidR="00464553" w:rsidRPr="006A02C3" w:rsidRDefault="00464553" w:rsidP="00C87C71">
            <w:pPr>
              <w:pStyle w:val="GDP1"/>
            </w:pPr>
            <w:r w:rsidRPr="006A02C3">
              <w:t>INVENTORY_TRANSFER.TOTAL</w:t>
            </w:r>
          </w:p>
        </w:tc>
      </w:tr>
      <w:tr w:rsidR="00464553" w:rsidRPr="006A02C3" w14:paraId="4CEFDA19" w14:textId="77777777" w:rsidTr="006D0B7A">
        <w:tc>
          <w:tcPr>
            <w:tcW w:w="828" w:type="dxa"/>
          </w:tcPr>
          <w:p w14:paraId="73818E46"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4C3C13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37B300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92C21D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D1A160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CCC1935" w14:textId="77777777" w:rsidR="00464553" w:rsidRPr="006A02C3" w:rsidRDefault="00464553" w:rsidP="00C87C71">
            <w:pPr>
              <w:pStyle w:val="GDP1"/>
            </w:pPr>
            <w:r w:rsidRPr="006A02C3">
              <w:t>INVENTORY_TRANSFER.CURRENT_STATUS_CODE</w:t>
            </w:r>
          </w:p>
        </w:tc>
      </w:tr>
      <w:tr w:rsidR="00464553" w:rsidRPr="006A02C3" w14:paraId="1EDEED87" w14:textId="77777777" w:rsidTr="006D0B7A">
        <w:tc>
          <w:tcPr>
            <w:tcW w:w="828" w:type="dxa"/>
          </w:tcPr>
          <w:p w14:paraId="288ED4BD"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0A8420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tiếp theo</w:t>
            </w:r>
          </w:p>
        </w:tc>
        <w:tc>
          <w:tcPr>
            <w:tcW w:w="1800" w:type="dxa"/>
          </w:tcPr>
          <w:p w14:paraId="09DE4BD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0109CC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85B22B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B4F5E3C" w14:textId="77777777" w:rsidR="00464553" w:rsidRPr="006A02C3" w:rsidRDefault="00464553" w:rsidP="00C87C71">
            <w:pPr>
              <w:pStyle w:val="GDP1"/>
            </w:pPr>
            <w:r w:rsidRPr="006A02C3">
              <w:t>INVENTORY_TRANSFER.CURRENT_APPROVAL_STEP_ID</w:t>
            </w:r>
          </w:p>
        </w:tc>
      </w:tr>
      <w:tr w:rsidR="00464553" w:rsidRPr="006A02C3" w14:paraId="53470ABE" w14:textId="77777777" w:rsidTr="006D0B7A">
        <w:tc>
          <w:tcPr>
            <w:tcW w:w="828" w:type="dxa"/>
          </w:tcPr>
          <w:p w14:paraId="694B23B1"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02A51A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View</w:t>
            </w:r>
          </w:p>
        </w:tc>
        <w:tc>
          <w:tcPr>
            <w:tcW w:w="1800" w:type="dxa"/>
          </w:tcPr>
          <w:p w14:paraId="12F12C3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493915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DF85F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C625441" w14:textId="77777777" w:rsidR="00464553" w:rsidRPr="006A02C3" w:rsidRDefault="00464553" w:rsidP="00C87C71">
            <w:pPr>
              <w:pStyle w:val="GDP1"/>
            </w:pPr>
            <w:r w:rsidRPr="006A02C3">
              <w:t>Tooltip: Xem chi tiết</w:t>
            </w:r>
          </w:p>
        </w:tc>
      </w:tr>
      <w:tr w:rsidR="00464553" w:rsidRPr="006A02C3" w14:paraId="199B255B" w14:textId="77777777" w:rsidTr="006D0B7A">
        <w:tc>
          <w:tcPr>
            <w:tcW w:w="828" w:type="dxa"/>
          </w:tcPr>
          <w:p w14:paraId="6773FFA6" w14:textId="77777777" w:rsidR="00464553" w:rsidRPr="006A02C3" w:rsidRDefault="00464553">
            <w:pPr>
              <w:pStyle w:val="TableData12"/>
              <w:numPr>
                <w:ilvl w:val="0"/>
                <w:numId w:val="35"/>
              </w:numPr>
              <w:spacing w:line="360" w:lineRule="auto"/>
              <w:rPr>
                <w:rFonts w:ascii="Times New Roman" w:hAnsi="Times New Roman"/>
                <w:sz w:val="24"/>
                <w:szCs w:val="24"/>
              </w:rPr>
            </w:pPr>
          </w:p>
        </w:tc>
        <w:tc>
          <w:tcPr>
            <w:tcW w:w="2070" w:type="dxa"/>
          </w:tcPr>
          <w:p w14:paraId="6823815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file đính kèm</w:t>
            </w:r>
          </w:p>
        </w:tc>
        <w:tc>
          <w:tcPr>
            <w:tcW w:w="1800" w:type="dxa"/>
          </w:tcPr>
          <w:p w14:paraId="352587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7BD1C9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A1D474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0439435" w14:textId="77777777" w:rsidR="00464553" w:rsidRPr="006A02C3" w:rsidRDefault="00464553" w:rsidP="00C87C71">
            <w:pPr>
              <w:pStyle w:val="GDP1"/>
            </w:pPr>
            <w:r w:rsidRPr="006A02C3">
              <w:t>Tooltip: Xem file đính kèm</w:t>
            </w:r>
          </w:p>
          <w:p w14:paraId="0B9977F2" w14:textId="77777777" w:rsidR="00464553" w:rsidRPr="006A02C3" w:rsidRDefault="00464553" w:rsidP="00C87C71">
            <w:pPr>
              <w:pStyle w:val="GDP1"/>
            </w:pPr>
            <w:r w:rsidRPr="006A02C3">
              <w:t>Chỉ xuất hiện khi đơn điều chuyển có đính kèm file</w:t>
            </w:r>
          </w:p>
        </w:tc>
      </w:tr>
    </w:tbl>
    <w:p w14:paraId="6FF4CE80" w14:textId="77777777" w:rsidR="00464553" w:rsidRPr="006A02C3" w:rsidRDefault="00464553" w:rsidP="00512E56">
      <w:pPr>
        <w:spacing w:line="360" w:lineRule="auto"/>
        <w:rPr>
          <w:lang w:eastAsia="ar-SA"/>
        </w:rPr>
      </w:pPr>
    </w:p>
    <w:p w14:paraId="1DA2F86B" w14:textId="77777777" w:rsidR="00464553" w:rsidRPr="006A02C3" w:rsidRDefault="00464553" w:rsidP="00512E56">
      <w:pPr>
        <w:pStyle w:val="Heading5"/>
        <w:spacing w:line="360" w:lineRule="auto"/>
      </w:pPr>
      <w:r w:rsidRPr="006A02C3">
        <w:t xml:space="preserve">Xem chi tiết đơn điều chuyển </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9EF7999" w14:textId="77777777" w:rsidTr="006D0B7A">
        <w:trPr>
          <w:tblHeader/>
        </w:trPr>
        <w:tc>
          <w:tcPr>
            <w:tcW w:w="828" w:type="dxa"/>
            <w:shd w:val="pct5" w:color="auto" w:fill="FFFFFF"/>
          </w:tcPr>
          <w:p w14:paraId="1020D45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567F2C0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67C7FBC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7E11E95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10317A5C"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552FE77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29CFF4CF"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466EB380" w14:textId="77777777" w:rsidTr="006D0B7A">
        <w:tc>
          <w:tcPr>
            <w:tcW w:w="13676" w:type="dxa"/>
            <w:gridSpan w:val="6"/>
          </w:tcPr>
          <w:p w14:paraId="6318B8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5A9E9CA8" w14:textId="77777777" w:rsidTr="006D0B7A">
        <w:tc>
          <w:tcPr>
            <w:tcW w:w="828" w:type="dxa"/>
          </w:tcPr>
          <w:p w14:paraId="1FE92140"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4DAD4F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0CCAAF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6AA60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14EE6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AFD8330" w14:textId="77777777" w:rsidR="00464553" w:rsidRPr="006A02C3" w:rsidRDefault="00464553" w:rsidP="00C87C71">
            <w:pPr>
              <w:pStyle w:val="GDP1"/>
            </w:pPr>
            <w:r w:rsidRPr="006A02C3">
              <w:t>Quay về màn hình chính</w:t>
            </w:r>
          </w:p>
        </w:tc>
      </w:tr>
      <w:tr w:rsidR="00464553" w:rsidRPr="006A02C3" w14:paraId="41EFBCFF" w14:textId="77777777" w:rsidTr="006D0B7A">
        <w:tc>
          <w:tcPr>
            <w:tcW w:w="828" w:type="dxa"/>
          </w:tcPr>
          <w:p w14:paraId="11ECB92B"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41885BD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27375F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26242F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EB0BA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CF94598" w14:textId="77777777" w:rsidR="00464553" w:rsidRPr="006A02C3" w:rsidRDefault="00464553" w:rsidP="00C87C71">
            <w:pPr>
              <w:pStyle w:val="GDP1"/>
            </w:pPr>
            <w:r w:rsidRPr="006A02C3">
              <w:t>Chỉ hiển thị khi trạng thái là dự thảo</w:t>
            </w:r>
          </w:p>
        </w:tc>
      </w:tr>
      <w:tr w:rsidR="00464553" w:rsidRPr="006A02C3" w14:paraId="77FD0868" w14:textId="77777777" w:rsidTr="006D0B7A">
        <w:tc>
          <w:tcPr>
            <w:tcW w:w="828" w:type="dxa"/>
          </w:tcPr>
          <w:p w14:paraId="2532683E"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19D5D1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Duyệt</w:t>
            </w:r>
          </w:p>
        </w:tc>
        <w:tc>
          <w:tcPr>
            <w:tcW w:w="1800" w:type="dxa"/>
          </w:tcPr>
          <w:p w14:paraId="3ADA2B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EC389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E8AF9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4883244" w14:textId="77777777" w:rsidR="00464553" w:rsidRPr="006A02C3" w:rsidRDefault="00464553" w:rsidP="00C87C71">
            <w:pPr>
              <w:pStyle w:val="GDP1"/>
            </w:pPr>
            <w:r w:rsidRPr="006A02C3">
              <w:t>Chỉ hiển thị khi trạng thái là dự thảo</w:t>
            </w:r>
          </w:p>
        </w:tc>
      </w:tr>
      <w:tr w:rsidR="00464553" w:rsidRPr="006A02C3" w14:paraId="2E20CB7C" w14:textId="77777777" w:rsidTr="006D0B7A">
        <w:tc>
          <w:tcPr>
            <w:tcW w:w="13676" w:type="dxa"/>
            <w:gridSpan w:val="6"/>
          </w:tcPr>
          <w:p w14:paraId="413876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64553" w:rsidRPr="006A02C3" w14:paraId="41F7BA09" w14:textId="77777777" w:rsidTr="006D0B7A">
        <w:tc>
          <w:tcPr>
            <w:tcW w:w="828" w:type="dxa"/>
          </w:tcPr>
          <w:p w14:paraId="3B2B32C2"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034706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điều chuyển</w:t>
            </w:r>
          </w:p>
        </w:tc>
        <w:tc>
          <w:tcPr>
            <w:tcW w:w="1800" w:type="dxa"/>
          </w:tcPr>
          <w:p w14:paraId="56DA0D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657D6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2C1E00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2BB9960" w14:textId="77777777" w:rsidR="00464553" w:rsidRPr="006A02C3" w:rsidRDefault="00464553" w:rsidP="00C87C71">
            <w:pPr>
              <w:pStyle w:val="GDP1"/>
            </w:pPr>
            <w:r w:rsidRPr="006A02C3">
              <w:t>INVENTORY_TRANSFER.TRANSFER_TYPE</w:t>
            </w:r>
          </w:p>
        </w:tc>
      </w:tr>
      <w:tr w:rsidR="00464553" w:rsidRPr="006A02C3" w14:paraId="7E936326" w14:textId="77777777" w:rsidTr="006D0B7A">
        <w:tc>
          <w:tcPr>
            <w:tcW w:w="828" w:type="dxa"/>
          </w:tcPr>
          <w:p w14:paraId="57A8D405"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02DA9B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chuyển</w:t>
            </w:r>
          </w:p>
        </w:tc>
        <w:tc>
          <w:tcPr>
            <w:tcW w:w="1800" w:type="dxa"/>
          </w:tcPr>
          <w:p w14:paraId="177D4C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3CDD4D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0F2FFF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5537A9B" w14:textId="77777777" w:rsidR="00464553" w:rsidRPr="006A02C3" w:rsidRDefault="00464553" w:rsidP="00C87C71">
            <w:pPr>
              <w:pStyle w:val="GDP1"/>
            </w:pPr>
            <w:r w:rsidRPr="006A02C3">
              <w:t>INVENTORY_TRANSFER.TRANSFER_NUMBER</w:t>
            </w:r>
          </w:p>
        </w:tc>
      </w:tr>
      <w:tr w:rsidR="00464553" w:rsidRPr="006A02C3" w14:paraId="1B17546F" w14:textId="77777777" w:rsidTr="006D0B7A">
        <w:tc>
          <w:tcPr>
            <w:tcW w:w="828" w:type="dxa"/>
          </w:tcPr>
          <w:p w14:paraId="774F96A6"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435343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điều chuyển</w:t>
            </w:r>
          </w:p>
        </w:tc>
        <w:tc>
          <w:tcPr>
            <w:tcW w:w="1800" w:type="dxa"/>
          </w:tcPr>
          <w:p w14:paraId="6C4722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FF20A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38E046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A4A9A88" w14:textId="77777777" w:rsidR="00464553" w:rsidRPr="006A02C3" w:rsidRDefault="00464553" w:rsidP="00C87C71">
            <w:pPr>
              <w:pStyle w:val="GDP1"/>
            </w:pPr>
            <w:r w:rsidRPr="006A02C3">
              <w:t>INVENTORY_TRANSFER.TRANSFER_DATE</w:t>
            </w:r>
          </w:p>
        </w:tc>
      </w:tr>
      <w:tr w:rsidR="00464553" w:rsidRPr="006A02C3" w14:paraId="443C0A86" w14:textId="77777777" w:rsidTr="006D0B7A">
        <w:tc>
          <w:tcPr>
            <w:tcW w:w="828" w:type="dxa"/>
          </w:tcPr>
          <w:p w14:paraId="690EF812"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7E4FAA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ĐC đi</w:t>
            </w:r>
          </w:p>
        </w:tc>
        <w:tc>
          <w:tcPr>
            <w:tcW w:w="1800" w:type="dxa"/>
          </w:tcPr>
          <w:p w14:paraId="515C03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20536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D0C5B0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E0C23E2" w14:textId="77777777" w:rsidR="00464553" w:rsidRPr="006A02C3" w:rsidRDefault="00464553" w:rsidP="00C87C71">
            <w:pPr>
              <w:pStyle w:val="GDP1"/>
            </w:pPr>
            <w:r w:rsidRPr="006A02C3">
              <w:t>Hiển thị [Mã – Tên đơn vị]</w:t>
            </w:r>
          </w:p>
          <w:p w14:paraId="42C96BDE" w14:textId="77777777" w:rsidR="00464553" w:rsidRPr="006A02C3" w:rsidRDefault="00464553" w:rsidP="00C87C71">
            <w:pPr>
              <w:pStyle w:val="GDP1"/>
            </w:pPr>
            <w:r w:rsidRPr="006A02C3">
              <w:t>INVENTORY_TRANSFER.DIST_UNIT_ID join qua DIST_UNIT lấy CODE - NAME</w:t>
            </w:r>
          </w:p>
        </w:tc>
      </w:tr>
      <w:tr w:rsidR="00464553" w:rsidRPr="006A02C3" w14:paraId="3E3D1448" w14:textId="77777777" w:rsidTr="006D0B7A">
        <w:tc>
          <w:tcPr>
            <w:tcW w:w="828" w:type="dxa"/>
          </w:tcPr>
          <w:p w14:paraId="4E6C9F94"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3832D5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 ĐC đi</w:t>
            </w:r>
          </w:p>
        </w:tc>
        <w:tc>
          <w:tcPr>
            <w:tcW w:w="1800" w:type="dxa"/>
          </w:tcPr>
          <w:p w14:paraId="11485A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1FBDEEF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484E77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9AFF455" w14:textId="77777777" w:rsidR="00464553" w:rsidRPr="006A02C3" w:rsidRDefault="00464553" w:rsidP="00C87C71">
            <w:pPr>
              <w:pStyle w:val="GDP1"/>
            </w:pPr>
            <w:r w:rsidRPr="006A02C3">
              <w:t>INVENTORY_TRANSFER.WAREHOUSE_GROUP_ID. Join qua WAREHOUSE_GROUP lấy CODE - NAME</w:t>
            </w:r>
          </w:p>
        </w:tc>
      </w:tr>
      <w:tr w:rsidR="00464553" w:rsidRPr="006A02C3" w14:paraId="43AB40F3" w14:textId="77777777" w:rsidTr="006D0B7A">
        <w:tc>
          <w:tcPr>
            <w:tcW w:w="828" w:type="dxa"/>
          </w:tcPr>
          <w:p w14:paraId="483FD8DC"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546F4D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ĐC đi</w:t>
            </w:r>
          </w:p>
        </w:tc>
        <w:tc>
          <w:tcPr>
            <w:tcW w:w="1800" w:type="dxa"/>
          </w:tcPr>
          <w:p w14:paraId="4CFA692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3DA1B2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F4E5E5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C8634F9" w14:textId="77777777" w:rsidR="00464553" w:rsidRPr="006A02C3" w:rsidRDefault="00464553" w:rsidP="00C87C71">
            <w:pPr>
              <w:pStyle w:val="GDP1"/>
            </w:pPr>
            <w:r w:rsidRPr="006A02C3">
              <w:t>INVENTORY_TRANSFER.WAREHOUSE_ID. Join qua WAREHOUSE lấy CODE - NAME</w:t>
            </w:r>
          </w:p>
        </w:tc>
      </w:tr>
      <w:tr w:rsidR="00464553" w:rsidRPr="006A02C3" w14:paraId="1D795E7B" w14:textId="77777777" w:rsidTr="006D0B7A">
        <w:tc>
          <w:tcPr>
            <w:tcW w:w="828" w:type="dxa"/>
          </w:tcPr>
          <w:p w14:paraId="1BE773EF"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195760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ĐC đến</w:t>
            </w:r>
          </w:p>
        </w:tc>
        <w:tc>
          <w:tcPr>
            <w:tcW w:w="1800" w:type="dxa"/>
          </w:tcPr>
          <w:p w14:paraId="481E16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54094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989857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BD2D8FE" w14:textId="77777777" w:rsidR="00464553" w:rsidRPr="006A02C3" w:rsidRDefault="00464553" w:rsidP="00C87C71">
            <w:pPr>
              <w:pStyle w:val="GDP1"/>
            </w:pPr>
            <w:r w:rsidRPr="006A02C3">
              <w:t>Hiển thị [Mã – Tên đơn vị]</w:t>
            </w:r>
          </w:p>
          <w:p w14:paraId="32DB2DD0" w14:textId="77777777" w:rsidR="00464553" w:rsidRPr="006A02C3" w:rsidRDefault="00464553" w:rsidP="00C87C71">
            <w:pPr>
              <w:pStyle w:val="GDP1"/>
            </w:pPr>
            <w:r w:rsidRPr="006A02C3">
              <w:t>INVENTORY_TRANSFER.DIST_UNIT_ID join qua DIST_UNIT lấy CODE - NAME</w:t>
            </w:r>
          </w:p>
        </w:tc>
      </w:tr>
      <w:tr w:rsidR="00464553" w:rsidRPr="006A02C3" w14:paraId="39E2B1FB" w14:textId="77777777" w:rsidTr="006D0B7A">
        <w:tc>
          <w:tcPr>
            <w:tcW w:w="828" w:type="dxa"/>
          </w:tcPr>
          <w:p w14:paraId="542A46F6"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74F120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 ĐC đến</w:t>
            </w:r>
          </w:p>
        </w:tc>
        <w:tc>
          <w:tcPr>
            <w:tcW w:w="1800" w:type="dxa"/>
          </w:tcPr>
          <w:p w14:paraId="617DDBD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3466A9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177212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23F1A5A" w14:textId="77777777" w:rsidR="00464553" w:rsidRPr="006A02C3" w:rsidRDefault="00464553" w:rsidP="00C87C71">
            <w:pPr>
              <w:pStyle w:val="GDP1"/>
            </w:pPr>
            <w:r w:rsidRPr="006A02C3">
              <w:t>INVENTORY_TRANSFER.WAREHOUSE_GROUP_ID. Join qua WAREHOUSE_GROUP lấy CODE - NAME</w:t>
            </w:r>
          </w:p>
        </w:tc>
      </w:tr>
      <w:tr w:rsidR="00464553" w:rsidRPr="006A02C3" w14:paraId="660B69B8" w14:textId="77777777" w:rsidTr="006D0B7A">
        <w:tc>
          <w:tcPr>
            <w:tcW w:w="828" w:type="dxa"/>
          </w:tcPr>
          <w:p w14:paraId="48D2C85E"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595DA4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ĐC đến</w:t>
            </w:r>
          </w:p>
        </w:tc>
        <w:tc>
          <w:tcPr>
            <w:tcW w:w="1800" w:type="dxa"/>
          </w:tcPr>
          <w:p w14:paraId="7876E1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3ABEB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5758D2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9B4BEE0" w14:textId="77777777" w:rsidR="00464553" w:rsidRPr="006A02C3" w:rsidRDefault="00464553" w:rsidP="00C87C71">
            <w:pPr>
              <w:pStyle w:val="GDP1"/>
            </w:pPr>
            <w:r w:rsidRPr="006A02C3">
              <w:t>INVENTORY_TRANSFER.WAREHOUSE_ID. Join qua WAREHOUSE lấy CODE - NAME</w:t>
            </w:r>
          </w:p>
        </w:tc>
      </w:tr>
      <w:tr w:rsidR="00464553" w:rsidRPr="006A02C3" w14:paraId="5930E39B" w14:textId="77777777" w:rsidTr="006D0B7A">
        <w:tc>
          <w:tcPr>
            <w:tcW w:w="828" w:type="dxa"/>
          </w:tcPr>
          <w:p w14:paraId="5EE3A995"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5EEDAE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Lý do điều chuyển</w:t>
            </w:r>
          </w:p>
        </w:tc>
        <w:tc>
          <w:tcPr>
            <w:tcW w:w="1800" w:type="dxa"/>
          </w:tcPr>
          <w:p w14:paraId="5F5F15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DC4BCB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F88064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065B72D" w14:textId="77777777" w:rsidR="00464553" w:rsidRPr="006A02C3" w:rsidRDefault="00464553" w:rsidP="00C87C71">
            <w:pPr>
              <w:pStyle w:val="GDP1"/>
            </w:pPr>
            <w:r w:rsidRPr="006A02C3">
              <w:t>INVENTORY_TRANSFER.TRANSFER_REASON_NAME</w:t>
            </w:r>
          </w:p>
        </w:tc>
      </w:tr>
      <w:tr w:rsidR="00464553" w:rsidRPr="006A02C3" w14:paraId="34B5B015" w14:textId="77777777" w:rsidTr="006D0B7A">
        <w:tc>
          <w:tcPr>
            <w:tcW w:w="828" w:type="dxa"/>
          </w:tcPr>
          <w:p w14:paraId="43989C3C"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50AE73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4F8D11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1F67C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81629C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54DCCC7" w14:textId="77777777" w:rsidR="00464553" w:rsidRPr="006A02C3" w:rsidRDefault="00464553" w:rsidP="00C87C71">
            <w:pPr>
              <w:pStyle w:val="GDP1"/>
            </w:pPr>
            <w:r w:rsidRPr="006A02C3">
              <w:t>INVENTORY_TRANSFER.NOTE</w:t>
            </w:r>
          </w:p>
        </w:tc>
      </w:tr>
      <w:tr w:rsidR="00464553" w:rsidRPr="006A02C3" w14:paraId="226302AB" w14:textId="77777777" w:rsidTr="006D0B7A">
        <w:tc>
          <w:tcPr>
            <w:tcW w:w="13676" w:type="dxa"/>
            <w:gridSpan w:val="6"/>
          </w:tcPr>
          <w:p w14:paraId="3930DB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Chi tiết đơn điều chuyển</w:t>
            </w:r>
          </w:p>
        </w:tc>
      </w:tr>
      <w:tr w:rsidR="00464553" w:rsidRPr="006A02C3" w14:paraId="41D45302" w14:textId="77777777" w:rsidTr="006D0B7A">
        <w:tc>
          <w:tcPr>
            <w:tcW w:w="13676" w:type="dxa"/>
            <w:gridSpan w:val="6"/>
          </w:tcPr>
          <w:p w14:paraId="4B6A232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sản phẩm điều chuyển</w:t>
            </w:r>
          </w:p>
        </w:tc>
      </w:tr>
      <w:tr w:rsidR="00464553" w:rsidRPr="006A02C3" w14:paraId="02F80BD0" w14:textId="77777777" w:rsidTr="006D0B7A">
        <w:tc>
          <w:tcPr>
            <w:tcW w:w="13676" w:type="dxa"/>
            <w:gridSpan w:val="6"/>
          </w:tcPr>
          <w:p w14:paraId="09814F8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Datagrid </w:t>
            </w:r>
          </w:p>
          <w:p w14:paraId="40D441FC" w14:textId="77777777" w:rsidR="00464553" w:rsidRPr="006A02C3" w:rsidRDefault="00464553" w:rsidP="00C87C71">
            <w:pPr>
              <w:pStyle w:val="GDP1"/>
            </w:pPr>
            <w:r w:rsidRPr="006A02C3">
              <w:t xml:space="preserve">Load danh sách sản phẩm trong đơn </w:t>
            </w:r>
          </w:p>
          <w:p w14:paraId="29F441E1" w14:textId="77777777" w:rsidR="00464553" w:rsidRPr="006A02C3" w:rsidRDefault="00464553" w:rsidP="00C87C71">
            <w:pPr>
              <w:pStyle w:val="GDP1"/>
            </w:pPr>
            <w:r w:rsidRPr="006A02C3">
              <w:t>Load từ bảng INVENTORY_TRANSFER_ITEM</w:t>
            </w:r>
          </w:p>
          <w:p w14:paraId="1A902CB5" w14:textId="77777777" w:rsidR="00464553" w:rsidRPr="006A02C3" w:rsidRDefault="00464553" w:rsidP="00C87C71">
            <w:pPr>
              <w:pStyle w:val="GDP1"/>
            </w:pPr>
            <w:r w:rsidRPr="006A02C3">
              <w:t>Sort theo VISUAL_INDEX ASC</w:t>
            </w:r>
          </w:p>
          <w:p w14:paraId="280FD8AC" w14:textId="77777777" w:rsidR="00464553" w:rsidRPr="006A02C3" w:rsidRDefault="00464553" w:rsidP="00C87C71">
            <w:pPr>
              <w:pStyle w:val="GDP1"/>
            </w:pPr>
            <w:r w:rsidRPr="006A02C3">
              <w:t>Load all, không phân trang</w:t>
            </w:r>
          </w:p>
        </w:tc>
      </w:tr>
      <w:tr w:rsidR="00464553" w:rsidRPr="006A02C3" w14:paraId="507E3B2D" w14:textId="77777777" w:rsidTr="006D0B7A">
        <w:tc>
          <w:tcPr>
            <w:tcW w:w="828" w:type="dxa"/>
          </w:tcPr>
          <w:p w14:paraId="00E9EF6D"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2992D94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01A7525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B0F4F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56E982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ED04139" w14:textId="77777777" w:rsidR="00464553" w:rsidRPr="006A02C3" w:rsidRDefault="00464553" w:rsidP="00C87C71">
            <w:pPr>
              <w:pStyle w:val="GDP1"/>
            </w:pPr>
            <w:r w:rsidRPr="006A02C3">
              <w:t>Mã – Tên sản phẩm/biến thể</w:t>
            </w:r>
          </w:p>
          <w:p w14:paraId="766309DC" w14:textId="77777777" w:rsidR="00464553" w:rsidRPr="006A02C3" w:rsidRDefault="00464553" w:rsidP="00C87C71">
            <w:pPr>
              <w:pStyle w:val="GDP1"/>
            </w:pPr>
            <w:r w:rsidRPr="006A02C3">
              <w:t>INVENTORY_TRANSFER_ITEM.PRODUCT_ID. Join qua PRODUCT lấy CODE - NAME</w:t>
            </w:r>
          </w:p>
        </w:tc>
      </w:tr>
      <w:tr w:rsidR="00464553" w:rsidRPr="006A02C3" w14:paraId="7817B98E" w14:textId="77777777" w:rsidTr="006D0B7A">
        <w:tc>
          <w:tcPr>
            <w:tcW w:w="828" w:type="dxa"/>
          </w:tcPr>
          <w:p w14:paraId="15B109BD"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43CF49B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024BB1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CF286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F1C176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3BBD644" w14:textId="77777777" w:rsidR="00464553" w:rsidRPr="006A02C3" w:rsidRDefault="00464553" w:rsidP="00C87C71">
            <w:pPr>
              <w:pStyle w:val="GDP1"/>
            </w:pPr>
            <w:r w:rsidRPr="006A02C3">
              <w:t>INVENTORY_TRANSFER_ITEM.UOM</w:t>
            </w:r>
          </w:p>
        </w:tc>
      </w:tr>
      <w:tr w:rsidR="00464553" w:rsidRPr="006A02C3" w14:paraId="6E1A5CE3" w14:textId="77777777" w:rsidTr="006D0B7A">
        <w:tc>
          <w:tcPr>
            <w:tcW w:w="828" w:type="dxa"/>
          </w:tcPr>
          <w:p w14:paraId="41366809"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5F41E7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giá (VAT)</w:t>
            </w:r>
          </w:p>
        </w:tc>
        <w:tc>
          <w:tcPr>
            <w:tcW w:w="1800" w:type="dxa"/>
          </w:tcPr>
          <w:p w14:paraId="7E48D5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B33872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2D50CE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25BFD8A" w14:textId="77777777" w:rsidR="00464553" w:rsidRPr="006A02C3" w:rsidRDefault="00464553" w:rsidP="00C87C71">
            <w:pPr>
              <w:pStyle w:val="GDP1"/>
            </w:pPr>
            <w:r w:rsidRPr="006A02C3">
              <w:t>INVENTORY_TRANSFER_ITEM.PRICE</w:t>
            </w:r>
          </w:p>
        </w:tc>
      </w:tr>
      <w:tr w:rsidR="00464553" w:rsidRPr="006A02C3" w14:paraId="234CC3D7" w14:textId="77777777" w:rsidTr="006D0B7A">
        <w:tc>
          <w:tcPr>
            <w:tcW w:w="828" w:type="dxa"/>
          </w:tcPr>
          <w:p w14:paraId="046A74CB"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030F3A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 tạm ứng</w:t>
            </w:r>
          </w:p>
        </w:tc>
        <w:tc>
          <w:tcPr>
            <w:tcW w:w="1800" w:type="dxa"/>
          </w:tcPr>
          <w:p w14:paraId="7A50C1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72A15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496140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C8A5E34" w14:textId="77777777" w:rsidR="00464553" w:rsidRPr="006A02C3" w:rsidRDefault="00464553" w:rsidP="00C87C71">
            <w:pPr>
              <w:pStyle w:val="GDP1"/>
            </w:pPr>
            <w:r w:rsidRPr="006A02C3">
              <w:t>INVENTORY.AVAILABLE_QUANTITY</w:t>
            </w:r>
          </w:p>
        </w:tc>
      </w:tr>
      <w:tr w:rsidR="00464553" w:rsidRPr="006A02C3" w14:paraId="48AA5ED2" w14:textId="77777777" w:rsidTr="006D0B7A">
        <w:tc>
          <w:tcPr>
            <w:tcW w:w="828" w:type="dxa"/>
          </w:tcPr>
          <w:p w14:paraId="5301C581"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0602BA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Số lượng điều chuyển</w:t>
            </w:r>
          </w:p>
        </w:tc>
        <w:tc>
          <w:tcPr>
            <w:tcW w:w="1800" w:type="dxa"/>
          </w:tcPr>
          <w:p w14:paraId="31C376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2A9A8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1AEECB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EBCB64D" w14:textId="77777777" w:rsidR="00464553" w:rsidRPr="006A02C3" w:rsidRDefault="00464553" w:rsidP="00C87C71">
            <w:pPr>
              <w:pStyle w:val="GDP1"/>
            </w:pPr>
            <w:r w:rsidRPr="006A02C3">
              <w:t>INVENTORY_TRANSFER_ITEM.QUANTITY</w:t>
            </w:r>
          </w:p>
        </w:tc>
      </w:tr>
      <w:tr w:rsidR="00464553" w:rsidRPr="006A02C3" w14:paraId="38639061" w14:textId="77777777" w:rsidTr="006D0B7A">
        <w:tc>
          <w:tcPr>
            <w:tcW w:w="828" w:type="dxa"/>
          </w:tcPr>
          <w:p w14:paraId="4B0476A1"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0547DE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3125F5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85A183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35ED54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8282D6C" w14:textId="77777777" w:rsidR="00464553" w:rsidRPr="006A02C3" w:rsidRDefault="00464553" w:rsidP="00C87C71">
            <w:pPr>
              <w:pStyle w:val="GDP1"/>
            </w:pPr>
            <w:r w:rsidRPr="006A02C3">
              <w:t>INVENTORY_TRANSFER_ITEM.TOTAL</w:t>
            </w:r>
          </w:p>
        </w:tc>
      </w:tr>
      <w:tr w:rsidR="00464553" w:rsidRPr="006A02C3" w14:paraId="3C701518" w14:textId="77777777" w:rsidTr="006D0B7A">
        <w:tc>
          <w:tcPr>
            <w:tcW w:w="13676" w:type="dxa"/>
            <w:gridSpan w:val="6"/>
          </w:tcPr>
          <w:p w14:paraId="5EA6B4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xử lý đơn </w:t>
            </w:r>
          </w:p>
        </w:tc>
      </w:tr>
      <w:tr w:rsidR="00464553" w:rsidRPr="006A02C3" w14:paraId="61ECE36C" w14:textId="77777777" w:rsidTr="006D0B7A">
        <w:tc>
          <w:tcPr>
            <w:tcW w:w="828" w:type="dxa"/>
          </w:tcPr>
          <w:p w14:paraId="32E6052C"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3D613F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56CC10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D942E7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8C7489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038E66E" w14:textId="77777777" w:rsidR="00464553" w:rsidRPr="006A02C3" w:rsidRDefault="00464553" w:rsidP="00C87C71">
            <w:pPr>
              <w:pStyle w:val="GDP1"/>
            </w:pPr>
            <w:r w:rsidRPr="006A02C3">
              <w:t>INVENTORY_TRANSFER.CURRENT_STATUS_CODE</w:t>
            </w:r>
          </w:p>
        </w:tc>
      </w:tr>
      <w:tr w:rsidR="00464553" w:rsidRPr="006A02C3" w14:paraId="44290FE2" w14:textId="77777777" w:rsidTr="006D0B7A">
        <w:tc>
          <w:tcPr>
            <w:tcW w:w="828" w:type="dxa"/>
          </w:tcPr>
          <w:p w14:paraId="57DDA1CA"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6C94B0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Bước xử lý</w:t>
            </w:r>
          </w:p>
        </w:tc>
        <w:tc>
          <w:tcPr>
            <w:tcW w:w="1800" w:type="dxa"/>
          </w:tcPr>
          <w:p w14:paraId="1F3F45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95D8F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54EF72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16B8061" w14:textId="77777777" w:rsidR="00464553" w:rsidRPr="006A02C3" w:rsidRDefault="00464553" w:rsidP="00C87C71">
            <w:pPr>
              <w:pStyle w:val="GDP1"/>
            </w:pPr>
            <w:r w:rsidRPr="006A02C3">
              <w:t>INVENTORY_TRANSFER.CURRENT_APPROVAL_STEP_ID</w:t>
            </w:r>
          </w:p>
        </w:tc>
      </w:tr>
      <w:tr w:rsidR="00464553" w:rsidRPr="006A02C3" w14:paraId="225CFA6C" w14:textId="77777777" w:rsidTr="006D0B7A">
        <w:tc>
          <w:tcPr>
            <w:tcW w:w="828" w:type="dxa"/>
          </w:tcPr>
          <w:p w14:paraId="76533AAC"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71FED6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Thời gian thao tác cuối</w:t>
            </w:r>
          </w:p>
        </w:tc>
        <w:tc>
          <w:tcPr>
            <w:tcW w:w="1800" w:type="dxa"/>
          </w:tcPr>
          <w:p w14:paraId="58670E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49624F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F14DFD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EDAFE5D" w14:textId="77777777" w:rsidR="00464553" w:rsidRPr="006A02C3" w:rsidRDefault="00464553" w:rsidP="00C87C71">
            <w:pPr>
              <w:pStyle w:val="GDP1"/>
            </w:pPr>
            <w:r w:rsidRPr="006A02C3">
              <w:t>INVENTORY_TRANSFER_TRACKING lấy LOGTIME của dòng mới nhất</w:t>
            </w:r>
          </w:p>
        </w:tc>
      </w:tr>
      <w:tr w:rsidR="00464553" w:rsidRPr="006A02C3" w14:paraId="5910AC4B" w14:textId="77777777" w:rsidTr="006D0B7A">
        <w:tc>
          <w:tcPr>
            <w:tcW w:w="828" w:type="dxa"/>
          </w:tcPr>
          <w:p w14:paraId="63FFC365"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65F7E2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thêm</w:t>
            </w:r>
          </w:p>
        </w:tc>
        <w:tc>
          <w:tcPr>
            <w:tcW w:w="1800" w:type="dxa"/>
          </w:tcPr>
          <w:p w14:paraId="71B6E0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0FC95A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AB0F5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1CB2329" w14:textId="77777777" w:rsidR="00464553" w:rsidRPr="006A02C3" w:rsidRDefault="00464553" w:rsidP="00C87C71">
            <w:pPr>
              <w:pStyle w:val="GDP1"/>
            </w:pPr>
          </w:p>
        </w:tc>
      </w:tr>
      <w:tr w:rsidR="00464553" w:rsidRPr="006A02C3" w14:paraId="16BAEB43" w14:textId="77777777" w:rsidTr="006D0B7A">
        <w:tc>
          <w:tcPr>
            <w:tcW w:w="13676" w:type="dxa"/>
            <w:gridSpan w:val="6"/>
          </w:tcPr>
          <w:p w14:paraId="6FAE8F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File đính kèm</w:t>
            </w:r>
          </w:p>
        </w:tc>
      </w:tr>
      <w:tr w:rsidR="00464553" w:rsidRPr="006A02C3" w14:paraId="2299CA29" w14:textId="77777777" w:rsidTr="006D0B7A">
        <w:tc>
          <w:tcPr>
            <w:tcW w:w="828" w:type="dxa"/>
          </w:tcPr>
          <w:p w14:paraId="1BE02ECD" w14:textId="77777777" w:rsidR="00464553" w:rsidRPr="006A02C3" w:rsidRDefault="00464553">
            <w:pPr>
              <w:pStyle w:val="TableData12"/>
              <w:numPr>
                <w:ilvl w:val="0"/>
                <w:numId w:val="36"/>
              </w:numPr>
              <w:spacing w:line="360" w:lineRule="auto"/>
              <w:rPr>
                <w:rFonts w:ascii="Times New Roman" w:hAnsi="Times New Roman"/>
                <w:sz w:val="24"/>
                <w:szCs w:val="24"/>
              </w:rPr>
            </w:pPr>
          </w:p>
        </w:tc>
        <w:tc>
          <w:tcPr>
            <w:tcW w:w="2070" w:type="dxa"/>
          </w:tcPr>
          <w:p w14:paraId="027030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file</w:t>
            </w:r>
          </w:p>
        </w:tc>
        <w:tc>
          <w:tcPr>
            <w:tcW w:w="1800" w:type="dxa"/>
          </w:tcPr>
          <w:p w14:paraId="2503BF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1BDF44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4DEB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B5F5056" w14:textId="77777777" w:rsidR="00464553" w:rsidRPr="006A02C3" w:rsidRDefault="00464553" w:rsidP="00C87C71">
            <w:pPr>
              <w:pStyle w:val="GDP1"/>
            </w:pPr>
            <w:r w:rsidRPr="006A02C3">
              <w:t>INVENTORY_TRANSFER_ATTACHMENT</w:t>
            </w:r>
          </w:p>
        </w:tc>
      </w:tr>
    </w:tbl>
    <w:p w14:paraId="00ED5559" w14:textId="77777777" w:rsidR="00464553" w:rsidRPr="006A02C3" w:rsidRDefault="00464553" w:rsidP="00512E56">
      <w:pPr>
        <w:spacing w:line="360" w:lineRule="auto"/>
        <w:rPr>
          <w:lang w:eastAsia="ar-SA"/>
        </w:rPr>
      </w:pPr>
    </w:p>
    <w:p w14:paraId="2BEFF1A1" w14:textId="77777777" w:rsidR="00464553" w:rsidRPr="006A02C3" w:rsidRDefault="00464553" w:rsidP="00512E56">
      <w:pPr>
        <w:pStyle w:val="Heading6"/>
        <w:spacing w:line="360" w:lineRule="auto"/>
      </w:pPr>
      <w:r w:rsidRPr="006A02C3">
        <w:t xml:space="preserve">Thông tin xử lý đơn </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A4A6B9B" w14:textId="77777777" w:rsidTr="006D0B7A">
        <w:trPr>
          <w:tblHeader/>
        </w:trPr>
        <w:tc>
          <w:tcPr>
            <w:tcW w:w="828" w:type="dxa"/>
            <w:shd w:val="pct5" w:color="auto" w:fill="FFFFFF"/>
          </w:tcPr>
          <w:p w14:paraId="2F156D1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64076BF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0BC5483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2A71578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5937AA3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4788CC9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661E0FA0"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295F8811" w14:textId="77777777" w:rsidTr="006D0B7A">
        <w:tc>
          <w:tcPr>
            <w:tcW w:w="828" w:type="dxa"/>
          </w:tcPr>
          <w:p w14:paraId="040EE42A" w14:textId="77777777" w:rsidR="00464553" w:rsidRPr="006A02C3" w:rsidRDefault="00464553">
            <w:pPr>
              <w:pStyle w:val="TableData12"/>
              <w:numPr>
                <w:ilvl w:val="0"/>
                <w:numId w:val="37"/>
              </w:numPr>
              <w:spacing w:line="360" w:lineRule="auto"/>
              <w:rPr>
                <w:rFonts w:ascii="Times New Roman" w:hAnsi="Times New Roman"/>
                <w:sz w:val="24"/>
                <w:szCs w:val="24"/>
              </w:rPr>
            </w:pPr>
          </w:p>
        </w:tc>
        <w:tc>
          <w:tcPr>
            <w:tcW w:w="2070" w:type="dxa"/>
          </w:tcPr>
          <w:p w14:paraId="4A53E4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xử lý đơn &lt;Số đơn &gt;</w:t>
            </w:r>
          </w:p>
        </w:tc>
        <w:tc>
          <w:tcPr>
            <w:tcW w:w="1800" w:type="dxa"/>
          </w:tcPr>
          <w:p w14:paraId="0F6BC99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352102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Output </w:t>
            </w:r>
          </w:p>
        </w:tc>
        <w:tc>
          <w:tcPr>
            <w:tcW w:w="1530" w:type="dxa"/>
          </w:tcPr>
          <w:p w14:paraId="4E74D8E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3B2B1E5" w14:textId="77777777" w:rsidR="00464553" w:rsidRPr="006A02C3" w:rsidRDefault="00464553" w:rsidP="00C87C71">
            <w:pPr>
              <w:pStyle w:val="GDP1"/>
            </w:pPr>
          </w:p>
        </w:tc>
      </w:tr>
      <w:tr w:rsidR="00464553" w:rsidRPr="006A02C3" w14:paraId="7070B9C1" w14:textId="77777777" w:rsidTr="006D0B7A">
        <w:tc>
          <w:tcPr>
            <w:tcW w:w="13676" w:type="dxa"/>
            <w:gridSpan w:val="6"/>
          </w:tcPr>
          <w:p w14:paraId="50F3C0F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Timeline</w:t>
            </w:r>
          </w:p>
          <w:p w14:paraId="323F17A1" w14:textId="77777777" w:rsidR="00464553" w:rsidRPr="006A02C3" w:rsidRDefault="00464553" w:rsidP="00C87C71">
            <w:pPr>
              <w:pStyle w:val="GDP1"/>
            </w:pPr>
            <w:r w:rsidRPr="006A02C3">
              <w:t>Load các bước xử lý đơn hàng</w:t>
            </w:r>
          </w:p>
          <w:p w14:paraId="397A490A" w14:textId="77777777" w:rsidR="00464553" w:rsidRPr="006A02C3" w:rsidRDefault="00464553" w:rsidP="00C87C71">
            <w:pPr>
              <w:pStyle w:val="GDP1"/>
            </w:pPr>
            <w:r w:rsidRPr="006A02C3">
              <w:t>Load từ bảng INVENTORY_TRANSFER_TRACKING, INVENTORY_APPROVAL_NEXT_STATE, INVENTORY_APPROVAL_STEP</w:t>
            </w:r>
          </w:p>
          <w:p w14:paraId="2350DE66" w14:textId="77777777" w:rsidR="00464553" w:rsidRPr="006A02C3" w:rsidRDefault="00464553" w:rsidP="00C87C71">
            <w:pPr>
              <w:pStyle w:val="GDP1"/>
            </w:pPr>
            <w:r w:rsidRPr="006A02C3">
              <w:t>Sort theo Thứ tự bước ASC (INVENTORY_APPROVAL_STEP.STEP_NO)</w:t>
            </w:r>
          </w:p>
        </w:tc>
      </w:tr>
      <w:tr w:rsidR="00464553" w:rsidRPr="006A02C3" w14:paraId="160AD486" w14:textId="77777777" w:rsidTr="006D0B7A">
        <w:tc>
          <w:tcPr>
            <w:tcW w:w="828" w:type="dxa"/>
          </w:tcPr>
          <w:p w14:paraId="2F9324FD" w14:textId="77777777" w:rsidR="00464553" w:rsidRPr="006A02C3" w:rsidRDefault="00464553">
            <w:pPr>
              <w:pStyle w:val="TableData12"/>
              <w:numPr>
                <w:ilvl w:val="0"/>
                <w:numId w:val="37"/>
              </w:numPr>
              <w:spacing w:line="360" w:lineRule="auto"/>
              <w:rPr>
                <w:rFonts w:ascii="Times New Roman" w:hAnsi="Times New Roman"/>
                <w:sz w:val="24"/>
                <w:szCs w:val="24"/>
              </w:rPr>
            </w:pPr>
          </w:p>
        </w:tc>
        <w:tc>
          <w:tcPr>
            <w:tcW w:w="2070" w:type="dxa"/>
          </w:tcPr>
          <w:p w14:paraId="3AFECB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5BDBC7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197284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94351E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6AA176A" w14:textId="77777777" w:rsidR="00464553" w:rsidRPr="006A02C3" w:rsidRDefault="00464553" w:rsidP="00C87C71">
            <w:pPr>
              <w:pStyle w:val="GDP1"/>
            </w:pPr>
            <w:r w:rsidRPr="006A02C3">
              <w:t>Trạng thái đã qua: Bình thường</w:t>
            </w:r>
          </w:p>
          <w:p w14:paraId="4650E0B9" w14:textId="77777777" w:rsidR="00464553" w:rsidRPr="006A02C3" w:rsidRDefault="00464553" w:rsidP="00C87C71">
            <w:pPr>
              <w:pStyle w:val="GDP1"/>
            </w:pPr>
            <w:r w:rsidRPr="006A02C3">
              <w:t>Trạng thái hiện tại: In đậm</w:t>
            </w:r>
          </w:p>
          <w:p w14:paraId="27CA0149" w14:textId="77777777" w:rsidR="00464553" w:rsidRPr="006A02C3" w:rsidRDefault="00464553" w:rsidP="00C87C71">
            <w:pPr>
              <w:pStyle w:val="GDP1"/>
            </w:pPr>
            <w:r w:rsidRPr="006A02C3">
              <w:t>Trạng thái tương lai: text màu xám</w:t>
            </w:r>
          </w:p>
          <w:p w14:paraId="0BA00C76" w14:textId="77777777" w:rsidR="00464553" w:rsidRPr="006A02C3" w:rsidRDefault="00464553" w:rsidP="00C87C71">
            <w:pPr>
              <w:pStyle w:val="GDP1"/>
            </w:pPr>
            <w:r w:rsidRPr="006A02C3">
              <w:t xml:space="preserve"> INVENTORY_TRANSFER_TRACKING lấy trạng thái hiện tại so và so với INVENTORY_APPROVAL_NEXT_STATE.NEXT_STATE</w:t>
            </w:r>
          </w:p>
        </w:tc>
      </w:tr>
      <w:tr w:rsidR="00464553" w:rsidRPr="006A02C3" w14:paraId="5EB4BE20" w14:textId="77777777" w:rsidTr="006D0B7A">
        <w:tc>
          <w:tcPr>
            <w:tcW w:w="828" w:type="dxa"/>
          </w:tcPr>
          <w:p w14:paraId="3887E15C" w14:textId="77777777" w:rsidR="00464553" w:rsidRPr="006A02C3" w:rsidRDefault="00464553">
            <w:pPr>
              <w:pStyle w:val="TableData12"/>
              <w:numPr>
                <w:ilvl w:val="0"/>
                <w:numId w:val="37"/>
              </w:numPr>
              <w:spacing w:line="360" w:lineRule="auto"/>
              <w:rPr>
                <w:rFonts w:ascii="Times New Roman" w:hAnsi="Times New Roman"/>
                <w:sz w:val="24"/>
                <w:szCs w:val="24"/>
              </w:rPr>
            </w:pPr>
          </w:p>
        </w:tc>
        <w:tc>
          <w:tcPr>
            <w:tcW w:w="2070" w:type="dxa"/>
          </w:tcPr>
          <w:p w14:paraId="4FDD67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Thời gian chuyển trạng thái</w:t>
            </w:r>
          </w:p>
        </w:tc>
        <w:tc>
          <w:tcPr>
            <w:tcW w:w="1800" w:type="dxa"/>
          </w:tcPr>
          <w:p w14:paraId="7BDC6F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2A821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72428D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1402C6D" w14:textId="77777777" w:rsidR="00464553" w:rsidRPr="006A02C3" w:rsidRDefault="00464553" w:rsidP="00C87C71">
            <w:pPr>
              <w:pStyle w:val="GDP1"/>
            </w:pPr>
            <w:r w:rsidRPr="006A02C3">
              <w:t>Ngày giờ</w:t>
            </w:r>
          </w:p>
          <w:p w14:paraId="75F54DC0" w14:textId="77777777" w:rsidR="00464553" w:rsidRPr="006A02C3" w:rsidRDefault="00464553" w:rsidP="00C87C71">
            <w:pPr>
              <w:pStyle w:val="GDP1"/>
            </w:pPr>
            <w:r w:rsidRPr="006A02C3">
              <w:t>INVENTORY_TRANSFER_TRACKING.LOGTIME</w:t>
            </w:r>
          </w:p>
        </w:tc>
      </w:tr>
      <w:tr w:rsidR="00464553" w:rsidRPr="006A02C3" w14:paraId="21BE11A8" w14:textId="77777777" w:rsidTr="006D0B7A">
        <w:tc>
          <w:tcPr>
            <w:tcW w:w="13676" w:type="dxa"/>
            <w:gridSpan w:val="6"/>
          </w:tcPr>
          <w:p w14:paraId="56EEC9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72CAA896" w14:textId="77777777" w:rsidTr="006D0B7A">
        <w:tc>
          <w:tcPr>
            <w:tcW w:w="828" w:type="dxa"/>
          </w:tcPr>
          <w:p w14:paraId="13B82423" w14:textId="77777777" w:rsidR="00464553" w:rsidRPr="006A02C3" w:rsidRDefault="00464553">
            <w:pPr>
              <w:pStyle w:val="TableData12"/>
              <w:numPr>
                <w:ilvl w:val="0"/>
                <w:numId w:val="37"/>
              </w:numPr>
              <w:spacing w:line="360" w:lineRule="auto"/>
              <w:rPr>
                <w:rFonts w:ascii="Times New Roman" w:hAnsi="Times New Roman"/>
                <w:sz w:val="24"/>
                <w:szCs w:val="24"/>
              </w:rPr>
            </w:pPr>
          </w:p>
        </w:tc>
        <w:tc>
          <w:tcPr>
            <w:tcW w:w="2070" w:type="dxa"/>
          </w:tcPr>
          <w:p w14:paraId="1A4F1E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685F0C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217FAC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A04B5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1AADC19" w14:textId="77777777" w:rsidR="00464553" w:rsidRPr="006A02C3" w:rsidRDefault="00464553" w:rsidP="00C87C71">
            <w:pPr>
              <w:pStyle w:val="GDP1"/>
            </w:pPr>
          </w:p>
        </w:tc>
      </w:tr>
    </w:tbl>
    <w:p w14:paraId="63B265D8" w14:textId="77777777" w:rsidR="00464553" w:rsidRPr="006A02C3" w:rsidRDefault="00464553" w:rsidP="00512E56">
      <w:pPr>
        <w:spacing w:line="360" w:lineRule="auto"/>
        <w:rPr>
          <w:lang w:eastAsia="ar-SA"/>
        </w:rPr>
      </w:pPr>
    </w:p>
    <w:p w14:paraId="4DFA0A47" w14:textId="77777777" w:rsidR="00464553" w:rsidRPr="006A02C3" w:rsidRDefault="00464553" w:rsidP="00512E56">
      <w:pPr>
        <w:pStyle w:val="Heading5"/>
        <w:spacing w:line="360" w:lineRule="auto"/>
      </w:pPr>
      <w:r w:rsidRPr="006A02C3">
        <w:t>Tạo mới đơn điều chuyển</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EBFF1EF" w14:textId="77777777" w:rsidTr="006D0B7A">
        <w:trPr>
          <w:tblHeader/>
        </w:trPr>
        <w:tc>
          <w:tcPr>
            <w:tcW w:w="828" w:type="dxa"/>
            <w:shd w:val="pct5" w:color="auto" w:fill="FFFFFF"/>
          </w:tcPr>
          <w:p w14:paraId="0C69147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6430EC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459B5B5C"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740CBB8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2783F5F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0C80451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2FE6A7CB"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7E04A2AD" w14:textId="77777777" w:rsidTr="006D0B7A">
        <w:tc>
          <w:tcPr>
            <w:tcW w:w="13676" w:type="dxa"/>
            <w:gridSpan w:val="6"/>
          </w:tcPr>
          <w:p w14:paraId="64B139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127B64B2" w14:textId="77777777" w:rsidTr="006D0B7A">
        <w:tc>
          <w:tcPr>
            <w:tcW w:w="828" w:type="dxa"/>
          </w:tcPr>
          <w:p w14:paraId="12E1C22F"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79E337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1CE64BE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9FBBD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9A5BC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63C4DA4" w14:textId="77777777" w:rsidR="00464553" w:rsidRPr="006A02C3" w:rsidRDefault="00464553" w:rsidP="00C87C71">
            <w:pPr>
              <w:pStyle w:val="GDP1"/>
            </w:pPr>
            <w:r w:rsidRPr="006A02C3">
              <w:t>Quay về màn hình chính</w:t>
            </w:r>
          </w:p>
        </w:tc>
      </w:tr>
      <w:tr w:rsidR="00464553" w:rsidRPr="006A02C3" w14:paraId="0CC20FF5" w14:textId="77777777" w:rsidTr="006D0B7A">
        <w:tc>
          <w:tcPr>
            <w:tcW w:w="828" w:type="dxa"/>
          </w:tcPr>
          <w:p w14:paraId="22D2CB85"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0BD672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Lưu </w:t>
            </w:r>
          </w:p>
        </w:tc>
        <w:tc>
          <w:tcPr>
            <w:tcW w:w="1800" w:type="dxa"/>
          </w:tcPr>
          <w:p w14:paraId="3CEF9F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FB49F9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5A57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7D0B525" w14:textId="77777777" w:rsidR="00464553" w:rsidRPr="006A02C3" w:rsidRDefault="00464553" w:rsidP="00C87C71">
            <w:pPr>
              <w:pStyle w:val="GDP1"/>
            </w:pPr>
          </w:p>
        </w:tc>
      </w:tr>
      <w:tr w:rsidR="00464553" w:rsidRPr="006A02C3" w14:paraId="4A487FFD" w14:textId="77777777" w:rsidTr="006D0B7A">
        <w:tc>
          <w:tcPr>
            <w:tcW w:w="13676" w:type="dxa"/>
            <w:gridSpan w:val="6"/>
          </w:tcPr>
          <w:p w14:paraId="0BEAD05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64553" w:rsidRPr="006A02C3" w14:paraId="52220B36" w14:textId="77777777" w:rsidTr="006D0B7A">
        <w:tc>
          <w:tcPr>
            <w:tcW w:w="828" w:type="dxa"/>
          </w:tcPr>
          <w:p w14:paraId="5A62DE95"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1E01D3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điều chuyển*</w:t>
            </w:r>
          </w:p>
        </w:tc>
        <w:tc>
          <w:tcPr>
            <w:tcW w:w="1800" w:type="dxa"/>
          </w:tcPr>
          <w:p w14:paraId="471C63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272397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B6E3E3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chuyển nội bộ</w:t>
            </w:r>
          </w:p>
        </w:tc>
        <w:tc>
          <w:tcPr>
            <w:tcW w:w="5850" w:type="dxa"/>
          </w:tcPr>
          <w:p w14:paraId="6F5617F3" w14:textId="77777777" w:rsidR="00464553" w:rsidRPr="006A02C3" w:rsidRDefault="00464553" w:rsidP="00C87C71">
            <w:pPr>
              <w:pStyle w:val="GDP1"/>
            </w:pPr>
            <w:r w:rsidRPr="006A02C3">
              <w:t>Tập giá trị {Điều chuyển nội bộ, Điều chuyển xuất ngoại}</w:t>
            </w:r>
          </w:p>
          <w:p w14:paraId="54E1C029" w14:textId="77777777" w:rsidR="00464553" w:rsidRPr="006A02C3" w:rsidRDefault="00464553" w:rsidP="00C87C71">
            <w:pPr>
              <w:pStyle w:val="GDP1"/>
            </w:pPr>
            <w:r w:rsidRPr="006A02C3">
              <w:t>Bắt buộc chọn</w:t>
            </w:r>
          </w:p>
          <w:p w14:paraId="7395BA89" w14:textId="77777777" w:rsidR="00464553" w:rsidRPr="006A02C3" w:rsidRDefault="00464553" w:rsidP="00C87C71">
            <w:pPr>
              <w:pStyle w:val="GDP1"/>
            </w:pPr>
            <w:r w:rsidRPr="006A02C3">
              <w:t>Lưu vào bảng INVENTORY_TRANSFER. TRANSFER_TYPE</w:t>
            </w:r>
          </w:p>
        </w:tc>
      </w:tr>
      <w:tr w:rsidR="00464553" w:rsidRPr="006A02C3" w14:paraId="77FFDBE9" w14:textId="77777777" w:rsidTr="006D0B7A">
        <w:tc>
          <w:tcPr>
            <w:tcW w:w="828" w:type="dxa"/>
          </w:tcPr>
          <w:p w14:paraId="7F14F0C1"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616509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chuyển</w:t>
            </w:r>
          </w:p>
        </w:tc>
        <w:tc>
          <w:tcPr>
            <w:tcW w:w="1800" w:type="dxa"/>
          </w:tcPr>
          <w:p w14:paraId="7C3061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71756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55BE2A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111E918" w14:textId="77777777" w:rsidR="00464553" w:rsidRPr="006A02C3" w:rsidRDefault="00464553" w:rsidP="00C87C71">
            <w:pPr>
              <w:pStyle w:val="GDP1"/>
            </w:pPr>
            <w:r w:rsidRPr="006A02C3">
              <w:t>Tự đông sinh ra khi tạo đơn</w:t>
            </w:r>
          </w:p>
          <w:p w14:paraId="172816D0" w14:textId="77777777" w:rsidR="00464553" w:rsidRPr="006A02C3" w:rsidRDefault="00464553" w:rsidP="00C87C71">
            <w:pPr>
              <w:pStyle w:val="GDP1"/>
            </w:pPr>
            <w:r w:rsidRPr="006A02C3">
              <w:t>Lưu vào bảng INVENTORY_TRANSFER. TRANSFER_NUMBER</w:t>
            </w:r>
          </w:p>
        </w:tc>
      </w:tr>
      <w:tr w:rsidR="00464553" w:rsidRPr="006A02C3" w14:paraId="289E864A" w14:textId="77777777" w:rsidTr="006D0B7A">
        <w:tc>
          <w:tcPr>
            <w:tcW w:w="828" w:type="dxa"/>
          </w:tcPr>
          <w:p w14:paraId="2DA47C3F"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1A3F47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điều chuyển</w:t>
            </w:r>
          </w:p>
        </w:tc>
        <w:tc>
          <w:tcPr>
            <w:tcW w:w="1800" w:type="dxa"/>
          </w:tcPr>
          <w:p w14:paraId="08A489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2B4095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7A953D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hiện tại]</w:t>
            </w:r>
          </w:p>
        </w:tc>
        <w:tc>
          <w:tcPr>
            <w:tcW w:w="5850" w:type="dxa"/>
          </w:tcPr>
          <w:p w14:paraId="66035346" w14:textId="77777777" w:rsidR="00464553" w:rsidRPr="006A02C3" w:rsidRDefault="00464553" w:rsidP="00C87C71">
            <w:pPr>
              <w:pStyle w:val="GDP1"/>
            </w:pPr>
            <w:r w:rsidRPr="006A02C3">
              <w:t>Lưu vào bảng INVENTORY_TRANSFER. TRANSFER_DATE</w:t>
            </w:r>
          </w:p>
        </w:tc>
      </w:tr>
      <w:tr w:rsidR="00464553" w:rsidRPr="006A02C3" w14:paraId="57BFEF79" w14:textId="77777777" w:rsidTr="006D0B7A">
        <w:tc>
          <w:tcPr>
            <w:tcW w:w="828" w:type="dxa"/>
          </w:tcPr>
          <w:p w14:paraId="649280E6"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6367E4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ĐC đi*</w:t>
            </w:r>
          </w:p>
        </w:tc>
        <w:tc>
          <w:tcPr>
            <w:tcW w:w="1800" w:type="dxa"/>
          </w:tcPr>
          <w:p w14:paraId="23B020A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36E12C8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7757DD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16ABD82" w14:textId="77777777" w:rsidR="00464553" w:rsidRPr="006A02C3" w:rsidRDefault="00464553" w:rsidP="00C87C71">
            <w:pPr>
              <w:pStyle w:val="GDP1"/>
            </w:pPr>
            <w:r w:rsidRPr="006A02C3">
              <w:t xml:space="preserve">Tập giá trị {Load danh sách đơn vị thuộc loại đơn vị [Có phân phối hàng hóa] trạng thái Hoạt động &amp; thuộc phạm vi phân quyền của user login}. Hiển thị [Mã – Tên đơn vị]. </w:t>
            </w:r>
            <w:r w:rsidRPr="006A02C3">
              <w:rPr>
                <w:bCs/>
              </w:rPr>
              <w:t xml:space="preserve">Bảng OPT_DIST_UNIT_REF join DIST_UNIT, lấy CODE -  NAME. </w:t>
            </w:r>
          </w:p>
          <w:p w14:paraId="26F51AD7" w14:textId="77777777" w:rsidR="00464553" w:rsidRPr="006A02C3" w:rsidRDefault="00464553" w:rsidP="00C87C71">
            <w:pPr>
              <w:pStyle w:val="GDP1"/>
            </w:pPr>
            <w:r w:rsidRPr="006A02C3">
              <w:t>Sort theo aphabet</w:t>
            </w:r>
          </w:p>
          <w:p w14:paraId="24137243" w14:textId="77777777" w:rsidR="00464553" w:rsidRPr="006A02C3" w:rsidRDefault="00464553" w:rsidP="00C87C71">
            <w:pPr>
              <w:pStyle w:val="GDP1"/>
            </w:pPr>
            <w:r w:rsidRPr="006A02C3">
              <w:t>Bắt buộc chọn</w:t>
            </w:r>
          </w:p>
          <w:p w14:paraId="19134B1C"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p w14:paraId="143531B0" w14:textId="77777777" w:rsidR="00464553" w:rsidRPr="006A02C3" w:rsidRDefault="00464553" w:rsidP="00C87C71">
            <w:pPr>
              <w:pStyle w:val="GDP1"/>
            </w:pPr>
            <w:r w:rsidRPr="006A02C3">
              <w:t>Lưu vào bảng INVENTORY_TRANSFER.FROM_DISTRIBUTION_UNIT</w:t>
            </w:r>
          </w:p>
        </w:tc>
      </w:tr>
      <w:tr w:rsidR="00464553" w:rsidRPr="006A02C3" w14:paraId="616F4E79" w14:textId="77777777" w:rsidTr="006D0B7A">
        <w:tc>
          <w:tcPr>
            <w:tcW w:w="828" w:type="dxa"/>
          </w:tcPr>
          <w:p w14:paraId="7952DA2F"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7A8926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ĐC đến*</w:t>
            </w:r>
          </w:p>
        </w:tc>
        <w:tc>
          <w:tcPr>
            <w:tcW w:w="1800" w:type="dxa"/>
          </w:tcPr>
          <w:p w14:paraId="7A8866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5DD404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9B2CB1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B24DBCF" w14:textId="77777777" w:rsidR="00464553" w:rsidRPr="006A02C3" w:rsidRDefault="00464553" w:rsidP="00C87C71">
            <w:pPr>
              <w:pStyle w:val="GDP1"/>
            </w:pPr>
            <w:r w:rsidRPr="006A02C3">
              <w:t>Chỉ xuất hiện nếu Loại điều chuyển = Điều chuyển xuất ngoại</w:t>
            </w:r>
          </w:p>
          <w:p w14:paraId="60117A7A" w14:textId="77777777" w:rsidR="00464553" w:rsidRPr="006A02C3" w:rsidRDefault="00464553" w:rsidP="00C87C71">
            <w:pPr>
              <w:pStyle w:val="GDP1"/>
            </w:pPr>
            <w:r w:rsidRPr="006A02C3">
              <w:lastRenderedPageBreak/>
              <w:t xml:space="preserve">Tập giá trị {Load danh sách đơn vị thuộc loại đơn vị [Có phân phối hàng hóa] trạng thái Hoạt động &amp; thuộc phạm vi phân quyền của user login}. Hiển thị [Mã – Tên đơn vị]. </w:t>
            </w:r>
            <w:r w:rsidRPr="006A02C3">
              <w:rPr>
                <w:bCs/>
              </w:rPr>
              <w:t>Bảng OPT_DIST_UNIT_REF join DIST_UNIT, lấy CODE -  NAME.</w:t>
            </w:r>
          </w:p>
          <w:p w14:paraId="199471D7" w14:textId="77777777" w:rsidR="00464553" w:rsidRPr="006A02C3" w:rsidRDefault="00464553" w:rsidP="00C87C71">
            <w:pPr>
              <w:pStyle w:val="GDP1"/>
            </w:pPr>
            <w:r w:rsidRPr="006A02C3">
              <w:t>Sort theo aphabet</w:t>
            </w:r>
          </w:p>
          <w:p w14:paraId="6EDFFE93" w14:textId="77777777" w:rsidR="00464553" w:rsidRPr="006A02C3" w:rsidRDefault="00464553" w:rsidP="00C87C71">
            <w:pPr>
              <w:pStyle w:val="GDP1"/>
            </w:pPr>
            <w:r w:rsidRPr="006A02C3">
              <w:t>Bắt buộc chọn</w:t>
            </w:r>
          </w:p>
          <w:p w14:paraId="22363375"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p w14:paraId="1460D245" w14:textId="77777777" w:rsidR="00464553" w:rsidRPr="006A02C3" w:rsidRDefault="00464553" w:rsidP="00C87C71">
            <w:pPr>
              <w:pStyle w:val="GDP1"/>
            </w:pPr>
            <w:r w:rsidRPr="006A02C3">
              <w:t>Lưu vào bảng INVENTORY_TRANSFER.TO_DISTRIBUTION_UNIT</w:t>
            </w:r>
          </w:p>
        </w:tc>
      </w:tr>
      <w:tr w:rsidR="00464553" w:rsidRPr="006A02C3" w14:paraId="60E2FDA7" w14:textId="77777777" w:rsidTr="006D0B7A">
        <w:tc>
          <w:tcPr>
            <w:tcW w:w="828" w:type="dxa"/>
          </w:tcPr>
          <w:p w14:paraId="062254A6"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6E160BD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ĐC đi*</w:t>
            </w:r>
          </w:p>
        </w:tc>
        <w:tc>
          <w:tcPr>
            <w:tcW w:w="1800" w:type="dxa"/>
          </w:tcPr>
          <w:p w14:paraId="5ED219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3D381C5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CA5022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14FD733" w14:textId="77777777" w:rsidR="00464553" w:rsidRPr="006A02C3" w:rsidRDefault="00464553" w:rsidP="00C87C71">
            <w:pPr>
              <w:pStyle w:val="GDP1"/>
            </w:pPr>
            <w:r w:rsidRPr="006A02C3">
              <w:t>Tập giá trị: Load kho thỏa các điều kiện</w:t>
            </w:r>
          </w:p>
          <w:p w14:paraId="7EFF9B3C" w14:textId="77777777" w:rsidR="00464553" w:rsidRPr="006A02C3" w:rsidRDefault="00464553" w:rsidP="00C87C71">
            <w:pPr>
              <w:pStyle w:val="GDP2"/>
            </w:pPr>
            <w:r w:rsidRPr="006A02C3">
              <w:t xml:space="preserve">Trạng thái Hoạt động </w:t>
            </w:r>
          </w:p>
          <w:p w14:paraId="2EF35997" w14:textId="77777777" w:rsidR="00464553" w:rsidRPr="006A02C3" w:rsidRDefault="00464553" w:rsidP="00C87C71">
            <w:pPr>
              <w:pStyle w:val="GDP2"/>
            </w:pPr>
            <w:r w:rsidRPr="006A02C3">
              <w:t>Thuộc Đơn vị đang chọn trong cbx Đơn vị</w:t>
            </w:r>
          </w:p>
          <w:p w14:paraId="48C0B505" w14:textId="77777777" w:rsidR="00464553" w:rsidRPr="006A02C3" w:rsidRDefault="00464553" w:rsidP="00C87C71">
            <w:pPr>
              <w:pStyle w:val="GDP1"/>
            </w:pPr>
            <w:r w:rsidRPr="006A02C3">
              <w:t>Hiển thị [Mã – Tên kho]. Sort theo aphabet</w:t>
            </w:r>
          </w:p>
          <w:p w14:paraId="23ED5F61" w14:textId="77777777" w:rsidR="00464553" w:rsidRPr="006A02C3" w:rsidRDefault="00464553" w:rsidP="00C87C71">
            <w:pPr>
              <w:pStyle w:val="GDP1"/>
            </w:pPr>
            <w:r w:rsidRPr="006A02C3">
              <w:lastRenderedPageBreak/>
              <w:t>Bắt buộc chọn</w:t>
            </w:r>
          </w:p>
          <w:p w14:paraId="6470C88E" w14:textId="77777777" w:rsidR="00464553" w:rsidRPr="006A02C3" w:rsidRDefault="00464553" w:rsidP="00C87C71">
            <w:pPr>
              <w:pStyle w:val="GDP1"/>
            </w:pPr>
            <w:r w:rsidRPr="006A02C3">
              <w:t>Load dữ liệu từ bảng WAREHOUSE.CODE – NAME where tenant_id= ? and dist_unit_id = ? and is_active = 1</w:t>
            </w:r>
          </w:p>
          <w:p w14:paraId="55CAD1E4" w14:textId="77777777" w:rsidR="00464553" w:rsidRPr="006A02C3" w:rsidRDefault="00464553" w:rsidP="00C87C71">
            <w:pPr>
              <w:pStyle w:val="GDP1"/>
            </w:pPr>
            <w:r w:rsidRPr="006A02C3">
              <w:t>Lưu vào bảng INVENTORY_TRANSFER.FROM_ WAREHOUSE</w:t>
            </w:r>
          </w:p>
        </w:tc>
      </w:tr>
      <w:tr w:rsidR="00464553" w:rsidRPr="006A02C3" w14:paraId="1495EB87" w14:textId="77777777" w:rsidTr="006D0B7A">
        <w:tc>
          <w:tcPr>
            <w:tcW w:w="828" w:type="dxa"/>
          </w:tcPr>
          <w:p w14:paraId="7F29EA19"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0606B9A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 ĐC đi</w:t>
            </w:r>
          </w:p>
        </w:tc>
        <w:tc>
          <w:tcPr>
            <w:tcW w:w="1800" w:type="dxa"/>
          </w:tcPr>
          <w:p w14:paraId="4B0CAC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4040E3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4597F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w:t>
            </w:r>
          </w:p>
        </w:tc>
        <w:tc>
          <w:tcPr>
            <w:tcW w:w="5850" w:type="dxa"/>
          </w:tcPr>
          <w:p w14:paraId="4872FADC" w14:textId="77777777" w:rsidR="00464553" w:rsidRPr="006A02C3" w:rsidRDefault="00464553" w:rsidP="00C87C71">
            <w:pPr>
              <w:pStyle w:val="GDP1"/>
            </w:pPr>
            <w:r w:rsidRPr="006A02C3">
              <w:t>Load theo giá trị đã chọn ở cbx Kho ĐC đi</w:t>
            </w:r>
          </w:p>
          <w:p w14:paraId="7E0EB07F" w14:textId="77777777" w:rsidR="00464553" w:rsidRPr="006A02C3" w:rsidRDefault="00464553" w:rsidP="00C87C71">
            <w:pPr>
              <w:pStyle w:val="GDP1"/>
            </w:pPr>
            <w:r w:rsidRPr="006A02C3">
              <w:t>Lưu vào bảng INVENTORY_TRANSFER.FROM_WAREHOUSE_GROUP</w:t>
            </w:r>
          </w:p>
        </w:tc>
      </w:tr>
      <w:tr w:rsidR="00464553" w:rsidRPr="006A02C3" w14:paraId="44CF38E5" w14:textId="77777777" w:rsidTr="006D0B7A">
        <w:tc>
          <w:tcPr>
            <w:tcW w:w="828" w:type="dxa"/>
          </w:tcPr>
          <w:p w14:paraId="56796964"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0ACD08E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ĐC đến*</w:t>
            </w:r>
          </w:p>
        </w:tc>
        <w:tc>
          <w:tcPr>
            <w:tcW w:w="1800" w:type="dxa"/>
          </w:tcPr>
          <w:p w14:paraId="76DA7A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369F32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466108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A959E55" w14:textId="77777777" w:rsidR="00464553" w:rsidRPr="006A02C3" w:rsidRDefault="00464553" w:rsidP="00C87C71">
            <w:pPr>
              <w:pStyle w:val="GDP1"/>
            </w:pPr>
            <w:r w:rsidRPr="006A02C3">
              <w:t>Tập giá trị: Load kho thỏa các điều kiện</w:t>
            </w:r>
          </w:p>
          <w:p w14:paraId="48E7E3B1" w14:textId="77777777" w:rsidR="00464553" w:rsidRPr="006A02C3" w:rsidRDefault="00464553" w:rsidP="00C87C71">
            <w:pPr>
              <w:pStyle w:val="GDP2"/>
            </w:pPr>
            <w:r w:rsidRPr="006A02C3">
              <w:t xml:space="preserve">Trạng thái Hoạt động </w:t>
            </w:r>
          </w:p>
          <w:p w14:paraId="0316DBB7" w14:textId="77777777" w:rsidR="00464553" w:rsidRPr="006A02C3" w:rsidRDefault="00464553" w:rsidP="00C87C71">
            <w:pPr>
              <w:pStyle w:val="GDP2"/>
            </w:pPr>
            <w:r w:rsidRPr="006A02C3">
              <w:t>Thuộc Đơn vị đang chọn trong cbx Đơn vị</w:t>
            </w:r>
          </w:p>
          <w:p w14:paraId="1EF7A9DD" w14:textId="77777777" w:rsidR="00464553" w:rsidRPr="006A02C3" w:rsidRDefault="00464553" w:rsidP="00C87C71">
            <w:pPr>
              <w:pStyle w:val="GDP1"/>
            </w:pPr>
            <w:r w:rsidRPr="006A02C3">
              <w:t>Hiển thị [Mã – Tên kho]. Sort theo aphabet</w:t>
            </w:r>
          </w:p>
          <w:p w14:paraId="1E3C477A" w14:textId="77777777" w:rsidR="00464553" w:rsidRPr="006A02C3" w:rsidRDefault="00464553" w:rsidP="00C87C71">
            <w:pPr>
              <w:pStyle w:val="GDP1"/>
            </w:pPr>
            <w:r w:rsidRPr="006A02C3">
              <w:t>Load dữ liệu từ bảng WAREHOUSE.CODE – NAME where tenant_id= ? and dist_unit_id = ? and is_active = 1</w:t>
            </w:r>
          </w:p>
          <w:p w14:paraId="098EC2AE" w14:textId="77777777" w:rsidR="00464553" w:rsidRPr="006A02C3" w:rsidRDefault="00464553" w:rsidP="00C87C71">
            <w:pPr>
              <w:pStyle w:val="GDP1"/>
            </w:pPr>
            <w:r w:rsidRPr="006A02C3">
              <w:lastRenderedPageBreak/>
              <w:t>Lưu vào bảng INVENTORY_TRANSFER.TO_WAREHOUSE</w:t>
            </w:r>
          </w:p>
        </w:tc>
      </w:tr>
      <w:tr w:rsidR="00464553" w:rsidRPr="006A02C3" w14:paraId="56F682EC" w14:textId="77777777" w:rsidTr="006D0B7A">
        <w:tc>
          <w:tcPr>
            <w:tcW w:w="828" w:type="dxa"/>
          </w:tcPr>
          <w:p w14:paraId="5CC67F0F"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460542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 ĐC đến</w:t>
            </w:r>
          </w:p>
        </w:tc>
        <w:tc>
          <w:tcPr>
            <w:tcW w:w="1800" w:type="dxa"/>
          </w:tcPr>
          <w:p w14:paraId="52D269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D37700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2D0E9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w:t>
            </w:r>
          </w:p>
        </w:tc>
        <w:tc>
          <w:tcPr>
            <w:tcW w:w="5850" w:type="dxa"/>
          </w:tcPr>
          <w:p w14:paraId="23A14985" w14:textId="77777777" w:rsidR="00464553" w:rsidRPr="006A02C3" w:rsidRDefault="00464553" w:rsidP="00C87C71">
            <w:pPr>
              <w:pStyle w:val="GDP1"/>
            </w:pPr>
            <w:r w:rsidRPr="006A02C3">
              <w:t>Load theo giá trị đã chọn ở cbx Kho ĐC đến</w:t>
            </w:r>
          </w:p>
          <w:p w14:paraId="7D8E4B95" w14:textId="77777777" w:rsidR="00464553" w:rsidRPr="006A02C3" w:rsidRDefault="00464553" w:rsidP="00C87C71">
            <w:pPr>
              <w:pStyle w:val="GDP1"/>
            </w:pPr>
            <w:r w:rsidRPr="006A02C3">
              <w:t>Lưu vào bảng INVENTORY_TRANSFER.TO_WAREHOUSE_GROUP</w:t>
            </w:r>
          </w:p>
        </w:tc>
      </w:tr>
      <w:tr w:rsidR="00464553" w:rsidRPr="006A02C3" w14:paraId="3870AD3F" w14:textId="77777777" w:rsidTr="006D0B7A">
        <w:tc>
          <w:tcPr>
            <w:tcW w:w="828" w:type="dxa"/>
          </w:tcPr>
          <w:p w14:paraId="4A0971DF"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676265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Lý do điều chuyển*</w:t>
            </w:r>
          </w:p>
        </w:tc>
        <w:tc>
          <w:tcPr>
            <w:tcW w:w="1800" w:type="dxa"/>
          </w:tcPr>
          <w:p w14:paraId="44DEE7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36718C4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D1F8A3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E0519B7" w14:textId="77777777" w:rsidR="00464553" w:rsidRPr="006A02C3" w:rsidRDefault="00464553" w:rsidP="00C87C71">
            <w:pPr>
              <w:pStyle w:val="GDP1"/>
            </w:pPr>
            <w:r w:rsidRPr="006A02C3">
              <w:t>Tập giá trị {Load từ cấu hình Lý do điều chỉnh được khai báo ở chức năng Hệ thống &gt; Khai báo tham số &gt; Điều chỉnh kho}</w:t>
            </w:r>
          </w:p>
          <w:p w14:paraId="24B89039" w14:textId="77777777" w:rsidR="00464553" w:rsidRPr="006A02C3" w:rsidRDefault="00464553" w:rsidP="00C87C71">
            <w:pPr>
              <w:pStyle w:val="GDP1"/>
            </w:pPr>
            <w:r w:rsidRPr="006A02C3">
              <w:t>Sort theo Tên lý do (NAME) ASC</w:t>
            </w:r>
          </w:p>
          <w:p w14:paraId="57818F3B" w14:textId="77777777" w:rsidR="00464553" w:rsidRPr="006A02C3" w:rsidRDefault="00464553" w:rsidP="00C87C71">
            <w:pPr>
              <w:pStyle w:val="GDP1"/>
            </w:pPr>
            <w:r w:rsidRPr="006A02C3">
              <w:t>SYSTEM_PARAMETER_ENTRY.NAME where SYSTEM_PARAMETER_ID = ‘REASON_TRANSFER and STATUS = ‘ACT’</w:t>
            </w:r>
          </w:p>
          <w:p w14:paraId="2060B0F0" w14:textId="77777777" w:rsidR="00464553" w:rsidRPr="006A02C3" w:rsidRDefault="00464553" w:rsidP="00C87C71">
            <w:pPr>
              <w:pStyle w:val="GDP1"/>
            </w:pPr>
            <w:r w:rsidRPr="006A02C3">
              <w:t>Lưu vào bảng INVENTORY_TRANSFER. TRANSFER_REASON_CODE</w:t>
            </w:r>
          </w:p>
        </w:tc>
      </w:tr>
      <w:tr w:rsidR="00464553" w:rsidRPr="006A02C3" w14:paraId="0116D849" w14:textId="77777777" w:rsidTr="006D0B7A">
        <w:tc>
          <w:tcPr>
            <w:tcW w:w="828" w:type="dxa"/>
          </w:tcPr>
          <w:p w14:paraId="55B31D5B"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537A13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0D40C33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088D9D0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BCCCD2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AE86927" w14:textId="77777777" w:rsidR="00464553" w:rsidRPr="006A02C3" w:rsidRDefault="00464553" w:rsidP="00C87C71">
            <w:pPr>
              <w:pStyle w:val="GDP1"/>
            </w:pPr>
            <w:r w:rsidRPr="006A02C3">
              <w:t>Lưu vào bảng INVENTORY_TRANSFER.NOTE</w:t>
            </w:r>
          </w:p>
        </w:tc>
      </w:tr>
      <w:tr w:rsidR="00464553" w:rsidRPr="006A02C3" w14:paraId="54AADF96" w14:textId="77777777" w:rsidTr="006D0B7A">
        <w:tc>
          <w:tcPr>
            <w:tcW w:w="13676" w:type="dxa"/>
            <w:gridSpan w:val="6"/>
          </w:tcPr>
          <w:p w14:paraId="647417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Chi tiết đơn điều chuyển</w:t>
            </w:r>
          </w:p>
        </w:tc>
      </w:tr>
      <w:tr w:rsidR="00464553" w:rsidRPr="006A02C3" w14:paraId="3821BED1" w14:textId="77777777" w:rsidTr="006D0B7A">
        <w:tc>
          <w:tcPr>
            <w:tcW w:w="13676" w:type="dxa"/>
            <w:gridSpan w:val="6"/>
          </w:tcPr>
          <w:p w14:paraId="3A505D8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6A88D91F" w14:textId="77777777" w:rsidTr="006D0B7A">
        <w:tc>
          <w:tcPr>
            <w:tcW w:w="828" w:type="dxa"/>
          </w:tcPr>
          <w:p w14:paraId="01A2348B"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46C659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sản phẩm</w:t>
            </w:r>
          </w:p>
        </w:tc>
        <w:tc>
          <w:tcPr>
            <w:tcW w:w="1800" w:type="dxa"/>
          </w:tcPr>
          <w:p w14:paraId="4254A1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3CCF7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93BB89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324EC44" w14:textId="77777777" w:rsidR="00464553" w:rsidRPr="006A02C3" w:rsidRDefault="00464553" w:rsidP="00C87C71">
            <w:pPr>
              <w:pStyle w:val="GDP1"/>
            </w:pPr>
          </w:p>
        </w:tc>
      </w:tr>
      <w:tr w:rsidR="00464553" w:rsidRPr="006A02C3" w14:paraId="56F57FDA" w14:textId="77777777" w:rsidTr="006D0B7A">
        <w:tc>
          <w:tcPr>
            <w:tcW w:w="13676" w:type="dxa"/>
            <w:gridSpan w:val="6"/>
          </w:tcPr>
          <w:p w14:paraId="1EFE742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 Sản phẩm điều chuyển</w:t>
            </w:r>
          </w:p>
          <w:p w14:paraId="22BB83C5" w14:textId="77777777" w:rsidR="00464553" w:rsidRPr="006A02C3" w:rsidRDefault="00464553" w:rsidP="00C87C71">
            <w:pPr>
              <w:pStyle w:val="GDP1"/>
            </w:pPr>
            <w:r w:rsidRPr="006A02C3">
              <w:t xml:space="preserve">Load danh sách sản phẩm điều chuyển trong đơn </w:t>
            </w:r>
          </w:p>
          <w:p w14:paraId="0EBAD07F" w14:textId="77777777" w:rsidR="00464553" w:rsidRPr="006A02C3" w:rsidRDefault="00464553" w:rsidP="00C87C71">
            <w:pPr>
              <w:pStyle w:val="GDP1"/>
            </w:pPr>
            <w:r w:rsidRPr="006A02C3">
              <w:t>Sort theo Thứ tự hiển thị ASC</w:t>
            </w:r>
          </w:p>
          <w:p w14:paraId="2FDD46E5" w14:textId="77777777" w:rsidR="00464553" w:rsidRPr="006A02C3" w:rsidRDefault="00464553" w:rsidP="00C87C71">
            <w:pPr>
              <w:pStyle w:val="GDP1"/>
            </w:pPr>
            <w:r w:rsidRPr="006A02C3">
              <w:t>Load all, không phân trang</w:t>
            </w:r>
          </w:p>
        </w:tc>
      </w:tr>
      <w:tr w:rsidR="00464553" w:rsidRPr="006A02C3" w14:paraId="0DBC3CE7" w14:textId="77777777" w:rsidTr="006D0B7A">
        <w:tc>
          <w:tcPr>
            <w:tcW w:w="828" w:type="dxa"/>
          </w:tcPr>
          <w:p w14:paraId="2336C509"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0731A0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15F634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14DCA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054B0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0C114622" w14:textId="77777777" w:rsidR="00464553" w:rsidRPr="006A02C3" w:rsidRDefault="00464553" w:rsidP="00C87C71">
            <w:pPr>
              <w:pStyle w:val="GDP1"/>
            </w:pPr>
            <w:r w:rsidRPr="006A02C3">
              <w:t>Mã – Tên sản phẩm/biến thể đã chọn</w:t>
            </w:r>
          </w:p>
        </w:tc>
      </w:tr>
      <w:tr w:rsidR="00464553" w:rsidRPr="006A02C3" w14:paraId="73BC09A4" w14:textId="77777777" w:rsidTr="006D0B7A">
        <w:tc>
          <w:tcPr>
            <w:tcW w:w="828" w:type="dxa"/>
          </w:tcPr>
          <w:p w14:paraId="09792664"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07C26D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48FCD5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6864EE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98DE57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3A7B449" w14:textId="77777777" w:rsidR="00464553" w:rsidRPr="006A02C3" w:rsidRDefault="00464553" w:rsidP="00C87C71">
            <w:pPr>
              <w:pStyle w:val="GDP1"/>
            </w:pPr>
            <w:r w:rsidRPr="006A02C3">
              <w:t>Load tương ứng của sản phẩm/biến thể đã chọn</w:t>
            </w:r>
          </w:p>
        </w:tc>
      </w:tr>
      <w:tr w:rsidR="00464553" w:rsidRPr="006A02C3" w14:paraId="2F46031D" w14:textId="77777777" w:rsidTr="006D0B7A">
        <w:tc>
          <w:tcPr>
            <w:tcW w:w="828" w:type="dxa"/>
          </w:tcPr>
          <w:p w14:paraId="0FCAD077"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72AC30A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giá (VAT)</w:t>
            </w:r>
          </w:p>
        </w:tc>
        <w:tc>
          <w:tcPr>
            <w:tcW w:w="1800" w:type="dxa"/>
          </w:tcPr>
          <w:p w14:paraId="52D4800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D40F1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F701FC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B7F5755" w14:textId="77777777" w:rsidR="00464553" w:rsidRPr="006A02C3" w:rsidRDefault="00464553" w:rsidP="00C87C71">
            <w:pPr>
              <w:pStyle w:val="GDP1"/>
            </w:pPr>
            <w:r w:rsidRPr="006A02C3">
              <w:t>Load tương ứng của sản phẩm/biến thể đã chọn</w:t>
            </w:r>
          </w:p>
        </w:tc>
      </w:tr>
      <w:tr w:rsidR="00464553" w:rsidRPr="006A02C3" w14:paraId="57F3E354" w14:textId="77777777" w:rsidTr="006D0B7A">
        <w:tc>
          <w:tcPr>
            <w:tcW w:w="828" w:type="dxa"/>
          </w:tcPr>
          <w:p w14:paraId="2BF241F5"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07D926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 tạm ứng</w:t>
            </w:r>
          </w:p>
        </w:tc>
        <w:tc>
          <w:tcPr>
            <w:tcW w:w="1800" w:type="dxa"/>
          </w:tcPr>
          <w:p w14:paraId="30A116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ED8A6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8748C8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A408325" w14:textId="77777777" w:rsidR="00464553" w:rsidRPr="006A02C3" w:rsidRDefault="00464553" w:rsidP="00C87C71">
            <w:pPr>
              <w:pStyle w:val="GDP1"/>
            </w:pPr>
            <w:r w:rsidRPr="006A02C3">
              <w:t>Load tương ứng của sản phẩm/biến thể đã chọn</w:t>
            </w:r>
          </w:p>
        </w:tc>
      </w:tr>
      <w:tr w:rsidR="00464553" w:rsidRPr="006A02C3" w14:paraId="646A27EB" w14:textId="77777777" w:rsidTr="006D0B7A">
        <w:tc>
          <w:tcPr>
            <w:tcW w:w="828" w:type="dxa"/>
          </w:tcPr>
          <w:p w14:paraId="4264F2E5"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35C70B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Số lượng điều chuyển</w:t>
            </w:r>
          </w:p>
        </w:tc>
        <w:tc>
          <w:tcPr>
            <w:tcW w:w="1800" w:type="dxa"/>
          </w:tcPr>
          <w:p w14:paraId="301D15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6CE17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B6C5BD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70B37D7" w14:textId="77777777" w:rsidR="00464553" w:rsidRPr="006A02C3" w:rsidRDefault="00464553" w:rsidP="00C87C71">
            <w:pPr>
              <w:pStyle w:val="GDP1"/>
            </w:pPr>
            <w:r w:rsidRPr="006A02C3">
              <w:t>Load tương ứng của sản phẩm/biến thể đã chọn</w:t>
            </w:r>
          </w:p>
        </w:tc>
      </w:tr>
      <w:tr w:rsidR="00464553" w:rsidRPr="006A02C3" w14:paraId="19AD1794" w14:textId="77777777" w:rsidTr="006D0B7A">
        <w:tc>
          <w:tcPr>
            <w:tcW w:w="828" w:type="dxa"/>
          </w:tcPr>
          <w:p w14:paraId="578A4307"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6E3A49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4D23555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F8D1B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355BF5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B9B237C" w14:textId="77777777" w:rsidR="00464553" w:rsidRPr="006A02C3" w:rsidRDefault="00464553" w:rsidP="00C87C71">
            <w:pPr>
              <w:pStyle w:val="GDP1"/>
            </w:pPr>
            <w:r w:rsidRPr="006A02C3">
              <w:t>Bằng đơn giá * số lượng</w:t>
            </w:r>
          </w:p>
        </w:tc>
      </w:tr>
      <w:tr w:rsidR="00464553" w:rsidRPr="006A02C3" w14:paraId="2FA351B7" w14:textId="77777777" w:rsidTr="006D0B7A">
        <w:tc>
          <w:tcPr>
            <w:tcW w:w="828" w:type="dxa"/>
          </w:tcPr>
          <w:p w14:paraId="206E3FD7"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4093E1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Edit</w:t>
            </w:r>
          </w:p>
        </w:tc>
        <w:tc>
          <w:tcPr>
            <w:tcW w:w="1800" w:type="dxa"/>
          </w:tcPr>
          <w:p w14:paraId="04517A4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44CDE2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978D10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AF7CDEA" w14:textId="77777777" w:rsidR="00464553" w:rsidRPr="006A02C3" w:rsidRDefault="00464553" w:rsidP="00C87C71">
            <w:pPr>
              <w:pStyle w:val="GDP1"/>
            </w:pPr>
            <w:r w:rsidRPr="006A02C3">
              <w:t>Tooltip: Chỉnh sửa</w:t>
            </w:r>
          </w:p>
        </w:tc>
      </w:tr>
      <w:tr w:rsidR="00464553" w:rsidRPr="006A02C3" w14:paraId="66D5DDE3" w14:textId="77777777" w:rsidTr="006D0B7A">
        <w:tc>
          <w:tcPr>
            <w:tcW w:w="828" w:type="dxa"/>
          </w:tcPr>
          <w:p w14:paraId="2782ACCD"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5B2C0DB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Delete</w:t>
            </w:r>
          </w:p>
        </w:tc>
        <w:tc>
          <w:tcPr>
            <w:tcW w:w="1800" w:type="dxa"/>
          </w:tcPr>
          <w:p w14:paraId="4416E5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3D798A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AC5818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6077310" w14:textId="77777777" w:rsidR="00464553" w:rsidRPr="006A02C3" w:rsidRDefault="00464553" w:rsidP="00C87C71">
            <w:pPr>
              <w:pStyle w:val="GDP1"/>
            </w:pPr>
            <w:r w:rsidRPr="006A02C3">
              <w:t>Tooltip: Xóa</w:t>
            </w:r>
          </w:p>
        </w:tc>
      </w:tr>
      <w:tr w:rsidR="00464553" w:rsidRPr="006A02C3" w14:paraId="7AC10C79" w14:textId="77777777" w:rsidTr="006D0B7A">
        <w:tc>
          <w:tcPr>
            <w:tcW w:w="13676" w:type="dxa"/>
            <w:gridSpan w:val="6"/>
          </w:tcPr>
          <w:p w14:paraId="35AE4C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File đính kèm</w:t>
            </w:r>
          </w:p>
        </w:tc>
      </w:tr>
      <w:tr w:rsidR="00464553" w:rsidRPr="006A02C3" w14:paraId="4185DA00" w14:textId="77777777" w:rsidTr="006D0B7A">
        <w:tc>
          <w:tcPr>
            <w:tcW w:w="828" w:type="dxa"/>
          </w:tcPr>
          <w:p w14:paraId="5B08668E"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6C5345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Tải file đính kèm</w:t>
            </w:r>
          </w:p>
        </w:tc>
        <w:tc>
          <w:tcPr>
            <w:tcW w:w="1800" w:type="dxa"/>
          </w:tcPr>
          <w:p w14:paraId="5196948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18CC0AA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6C28B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0755D37" w14:textId="77777777" w:rsidR="00464553" w:rsidRPr="006A02C3" w:rsidRDefault="00464553" w:rsidP="00C87C71">
            <w:pPr>
              <w:pStyle w:val="GDP1"/>
            </w:pPr>
          </w:p>
        </w:tc>
      </w:tr>
    </w:tbl>
    <w:p w14:paraId="470915BB" w14:textId="77777777" w:rsidR="00464553" w:rsidRPr="006A02C3" w:rsidRDefault="00464553" w:rsidP="00512E56">
      <w:pPr>
        <w:spacing w:line="360" w:lineRule="auto"/>
        <w:rPr>
          <w:lang w:eastAsia="ar-SA"/>
        </w:rPr>
      </w:pPr>
    </w:p>
    <w:p w14:paraId="429377B5" w14:textId="77777777" w:rsidR="00464553" w:rsidRPr="006A02C3" w:rsidRDefault="00464553" w:rsidP="00512E56">
      <w:pPr>
        <w:pStyle w:val="Heading6"/>
        <w:spacing w:line="360" w:lineRule="auto"/>
      </w:pPr>
      <w:r w:rsidRPr="006A02C3">
        <w:t>Thêm sản phẩm</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C633368" w14:textId="77777777" w:rsidTr="006D0B7A">
        <w:trPr>
          <w:tblHeader/>
        </w:trPr>
        <w:tc>
          <w:tcPr>
            <w:tcW w:w="828" w:type="dxa"/>
            <w:shd w:val="pct5" w:color="auto" w:fill="FFFFFF"/>
          </w:tcPr>
          <w:p w14:paraId="2E642D4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lastRenderedPageBreak/>
              <w:t>STT</w:t>
            </w:r>
          </w:p>
        </w:tc>
        <w:tc>
          <w:tcPr>
            <w:tcW w:w="2070" w:type="dxa"/>
            <w:shd w:val="pct5" w:color="auto" w:fill="FFFFFF"/>
          </w:tcPr>
          <w:p w14:paraId="5428C99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3BC986E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3D4A4EB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66B9F4A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06EAA8E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735E1BF3"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26AFBC1F" w14:textId="77777777" w:rsidTr="006D0B7A">
        <w:tc>
          <w:tcPr>
            <w:tcW w:w="13676" w:type="dxa"/>
            <w:gridSpan w:val="6"/>
          </w:tcPr>
          <w:p w14:paraId="04B81F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6F7EF37C" w14:textId="77777777" w:rsidTr="006D0B7A">
        <w:tc>
          <w:tcPr>
            <w:tcW w:w="828" w:type="dxa"/>
          </w:tcPr>
          <w:p w14:paraId="3ED0C63B"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6A519E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583B53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6FB25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BEAE5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D84174F" w14:textId="77777777" w:rsidR="00464553" w:rsidRPr="006A02C3" w:rsidRDefault="00464553" w:rsidP="00C87C71">
            <w:pPr>
              <w:pStyle w:val="GDP1"/>
            </w:pPr>
            <w:r w:rsidRPr="006A02C3">
              <w:t>Quay về màn hình chính</w:t>
            </w:r>
          </w:p>
        </w:tc>
      </w:tr>
      <w:tr w:rsidR="00464553" w:rsidRPr="006A02C3" w14:paraId="434AFBD6" w14:textId="77777777" w:rsidTr="006D0B7A">
        <w:tc>
          <w:tcPr>
            <w:tcW w:w="828" w:type="dxa"/>
          </w:tcPr>
          <w:p w14:paraId="744FC851"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33C4B7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sản phẩm</w:t>
            </w:r>
          </w:p>
        </w:tc>
        <w:tc>
          <w:tcPr>
            <w:tcW w:w="1800" w:type="dxa"/>
          </w:tcPr>
          <w:p w14:paraId="1CBC942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98C7CA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D97D0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4357EB6" w14:textId="77777777" w:rsidR="00464553" w:rsidRPr="006A02C3" w:rsidRDefault="00464553" w:rsidP="00C87C71">
            <w:pPr>
              <w:pStyle w:val="GDP1"/>
            </w:pPr>
            <w:r w:rsidRPr="006A02C3">
              <w:t xml:space="preserve">Đóng màn hình Chọn sản phẩm &amp; đem các sản phẩm đã chọn vào màn hình Tạo mới đơn </w:t>
            </w:r>
          </w:p>
        </w:tc>
      </w:tr>
      <w:tr w:rsidR="00464553" w:rsidRPr="006A02C3" w14:paraId="1A87A32F" w14:textId="77777777" w:rsidTr="006D0B7A">
        <w:tc>
          <w:tcPr>
            <w:tcW w:w="13676" w:type="dxa"/>
            <w:gridSpan w:val="6"/>
          </w:tcPr>
          <w:p w14:paraId="2EAC13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6AE545DD" w14:textId="77777777" w:rsidTr="006D0B7A">
        <w:tc>
          <w:tcPr>
            <w:tcW w:w="828" w:type="dxa"/>
          </w:tcPr>
          <w:p w14:paraId="608C067B"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76E196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475DEC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7954FD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C8483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2A54F70" w14:textId="77777777" w:rsidR="00464553" w:rsidRPr="006A02C3" w:rsidRDefault="00464553" w:rsidP="00C87C71">
            <w:pPr>
              <w:pStyle w:val="GDP1"/>
            </w:pPr>
            <w:r w:rsidRPr="006A02C3">
              <w:t>Hint text: Nhập mã/ tên sản phẩm</w:t>
            </w:r>
          </w:p>
        </w:tc>
      </w:tr>
      <w:tr w:rsidR="00464553" w:rsidRPr="006A02C3" w14:paraId="225049FB" w14:textId="77777777" w:rsidTr="006D0B7A">
        <w:tc>
          <w:tcPr>
            <w:tcW w:w="828" w:type="dxa"/>
          </w:tcPr>
          <w:p w14:paraId="78B628BE"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7F45EBC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 sản phẩm</w:t>
            </w:r>
          </w:p>
        </w:tc>
        <w:tc>
          <w:tcPr>
            <w:tcW w:w="1800" w:type="dxa"/>
          </w:tcPr>
          <w:p w14:paraId="3873C4C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w:t>
            </w:r>
          </w:p>
        </w:tc>
        <w:tc>
          <w:tcPr>
            <w:tcW w:w="1598" w:type="dxa"/>
          </w:tcPr>
          <w:p w14:paraId="4C51E8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D5641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11BC39B" w14:textId="77777777" w:rsidR="00464553" w:rsidRPr="006A02C3" w:rsidRDefault="00464553" w:rsidP="00C87C71">
            <w:pPr>
              <w:pStyle w:val="GDP1"/>
            </w:pPr>
            <w:r w:rsidRPr="006A02C3">
              <w:t>Tập giá trị {Load danh mục sản phẩm theo cấu trúc cây}</w:t>
            </w:r>
          </w:p>
          <w:p w14:paraId="512C181B" w14:textId="77777777" w:rsidR="00464553" w:rsidRPr="006A02C3" w:rsidRDefault="00464553" w:rsidP="00C87C71">
            <w:pPr>
              <w:pStyle w:val="GDP1"/>
            </w:pPr>
            <w:r w:rsidRPr="006A02C3">
              <w:t>Hiển thị [Mã – Tên danh mục]. Sort theo Mã danh mục ASC</w:t>
            </w:r>
          </w:p>
          <w:p w14:paraId="23A594F5" w14:textId="77777777" w:rsidR="00464553" w:rsidRPr="006A02C3" w:rsidRDefault="00464553" w:rsidP="00C87C71">
            <w:pPr>
              <w:pStyle w:val="GDP1"/>
            </w:pPr>
            <w:r w:rsidRPr="006A02C3">
              <w:t>Load từ bảng PRODUCT_CATEGORY.CODE - NAME</w:t>
            </w:r>
          </w:p>
        </w:tc>
      </w:tr>
      <w:tr w:rsidR="00464553" w:rsidRPr="006A02C3" w14:paraId="420F3027" w14:textId="77777777" w:rsidTr="006D0B7A">
        <w:tc>
          <w:tcPr>
            <w:tcW w:w="828" w:type="dxa"/>
          </w:tcPr>
          <w:p w14:paraId="7D32E6E4"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24D0A8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73D636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BF27E8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0ED3B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817BAC2" w14:textId="77777777" w:rsidR="00464553" w:rsidRPr="006A02C3" w:rsidRDefault="00464553" w:rsidP="00C87C71">
            <w:pPr>
              <w:pStyle w:val="GDP1"/>
            </w:pPr>
            <w:r w:rsidRPr="006A02C3">
              <w:t>Tập giá trị {Load danh sách loại sản phẩm}</w:t>
            </w:r>
          </w:p>
          <w:p w14:paraId="51648CED" w14:textId="77777777" w:rsidR="00464553" w:rsidRPr="006A02C3" w:rsidRDefault="00464553" w:rsidP="00C87C71">
            <w:pPr>
              <w:pStyle w:val="GDP1"/>
            </w:pPr>
            <w:r w:rsidRPr="006A02C3">
              <w:t>Hiển thị [Mã – Tên loại]. Sort theo Mã loại ASC</w:t>
            </w:r>
          </w:p>
          <w:p w14:paraId="197F41E2" w14:textId="77777777" w:rsidR="00464553" w:rsidRPr="006A02C3" w:rsidRDefault="00464553" w:rsidP="00C87C71">
            <w:pPr>
              <w:pStyle w:val="GDP1"/>
            </w:pPr>
            <w:r w:rsidRPr="006A02C3">
              <w:t>Load từ bảng PRODUCT_TYPE.CODE - NAME</w:t>
            </w:r>
          </w:p>
        </w:tc>
      </w:tr>
      <w:tr w:rsidR="00464553" w:rsidRPr="006A02C3" w14:paraId="195612C9" w14:textId="77777777" w:rsidTr="006D0B7A">
        <w:tc>
          <w:tcPr>
            <w:tcW w:w="13676" w:type="dxa"/>
            <w:gridSpan w:val="6"/>
          </w:tcPr>
          <w:p w14:paraId="5BB712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092A2EAC" w14:textId="77777777" w:rsidTr="006D0B7A">
        <w:tc>
          <w:tcPr>
            <w:tcW w:w="828" w:type="dxa"/>
          </w:tcPr>
          <w:p w14:paraId="161B58C0"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32288C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Giá</w:t>
            </w:r>
          </w:p>
        </w:tc>
        <w:tc>
          <w:tcPr>
            <w:tcW w:w="1800" w:type="dxa"/>
          </w:tcPr>
          <w:p w14:paraId="589A41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30BE97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AD7DA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5F6C941" w14:textId="77777777" w:rsidR="00464553" w:rsidRPr="006A02C3" w:rsidRDefault="00464553" w:rsidP="00C87C71">
            <w:pPr>
              <w:pStyle w:val="GDP1"/>
            </w:pPr>
            <w:r w:rsidRPr="006A02C3">
              <w:t>Gồm 2 textbox Giá trị từ - Giá trị đến</w:t>
            </w:r>
          </w:p>
          <w:p w14:paraId="4793B8ED" w14:textId="77777777" w:rsidR="00464553" w:rsidRPr="006A02C3" w:rsidRDefault="00464553" w:rsidP="00C87C71">
            <w:pPr>
              <w:pStyle w:val="GDP1"/>
            </w:pPr>
            <w:r w:rsidRPr="006A02C3">
              <w:t xml:space="preserve">Kiểu số tự nhiên </w:t>
            </w:r>
          </w:p>
        </w:tc>
      </w:tr>
      <w:tr w:rsidR="00464553" w:rsidRPr="006A02C3" w14:paraId="6AEEBE73" w14:textId="77777777" w:rsidTr="006D0B7A">
        <w:tc>
          <w:tcPr>
            <w:tcW w:w="828" w:type="dxa"/>
          </w:tcPr>
          <w:p w14:paraId="324D3668"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572CF6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7309659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4A8C4C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36CCA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F9E3D70" w14:textId="77777777" w:rsidR="00464553" w:rsidRPr="006A02C3" w:rsidRDefault="00464553" w:rsidP="00C87C71">
            <w:pPr>
              <w:pStyle w:val="GDP1"/>
            </w:pPr>
            <w:r w:rsidRPr="006A02C3">
              <w:t>Gồm 2 textbox Giá trị từ - Giá trị đến</w:t>
            </w:r>
          </w:p>
          <w:p w14:paraId="74A7F855" w14:textId="77777777" w:rsidR="00464553" w:rsidRPr="006A02C3" w:rsidRDefault="00464553" w:rsidP="00C87C71">
            <w:pPr>
              <w:pStyle w:val="GDP1"/>
            </w:pPr>
            <w:r w:rsidRPr="006A02C3">
              <w:t>Kiểu số tự nhiên</w:t>
            </w:r>
          </w:p>
        </w:tc>
      </w:tr>
      <w:tr w:rsidR="00497057" w:rsidRPr="006A02C3" w14:paraId="5D17AC43" w14:textId="77777777" w:rsidTr="006D0B7A">
        <w:tc>
          <w:tcPr>
            <w:tcW w:w="828" w:type="dxa"/>
          </w:tcPr>
          <w:p w14:paraId="16F95135" w14:textId="77777777" w:rsidR="00497057" w:rsidRPr="006A02C3" w:rsidRDefault="00497057">
            <w:pPr>
              <w:pStyle w:val="TableData12"/>
              <w:numPr>
                <w:ilvl w:val="0"/>
                <w:numId w:val="39"/>
              </w:numPr>
              <w:spacing w:line="360" w:lineRule="auto"/>
              <w:rPr>
                <w:rFonts w:ascii="Times New Roman" w:hAnsi="Times New Roman"/>
                <w:sz w:val="24"/>
                <w:szCs w:val="24"/>
              </w:rPr>
            </w:pPr>
          </w:p>
        </w:tc>
        <w:tc>
          <w:tcPr>
            <w:tcW w:w="2070" w:type="dxa"/>
          </w:tcPr>
          <w:p w14:paraId="75AD2F40" w14:textId="48BE780A" w:rsidR="00497057" w:rsidRPr="006A02C3" w:rsidRDefault="00497057" w:rsidP="00512E56">
            <w:pPr>
              <w:pStyle w:val="TableData12"/>
              <w:spacing w:line="360" w:lineRule="auto"/>
              <w:rPr>
                <w:rFonts w:ascii="Times New Roman" w:hAnsi="Times New Roman"/>
                <w:sz w:val="24"/>
                <w:szCs w:val="24"/>
              </w:rPr>
            </w:pPr>
            <w:r>
              <w:rPr>
                <w:rFonts w:ascii="Times New Roman" w:hAnsi="Times New Roman"/>
                <w:sz w:val="24"/>
                <w:szCs w:val="24"/>
              </w:rPr>
              <w:t>Lô</w:t>
            </w:r>
          </w:p>
        </w:tc>
        <w:tc>
          <w:tcPr>
            <w:tcW w:w="1800" w:type="dxa"/>
          </w:tcPr>
          <w:p w14:paraId="0FFA91A8" w14:textId="24EDE6B8" w:rsidR="00497057" w:rsidRPr="006A02C3" w:rsidRDefault="00497057" w:rsidP="00512E56">
            <w:pPr>
              <w:pStyle w:val="TableData12"/>
              <w:spacing w:line="360" w:lineRule="auto"/>
              <w:rPr>
                <w:rFonts w:ascii="Times New Roman" w:hAnsi="Times New Roman"/>
                <w:sz w:val="24"/>
                <w:szCs w:val="24"/>
              </w:rPr>
            </w:pPr>
            <w:r>
              <w:rPr>
                <w:rFonts w:ascii="Times New Roman" w:hAnsi="Times New Roman"/>
                <w:sz w:val="24"/>
                <w:szCs w:val="24"/>
              </w:rPr>
              <w:t>Textbox</w:t>
            </w:r>
          </w:p>
        </w:tc>
        <w:tc>
          <w:tcPr>
            <w:tcW w:w="1598" w:type="dxa"/>
          </w:tcPr>
          <w:p w14:paraId="1AB2809F" w14:textId="77777777" w:rsidR="00497057" w:rsidRPr="006A02C3" w:rsidRDefault="00497057" w:rsidP="00512E56">
            <w:pPr>
              <w:pStyle w:val="TableData12"/>
              <w:spacing w:line="360" w:lineRule="auto"/>
              <w:rPr>
                <w:rFonts w:ascii="Times New Roman" w:hAnsi="Times New Roman"/>
                <w:sz w:val="24"/>
                <w:szCs w:val="24"/>
              </w:rPr>
            </w:pPr>
          </w:p>
        </w:tc>
        <w:tc>
          <w:tcPr>
            <w:tcW w:w="1530" w:type="dxa"/>
          </w:tcPr>
          <w:p w14:paraId="4CFD1C24" w14:textId="7C1D4A0E" w:rsidR="00497057" w:rsidRPr="006A02C3" w:rsidRDefault="00497057" w:rsidP="00512E56">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252D7CC1" w14:textId="77777777" w:rsidR="00497057" w:rsidRPr="006A02C3" w:rsidRDefault="00497057" w:rsidP="00C87C71">
            <w:pPr>
              <w:pStyle w:val="GDP1"/>
            </w:pPr>
          </w:p>
        </w:tc>
      </w:tr>
      <w:tr w:rsidR="00464553" w:rsidRPr="006A02C3" w14:paraId="6B475053" w14:textId="77777777" w:rsidTr="006D0B7A">
        <w:tc>
          <w:tcPr>
            <w:tcW w:w="13676" w:type="dxa"/>
            <w:gridSpan w:val="6"/>
          </w:tcPr>
          <w:p w14:paraId="640D3F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6E093326" w14:textId="77777777" w:rsidTr="006D0B7A">
        <w:tc>
          <w:tcPr>
            <w:tcW w:w="828" w:type="dxa"/>
          </w:tcPr>
          <w:p w14:paraId="29E1798A"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4A0060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0B82DF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6BC52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1C627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9E2D4C3" w14:textId="77777777" w:rsidR="00464553" w:rsidRPr="006A02C3" w:rsidRDefault="00464553" w:rsidP="00C87C71">
            <w:pPr>
              <w:pStyle w:val="GDP1"/>
            </w:pPr>
          </w:p>
        </w:tc>
      </w:tr>
      <w:tr w:rsidR="00464553" w:rsidRPr="006A02C3" w14:paraId="69AD17EA" w14:textId="77777777" w:rsidTr="006D0B7A">
        <w:tc>
          <w:tcPr>
            <w:tcW w:w="828" w:type="dxa"/>
          </w:tcPr>
          <w:p w14:paraId="71FC31BC"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730D00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54C969D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4DEF38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D5EF6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F2B42C3" w14:textId="77777777" w:rsidR="00464553" w:rsidRPr="006A02C3" w:rsidRDefault="00464553" w:rsidP="00C87C71">
            <w:pPr>
              <w:pStyle w:val="GDP1"/>
            </w:pPr>
          </w:p>
        </w:tc>
      </w:tr>
      <w:tr w:rsidR="00464553" w:rsidRPr="006A02C3" w14:paraId="174FFC4D" w14:textId="77777777" w:rsidTr="006D0B7A">
        <w:tc>
          <w:tcPr>
            <w:tcW w:w="828" w:type="dxa"/>
          </w:tcPr>
          <w:p w14:paraId="307B6D8F"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0A26E2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10DDD34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9002C4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6B085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CFB7F50" w14:textId="77777777" w:rsidR="00464553" w:rsidRPr="006A02C3" w:rsidRDefault="00464553" w:rsidP="00C87C71">
            <w:pPr>
              <w:pStyle w:val="GDP1"/>
            </w:pPr>
          </w:p>
        </w:tc>
      </w:tr>
      <w:tr w:rsidR="00464553" w:rsidRPr="006A02C3" w14:paraId="6E458ABE" w14:textId="77777777" w:rsidTr="006D0B7A">
        <w:tc>
          <w:tcPr>
            <w:tcW w:w="13676" w:type="dxa"/>
            <w:gridSpan w:val="6"/>
          </w:tcPr>
          <w:p w14:paraId="728EE07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sản phẩm điều chuyển</w:t>
            </w:r>
          </w:p>
        </w:tc>
      </w:tr>
      <w:tr w:rsidR="00464553" w:rsidRPr="006A02C3" w14:paraId="42490E03" w14:textId="77777777" w:rsidTr="006D0B7A">
        <w:tc>
          <w:tcPr>
            <w:tcW w:w="828" w:type="dxa"/>
          </w:tcPr>
          <w:p w14:paraId="7CE89BAC"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02A911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sản lượng điều chuyển</w:t>
            </w:r>
          </w:p>
        </w:tc>
        <w:tc>
          <w:tcPr>
            <w:tcW w:w="1800" w:type="dxa"/>
          </w:tcPr>
          <w:p w14:paraId="2AFF9A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2ADEBE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E473C5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DE37302" w14:textId="77777777" w:rsidR="00464553" w:rsidRPr="006A02C3" w:rsidRDefault="00464553" w:rsidP="00C87C71">
            <w:pPr>
              <w:pStyle w:val="GDP1"/>
            </w:pPr>
            <w:r w:rsidRPr="006A02C3">
              <w:t>Hiển thị tổng số lượng sản phẩm đã chọn</w:t>
            </w:r>
          </w:p>
          <w:p w14:paraId="29BFE88C" w14:textId="77777777" w:rsidR="00464553" w:rsidRPr="006A02C3" w:rsidRDefault="00464553" w:rsidP="00C87C71">
            <w:pPr>
              <w:pStyle w:val="GDP1"/>
            </w:pPr>
            <w:r w:rsidRPr="006A02C3">
              <w:t>Nhấn vào sẽ đóng màn hình Chọn sản phẩm &amp; đem các sản phẩm đã chọn vào màn hình Tạo mới đơn</w:t>
            </w:r>
          </w:p>
        </w:tc>
      </w:tr>
      <w:tr w:rsidR="00464553" w:rsidRPr="006A02C3" w14:paraId="664A603C" w14:textId="77777777" w:rsidTr="006D0B7A">
        <w:tc>
          <w:tcPr>
            <w:tcW w:w="828" w:type="dxa"/>
          </w:tcPr>
          <w:p w14:paraId="07AB6A0D"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561029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SKUs điều chuyển</w:t>
            </w:r>
          </w:p>
        </w:tc>
        <w:tc>
          <w:tcPr>
            <w:tcW w:w="1800" w:type="dxa"/>
          </w:tcPr>
          <w:p w14:paraId="45223B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D4BDD8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27DC10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D642773" w14:textId="77777777" w:rsidR="00464553" w:rsidRPr="006A02C3" w:rsidRDefault="00464553" w:rsidP="00C87C71">
            <w:pPr>
              <w:pStyle w:val="GDP1"/>
            </w:pPr>
            <w:r w:rsidRPr="006A02C3">
              <w:t>Đếm tổng số mặt hàng đã chọn</w:t>
            </w:r>
          </w:p>
        </w:tc>
      </w:tr>
      <w:tr w:rsidR="00464553" w:rsidRPr="006A02C3" w14:paraId="5BE158BA" w14:textId="77777777" w:rsidTr="006D0B7A">
        <w:tc>
          <w:tcPr>
            <w:tcW w:w="13676" w:type="dxa"/>
            <w:gridSpan w:val="6"/>
          </w:tcPr>
          <w:p w14:paraId="4E5AC8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0BCA7CCB" w14:textId="77777777" w:rsidR="00464553" w:rsidRPr="006A02C3" w:rsidRDefault="00464553" w:rsidP="00C87C71">
            <w:pPr>
              <w:pStyle w:val="GDP1"/>
            </w:pPr>
            <w:r w:rsidRPr="006A02C3">
              <w:t>Load danh sách sản phẩm trạng thái [Hoạt động] &amp; tồn kho đáp ứng &gt; 0</w:t>
            </w:r>
          </w:p>
          <w:p w14:paraId="72222440" w14:textId="47692469" w:rsidR="00464553" w:rsidRPr="006A02C3" w:rsidRDefault="00464553" w:rsidP="00C87C71">
            <w:pPr>
              <w:pStyle w:val="GDP1"/>
            </w:pPr>
            <w:r w:rsidRPr="006A02C3">
              <w:t xml:space="preserve">Load dữ liệu từ bảng </w:t>
            </w:r>
            <w:r w:rsidRPr="006A02C3">
              <w:rPr>
                <w:b/>
              </w:rPr>
              <w:t>PRODUCT,  INVENTORY</w:t>
            </w:r>
            <w:r w:rsidR="00CC5A87">
              <w:rPr>
                <w:b/>
              </w:rPr>
              <w:t>, PRODUCT_LOT, INVENTORY_LOT</w:t>
            </w:r>
          </w:p>
          <w:p w14:paraId="22D5A769" w14:textId="77777777" w:rsidR="00464553" w:rsidRPr="006A02C3" w:rsidRDefault="00464553" w:rsidP="00C87C71">
            <w:pPr>
              <w:pStyle w:val="GDP1"/>
            </w:pPr>
            <w:r w:rsidRPr="006A02C3">
              <w:lastRenderedPageBreak/>
              <w:t>Sort theo VISUAL_INDEX ASC</w:t>
            </w:r>
          </w:p>
          <w:p w14:paraId="798419DE" w14:textId="77777777" w:rsidR="00464553" w:rsidRPr="006A02C3" w:rsidRDefault="00464553" w:rsidP="00C87C71">
            <w:pPr>
              <w:pStyle w:val="GDP1"/>
            </w:pPr>
            <w:r w:rsidRPr="006A02C3">
              <w:t>Không phân trang</w:t>
            </w:r>
          </w:p>
        </w:tc>
      </w:tr>
      <w:tr w:rsidR="00464553" w:rsidRPr="006A02C3" w14:paraId="6C7D7641" w14:textId="77777777" w:rsidTr="006D0B7A">
        <w:tc>
          <w:tcPr>
            <w:tcW w:w="828" w:type="dxa"/>
          </w:tcPr>
          <w:p w14:paraId="6F15B3CE"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2E9FD6A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số lượng</w:t>
            </w:r>
          </w:p>
        </w:tc>
        <w:tc>
          <w:tcPr>
            <w:tcW w:w="1800" w:type="dxa"/>
          </w:tcPr>
          <w:p w14:paraId="44FB99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34E80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5B3240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4794C9F" w14:textId="77777777" w:rsidR="00464553" w:rsidRPr="006A02C3" w:rsidRDefault="00464553" w:rsidP="00C87C71">
            <w:pPr>
              <w:pStyle w:val="GDP1"/>
            </w:pPr>
            <w:r w:rsidRPr="006A02C3">
              <w:t>Tổng số lượng của sản phẩm/ biến thể đã add vào giỏ hàng</w:t>
            </w:r>
          </w:p>
        </w:tc>
      </w:tr>
      <w:tr w:rsidR="00464553" w:rsidRPr="006A02C3" w14:paraId="64E75644" w14:textId="77777777" w:rsidTr="006D0B7A">
        <w:tc>
          <w:tcPr>
            <w:tcW w:w="828" w:type="dxa"/>
          </w:tcPr>
          <w:p w14:paraId="242E9D9E"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2B616F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Hình ảnh sản phẩm</w:t>
            </w:r>
          </w:p>
        </w:tc>
        <w:tc>
          <w:tcPr>
            <w:tcW w:w="1800" w:type="dxa"/>
          </w:tcPr>
          <w:p w14:paraId="5401FE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B827D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8131C6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034CE9D" w14:textId="77777777" w:rsidR="00464553" w:rsidRPr="006A02C3" w:rsidRDefault="00464553" w:rsidP="00C87C71">
            <w:pPr>
              <w:pStyle w:val="GDP1"/>
            </w:pPr>
            <w:r w:rsidRPr="006A02C3">
              <w:t>Load từ bảng PRODUCT_IMAGE where IMAGE_TYPE = ‘AVA’</w:t>
            </w:r>
          </w:p>
        </w:tc>
      </w:tr>
      <w:tr w:rsidR="00464553" w:rsidRPr="006A02C3" w14:paraId="6483EBBF" w14:textId="77777777" w:rsidTr="006D0B7A">
        <w:tc>
          <w:tcPr>
            <w:tcW w:w="828" w:type="dxa"/>
          </w:tcPr>
          <w:p w14:paraId="19E56ADD"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114152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Giá</w:t>
            </w:r>
          </w:p>
        </w:tc>
        <w:tc>
          <w:tcPr>
            <w:tcW w:w="1800" w:type="dxa"/>
          </w:tcPr>
          <w:p w14:paraId="121792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D6CBB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F55C42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853E4D6" w14:textId="77777777" w:rsidR="00464553" w:rsidRPr="006A02C3" w:rsidRDefault="00464553" w:rsidP="00C87C71">
            <w:pPr>
              <w:pStyle w:val="GDP1"/>
            </w:pPr>
            <w:r w:rsidRPr="006A02C3">
              <w:t xml:space="preserve">Giá theo bảng giá bán ra mặc định </w:t>
            </w:r>
          </w:p>
          <w:p w14:paraId="257ED490" w14:textId="77777777" w:rsidR="00464553" w:rsidRPr="006A02C3" w:rsidRDefault="00464553">
            <w:pPr>
              <w:pStyle w:val="Para1"/>
              <w:numPr>
                <w:ilvl w:val="0"/>
                <w:numId w:val="67"/>
              </w:numPr>
              <w:spacing w:before="240" w:line="360" w:lineRule="auto"/>
            </w:pPr>
            <w:r w:rsidRPr="006A02C3">
              <w:t>Load từ bảng PRICE_ENTRY.PRICE where</w:t>
            </w:r>
            <w:r w:rsidRPr="006A02C3">
              <w:rPr>
                <w:b/>
              </w:rPr>
              <w:t xml:space="preserve"> </w:t>
            </w:r>
          </w:p>
          <w:p w14:paraId="0DAD6498" w14:textId="77777777" w:rsidR="00464553" w:rsidRPr="006A02C3" w:rsidRDefault="00464553" w:rsidP="00C87C71">
            <w:pPr>
              <w:pStyle w:val="GDP2"/>
              <w:numPr>
                <w:ilvl w:val="1"/>
                <w:numId w:val="67"/>
              </w:numPr>
            </w:pPr>
            <w:r w:rsidRPr="006A02C3">
              <w:t>PRICE_ENTRY.PRICE_LIST_ID = PRICE_LIST.ID</w:t>
            </w:r>
          </w:p>
          <w:p w14:paraId="4FF8CB3F" w14:textId="77777777" w:rsidR="00464553" w:rsidRPr="006A02C3" w:rsidRDefault="00464553" w:rsidP="00C87C71">
            <w:pPr>
              <w:pStyle w:val="GDP2"/>
              <w:numPr>
                <w:ilvl w:val="1"/>
                <w:numId w:val="67"/>
              </w:numPr>
            </w:pPr>
            <w:r w:rsidRPr="006A02C3">
              <w:t>PRICE_LIST. IS_DEFAULT = 1 and TYPE = ‘SELL’</w:t>
            </w:r>
          </w:p>
          <w:p w14:paraId="169A1A4A" w14:textId="77777777" w:rsidR="00464553" w:rsidRPr="006A02C3" w:rsidRDefault="00464553" w:rsidP="00C87C71">
            <w:pPr>
              <w:pStyle w:val="GDP2"/>
              <w:numPr>
                <w:ilvl w:val="1"/>
                <w:numId w:val="67"/>
              </w:numPr>
            </w:pPr>
            <w:r w:rsidRPr="006A02C3">
              <w:t>PRICE_ENTRY đang hiệu lực (IS_ACTIVE = 1 and FROM_DATE &lt;= SYSDATE &lt;= TO_DATE</w:t>
            </w:r>
          </w:p>
          <w:p w14:paraId="30EF39AA" w14:textId="77777777" w:rsidR="00464553" w:rsidRPr="006A02C3" w:rsidRDefault="00464553" w:rsidP="00C87C71">
            <w:pPr>
              <w:pStyle w:val="GDP1"/>
            </w:pPr>
            <w:r w:rsidRPr="006A02C3">
              <w:t>PRICE_LIST đang hiệu lực (STATUS = ‘ACT’ and FROM_DATE &lt;= SYSDATE &lt;= TO_DATE</w:t>
            </w:r>
          </w:p>
        </w:tc>
      </w:tr>
      <w:tr w:rsidR="00464553" w:rsidRPr="006A02C3" w14:paraId="42590990" w14:textId="77777777" w:rsidTr="006D0B7A">
        <w:tc>
          <w:tcPr>
            <w:tcW w:w="828" w:type="dxa"/>
          </w:tcPr>
          <w:p w14:paraId="33F7F90C"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4B1A02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3FCF50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F50FD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11BA7A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CFC33B9" w14:textId="77777777" w:rsidR="00464553" w:rsidRPr="006A02C3" w:rsidRDefault="00464553" w:rsidP="00C87C71">
            <w:pPr>
              <w:pStyle w:val="GDP1"/>
            </w:pPr>
            <w:r w:rsidRPr="006A02C3">
              <w:t>Load từ bảng PRODUCT.CODE</w:t>
            </w:r>
          </w:p>
        </w:tc>
      </w:tr>
      <w:tr w:rsidR="00464553" w:rsidRPr="006A02C3" w14:paraId="417140AD" w14:textId="77777777" w:rsidTr="006D0B7A">
        <w:tc>
          <w:tcPr>
            <w:tcW w:w="828" w:type="dxa"/>
          </w:tcPr>
          <w:p w14:paraId="6CD0AC7B"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1C75DC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709331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9D731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F86CC9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16381A3" w14:textId="77777777" w:rsidR="00464553" w:rsidRPr="006A02C3" w:rsidRDefault="00464553" w:rsidP="00C87C71">
            <w:pPr>
              <w:pStyle w:val="GDP1"/>
            </w:pPr>
            <w:r w:rsidRPr="006A02C3">
              <w:t>Load từ bảng PRODUCT.NAME</w:t>
            </w:r>
          </w:p>
        </w:tc>
      </w:tr>
      <w:tr w:rsidR="00464553" w:rsidRPr="006A02C3" w14:paraId="2F5CD6BD" w14:textId="77777777" w:rsidTr="006D0B7A">
        <w:tc>
          <w:tcPr>
            <w:tcW w:w="828" w:type="dxa"/>
          </w:tcPr>
          <w:p w14:paraId="30CB0D5B"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78CC34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4CF78D5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Select Button</w:t>
            </w:r>
          </w:p>
        </w:tc>
        <w:tc>
          <w:tcPr>
            <w:tcW w:w="1598" w:type="dxa"/>
          </w:tcPr>
          <w:p w14:paraId="4FF5BF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1B633F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5F47C65" w14:textId="77777777" w:rsidR="00464553" w:rsidRPr="006A02C3" w:rsidRDefault="00464553" w:rsidP="00C87C71">
            <w:pPr>
              <w:pStyle w:val="GDP1"/>
            </w:pPr>
            <w:r w:rsidRPr="006A02C3">
              <w:t>Load danh sách đơn vị tính của sản phẩm</w:t>
            </w:r>
          </w:p>
          <w:p w14:paraId="6F551D95" w14:textId="77777777" w:rsidR="00464553" w:rsidRPr="006A02C3" w:rsidRDefault="00464553" w:rsidP="00C87C71">
            <w:pPr>
              <w:pStyle w:val="GDP1"/>
            </w:pPr>
            <w:r w:rsidRPr="006A02C3">
              <w:t>Load từ bảng PRODUCT_UOM.TITLE</w:t>
            </w:r>
          </w:p>
        </w:tc>
      </w:tr>
      <w:tr w:rsidR="00464553" w:rsidRPr="006A02C3" w14:paraId="6E7CBE0C" w14:textId="77777777" w:rsidTr="006D0B7A">
        <w:tc>
          <w:tcPr>
            <w:tcW w:w="828" w:type="dxa"/>
          </w:tcPr>
          <w:p w14:paraId="17A6E302" w14:textId="77777777" w:rsidR="00464553" w:rsidRPr="006A02C3" w:rsidRDefault="00464553">
            <w:pPr>
              <w:pStyle w:val="TableData12"/>
              <w:numPr>
                <w:ilvl w:val="0"/>
                <w:numId w:val="39"/>
              </w:numPr>
              <w:spacing w:line="360" w:lineRule="auto"/>
              <w:rPr>
                <w:rFonts w:ascii="Times New Roman" w:hAnsi="Times New Roman"/>
                <w:sz w:val="24"/>
                <w:szCs w:val="24"/>
              </w:rPr>
            </w:pPr>
          </w:p>
        </w:tc>
        <w:tc>
          <w:tcPr>
            <w:tcW w:w="2070" w:type="dxa"/>
          </w:tcPr>
          <w:p w14:paraId="785F8F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Thuộc tính biến thể</w:t>
            </w:r>
          </w:p>
        </w:tc>
        <w:tc>
          <w:tcPr>
            <w:tcW w:w="1800" w:type="dxa"/>
          </w:tcPr>
          <w:p w14:paraId="0501CE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Select Button</w:t>
            </w:r>
          </w:p>
        </w:tc>
        <w:tc>
          <w:tcPr>
            <w:tcW w:w="1598" w:type="dxa"/>
          </w:tcPr>
          <w:p w14:paraId="31547B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122002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06D54C0" w14:textId="77777777" w:rsidR="00464553" w:rsidRPr="006A02C3" w:rsidRDefault="00464553" w:rsidP="00C87C71">
            <w:pPr>
              <w:pStyle w:val="GDP1"/>
            </w:pPr>
            <w:r w:rsidRPr="006A02C3">
              <w:t>Load danh sách thuộc tính tham gia tạo ra biến thể sản phẩm</w:t>
            </w:r>
          </w:p>
          <w:p w14:paraId="5D592F80" w14:textId="77777777" w:rsidR="00464553" w:rsidRPr="006A02C3" w:rsidRDefault="00464553" w:rsidP="00C87C71">
            <w:pPr>
              <w:pStyle w:val="GDP1"/>
            </w:pPr>
            <w:r w:rsidRPr="006A02C3">
              <w:t>Load từ bảng PRODUCT_OPTION_ENUM.VALUE where</w:t>
            </w:r>
          </w:p>
          <w:p w14:paraId="2124D569" w14:textId="77777777" w:rsidR="00C87C71" w:rsidRDefault="00464553" w:rsidP="00C87C71">
            <w:pPr>
              <w:pStyle w:val="GDP1"/>
              <w:numPr>
                <w:ilvl w:val="0"/>
                <w:numId w:val="0"/>
              </w:numPr>
              <w:ind w:left="714"/>
            </w:pPr>
            <w:r w:rsidRPr="006A02C3">
              <w:t xml:space="preserve">PRODUCT_OPTION_ENUM.OPTION_ID = </w:t>
            </w:r>
          </w:p>
          <w:p w14:paraId="418034F7" w14:textId="495D7380" w:rsidR="00464553" w:rsidRPr="006A02C3" w:rsidRDefault="00464553" w:rsidP="00C87C71">
            <w:pPr>
              <w:pStyle w:val="GDP1"/>
              <w:numPr>
                <w:ilvl w:val="0"/>
                <w:numId w:val="0"/>
              </w:numPr>
              <w:ind w:left="714"/>
            </w:pPr>
            <w:r w:rsidRPr="006A02C3">
              <w:t>PRODUCT_OPTION.ID and PRODUCT_OPTION.PRODUCT_ID = ?</w:t>
            </w:r>
          </w:p>
        </w:tc>
      </w:tr>
      <w:tr w:rsidR="00C87C71" w:rsidRPr="006A02C3" w14:paraId="3213908F" w14:textId="77777777" w:rsidTr="006D0B7A">
        <w:tc>
          <w:tcPr>
            <w:tcW w:w="828" w:type="dxa"/>
          </w:tcPr>
          <w:p w14:paraId="200A5B9F" w14:textId="77777777" w:rsidR="00C87C71" w:rsidRPr="006A02C3" w:rsidRDefault="00C87C71" w:rsidP="00C87C71">
            <w:pPr>
              <w:pStyle w:val="TableData12"/>
              <w:numPr>
                <w:ilvl w:val="0"/>
                <w:numId w:val="39"/>
              </w:numPr>
              <w:spacing w:line="360" w:lineRule="auto"/>
              <w:rPr>
                <w:rFonts w:ascii="Times New Roman" w:hAnsi="Times New Roman"/>
                <w:sz w:val="24"/>
                <w:szCs w:val="24"/>
              </w:rPr>
            </w:pPr>
          </w:p>
        </w:tc>
        <w:tc>
          <w:tcPr>
            <w:tcW w:w="2070" w:type="dxa"/>
          </w:tcPr>
          <w:p w14:paraId="4869B568" w14:textId="376C2E3C" w:rsidR="00C87C71" w:rsidRPr="006A02C3" w:rsidRDefault="00C87C71" w:rsidP="00C87C71">
            <w:pPr>
              <w:pStyle w:val="TableData12"/>
              <w:spacing w:line="360" w:lineRule="auto"/>
              <w:rPr>
                <w:rFonts w:ascii="Times New Roman" w:hAnsi="Times New Roman"/>
                <w:sz w:val="24"/>
                <w:szCs w:val="24"/>
              </w:rPr>
            </w:pPr>
            <w:commentRangeStart w:id="36"/>
            <w:r>
              <w:rPr>
                <w:rFonts w:ascii="Times New Roman" w:hAnsi="Times New Roman"/>
                <w:sz w:val="24"/>
                <w:szCs w:val="24"/>
              </w:rPr>
              <w:t>Lô</w:t>
            </w:r>
            <w:commentRangeEnd w:id="36"/>
            <w:r w:rsidR="006F7158" w:rsidRPr="006A02C3">
              <w:rPr>
                <w:rStyle w:val="CommentReference"/>
                <w:rFonts w:ascii="Times New Roman" w:hAnsi="Times New Roman"/>
                <w:sz w:val="24"/>
                <w:szCs w:val="24"/>
              </w:rPr>
              <w:commentReference w:id="36"/>
            </w:r>
          </w:p>
        </w:tc>
        <w:tc>
          <w:tcPr>
            <w:tcW w:w="1800" w:type="dxa"/>
          </w:tcPr>
          <w:p w14:paraId="1A613E09" w14:textId="71A4CA7D"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Select Button</w:t>
            </w:r>
          </w:p>
        </w:tc>
        <w:tc>
          <w:tcPr>
            <w:tcW w:w="1598" w:type="dxa"/>
          </w:tcPr>
          <w:p w14:paraId="1F959E49" w14:textId="59F9058F"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9E62724" w14:textId="77777777" w:rsidR="00C87C71" w:rsidRPr="006A02C3" w:rsidRDefault="00C87C71" w:rsidP="00C87C71">
            <w:pPr>
              <w:pStyle w:val="TableData12"/>
              <w:spacing w:line="360" w:lineRule="auto"/>
              <w:rPr>
                <w:rFonts w:ascii="Times New Roman" w:hAnsi="Times New Roman"/>
                <w:sz w:val="24"/>
                <w:szCs w:val="24"/>
              </w:rPr>
            </w:pPr>
          </w:p>
        </w:tc>
        <w:tc>
          <w:tcPr>
            <w:tcW w:w="5850" w:type="dxa"/>
          </w:tcPr>
          <w:p w14:paraId="4CE58229" w14:textId="1EE2FA30" w:rsidR="00C87C71" w:rsidRDefault="00C87C71" w:rsidP="00C87C71">
            <w:pPr>
              <w:pStyle w:val="GDP1"/>
            </w:pPr>
            <w:r>
              <w:t>Chỉ hiển thị đối với công ty có quản lý lô theo cấu hình warehouse_is_lotdate_management =1 và sản phẩm có quản lý lô product_stick_config. Manage_by_lot</w:t>
            </w:r>
          </w:p>
          <w:p w14:paraId="1527EAE3" w14:textId="045BB2C2" w:rsidR="00C87C71" w:rsidRPr="00C87C71" w:rsidRDefault="00C87C71" w:rsidP="00C87C71">
            <w:pPr>
              <w:pStyle w:val="GDP1"/>
            </w:pPr>
            <w:r w:rsidRPr="00C87C71">
              <w:t>Load theo kho điều chỉnh đi</w:t>
            </w:r>
          </w:p>
          <w:p w14:paraId="376AB1D9" w14:textId="77777777" w:rsidR="00C87C71" w:rsidRPr="00C87C71" w:rsidRDefault="00C87C71" w:rsidP="00C87C71">
            <w:pPr>
              <w:pStyle w:val="GDP1"/>
            </w:pPr>
            <w:r w:rsidRPr="00C87C71">
              <w:t>TH sản phẩm không quản lý lô =&gt; Ẩn lô</w:t>
            </w:r>
          </w:p>
          <w:p w14:paraId="1335B231" w14:textId="77777777" w:rsidR="00C87C71" w:rsidRPr="00C87C71" w:rsidRDefault="00C87C71" w:rsidP="00C87C71">
            <w:pPr>
              <w:pStyle w:val="GDP1"/>
            </w:pPr>
            <w:r w:rsidRPr="00C87C71">
              <w:t>TH sản phẩm quản lý lô nhưng chưa có lô nào =&gt; Ẩn sản phẩm</w:t>
            </w:r>
          </w:p>
          <w:p w14:paraId="0E01CBE9" w14:textId="77777777" w:rsidR="00C87C71" w:rsidRPr="00C87C71" w:rsidRDefault="00C87C71" w:rsidP="00C87C71">
            <w:pPr>
              <w:pStyle w:val="GDP1"/>
            </w:pPr>
            <w:r w:rsidRPr="00C87C71">
              <w:lastRenderedPageBreak/>
              <w:t>TH sản phẩm quản lý lô và có lô, load lô trong kho đã chọn điều chỉnh có tồn đáp ứng &gt; 0</w:t>
            </w:r>
          </w:p>
          <w:p w14:paraId="1D787B01" w14:textId="5973C51B" w:rsidR="00C87C71" w:rsidRPr="006A02C3" w:rsidRDefault="00C87C71" w:rsidP="00C87C71">
            <w:pPr>
              <w:pStyle w:val="GDP1"/>
            </w:pPr>
            <w:r w:rsidRPr="00C87C71">
              <w:t>Lô load lên sort theo ngày hết hạn gần nhất đến xa nhất</w:t>
            </w:r>
          </w:p>
        </w:tc>
      </w:tr>
      <w:tr w:rsidR="00C87C71" w:rsidRPr="006A02C3" w14:paraId="5DECDDF5" w14:textId="77777777" w:rsidTr="006D0B7A">
        <w:tc>
          <w:tcPr>
            <w:tcW w:w="828" w:type="dxa"/>
          </w:tcPr>
          <w:p w14:paraId="3EDBF011" w14:textId="77777777" w:rsidR="00C87C71" w:rsidRPr="006A02C3" w:rsidRDefault="00C87C71" w:rsidP="00C87C71">
            <w:pPr>
              <w:pStyle w:val="TableData12"/>
              <w:numPr>
                <w:ilvl w:val="0"/>
                <w:numId w:val="39"/>
              </w:numPr>
              <w:spacing w:line="360" w:lineRule="auto"/>
              <w:rPr>
                <w:rFonts w:ascii="Times New Roman" w:hAnsi="Times New Roman"/>
                <w:sz w:val="24"/>
                <w:szCs w:val="24"/>
              </w:rPr>
            </w:pPr>
          </w:p>
        </w:tc>
        <w:tc>
          <w:tcPr>
            <w:tcW w:w="2070" w:type="dxa"/>
          </w:tcPr>
          <w:p w14:paraId="1695969E" w14:textId="7B715490" w:rsidR="00C87C71" w:rsidRPr="006A02C3" w:rsidRDefault="00C87C71" w:rsidP="00C87C71">
            <w:pPr>
              <w:pStyle w:val="TableData12"/>
              <w:spacing w:line="360" w:lineRule="auto"/>
              <w:rPr>
                <w:rFonts w:ascii="Times New Roman" w:hAnsi="Times New Roman"/>
                <w:sz w:val="24"/>
                <w:szCs w:val="24"/>
              </w:rPr>
            </w:pPr>
            <w:r>
              <w:rPr>
                <w:rFonts w:ascii="Times New Roman" w:hAnsi="Times New Roman"/>
                <w:sz w:val="24"/>
                <w:szCs w:val="24"/>
              </w:rPr>
              <w:t>Ngày hết hạn</w:t>
            </w:r>
          </w:p>
        </w:tc>
        <w:tc>
          <w:tcPr>
            <w:tcW w:w="1800" w:type="dxa"/>
          </w:tcPr>
          <w:p w14:paraId="03BFE818" w14:textId="035AD765" w:rsidR="00C87C71" w:rsidRPr="006A02C3" w:rsidRDefault="00C87C71" w:rsidP="00C87C71">
            <w:pPr>
              <w:pStyle w:val="TableData12"/>
              <w:spacing w:line="360" w:lineRule="auto"/>
              <w:rPr>
                <w:rFonts w:ascii="Times New Roman" w:hAnsi="Times New Roman"/>
                <w:sz w:val="24"/>
                <w:szCs w:val="24"/>
              </w:rPr>
            </w:pPr>
            <w:r>
              <w:rPr>
                <w:rFonts w:ascii="Times New Roman" w:hAnsi="Times New Roman"/>
                <w:sz w:val="24"/>
                <w:szCs w:val="24"/>
              </w:rPr>
              <w:t>Label</w:t>
            </w:r>
          </w:p>
        </w:tc>
        <w:tc>
          <w:tcPr>
            <w:tcW w:w="1598" w:type="dxa"/>
          </w:tcPr>
          <w:p w14:paraId="74379923" w14:textId="718F4CE2"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3FACB4E" w14:textId="77777777" w:rsidR="00C87C71" w:rsidRPr="006A02C3" w:rsidRDefault="00C87C71" w:rsidP="00C87C71">
            <w:pPr>
              <w:pStyle w:val="TableData12"/>
              <w:spacing w:line="360" w:lineRule="auto"/>
              <w:rPr>
                <w:rFonts w:ascii="Times New Roman" w:hAnsi="Times New Roman"/>
                <w:sz w:val="24"/>
                <w:szCs w:val="24"/>
              </w:rPr>
            </w:pPr>
          </w:p>
        </w:tc>
        <w:tc>
          <w:tcPr>
            <w:tcW w:w="5850" w:type="dxa"/>
          </w:tcPr>
          <w:p w14:paraId="17561EEB" w14:textId="6B3B520A" w:rsidR="00C87C71" w:rsidRPr="006A02C3" w:rsidRDefault="00C87C71" w:rsidP="00C87C71">
            <w:pPr>
              <w:pStyle w:val="GDP1"/>
            </w:pPr>
            <w:r>
              <w:t>Load từ product_lot.expiry_date tương ứng theo lô được chọn</w:t>
            </w:r>
          </w:p>
        </w:tc>
      </w:tr>
      <w:tr w:rsidR="00C87C71" w:rsidRPr="006A02C3" w14:paraId="299C40E7" w14:textId="77777777" w:rsidTr="006D0B7A">
        <w:tc>
          <w:tcPr>
            <w:tcW w:w="828" w:type="dxa"/>
          </w:tcPr>
          <w:p w14:paraId="4293B5CA" w14:textId="77777777" w:rsidR="00C87C71" w:rsidRPr="006A02C3" w:rsidRDefault="00C87C71" w:rsidP="00C87C71">
            <w:pPr>
              <w:pStyle w:val="TableData12"/>
              <w:numPr>
                <w:ilvl w:val="0"/>
                <w:numId w:val="39"/>
              </w:numPr>
              <w:spacing w:line="360" w:lineRule="auto"/>
              <w:rPr>
                <w:rFonts w:ascii="Times New Roman" w:hAnsi="Times New Roman"/>
                <w:sz w:val="24"/>
                <w:szCs w:val="24"/>
              </w:rPr>
            </w:pPr>
          </w:p>
        </w:tc>
        <w:tc>
          <w:tcPr>
            <w:tcW w:w="2070" w:type="dxa"/>
          </w:tcPr>
          <w:p w14:paraId="37B1E1B9" w14:textId="77777777"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3E2D39CB" w14:textId="4F05F1B1"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80EF470" w14:textId="77777777"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0C468C5" w14:textId="77777777" w:rsidR="00C87C71" w:rsidRPr="006A02C3" w:rsidRDefault="00C87C71" w:rsidP="00C87C71">
            <w:pPr>
              <w:pStyle w:val="TableData12"/>
              <w:spacing w:line="360" w:lineRule="auto"/>
              <w:rPr>
                <w:rFonts w:ascii="Times New Roman" w:hAnsi="Times New Roman"/>
                <w:sz w:val="24"/>
                <w:szCs w:val="24"/>
              </w:rPr>
            </w:pPr>
          </w:p>
        </w:tc>
        <w:tc>
          <w:tcPr>
            <w:tcW w:w="5850" w:type="dxa"/>
          </w:tcPr>
          <w:p w14:paraId="29F41F9D" w14:textId="77777777" w:rsidR="00C87C71" w:rsidRPr="006A02C3" w:rsidRDefault="00C87C71" w:rsidP="00C87C71">
            <w:pPr>
              <w:pStyle w:val="GDP1"/>
            </w:pPr>
            <w:r w:rsidRPr="006A02C3">
              <w:t>Tồn kho đáp ứng</w:t>
            </w:r>
          </w:p>
          <w:p w14:paraId="156D9FE8" w14:textId="77777777" w:rsidR="00C87C71" w:rsidRPr="006A02C3" w:rsidRDefault="00C87C71" w:rsidP="00C87C71">
            <w:pPr>
              <w:pStyle w:val="GDP1"/>
            </w:pPr>
            <w:r w:rsidRPr="006A02C3">
              <w:t>Load từ bảng INVENTORY.AVAILABLE_QUANTITY where WAREHOUSE_ID = ? and PRODUCT_ID = ?</w:t>
            </w:r>
          </w:p>
        </w:tc>
      </w:tr>
      <w:tr w:rsidR="00C87C71" w:rsidRPr="006A02C3" w14:paraId="24130F52" w14:textId="77777777" w:rsidTr="006D0B7A">
        <w:tc>
          <w:tcPr>
            <w:tcW w:w="828" w:type="dxa"/>
          </w:tcPr>
          <w:p w14:paraId="6A72AB8B" w14:textId="77777777" w:rsidR="00C87C71" w:rsidRPr="006A02C3" w:rsidRDefault="00C87C71" w:rsidP="00C87C71">
            <w:pPr>
              <w:pStyle w:val="TableData12"/>
              <w:numPr>
                <w:ilvl w:val="0"/>
                <w:numId w:val="39"/>
              </w:numPr>
              <w:spacing w:line="360" w:lineRule="auto"/>
              <w:rPr>
                <w:rFonts w:ascii="Times New Roman" w:hAnsi="Times New Roman"/>
                <w:sz w:val="24"/>
                <w:szCs w:val="24"/>
              </w:rPr>
            </w:pPr>
          </w:p>
        </w:tc>
        <w:tc>
          <w:tcPr>
            <w:tcW w:w="2070" w:type="dxa"/>
          </w:tcPr>
          <w:p w14:paraId="4C2BD43A" w14:textId="77777777"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Số lượng điều chuyển</w:t>
            </w:r>
          </w:p>
        </w:tc>
        <w:tc>
          <w:tcPr>
            <w:tcW w:w="1800" w:type="dxa"/>
          </w:tcPr>
          <w:p w14:paraId="4879A204" w14:textId="77777777"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7D495156" w14:textId="77777777"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0C240F0" w14:textId="77777777"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 xml:space="preserve">Blank </w:t>
            </w:r>
          </w:p>
        </w:tc>
        <w:tc>
          <w:tcPr>
            <w:tcW w:w="5850" w:type="dxa"/>
          </w:tcPr>
          <w:p w14:paraId="3741F1DB" w14:textId="77777777" w:rsidR="00C87C71" w:rsidRPr="006A02C3" w:rsidRDefault="00C87C71" w:rsidP="00C87C71">
            <w:pPr>
              <w:pStyle w:val="GDP1"/>
            </w:pPr>
            <w:r w:rsidRPr="006A02C3">
              <w:t>Kiểu số tự nhiên &gt; 0</w:t>
            </w:r>
          </w:p>
          <w:p w14:paraId="77E84103" w14:textId="77777777" w:rsidR="00C87C71" w:rsidRPr="006A02C3" w:rsidRDefault="00C87C71" w:rsidP="00C87C71">
            <w:pPr>
              <w:pStyle w:val="GDP1"/>
            </w:pPr>
            <w:r w:rsidRPr="006A02C3">
              <w:t>Có icon +/- để tăng/ giảm số lượng mua</w:t>
            </w:r>
          </w:p>
        </w:tc>
      </w:tr>
      <w:tr w:rsidR="00C87C71" w:rsidRPr="006A02C3" w14:paraId="006560DF" w14:textId="77777777" w:rsidTr="006D0B7A">
        <w:tc>
          <w:tcPr>
            <w:tcW w:w="828" w:type="dxa"/>
          </w:tcPr>
          <w:p w14:paraId="0A3F80C1" w14:textId="77777777" w:rsidR="00C87C71" w:rsidRPr="006A02C3" w:rsidRDefault="00C87C71" w:rsidP="00C87C71">
            <w:pPr>
              <w:pStyle w:val="TableData12"/>
              <w:numPr>
                <w:ilvl w:val="0"/>
                <w:numId w:val="39"/>
              </w:numPr>
              <w:spacing w:line="360" w:lineRule="auto"/>
              <w:rPr>
                <w:rFonts w:ascii="Times New Roman" w:hAnsi="Times New Roman"/>
                <w:sz w:val="24"/>
                <w:szCs w:val="24"/>
              </w:rPr>
            </w:pPr>
          </w:p>
        </w:tc>
        <w:tc>
          <w:tcPr>
            <w:tcW w:w="2070" w:type="dxa"/>
          </w:tcPr>
          <w:p w14:paraId="413B15EC" w14:textId="77777777"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Thêm/Cập nhật</w:t>
            </w:r>
          </w:p>
        </w:tc>
        <w:tc>
          <w:tcPr>
            <w:tcW w:w="1800" w:type="dxa"/>
          </w:tcPr>
          <w:p w14:paraId="12C4E637" w14:textId="77777777"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26C0798A" w14:textId="77777777" w:rsidR="00C87C71" w:rsidRPr="006A02C3" w:rsidRDefault="00C87C71" w:rsidP="00C87C71">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1036765" w14:textId="77777777" w:rsidR="00C87C71" w:rsidRPr="006A02C3" w:rsidRDefault="00C87C71" w:rsidP="00C87C71">
            <w:pPr>
              <w:pStyle w:val="TableData12"/>
              <w:spacing w:line="360" w:lineRule="auto"/>
              <w:rPr>
                <w:rFonts w:ascii="Times New Roman" w:hAnsi="Times New Roman"/>
                <w:sz w:val="24"/>
                <w:szCs w:val="24"/>
              </w:rPr>
            </w:pPr>
          </w:p>
        </w:tc>
        <w:tc>
          <w:tcPr>
            <w:tcW w:w="5850" w:type="dxa"/>
          </w:tcPr>
          <w:p w14:paraId="3AA25360" w14:textId="77777777" w:rsidR="00C87C71" w:rsidRPr="006A02C3" w:rsidRDefault="00C87C71" w:rsidP="00C87C71">
            <w:pPr>
              <w:pStyle w:val="GDP1"/>
            </w:pPr>
          </w:p>
        </w:tc>
      </w:tr>
    </w:tbl>
    <w:p w14:paraId="46352FB6" w14:textId="77777777" w:rsidR="00497057" w:rsidRDefault="00497057" w:rsidP="00497057">
      <w:pPr>
        <w:pStyle w:val="Heading7"/>
      </w:pPr>
      <w:r>
        <w:t>Nâng cao – Thêm sản phẩm có lotdate</w:t>
      </w:r>
    </w:p>
    <w:tbl>
      <w:tblPr>
        <w:tblW w:w="13676" w:type="dxa"/>
        <w:tblInd w:w="11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97057" w:rsidRPr="006A02C3" w14:paraId="05F98CB0" w14:textId="77777777" w:rsidTr="006D0B7A">
        <w:trPr>
          <w:tblHeader/>
        </w:trPr>
        <w:tc>
          <w:tcPr>
            <w:tcW w:w="828" w:type="dxa"/>
            <w:shd w:val="pct5" w:color="auto" w:fill="FFFFFF"/>
          </w:tcPr>
          <w:p w14:paraId="01742639" w14:textId="77777777" w:rsidR="00497057" w:rsidRPr="006A02C3" w:rsidRDefault="00497057" w:rsidP="006D0B7A">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5FEB08A9" w14:textId="77777777" w:rsidR="00497057" w:rsidRPr="006A02C3" w:rsidRDefault="00497057" w:rsidP="006D0B7A">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56B81ED3" w14:textId="77777777" w:rsidR="00497057" w:rsidRPr="006A02C3" w:rsidRDefault="00497057" w:rsidP="006D0B7A">
            <w:pPr>
              <w:pStyle w:val="Bang"/>
              <w:spacing w:line="360" w:lineRule="auto"/>
              <w:rPr>
                <w:rFonts w:cs="Times New Roman"/>
                <w:sz w:val="24"/>
                <w:szCs w:val="24"/>
              </w:rPr>
            </w:pPr>
            <w:r w:rsidRPr="006A02C3">
              <w:rPr>
                <w:rFonts w:cs="Times New Roman"/>
                <w:sz w:val="24"/>
                <w:szCs w:val="24"/>
              </w:rPr>
              <w:t xml:space="preserve">Kiểu dữ liệu </w:t>
            </w:r>
          </w:p>
          <w:p w14:paraId="70836B60" w14:textId="77777777" w:rsidR="00497057" w:rsidRPr="006A02C3" w:rsidRDefault="00497057" w:rsidP="006D0B7A">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7CBB4333" w14:textId="77777777" w:rsidR="00497057" w:rsidRPr="006A02C3" w:rsidRDefault="00497057" w:rsidP="006D0B7A">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370DE926" w14:textId="77777777" w:rsidR="00497057" w:rsidRPr="006A02C3" w:rsidRDefault="00497057" w:rsidP="006D0B7A">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2BB626C1" w14:textId="77777777" w:rsidR="00497057" w:rsidRPr="006A02C3" w:rsidRDefault="00497057" w:rsidP="006D0B7A">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97057" w:rsidRPr="006A02C3" w14:paraId="2762BC0F" w14:textId="77777777" w:rsidTr="006D0B7A">
        <w:tc>
          <w:tcPr>
            <w:tcW w:w="13676" w:type="dxa"/>
            <w:gridSpan w:val="6"/>
          </w:tcPr>
          <w:p w14:paraId="5196F5DB" w14:textId="77777777" w:rsidR="00497057" w:rsidRPr="006A02C3" w:rsidRDefault="00497057" w:rsidP="006D0B7A">
            <w:pPr>
              <w:pStyle w:val="GDP1"/>
            </w:pPr>
            <w:r>
              <w:t>Tìm kiếm</w:t>
            </w:r>
          </w:p>
        </w:tc>
      </w:tr>
      <w:tr w:rsidR="00497057" w:rsidRPr="006A02C3" w14:paraId="5907F8DA" w14:textId="77777777" w:rsidTr="006D0B7A">
        <w:tc>
          <w:tcPr>
            <w:tcW w:w="828" w:type="dxa"/>
          </w:tcPr>
          <w:p w14:paraId="11D55BB3" w14:textId="77777777" w:rsidR="00497057" w:rsidRPr="006A02C3" w:rsidRDefault="00497057">
            <w:pPr>
              <w:pStyle w:val="TableData12"/>
              <w:numPr>
                <w:ilvl w:val="0"/>
                <w:numId w:val="524"/>
              </w:numPr>
              <w:spacing w:line="360" w:lineRule="auto"/>
              <w:rPr>
                <w:rFonts w:ascii="Times New Roman" w:hAnsi="Times New Roman"/>
                <w:sz w:val="24"/>
                <w:szCs w:val="24"/>
              </w:rPr>
            </w:pPr>
          </w:p>
        </w:tc>
        <w:tc>
          <w:tcPr>
            <w:tcW w:w="2070" w:type="dxa"/>
          </w:tcPr>
          <w:p w14:paraId="412BAA1C"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Lô</w:t>
            </w:r>
          </w:p>
        </w:tc>
        <w:tc>
          <w:tcPr>
            <w:tcW w:w="1800" w:type="dxa"/>
          </w:tcPr>
          <w:p w14:paraId="4329C3F8"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Textbox</w:t>
            </w:r>
          </w:p>
        </w:tc>
        <w:tc>
          <w:tcPr>
            <w:tcW w:w="1598" w:type="dxa"/>
          </w:tcPr>
          <w:p w14:paraId="344FEC18"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Input</w:t>
            </w:r>
          </w:p>
        </w:tc>
        <w:tc>
          <w:tcPr>
            <w:tcW w:w="1530" w:type="dxa"/>
          </w:tcPr>
          <w:p w14:paraId="792116E1"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05779E7E" w14:textId="77777777" w:rsidR="00497057" w:rsidRPr="006A02C3" w:rsidRDefault="00497057" w:rsidP="006D0B7A">
            <w:pPr>
              <w:pStyle w:val="GDP1"/>
            </w:pPr>
          </w:p>
        </w:tc>
      </w:tr>
      <w:tr w:rsidR="00497057" w:rsidRPr="006A02C3" w14:paraId="0A715603" w14:textId="77777777" w:rsidTr="006D0B7A">
        <w:tc>
          <w:tcPr>
            <w:tcW w:w="828" w:type="dxa"/>
          </w:tcPr>
          <w:p w14:paraId="21E29C10" w14:textId="77777777" w:rsidR="00497057" w:rsidRPr="006A02C3" w:rsidRDefault="00497057">
            <w:pPr>
              <w:pStyle w:val="TableData12"/>
              <w:numPr>
                <w:ilvl w:val="0"/>
                <w:numId w:val="524"/>
              </w:numPr>
              <w:spacing w:line="360" w:lineRule="auto"/>
              <w:rPr>
                <w:rFonts w:ascii="Times New Roman" w:hAnsi="Times New Roman"/>
                <w:sz w:val="24"/>
                <w:szCs w:val="24"/>
              </w:rPr>
            </w:pPr>
          </w:p>
        </w:tc>
        <w:tc>
          <w:tcPr>
            <w:tcW w:w="2070" w:type="dxa"/>
          </w:tcPr>
          <w:p w14:paraId="0D89D5A0"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Tìm kiếm</w:t>
            </w:r>
          </w:p>
        </w:tc>
        <w:tc>
          <w:tcPr>
            <w:tcW w:w="1800" w:type="dxa"/>
          </w:tcPr>
          <w:p w14:paraId="7BD51D5C"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Button</w:t>
            </w:r>
          </w:p>
        </w:tc>
        <w:tc>
          <w:tcPr>
            <w:tcW w:w="1598" w:type="dxa"/>
          </w:tcPr>
          <w:p w14:paraId="39D44224" w14:textId="77777777" w:rsidR="00497057" w:rsidRPr="006A02C3" w:rsidRDefault="00497057" w:rsidP="006D0B7A">
            <w:pPr>
              <w:pStyle w:val="TableData12"/>
              <w:spacing w:line="360" w:lineRule="auto"/>
              <w:rPr>
                <w:rFonts w:ascii="Times New Roman" w:hAnsi="Times New Roman"/>
                <w:sz w:val="24"/>
                <w:szCs w:val="24"/>
              </w:rPr>
            </w:pPr>
          </w:p>
        </w:tc>
        <w:tc>
          <w:tcPr>
            <w:tcW w:w="1530" w:type="dxa"/>
          </w:tcPr>
          <w:p w14:paraId="1EFA3253"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7F696C6C" w14:textId="77777777" w:rsidR="00497057" w:rsidRPr="006A02C3" w:rsidRDefault="00497057" w:rsidP="006D0B7A">
            <w:pPr>
              <w:pStyle w:val="GDP1"/>
            </w:pPr>
          </w:p>
        </w:tc>
      </w:tr>
      <w:tr w:rsidR="00497057" w:rsidRPr="006A02C3" w14:paraId="6B1C2AF3" w14:textId="77777777" w:rsidTr="006D0B7A">
        <w:tc>
          <w:tcPr>
            <w:tcW w:w="13676" w:type="dxa"/>
            <w:gridSpan w:val="6"/>
          </w:tcPr>
          <w:p w14:paraId="38FD5E6C" w14:textId="77777777" w:rsidR="00497057" w:rsidRPr="006A02C3" w:rsidRDefault="00497057" w:rsidP="006D0B7A">
            <w:pPr>
              <w:pStyle w:val="GDP1"/>
            </w:pPr>
            <w:r>
              <w:t>Chọn lô sản phẩm</w:t>
            </w:r>
          </w:p>
        </w:tc>
      </w:tr>
      <w:tr w:rsidR="00497057" w:rsidRPr="006A02C3" w14:paraId="65851644" w14:textId="77777777" w:rsidTr="006D0B7A">
        <w:tc>
          <w:tcPr>
            <w:tcW w:w="828" w:type="dxa"/>
          </w:tcPr>
          <w:p w14:paraId="32A8A4B0" w14:textId="77777777" w:rsidR="00497057" w:rsidRPr="006A02C3" w:rsidRDefault="00497057">
            <w:pPr>
              <w:pStyle w:val="TableData12"/>
              <w:numPr>
                <w:ilvl w:val="0"/>
                <w:numId w:val="524"/>
              </w:numPr>
              <w:spacing w:line="360" w:lineRule="auto"/>
              <w:rPr>
                <w:rFonts w:ascii="Times New Roman" w:hAnsi="Times New Roman"/>
                <w:sz w:val="24"/>
                <w:szCs w:val="24"/>
              </w:rPr>
            </w:pPr>
          </w:p>
        </w:tc>
        <w:tc>
          <w:tcPr>
            <w:tcW w:w="2070" w:type="dxa"/>
          </w:tcPr>
          <w:p w14:paraId="0AC2C9E2"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Lô</w:t>
            </w:r>
          </w:p>
        </w:tc>
        <w:tc>
          <w:tcPr>
            <w:tcW w:w="1800" w:type="dxa"/>
          </w:tcPr>
          <w:p w14:paraId="6DC7A3B0"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Combobox</w:t>
            </w:r>
          </w:p>
        </w:tc>
        <w:tc>
          <w:tcPr>
            <w:tcW w:w="1598" w:type="dxa"/>
          </w:tcPr>
          <w:p w14:paraId="1EDF86CF"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Input</w:t>
            </w:r>
          </w:p>
        </w:tc>
        <w:tc>
          <w:tcPr>
            <w:tcW w:w="1530" w:type="dxa"/>
          </w:tcPr>
          <w:p w14:paraId="00436E06"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35E07FD9" w14:textId="77777777" w:rsidR="00497057" w:rsidRPr="003F04AD" w:rsidRDefault="00497057" w:rsidP="00497057">
            <w:pPr>
              <w:pStyle w:val="GDP1"/>
            </w:pPr>
            <w:r>
              <w:t xml:space="preserve">Load danh sách lô </w:t>
            </w:r>
          </w:p>
          <w:p w14:paraId="6226C998" w14:textId="77777777" w:rsidR="00497057" w:rsidRDefault="00497057" w:rsidP="00497057">
            <w:pPr>
              <w:pStyle w:val="GDP1"/>
            </w:pPr>
            <w:r w:rsidRPr="00497057">
              <w:t>Lô trong kho đã chọn điều chuyển có tồn đáp ứng &gt; 0</w:t>
            </w:r>
          </w:p>
          <w:p w14:paraId="7F83273C" w14:textId="4F448D9A" w:rsidR="00497057" w:rsidRPr="006A02C3" w:rsidRDefault="00497057" w:rsidP="00497057">
            <w:pPr>
              <w:pStyle w:val="GDP1"/>
            </w:pPr>
            <w:r w:rsidRPr="00497057">
              <w:t>Lô load lên sort theo ngày hết hạn gần nhất đến xa nhất</w:t>
            </w:r>
          </w:p>
        </w:tc>
      </w:tr>
      <w:tr w:rsidR="00497057" w:rsidRPr="006A02C3" w14:paraId="7DC50391" w14:textId="77777777" w:rsidTr="006D0B7A">
        <w:tc>
          <w:tcPr>
            <w:tcW w:w="828" w:type="dxa"/>
          </w:tcPr>
          <w:p w14:paraId="3DB4229E" w14:textId="77777777" w:rsidR="00497057" w:rsidRPr="006A02C3" w:rsidRDefault="00497057">
            <w:pPr>
              <w:pStyle w:val="TableData12"/>
              <w:numPr>
                <w:ilvl w:val="0"/>
                <w:numId w:val="524"/>
              </w:numPr>
              <w:spacing w:line="360" w:lineRule="auto"/>
              <w:rPr>
                <w:rFonts w:ascii="Times New Roman" w:hAnsi="Times New Roman"/>
                <w:sz w:val="24"/>
                <w:szCs w:val="24"/>
              </w:rPr>
            </w:pPr>
          </w:p>
        </w:tc>
        <w:tc>
          <w:tcPr>
            <w:tcW w:w="2070" w:type="dxa"/>
          </w:tcPr>
          <w:p w14:paraId="42A0E12A"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Tồn kho</w:t>
            </w:r>
          </w:p>
        </w:tc>
        <w:tc>
          <w:tcPr>
            <w:tcW w:w="1800" w:type="dxa"/>
          </w:tcPr>
          <w:p w14:paraId="30EAD2F6" w14:textId="77777777" w:rsidR="00497057" w:rsidRPr="006A02C3" w:rsidRDefault="00497057" w:rsidP="006D0B7A">
            <w:pPr>
              <w:pStyle w:val="TableData12"/>
              <w:spacing w:line="360" w:lineRule="auto"/>
              <w:rPr>
                <w:rFonts w:ascii="Times New Roman" w:hAnsi="Times New Roman"/>
                <w:sz w:val="24"/>
                <w:szCs w:val="24"/>
              </w:rPr>
            </w:pPr>
            <w:r w:rsidRPr="008727DA">
              <w:rPr>
                <w:rFonts w:ascii="Times New Roman" w:hAnsi="Times New Roman"/>
                <w:sz w:val="24"/>
                <w:szCs w:val="24"/>
              </w:rPr>
              <w:t>Combobox</w:t>
            </w:r>
          </w:p>
        </w:tc>
        <w:tc>
          <w:tcPr>
            <w:tcW w:w="1598" w:type="dxa"/>
          </w:tcPr>
          <w:p w14:paraId="3BAC04E1"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Input</w:t>
            </w:r>
          </w:p>
        </w:tc>
        <w:tc>
          <w:tcPr>
            <w:tcW w:w="1530" w:type="dxa"/>
          </w:tcPr>
          <w:p w14:paraId="5143F997"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37CAE521" w14:textId="77777777" w:rsidR="00497057" w:rsidRPr="006A02C3" w:rsidRDefault="00497057" w:rsidP="006D0B7A">
            <w:pPr>
              <w:pStyle w:val="GDP1"/>
            </w:pPr>
            <w:r>
              <w:t>Load từ inventory_lot.avalaible quantity</w:t>
            </w:r>
          </w:p>
        </w:tc>
      </w:tr>
      <w:tr w:rsidR="00497057" w:rsidRPr="006A02C3" w14:paraId="36A121E0" w14:textId="77777777" w:rsidTr="006D0B7A">
        <w:tc>
          <w:tcPr>
            <w:tcW w:w="828" w:type="dxa"/>
          </w:tcPr>
          <w:p w14:paraId="0A26D70D" w14:textId="77777777" w:rsidR="00497057" w:rsidRPr="006A02C3" w:rsidRDefault="00497057">
            <w:pPr>
              <w:pStyle w:val="TableData12"/>
              <w:numPr>
                <w:ilvl w:val="0"/>
                <w:numId w:val="524"/>
              </w:numPr>
              <w:spacing w:line="360" w:lineRule="auto"/>
              <w:rPr>
                <w:rFonts w:ascii="Times New Roman" w:hAnsi="Times New Roman"/>
                <w:sz w:val="24"/>
                <w:szCs w:val="24"/>
              </w:rPr>
            </w:pPr>
          </w:p>
        </w:tc>
        <w:tc>
          <w:tcPr>
            <w:tcW w:w="2070" w:type="dxa"/>
          </w:tcPr>
          <w:p w14:paraId="0F14CD7D"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Số lượng</w:t>
            </w:r>
          </w:p>
        </w:tc>
        <w:tc>
          <w:tcPr>
            <w:tcW w:w="1800" w:type="dxa"/>
          </w:tcPr>
          <w:p w14:paraId="2C1BFDFE" w14:textId="77777777" w:rsidR="00497057" w:rsidRPr="003152A5" w:rsidRDefault="00497057" w:rsidP="006D0B7A">
            <w:pPr>
              <w:pStyle w:val="TableData12"/>
              <w:spacing w:line="360" w:lineRule="auto"/>
              <w:rPr>
                <w:rFonts w:ascii="Times New Roman" w:hAnsi="Times New Roman"/>
                <w:sz w:val="24"/>
                <w:szCs w:val="24"/>
              </w:rPr>
            </w:pPr>
            <w:r w:rsidRPr="008727DA">
              <w:rPr>
                <w:rFonts w:ascii="Times New Roman" w:hAnsi="Times New Roman"/>
                <w:sz w:val="24"/>
                <w:szCs w:val="24"/>
              </w:rPr>
              <w:t>Combobox</w:t>
            </w:r>
          </w:p>
        </w:tc>
        <w:tc>
          <w:tcPr>
            <w:tcW w:w="1598" w:type="dxa"/>
          </w:tcPr>
          <w:p w14:paraId="48EBBAFC"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Input</w:t>
            </w:r>
          </w:p>
        </w:tc>
        <w:tc>
          <w:tcPr>
            <w:tcW w:w="1530" w:type="dxa"/>
          </w:tcPr>
          <w:p w14:paraId="16713ADA" w14:textId="77777777"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N/A</w:t>
            </w:r>
          </w:p>
        </w:tc>
        <w:tc>
          <w:tcPr>
            <w:tcW w:w="5850" w:type="dxa"/>
          </w:tcPr>
          <w:p w14:paraId="10EB86DA" w14:textId="77777777" w:rsidR="00497057" w:rsidRPr="006A02C3" w:rsidRDefault="00497057" w:rsidP="006D0B7A">
            <w:pPr>
              <w:pStyle w:val="GDP1"/>
            </w:pPr>
            <w:r>
              <w:t>Validate không nhập quá số lượng tồn trong trường hợp điều chỉnh giảm</w:t>
            </w:r>
          </w:p>
        </w:tc>
      </w:tr>
      <w:tr w:rsidR="00497057" w:rsidRPr="006A02C3" w14:paraId="58CD8AFA" w14:textId="77777777" w:rsidTr="006D0B7A">
        <w:tc>
          <w:tcPr>
            <w:tcW w:w="13676" w:type="dxa"/>
            <w:gridSpan w:val="6"/>
          </w:tcPr>
          <w:p w14:paraId="5E9D6F8E" w14:textId="77777777" w:rsidR="00497057" w:rsidRPr="006A02C3" w:rsidRDefault="00497057" w:rsidP="006D0B7A">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97057" w:rsidRPr="006A02C3" w14:paraId="76A6AF33" w14:textId="77777777" w:rsidTr="006D0B7A">
        <w:tc>
          <w:tcPr>
            <w:tcW w:w="828" w:type="dxa"/>
          </w:tcPr>
          <w:p w14:paraId="60598457" w14:textId="77777777" w:rsidR="00497057" w:rsidRPr="006A02C3" w:rsidRDefault="00497057">
            <w:pPr>
              <w:pStyle w:val="TableData12"/>
              <w:numPr>
                <w:ilvl w:val="0"/>
                <w:numId w:val="524"/>
              </w:numPr>
              <w:spacing w:line="360" w:lineRule="auto"/>
              <w:rPr>
                <w:rFonts w:ascii="Times New Roman" w:hAnsi="Times New Roman"/>
                <w:sz w:val="24"/>
                <w:szCs w:val="24"/>
              </w:rPr>
            </w:pPr>
          </w:p>
        </w:tc>
        <w:tc>
          <w:tcPr>
            <w:tcW w:w="2070" w:type="dxa"/>
          </w:tcPr>
          <w:p w14:paraId="6536F08B" w14:textId="77777777" w:rsidR="00497057" w:rsidRPr="006A02C3" w:rsidRDefault="00497057" w:rsidP="006D0B7A">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07B6F6C4" w14:textId="77777777" w:rsidR="00497057" w:rsidRPr="006A02C3" w:rsidRDefault="00497057" w:rsidP="006D0B7A">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12570C2" w14:textId="77777777" w:rsidR="00497057" w:rsidRPr="006A02C3" w:rsidRDefault="00497057" w:rsidP="006D0B7A">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46374C0" w14:textId="77777777" w:rsidR="00497057" w:rsidRPr="006A02C3" w:rsidRDefault="00497057" w:rsidP="006D0B7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682E561" w14:textId="77777777" w:rsidR="00497057" w:rsidRPr="006A02C3" w:rsidRDefault="00497057" w:rsidP="006D0B7A">
            <w:pPr>
              <w:pStyle w:val="GDP1"/>
            </w:pPr>
          </w:p>
        </w:tc>
      </w:tr>
      <w:tr w:rsidR="00497057" w:rsidRPr="006A02C3" w14:paraId="42A4B05C" w14:textId="77777777" w:rsidTr="006D0B7A">
        <w:tc>
          <w:tcPr>
            <w:tcW w:w="828" w:type="dxa"/>
          </w:tcPr>
          <w:p w14:paraId="739C261E" w14:textId="77777777" w:rsidR="00497057" w:rsidRPr="006A02C3" w:rsidRDefault="00497057">
            <w:pPr>
              <w:pStyle w:val="TableData12"/>
              <w:numPr>
                <w:ilvl w:val="0"/>
                <w:numId w:val="524"/>
              </w:numPr>
              <w:spacing w:line="360" w:lineRule="auto"/>
              <w:rPr>
                <w:rFonts w:ascii="Times New Roman" w:hAnsi="Times New Roman"/>
                <w:sz w:val="24"/>
                <w:szCs w:val="24"/>
              </w:rPr>
            </w:pPr>
          </w:p>
        </w:tc>
        <w:tc>
          <w:tcPr>
            <w:tcW w:w="2070" w:type="dxa"/>
          </w:tcPr>
          <w:p w14:paraId="486F50FF" w14:textId="24C0EC33" w:rsidR="00497057" w:rsidRPr="006A02C3" w:rsidRDefault="00497057" w:rsidP="006D0B7A">
            <w:pPr>
              <w:pStyle w:val="TableData12"/>
              <w:spacing w:line="360" w:lineRule="auto"/>
              <w:rPr>
                <w:rFonts w:ascii="Times New Roman" w:hAnsi="Times New Roman"/>
                <w:sz w:val="24"/>
                <w:szCs w:val="24"/>
              </w:rPr>
            </w:pPr>
            <w:r>
              <w:rPr>
                <w:rFonts w:ascii="Times New Roman" w:hAnsi="Times New Roman"/>
                <w:sz w:val="24"/>
                <w:szCs w:val="24"/>
              </w:rPr>
              <w:t>Thêm</w:t>
            </w:r>
          </w:p>
        </w:tc>
        <w:tc>
          <w:tcPr>
            <w:tcW w:w="1800" w:type="dxa"/>
          </w:tcPr>
          <w:p w14:paraId="71832977" w14:textId="77777777" w:rsidR="00497057" w:rsidRPr="006A02C3" w:rsidRDefault="00497057" w:rsidP="006D0B7A">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FDAAA79" w14:textId="77777777" w:rsidR="00497057" w:rsidRPr="006A02C3" w:rsidRDefault="00497057" w:rsidP="006D0B7A">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2CAC1B2" w14:textId="77777777" w:rsidR="00497057" w:rsidRPr="006A02C3" w:rsidRDefault="00497057" w:rsidP="006D0B7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775860F" w14:textId="77777777" w:rsidR="00497057" w:rsidRPr="006A02C3" w:rsidRDefault="00497057" w:rsidP="006D0B7A">
            <w:pPr>
              <w:pStyle w:val="GDP1"/>
            </w:pPr>
          </w:p>
        </w:tc>
      </w:tr>
    </w:tbl>
    <w:p w14:paraId="430E9B21" w14:textId="77777777" w:rsidR="00497057" w:rsidRPr="00293A0F" w:rsidRDefault="00497057" w:rsidP="00497057"/>
    <w:p w14:paraId="4C41FA11" w14:textId="77777777" w:rsidR="00464553" w:rsidRPr="006A02C3" w:rsidRDefault="00464553" w:rsidP="00512E56">
      <w:pPr>
        <w:spacing w:line="360" w:lineRule="auto"/>
        <w:rPr>
          <w:lang w:eastAsia="ar-SA"/>
        </w:rPr>
      </w:pPr>
    </w:p>
    <w:p w14:paraId="1A233AB7" w14:textId="77777777" w:rsidR="00464553" w:rsidRPr="006A02C3" w:rsidRDefault="00464553" w:rsidP="00512E56">
      <w:pPr>
        <w:pStyle w:val="Heading6"/>
        <w:spacing w:line="360" w:lineRule="auto"/>
      </w:pPr>
      <w:r w:rsidRPr="006A02C3">
        <w:t>Thay đổi số lượng điều chuyển</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03734AE" w14:textId="77777777" w:rsidTr="006D0B7A">
        <w:trPr>
          <w:tblHeader/>
        </w:trPr>
        <w:tc>
          <w:tcPr>
            <w:tcW w:w="828" w:type="dxa"/>
            <w:shd w:val="pct5" w:color="auto" w:fill="FFFFFF"/>
          </w:tcPr>
          <w:p w14:paraId="54904CD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lastRenderedPageBreak/>
              <w:t>STT</w:t>
            </w:r>
          </w:p>
        </w:tc>
        <w:tc>
          <w:tcPr>
            <w:tcW w:w="2070" w:type="dxa"/>
            <w:shd w:val="pct5" w:color="auto" w:fill="FFFFFF"/>
          </w:tcPr>
          <w:p w14:paraId="3EE1474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637725FC"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6CF9162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2AD4B03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3C77F46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60E7305C"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09AFEAE" w14:textId="77777777" w:rsidTr="006D0B7A">
        <w:tc>
          <w:tcPr>
            <w:tcW w:w="828" w:type="dxa"/>
          </w:tcPr>
          <w:p w14:paraId="00ECC956"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16F49E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Hình ảnh sản phẩm</w:t>
            </w:r>
          </w:p>
        </w:tc>
        <w:tc>
          <w:tcPr>
            <w:tcW w:w="1800" w:type="dxa"/>
          </w:tcPr>
          <w:p w14:paraId="4179AE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4223F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0E9CA7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40A0CD5" w14:textId="77777777" w:rsidR="00464553" w:rsidRPr="006A02C3" w:rsidRDefault="00464553" w:rsidP="00C87C71">
            <w:pPr>
              <w:pStyle w:val="GDP1"/>
            </w:pPr>
            <w:r w:rsidRPr="006A02C3">
              <w:t>Load từ bảng PRODUCT_IMAGE where IMAGE_TYPE = ‘AVA’</w:t>
            </w:r>
          </w:p>
        </w:tc>
      </w:tr>
      <w:tr w:rsidR="00464553" w:rsidRPr="006A02C3" w14:paraId="5B3C9D3B" w14:textId="77777777" w:rsidTr="006D0B7A">
        <w:tc>
          <w:tcPr>
            <w:tcW w:w="828" w:type="dxa"/>
          </w:tcPr>
          <w:p w14:paraId="25290EA3"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33234A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Giá</w:t>
            </w:r>
          </w:p>
        </w:tc>
        <w:tc>
          <w:tcPr>
            <w:tcW w:w="1800" w:type="dxa"/>
          </w:tcPr>
          <w:p w14:paraId="6BE434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CB420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5485A2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3B67F41" w14:textId="77777777" w:rsidR="00464553" w:rsidRPr="006A02C3" w:rsidRDefault="00464553" w:rsidP="00C87C71">
            <w:pPr>
              <w:pStyle w:val="GDP1"/>
            </w:pPr>
            <w:r w:rsidRPr="006A02C3">
              <w:t>Load từ bảng INVENTORY_TRANSFER_ITEM.PRICE</w:t>
            </w:r>
          </w:p>
        </w:tc>
      </w:tr>
      <w:tr w:rsidR="00464553" w:rsidRPr="006A02C3" w14:paraId="0793D4EA" w14:textId="77777777" w:rsidTr="006D0B7A">
        <w:tc>
          <w:tcPr>
            <w:tcW w:w="828" w:type="dxa"/>
          </w:tcPr>
          <w:p w14:paraId="3F68B840"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2F7144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sản phẩm/ biến thể</w:t>
            </w:r>
          </w:p>
        </w:tc>
        <w:tc>
          <w:tcPr>
            <w:tcW w:w="1800" w:type="dxa"/>
          </w:tcPr>
          <w:p w14:paraId="276150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B6519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08FD4E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8E6C156" w14:textId="77777777" w:rsidR="00464553" w:rsidRPr="006A02C3" w:rsidRDefault="00464553" w:rsidP="00C87C71">
            <w:pPr>
              <w:pStyle w:val="GDP1"/>
            </w:pPr>
            <w:r w:rsidRPr="006A02C3">
              <w:t>Load từ bảng INVENTORY_TRANSFER_ITEM.PRODUCT_ID join qua PRODUCT lấy NAME</w:t>
            </w:r>
          </w:p>
        </w:tc>
      </w:tr>
      <w:tr w:rsidR="00464553" w:rsidRPr="006A02C3" w14:paraId="45A3F06F" w14:textId="77777777" w:rsidTr="006D0B7A">
        <w:tc>
          <w:tcPr>
            <w:tcW w:w="828" w:type="dxa"/>
          </w:tcPr>
          <w:p w14:paraId="4D5BD239"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569CBDE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sản phẩm/ biến thể</w:t>
            </w:r>
          </w:p>
        </w:tc>
        <w:tc>
          <w:tcPr>
            <w:tcW w:w="1800" w:type="dxa"/>
          </w:tcPr>
          <w:p w14:paraId="562E48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88DC0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11A3DE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6C599A3" w14:textId="77777777" w:rsidR="00464553" w:rsidRPr="006A02C3" w:rsidRDefault="00464553" w:rsidP="00C87C71">
            <w:pPr>
              <w:pStyle w:val="GDP1"/>
            </w:pPr>
            <w:r w:rsidRPr="006A02C3">
              <w:t xml:space="preserve">Load từ bảng INVENTORY_TRANSFER_ITEM.PRODUCT_ID join qua PRODUCT lấy CODE </w:t>
            </w:r>
          </w:p>
        </w:tc>
      </w:tr>
      <w:tr w:rsidR="00464553" w:rsidRPr="006A02C3" w14:paraId="36581F45" w14:textId="77777777" w:rsidTr="006D0B7A">
        <w:tc>
          <w:tcPr>
            <w:tcW w:w="828" w:type="dxa"/>
          </w:tcPr>
          <w:p w14:paraId="3D4BBF0C"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1DECF8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26FFF8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4E55B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DF4C3F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20F0C50" w14:textId="77777777" w:rsidR="00464553" w:rsidRPr="006A02C3" w:rsidRDefault="00464553" w:rsidP="00C87C71">
            <w:pPr>
              <w:pStyle w:val="GDP1"/>
            </w:pPr>
            <w:r w:rsidRPr="006A02C3">
              <w:t>Load từ bảng INVENTORY_TRANSFER_ITEM.UOM</w:t>
            </w:r>
          </w:p>
        </w:tc>
      </w:tr>
      <w:tr w:rsidR="00464553" w:rsidRPr="006A02C3" w14:paraId="2DF780DF" w14:textId="77777777" w:rsidTr="006D0B7A">
        <w:tc>
          <w:tcPr>
            <w:tcW w:w="828" w:type="dxa"/>
          </w:tcPr>
          <w:p w14:paraId="6DB47B79"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3FF1AF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35F59D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A97437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804A94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5DE588A" w14:textId="77777777" w:rsidR="00464553" w:rsidRPr="006A02C3" w:rsidRDefault="00464553" w:rsidP="00C87C71">
            <w:pPr>
              <w:pStyle w:val="GDP1"/>
            </w:pPr>
            <w:r w:rsidRPr="006A02C3">
              <w:t>Load từ bảng INVENTORY_TRANSFER_ITEM.WAREHOUSE_ID join qua WAREHOUSE lấy CODE - NAME</w:t>
            </w:r>
          </w:p>
        </w:tc>
      </w:tr>
      <w:tr w:rsidR="00464553" w:rsidRPr="006A02C3" w14:paraId="61F79EE8" w14:textId="77777777" w:rsidTr="006D0B7A">
        <w:tc>
          <w:tcPr>
            <w:tcW w:w="828" w:type="dxa"/>
          </w:tcPr>
          <w:p w14:paraId="0B17C395"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29B6D31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65CC05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F0B10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6816D6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E4ED96A" w14:textId="77777777" w:rsidR="00464553" w:rsidRPr="006A02C3" w:rsidRDefault="00464553" w:rsidP="00C87C71">
            <w:pPr>
              <w:pStyle w:val="GDP1"/>
            </w:pPr>
            <w:r w:rsidRPr="006A02C3">
              <w:t>Load từ bảng INVENTORY.QUANTITY</w:t>
            </w:r>
          </w:p>
        </w:tc>
      </w:tr>
      <w:tr w:rsidR="00464553" w:rsidRPr="006A02C3" w14:paraId="327D564F" w14:textId="77777777" w:rsidTr="006D0B7A">
        <w:tc>
          <w:tcPr>
            <w:tcW w:w="828" w:type="dxa"/>
          </w:tcPr>
          <w:p w14:paraId="73981D98"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2DB43E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số lượng điều chuyển</w:t>
            </w:r>
          </w:p>
        </w:tc>
        <w:tc>
          <w:tcPr>
            <w:tcW w:w="1800" w:type="dxa"/>
          </w:tcPr>
          <w:p w14:paraId="76E04F3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164ACC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EA302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Blank </w:t>
            </w:r>
          </w:p>
        </w:tc>
        <w:tc>
          <w:tcPr>
            <w:tcW w:w="5850" w:type="dxa"/>
          </w:tcPr>
          <w:p w14:paraId="5E9FC60A" w14:textId="77777777" w:rsidR="00464553" w:rsidRPr="006A02C3" w:rsidRDefault="00464553" w:rsidP="00C87C71">
            <w:pPr>
              <w:pStyle w:val="GDP1"/>
            </w:pPr>
            <w:r w:rsidRPr="006A02C3">
              <w:t>Kiểu số tự nhiên &gt; 0</w:t>
            </w:r>
          </w:p>
        </w:tc>
      </w:tr>
      <w:tr w:rsidR="00464553" w:rsidRPr="006A02C3" w14:paraId="72B2E63A" w14:textId="77777777" w:rsidTr="006D0B7A">
        <w:tc>
          <w:tcPr>
            <w:tcW w:w="13676" w:type="dxa"/>
            <w:gridSpan w:val="6"/>
          </w:tcPr>
          <w:p w14:paraId="0D64E5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Thao tác</w:t>
            </w:r>
          </w:p>
        </w:tc>
      </w:tr>
      <w:tr w:rsidR="00464553" w:rsidRPr="006A02C3" w14:paraId="2279CA2B" w14:textId="77777777" w:rsidTr="006D0B7A">
        <w:tc>
          <w:tcPr>
            <w:tcW w:w="828" w:type="dxa"/>
          </w:tcPr>
          <w:p w14:paraId="5437311C"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6463EA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682F7B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097C5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97DC08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84F3A3B" w14:textId="77777777" w:rsidR="00464553" w:rsidRPr="006A02C3" w:rsidRDefault="00464553" w:rsidP="00C87C71">
            <w:pPr>
              <w:pStyle w:val="GDP1"/>
            </w:pPr>
          </w:p>
        </w:tc>
      </w:tr>
      <w:tr w:rsidR="00464553" w:rsidRPr="006A02C3" w14:paraId="13D1F114" w14:textId="77777777" w:rsidTr="006D0B7A">
        <w:tc>
          <w:tcPr>
            <w:tcW w:w="828" w:type="dxa"/>
          </w:tcPr>
          <w:p w14:paraId="354D9A34" w14:textId="77777777" w:rsidR="00464553" w:rsidRPr="006A02C3" w:rsidRDefault="00464553">
            <w:pPr>
              <w:pStyle w:val="TableData12"/>
              <w:numPr>
                <w:ilvl w:val="0"/>
                <w:numId w:val="40"/>
              </w:numPr>
              <w:spacing w:line="360" w:lineRule="auto"/>
              <w:rPr>
                <w:rFonts w:ascii="Times New Roman" w:hAnsi="Times New Roman"/>
                <w:sz w:val="24"/>
                <w:szCs w:val="24"/>
              </w:rPr>
            </w:pPr>
          </w:p>
        </w:tc>
        <w:tc>
          <w:tcPr>
            <w:tcW w:w="2070" w:type="dxa"/>
          </w:tcPr>
          <w:p w14:paraId="7D219AC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Lưu</w:t>
            </w:r>
          </w:p>
        </w:tc>
        <w:tc>
          <w:tcPr>
            <w:tcW w:w="1800" w:type="dxa"/>
          </w:tcPr>
          <w:p w14:paraId="0D3B8E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0DB4AC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7D130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F33084A" w14:textId="77777777" w:rsidR="00464553" w:rsidRPr="006A02C3" w:rsidRDefault="00464553" w:rsidP="00C87C71">
            <w:pPr>
              <w:pStyle w:val="GDP1"/>
            </w:pPr>
          </w:p>
        </w:tc>
      </w:tr>
    </w:tbl>
    <w:p w14:paraId="781A38D8" w14:textId="77777777" w:rsidR="00464553" w:rsidRPr="006A02C3" w:rsidRDefault="00464553" w:rsidP="00512E56">
      <w:pPr>
        <w:spacing w:line="360" w:lineRule="auto"/>
        <w:rPr>
          <w:lang w:eastAsia="ar-SA"/>
        </w:rPr>
      </w:pPr>
    </w:p>
    <w:p w14:paraId="2103B998" w14:textId="77777777" w:rsidR="00464553" w:rsidRPr="006A02C3" w:rsidRDefault="00464553" w:rsidP="00512E56">
      <w:pPr>
        <w:pStyle w:val="Heading4"/>
        <w:spacing w:line="360" w:lineRule="auto"/>
      </w:pPr>
      <w:r w:rsidRPr="006A02C3">
        <w:lastRenderedPageBreak/>
        <w:t>Luồng nghiệp vụ</w:t>
      </w:r>
    </w:p>
    <w:p w14:paraId="26F3D144" w14:textId="77777777" w:rsidR="00464553" w:rsidRPr="006A02C3" w:rsidRDefault="00464553" w:rsidP="00512E56">
      <w:pPr>
        <w:spacing w:line="360" w:lineRule="auto"/>
        <w:jc w:val="center"/>
      </w:pPr>
      <w:r w:rsidRPr="006A02C3">
        <w:rPr>
          <w:noProof/>
        </w:rPr>
        <w:drawing>
          <wp:inline distT="0" distB="0" distL="0" distR="0" wp14:anchorId="51F036AC" wp14:editId="6AB76159">
            <wp:extent cx="7784482" cy="4317558"/>
            <wp:effectExtent l="0" t="0" r="0" b="0"/>
            <wp:docPr id="270821698" name="Picture 27082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791674" cy="4321547"/>
                    </a:xfrm>
                    <a:prstGeom prst="rect">
                      <a:avLst/>
                    </a:prstGeom>
                    <a:noFill/>
                    <a:ln>
                      <a:noFill/>
                    </a:ln>
                  </pic:spPr>
                </pic:pic>
              </a:graphicData>
            </a:graphic>
          </wp:inline>
        </w:drawing>
      </w:r>
    </w:p>
    <w:p w14:paraId="72AFD765" w14:textId="77777777" w:rsidR="00464553" w:rsidRPr="006A02C3" w:rsidRDefault="00464553" w:rsidP="00512E56">
      <w:pPr>
        <w:pStyle w:val="Heading5"/>
        <w:spacing w:line="360" w:lineRule="auto"/>
      </w:pPr>
      <w:r w:rsidRPr="006A02C3">
        <w:t>Xem danh sách &amp; tìm kiếm đơn điều chuyển</w:t>
      </w:r>
    </w:p>
    <w:p w14:paraId="5EE738A6" w14:textId="77777777" w:rsidR="00464553" w:rsidRPr="006A02C3" w:rsidRDefault="00464553">
      <w:pPr>
        <w:pStyle w:val="PAL0"/>
        <w:numPr>
          <w:ilvl w:val="0"/>
          <w:numId w:val="172"/>
        </w:numPr>
        <w:spacing w:line="360" w:lineRule="auto"/>
        <w:ind w:left="567"/>
      </w:pPr>
      <w:r w:rsidRPr="006A02C3">
        <w:t>Chuẩn bị dữ liệu (Khi người dùng click vào menu Kho &gt;&gt; Quản lý đơn điều chuyển)</w:t>
      </w:r>
    </w:p>
    <w:p w14:paraId="1FD9E36D" w14:textId="77777777" w:rsidR="00364F3E" w:rsidRPr="006A02C3" w:rsidRDefault="00464553" w:rsidP="00512E56">
      <w:pPr>
        <w:pStyle w:val="PAL1"/>
        <w:spacing w:line="360" w:lineRule="auto"/>
      </w:pPr>
      <w:r w:rsidRPr="006A02C3">
        <w:t>Dữ liệu: theo bảng [Mô tả chi tiết các thành phần]</w:t>
      </w:r>
    </w:p>
    <w:p w14:paraId="6B83ED1E" w14:textId="77777777" w:rsidR="00364F3E" w:rsidRPr="006A02C3" w:rsidRDefault="00464553" w:rsidP="00512E56">
      <w:pPr>
        <w:pStyle w:val="PAL1"/>
        <w:spacing w:line="360" w:lineRule="auto"/>
      </w:pPr>
      <w:r w:rsidRPr="006A02C3">
        <w:lastRenderedPageBreak/>
        <w:t>Tìm kiếm (Khi người dùng nhập điều kiện tìm kiếm và click nút Tìm kiếm)</w:t>
      </w:r>
    </w:p>
    <w:p w14:paraId="2033D4C6" w14:textId="408FE654" w:rsidR="00464553" w:rsidRPr="006A02C3" w:rsidRDefault="00464553" w:rsidP="00512E56">
      <w:pPr>
        <w:pStyle w:val="PAL1"/>
        <w:spacing w:line="360" w:lineRule="auto"/>
      </w:pPr>
      <w:r w:rsidRPr="006A02C3">
        <w:t>Thực hiện tìm kiếm dữ liệu và trả kết quả trên grid Danh sách theo bảng INVENTORY_TRANSFER</w:t>
      </w:r>
    </w:p>
    <w:p w14:paraId="7F766606" w14:textId="77777777" w:rsidR="00464553" w:rsidRPr="006A02C3" w:rsidRDefault="00464553">
      <w:pPr>
        <w:pStyle w:val="PAL2"/>
        <w:numPr>
          <w:ilvl w:val="0"/>
          <w:numId w:val="434"/>
        </w:numPr>
        <w:spacing w:line="360" w:lineRule="auto"/>
      </w:pPr>
      <w:r w:rsidRPr="006A02C3">
        <w:t>Đơn vị: So sánh giá trị tìm kiếm với INVENTORY_TRANSFER. FROM_DISTRIBUTION_UNIT và TO_DISTRIBUTION_UNIT</w:t>
      </w:r>
    </w:p>
    <w:p w14:paraId="7C34F9EC" w14:textId="77777777" w:rsidR="00464553" w:rsidRPr="006A02C3" w:rsidRDefault="00464553">
      <w:pPr>
        <w:pStyle w:val="PAL2"/>
        <w:numPr>
          <w:ilvl w:val="0"/>
          <w:numId w:val="434"/>
        </w:numPr>
        <w:spacing w:line="360" w:lineRule="auto"/>
      </w:pPr>
      <w:r w:rsidRPr="006A02C3">
        <w:t>Mã điều chuyển: So sánh giá trị tìm kiếm với INVENTORY_TRANSFER. TRANSFER_NUMBER</w:t>
      </w:r>
    </w:p>
    <w:p w14:paraId="1764DBC8" w14:textId="77777777" w:rsidR="00464553" w:rsidRPr="006A02C3" w:rsidRDefault="00464553">
      <w:pPr>
        <w:pStyle w:val="PAL2"/>
        <w:numPr>
          <w:ilvl w:val="0"/>
          <w:numId w:val="434"/>
        </w:numPr>
        <w:spacing w:line="360" w:lineRule="auto"/>
      </w:pPr>
      <w:r w:rsidRPr="006A02C3">
        <w:t>Ngày điều chuyển: So sánh giá trị tìm kiếm với INVENTORY_TRANSFER. TRANSFER_DATE</w:t>
      </w:r>
    </w:p>
    <w:p w14:paraId="135043AD" w14:textId="77777777" w:rsidR="00464553" w:rsidRPr="006A02C3" w:rsidRDefault="00464553">
      <w:pPr>
        <w:pStyle w:val="PAL2"/>
        <w:numPr>
          <w:ilvl w:val="0"/>
          <w:numId w:val="434"/>
        </w:numPr>
        <w:spacing w:line="360" w:lineRule="auto"/>
      </w:pPr>
      <w:r w:rsidRPr="006A02C3">
        <w:t>Loại điều chuyển: So sánh giá trị tìm kiếm với INVENTORY_TRANSFER. TRANSFER_TYPE</w:t>
      </w:r>
    </w:p>
    <w:p w14:paraId="09410A49" w14:textId="77777777" w:rsidR="00464553" w:rsidRPr="006A02C3" w:rsidRDefault="00464553">
      <w:pPr>
        <w:pStyle w:val="PAL2"/>
        <w:numPr>
          <w:ilvl w:val="0"/>
          <w:numId w:val="434"/>
        </w:numPr>
        <w:spacing w:line="360" w:lineRule="auto"/>
      </w:pPr>
      <w:r w:rsidRPr="006A02C3">
        <w:t>Trạng thái: So sánh giá trị tìm kiếm với INVENTORY_TRANSFER. CURRENT_STATUS_NAME</w:t>
      </w:r>
    </w:p>
    <w:p w14:paraId="1F343C1B" w14:textId="77777777" w:rsidR="00464553" w:rsidRPr="006A02C3" w:rsidRDefault="00464553">
      <w:pPr>
        <w:pStyle w:val="PAL2"/>
        <w:numPr>
          <w:ilvl w:val="0"/>
          <w:numId w:val="434"/>
        </w:numPr>
        <w:spacing w:line="360" w:lineRule="auto"/>
      </w:pPr>
      <w:r w:rsidRPr="006A02C3">
        <w:t>Trạng thái tiếp theo: So sánh giá trị tìm kiếm với INVENTORY_TRANSFER. CURRENT_STATUS_CODE  join qua INVENTORY_APPROVAL_NEXT_STATE. NEXT_STATE</w:t>
      </w:r>
    </w:p>
    <w:p w14:paraId="31F2AA61" w14:textId="77777777" w:rsidR="00464553" w:rsidRPr="006A02C3" w:rsidRDefault="00464553">
      <w:pPr>
        <w:pStyle w:val="PAL2"/>
        <w:numPr>
          <w:ilvl w:val="0"/>
          <w:numId w:val="434"/>
        </w:numPr>
        <w:spacing w:line="360" w:lineRule="auto"/>
      </w:pPr>
      <w:r w:rsidRPr="006A02C3">
        <w:t>Cụm kho ĐC đi: So sánh giá trị tìm kiếm với INVENTORY_TRANSFER. FROM_WAREHOUSE_GROUP</w:t>
      </w:r>
    </w:p>
    <w:p w14:paraId="457F2B85" w14:textId="77777777" w:rsidR="00464553" w:rsidRPr="006A02C3" w:rsidRDefault="00464553">
      <w:pPr>
        <w:pStyle w:val="PAL2"/>
        <w:numPr>
          <w:ilvl w:val="0"/>
          <w:numId w:val="434"/>
        </w:numPr>
        <w:spacing w:line="360" w:lineRule="auto"/>
      </w:pPr>
      <w:r w:rsidRPr="006A02C3">
        <w:t>Kho ĐC đi: So sánh giá trị tìm kiếm với INVENTORY_TRANSFER. FROM_WAREHOUSE_GROUP join WAREHOUSE.CODE, NAME</w:t>
      </w:r>
    </w:p>
    <w:p w14:paraId="3AB576D1" w14:textId="77777777" w:rsidR="00464553" w:rsidRPr="006A02C3" w:rsidRDefault="00464553">
      <w:pPr>
        <w:pStyle w:val="PAL2"/>
        <w:numPr>
          <w:ilvl w:val="0"/>
          <w:numId w:val="434"/>
        </w:numPr>
        <w:spacing w:line="360" w:lineRule="auto"/>
      </w:pPr>
      <w:r w:rsidRPr="006A02C3">
        <w:t>Sản phẩm: So sánh giá trị tìm kiếm với INVENTORY_TRANSFER join INVENTORY_TRANSFER_ITEM.PRODUCT_ID</w:t>
      </w:r>
    </w:p>
    <w:p w14:paraId="5E9C002C" w14:textId="77777777" w:rsidR="00464553" w:rsidRPr="006A02C3" w:rsidRDefault="00464553">
      <w:pPr>
        <w:pStyle w:val="PAL2"/>
        <w:numPr>
          <w:ilvl w:val="0"/>
          <w:numId w:val="434"/>
        </w:numPr>
        <w:spacing w:line="360" w:lineRule="auto"/>
      </w:pPr>
      <w:r w:rsidRPr="006A02C3">
        <w:t>Cụm kho ĐC đến: So sánh giá trị tìm kiếm với INVENTORY_TRANSFER. TO_WAREHOUSE_GROUP</w:t>
      </w:r>
    </w:p>
    <w:p w14:paraId="21BF866E" w14:textId="77777777" w:rsidR="00464553" w:rsidRPr="006A02C3" w:rsidRDefault="00464553">
      <w:pPr>
        <w:pStyle w:val="PAL2"/>
        <w:numPr>
          <w:ilvl w:val="0"/>
          <w:numId w:val="434"/>
        </w:numPr>
        <w:spacing w:line="360" w:lineRule="auto"/>
      </w:pPr>
      <w:r w:rsidRPr="006A02C3">
        <w:t>Kho ĐC đến: So sánh giá trị tìm kiếm với INVENTORY_TRANSFER.TO_WAREHOUSE_GROUP join WAREHOUSE.CODE, NAME</w:t>
      </w:r>
    </w:p>
    <w:p w14:paraId="4B94F9C2" w14:textId="77777777" w:rsidR="00464553" w:rsidRPr="006A02C3" w:rsidRDefault="00464553" w:rsidP="00512E56">
      <w:pPr>
        <w:pStyle w:val="Heading5"/>
        <w:spacing w:line="360" w:lineRule="auto"/>
      </w:pPr>
      <w:r w:rsidRPr="006A02C3">
        <w:t>Xem chi tiết đơn điều chuyển</w:t>
      </w:r>
    </w:p>
    <w:p w14:paraId="2D3E727A" w14:textId="77777777" w:rsidR="00464553" w:rsidRPr="006A02C3" w:rsidRDefault="00464553">
      <w:pPr>
        <w:pStyle w:val="PAL0"/>
        <w:numPr>
          <w:ilvl w:val="0"/>
          <w:numId w:val="173"/>
        </w:numPr>
        <w:spacing w:line="360" w:lineRule="auto"/>
        <w:ind w:left="567"/>
      </w:pPr>
      <w:r w:rsidRPr="006A02C3">
        <w:t>Chuẩn bị dữ liệu (Khi người dùng click vào icon Xem chi tiết)</w:t>
      </w:r>
    </w:p>
    <w:p w14:paraId="4FBA747B" w14:textId="77046DBD" w:rsidR="00464553" w:rsidRPr="006A02C3" w:rsidRDefault="00464553" w:rsidP="00512E56">
      <w:pPr>
        <w:pStyle w:val="PAL1"/>
        <w:spacing w:line="360" w:lineRule="auto"/>
      </w:pPr>
      <w:r w:rsidRPr="006A02C3">
        <w:t>Dữ liệu: theo bảng [Mô tả chi tiết các thành phần]</w:t>
      </w:r>
    </w:p>
    <w:p w14:paraId="3F137B6F" w14:textId="77777777" w:rsidR="00464553" w:rsidRPr="006A02C3" w:rsidRDefault="00464553" w:rsidP="00512E56">
      <w:pPr>
        <w:pStyle w:val="Heading6"/>
        <w:spacing w:line="360" w:lineRule="auto"/>
      </w:pPr>
      <w:r w:rsidRPr="006A02C3">
        <w:lastRenderedPageBreak/>
        <w:t xml:space="preserve">Thông tin xử lý đơn </w:t>
      </w:r>
    </w:p>
    <w:p w14:paraId="6973289D" w14:textId="77777777" w:rsidR="00464553" w:rsidRPr="006A02C3" w:rsidRDefault="00464553">
      <w:pPr>
        <w:pStyle w:val="PAL0"/>
        <w:numPr>
          <w:ilvl w:val="0"/>
          <w:numId w:val="174"/>
        </w:numPr>
        <w:spacing w:line="360" w:lineRule="auto"/>
        <w:ind w:left="567"/>
      </w:pPr>
      <w:r w:rsidRPr="006A02C3">
        <w:t>Chuẩn bị dữ liệu (Khi người dùng click vào link Xem thêm trong vùng Thông tin xử lý đơn)</w:t>
      </w:r>
    </w:p>
    <w:p w14:paraId="01EA0055" w14:textId="74859424" w:rsidR="00464553" w:rsidRPr="006A02C3" w:rsidRDefault="00464553" w:rsidP="00512E56">
      <w:pPr>
        <w:pStyle w:val="PAL1"/>
        <w:spacing w:line="360" w:lineRule="auto"/>
      </w:pPr>
      <w:r w:rsidRPr="006A02C3">
        <w:t>Dữ liệu: theo bảng [Mô tả chi tiết các thành phần]</w:t>
      </w:r>
    </w:p>
    <w:p w14:paraId="091B6292" w14:textId="77777777" w:rsidR="00464553" w:rsidRPr="006A02C3" w:rsidRDefault="00464553" w:rsidP="00512E56">
      <w:pPr>
        <w:pStyle w:val="Heading5"/>
        <w:spacing w:line="360" w:lineRule="auto"/>
      </w:pPr>
      <w:r w:rsidRPr="006A02C3">
        <w:t>Tạo đơn điều chuyển</w:t>
      </w:r>
    </w:p>
    <w:p w14:paraId="7AA13C87" w14:textId="77777777" w:rsidR="00464553" w:rsidRPr="006A02C3" w:rsidRDefault="00464553">
      <w:pPr>
        <w:pStyle w:val="PAL0"/>
        <w:numPr>
          <w:ilvl w:val="0"/>
          <w:numId w:val="175"/>
        </w:numPr>
        <w:spacing w:line="360" w:lineRule="auto"/>
        <w:ind w:left="567"/>
      </w:pPr>
      <w:r w:rsidRPr="006A02C3">
        <w:t>Chuẩn bị dữ liệu (Khi người dùng click vào nút Thêm mới)</w:t>
      </w:r>
    </w:p>
    <w:p w14:paraId="169BEE70" w14:textId="747131C3" w:rsidR="00464553" w:rsidRPr="006A02C3" w:rsidRDefault="00464553" w:rsidP="00512E56">
      <w:pPr>
        <w:pStyle w:val="PAL1"/>
        <w:spacing w:line="360" w:lineRule="auto"/>
      </w:pPr>
      <w:r w:rsidRPr="006A02C3">
        <w:t>Dữ liệu: theo bảng [Mô tả chi tiết các thành phần]</w:t>
      </w:r>
    </w:p>
    <w:p w14:paraId="7716FC80" w14:textId="77777777" w:rsidR="00464553" w:rsidRPr="006A02C3" w:rsidRDefault="00464553" w:rsidP="00512E56">
      <w:pPr>
        <w:pStyle w:val="Heading6"/>
        <w:spacing w:line="360" w:lineRule="auto"/>
      </w:pPr>
      <w:r w:rsidRPr="006A02C3">
        <w:t>Chọn sản phẩm</w:t>
      </w:r>
    </w:p>
    <w:p w14:paraId="47E1B515" w14:textId="77777777" w:rsidR="00464553" w:rsidRPr="006A02C3" w:rsidRDefault="00464553">
      <w:pPr>
        <w:pStyle w:val="PAL0"/>
        <w:numPr>
          <w:ilvl w:val="0"/>
          <w:numId w:val="176"/>
        </w:numPr>
        <w:spacing w:line="360" w:lineRule="auto"/>
        <w:ind w:left="567"/>
      </w:pPr>
      <w:r w:rsidRPr="006A02C3">
        <w:t>Chuẩn bị dữ liệu (Khi người dùng click vào nút Thêm sản phẩm)</w:t>
      </w:r>
    </w:p>
    <w:p w14:paraId="48E9570A" w14:textId="77777777" w:rsidR="00364F3E" w:rsidRPr="006A02C3" w:rsidRDefault="00464553" w:rsidP="00512E56">
      <w:pPr>
        <w:pStyle w:val="PAL1"/>
        <w:spacing w:line="360" w:lineRule="auto"/>
      </w:pPr>
      <w:r w:rsidRPr="006A02C3">
        <w:t>Dữ liệu: theo bảng [Mô tả chi tiết các thành phần]</w:t>
      </w:r>
    </w:p>
    <w:p w14:paraId="3F994CEF" w14:textId="77777777" w:rsidR="00364F3E" w:rsidRPr="006A02C3" w:rsidRDefault="00464553" w:rsidP="00512E56">
      <w:pPr>
        <w:pStyle w:val="PAL1"/>
        <w:spacing w:line="360" w:lineRule="auto"/>
      </w:pPr>
      <w:r w:rsidRPr="006A02C3">
        <w:t>Chọn sản phẩm (Khi người dùng nhập liệu &gt; click nút Thêm sản phẩm)</w:t>
      </w:r>
    </w:p>
    <w:p w14:paraId="727301E8" w14:textId="6E90AF13" w:rsidR="00464553" w:rsidRPr="006A02C3" w:rsidRDefault="00464553" w:rsidP="00512E56">
      <w:pPr>
        <w:pStyle w:val="PAL1"/>
        <w:spacing w:line="360" w:lineRule="auto"/>
      </w:pPr>
      <w:r w:rsidRPr="006A02C3">
        <w:t>Đem các sản phẩm chọn vào grid Danh sách sản phẩm điều chuyển</w:t>
      </w:r>
    </w:p>
    <w:p w14:paraId="411D0F0D" w14:textId="77777777" w:rsidR="00464553" w:rsidRPr="006A02C3" w:rsidRDefault="00464553" w:rsidP="00512E56">
      <w:pPr>
        <w:pStyle w:val="Heading6"/>
        <w:spacing w:line="360" w:lineRule="auto"/>
      </w:pPr>
      <w:r w:rsidRPr="006A02C3">
        <w:t>Thay đổi số lượng xuất kho</w:t>
      </w:r>
    </w:p>
    <w:p w14:paraId="12D7439C" w14:textId="77777777" w:rsidR="00464553" w:rsidRPr="006A02C3" w:rsidRDefault="00464553">
      <w:pPr>
        <w:pStyle w:val="PAL0"/>
        <w:numPr>
          <w:ilvl w:val="0"/>
          <w:numId w:val="177"/>
        </w:numPr>
        <w:spacing w:line="360" w:lineRule="auto"/>
        <w:ind w:left="567"/>
      </w:pPr>
      <w:r w:rsidRPr="006A02C3">
        <w:t>Chuẩn bị dữ liệu (Khi người dùng click vào icon Chỉnh sửa trên grid Danh sách sản phẩm)</w:t>
      </w:r>
    </w:p>
    <w:p w14:paraId="2918CBDB" w14:textId="77777777" w:rsidR="00364F3E" w:rsidRPr="006A02C3" w:rsidRDefault="00464553" w:rsidP="00512E56">
      <w:pPr>
        <w:pStyle w:val="PAL1"/>
        <w:spacing w:line="360" w:lineRule="auto"/>
      </w:pPr>
      <w:r w:rsidRPr="006A02C3">
        <w:t>Dữ liệu: theo bảng [Mô tả chi tiết các thành phần]</w:t>
      </w:r>
    </w:p>
    <w:p w14:paraId="08813E0F" w14:textId="77777777" w:rsidR="00364F3E" w:rsidRPr="006A02C3" w:rsidRDefault="00464553" w:rsidP="00512E56">
      <w:pPr>
        <w:pStyle w:val="PAL1"/>
        <w:spacing w:line="360" w:lineRule="auto"/>
      </w:pPr>
      <w:r w:rsidRPr="006A02C3">
        <w:t>Thay đổi số lượng (Khi người dùng nhập liệu &gt; click nút Lưu)</w:t>
      </w:r>
    </w:p>
    <w:p w14:paraId="33D2E45D" w14:textId="0A916FF8" w:rsidR="00464553" w:rsidRPr="006A02C3" w:rsidRDefault="00464553" w:rsidP="00512E56">
      <w:pPr>
        <w:pStyle w:val="PAL1"/>
        <w:spacing w:line="360" w:lineRule="auto"/>
      </w:pPr>
      <w:r w:rsidRPr="006A02C3">
        <w:t>Áp dụng thay đổi trên grid Danh sách sản phẩm_cột Số lượng điều chuyển</w:t>
      </w:r>
    </w:p>
    <w:p w14:paraId="3C8F9130" w14:textId="77777777" w:rsidR="00464553" w:rsidRPr="006A02C3" w:rsidRDefault="00464553" w:rsidP="00512E56">
      <w:pPr>
        <w:pStyle w:val="Heading6"/>
        <w:spacing w:line="360" w:lineRule="auto"/>
      </w:pPr>
      <w:r w:rsidRPr="006A02C3">
        <w:t>Lưu đơn điều chuyển</w:t>
      </w:r>
    </w:p>
    <w:p w14:paraId="6AC1AA43" w14:textId="77777777" w:rsidR="00464553" w:rsidRPr="006A02C3" w:rsidRDefault="00464553">
      <w:pPr>
        <w:pStyle w:val="PAL0"/>
        <w:numPr>
          <w:ilvl w:val="0"/>
          <w:numId w:val="178"/>
        </w:numPr>
        <w:spacing w:line="360" w:lineRule="auto"/>
        <w:ind w:left="567"/>
      </w:pPr>
      <w:r w:rsidRPr="006A02C3">
        <w:t>Tải file đính kèm (Khi người dùng click vào link Tải file đính kèm)</w:t>
      </w:r>
    </w:p>
    <w:p w14:paraId="22ADC5A7" w14:textId="77777777" w:rsidR="00464553" w:rsidRPr="006A02C3" w:rsidRDefault="00464553">
      <w:pPr>
        <w:pStyle w:val="PAL1"/>
        <w:numPr>
          <w:ilvl w:val="0"/>
          <w:numId w:val="179"/>
        </w:numPr>
        <w:spacing w:line="360" w:lineRule="auto"/>
      </w:pPr>
      <w:r w:rsidRPr="006A02C3">
        <w:t>Hệ thống hiển thị pop_up Nhập dữ liệu từ file</w:t>
      </w:r>
    </w:p>
    <w:p w14:paraId="68364FDF" w14:textId="77777777" w:rsidR="00364F3E" w:rsidRPr="006A02C3" w:rsidRDefault="00464553">
      <w:pPr>
        <w:pStyle w:val="PAL1"/>
        <w:numPr>
          <w:ilvl w:val="0"/>
          <w:numId w:val="179"/>
        </w:numPr>
        <w:spacing w:line="360" w:lineRule="auto"/>
      </w:pPr>
      <w:r w:rsidRPr="006A02C3">
        <w:lastRenderedPageBreak/>
        <w:t>Khi người dùng chọn file, click nút Tải lên &gt; click nút Đóng</w:t>
      </w:r>
    </w:p>
    <w:p w14:paraId="36A9B47C" w14:textId="77777777" w:rsidR="00364F3E" w:rsidRPr="006A02C3" w:rsidRDefault="00464553">
      <w:pPr>
        <w:pStyle w:val="PAL1"/>
        <w:numPr>
          <w:ilvl w:val="0"/>
          <w:numId w:val="179"/>
        </w:numPr>
        <w:spacing w:line="360" w:lineRule="auto"/>
      </w:pPr>
      <w:r w:rsidRPr="006A02C3">
        <w:t xml:space="preserve">Hiển thị các file đã upload trên màn hình Tạo mới đơn </w:t>
      </w:r>
    </w:p>
    <w:p w14:paraId="3682FFBC" w14:textId="4DCF28C1" w:rsidR="00464553" w:rsidRPr="006A02C3" w:rsidRDefault="00464553">
      <w:pPr>
        <w:pStyle w:val="PAL0"/>
        <w:numPr>
          <w:ilvl w:val="0"/>
          <w:numId w:val="178"/>
        </w:numPr>
        <w:spacing w:line="360" w:lineRule="auto"/>
        <w:ind w:left="567"/>
      </w:pPr>
      <w:r w:rsidRPr="006A02C3">
        <w:t>Lưu đơn điều chuyển (Khi người dùng nhập liệu vào form, click nút Lưu)</w:t>
      </w:r>
    </w:p>
    <w:p w14:paraId="5A99B31A" w14:textId="01769340" w:rsidR="00464553" w:rsidRPr="006A02C3" w:rsidRDefault="00464553" w:rsidP="00512E56">
      <w:pPr>
        <w:pStyle w:val="PAL1"/>
        <w:spacing w:line="360" w:lineRule="auto"/>
      </w:pPr>
      <w:r w:rsidRPr="006A02C3">
        <w:t>Hệ thống validate dữ liệu nhập: dữ liệu hợp lệ?</w:t>
      </w:r>
    </w:p>
    <w:p w14:paraId="5578C42F" w14:textId="77777777" w:rsidR="00464553" w:rsidRPr="006A02C3" w:rsidRDefault="00464553">
      <w:pPr>
        <w:pStyle w:val="PAL0"/>
        <w:numPr>
          <w:ilvl w:val="0"/>
          <w:numId w:val="180"/>
        </w:numPr>
        <w:spacing w:line="360" w:lineRule="auto"/>
        <w:ind w:left="1701"/>
      </w:pPr>
      <w:r w:rsidRPr="006A02C3">
        <w:t>Yes: qua bước (3)</w:t>
      </w:r>
    </w:p>
    <w:p w14:paraId="150B33D1" w14:textId="77777777" w:rsidR="00464553" w:rsidRPr="006A02C3" w:rsidRDefault="00464553">
      <w:pPr>
        <w:pStyle w:val="PAL0"/>
        <w:numPr>
          <w:ilvl w:val="0"/>
          <w:numId w:val="180"/>
        </w:numPr>
        <w:spacing w:line="360" w:lineRule="auto"/>
        <w:ind w:left="1701"/>
      </w:pPr>
      <w:r w:rsidRPr="006A02C3">
        <w:t xml:space="preserve">No: báo lỗi </w:t>
      </w:r>
    </w:p>
    <w:p w14:paraId="10DD7024" w14:textId="1A23DD9D" w:rsidR="00364F3E" w:rsidRPr="006A02C3" w:rsidRDefault="00464553">
      <w:pPr>
        <w:pStyle w:val="PAL0"/>
        <w:numPr>
          <w:ilvl w:val="0"/>
          <w:numId w:val="180"/>
        </w:numPr>
        <w:spacing w:line="360" w:lineRule="auto"/>
        <w:ind w:left="1701"/>
      </w:pPr>
      <w:r w:rsidRPr="006A02C3">
        <w:t>Không nhập trường bắt buộc: báo lỗi [Vui lòng nhập/chọn &lt;Tên trường&gt;]</w:t>
      </w:r>
      <w:r w:rsidR="00364F3E" w:rsidRPr="006A02C3">
        <w:t>.</w:t>
      </w:r>
    </w:p>
    <w:p w14:paraId="5A445D59" w14:textId="7DFF5330" w:rsidR="00464553" w:rsidRPr="006A02C3" w:rsidRDefault="00364F3E">
      <w:pPr>
        <w:pStyle w:val="PAL0"/>
        <w:numPr>
          <w:ilvl w:val="0"/>
          <w:numId w:val="180"/>
        </w:numPr>
        <w:spacing w:line="360" w:lineRule="auto"/>
        <w:ind w:left="1701"/>
      </w:pPr>
      <w:r w:rsidRPr="006A02C3">
        <w:t>Thành công, h</w:t>
      </w:r>
      <w:r w:rsidR="00464553" w:rsidRPr="006A02C3">
        <w:t xml:space="preserve">iển thị thông báo [Lưu đơn điều chuyển thành công]. Lưu dữ liệu vào CSDL </w:t>
      </w:r>
    </w:p>
    <w:p w14:paraId="0BBE00F8" w14:textId="77777777" w:rsidR="00464553" w:rsidRPr="006A02C3" w:rsidRDefault="00464553">
      <w:pPr>
        <w:pStyle w:val="PAL1"/>
        <w:numPr>
          <w:ilvl w:val="0"/>
          <w:numId w:val="181"/>
        </w:numPr>
        <w:spacing w:line="360" w:lineRule="auto"/>
        <w:ind w:left="2268"/>
      </w:pPr>
      <w:r w:rsidRPr="006A02C3">
        <w:t>Thông tin đơn điều chuyển</w:t>
      </w:r>
    </w:p>
    <w:p w14:paraId="1337D136" w14:textId="77777777" w:rsidR="00464553" w:rsidRPr="006A02C3" w:rsidRDefault="00464553">
      <w:pPr>
        <w:pStyle w:val="PAL0"/>
        <w:numPr>
          <w:ilvl w:val="0"/>
          <w:numId w:val="182"/>
        </w:numPr>
        <w:spacing w:line="360" w:lineRule="auto"/>
        <w:ind w:left="2835"/>
      </w:pPr>
      <w:r w:rsidRPr="006A02C3">
        <w:t>Bảng INVENTORY_TRANSFER</w:t>
      </w:r>
    </w:p>
    <w:p w14:paraId="5F61B10C" w14:textId="77777777" w:rsidR="00464553" w:rsidRPr="006A02C3" w:rsidRDefault="00464553">
      <w:pPr>
        <w:pStyle w:val="PAL0"/>
        <w:numPr>
          <w:ilvl w:val="0"/>
          <w:numId w:val="525"/>
        </w:numPr>
        <w:spacing w:line="360" w:lineRule="auto"/>
        <w:ind w:left="3402"/>
      </w:pPr>
      <w:r w:rsidRPr="006A02C3">
        <w:t>Loại điều chuyển = TRANSFER_TYPE</w:t>
      </w:r>
    </w:p>
    <w:p w14:paraId="41D20E8C" w14:textId="77777777" w:rsidR="00464553" w:rsidRPr="006A02C3" w:rsidRDefault="00464553">
      <w:pPr>
        <w:pStyle w:val="PAL0"/>
        <w:numPr>
          <w:ilvl w:val="0"/>
          <w:numId w:val="525"/>
        </w:numPr>
        <w:spacing w:line="360" w:lineRule="auto"/>
        <w:ind w:left="3402"/>
      </w:pPr>
      <w:r w:rsidRPr="006A02C3">
        <w:t>Mã điều chuyển = TRANSFER_NUMBER</w:t>
      </w:r>
    </w:p>
    <w:p w14:paraId="3284EDFF" w14:textId="77777777" w:rsidR="00464553" w:rsidRPr="006A02C3" w:rsidRDefault="00464553">
      <w:pPr>
        <w:pStyle w:val="PAL0"/>
        <w:numPr>
          <w:ilvl w:val="0"/>
          <w:numId w:val="525"/>
        </w:numPr>
        <w:spacing w:line="360" w:lineRule="auto"/>
        <w:ind w:left="3402"/>
      </w:pPr>
      <w:r w:rsidRPr="006A02C3">
        <w:t>Ngày điều chuyển = TRANSFER_DATE</w:t>
      </w:r>
    </w:p>
    <w:p w14:paraId="30AB2103" w14:textId="77777777" w:rsidR="00464553" w:rsidRPr="006A02C3" w:rsidRDefault="00464553">
      <w:pPr>
        <w:pStyle w:val="PAL0"/>
        <w:numPr>
          <w:ilvl w:val="0"/>
          <w:numId w:val="525"/>
        </w:numPr>
        <w:spacing w:line="360" w:lineRule="auto"/>
        <w:ind w:left="3402"/>
      </w:pPr>
      <w:r w:rsidRPr="006A02C3">
        <w:t>Đơn vị ĐC đi = FROM_DISTRIBUTION_UNIT</w:t>
      </w:r>
    </w:p>
    <w:p w14:paraId="301E2D9B" w14:textId="77777777" w:rsidR="00464553" w:rsidRPr="006A02C3" w:rsidRDefault="00464553">
      <w:pPr>
        <w:pStyle w:val="PAL0"/>
        <w:numPr>
          <w:ilvl w:val="0"/>
          <w:numId w:val="525"/>
        </w:numPr>
        <w:spacing w:line="360" w:lineRule="auto"/>
        <w:ind w:left="3402"/>
      </w:pPr>
      <w:r w:rsidRPr="006A02C3">
        <w:t>Đơn vị ĐC đến = TO_DISTRIBUTION_UNIT</w:t>
      </w:r>
    </w:p>
    <w:p w14:paraId="10C87205" w14:textId="77777777" w:rsidR="00464553" w:rsidRPr="006A02C3" w:rsidRDefault="00464553">
      <w:pPr>
        <w:pStyle w:val="PAL0"/>
        <w:numPr>
          <w:ilvl w:val="0"/>
          <w:numId w:val="525"/>
        </w:numPr>
        <w:spacing w:line="360" w:lineRule="auto"/>
        <w:ind w:left="3402"/>
      </w:pPr>
      <w:r w:rsidRPr="006A02C3">
        <w:t>Kho ĐC đi = FROM_WAREHOUSE</w:t>
      </w:r>
    </w:p>
    <w:p w14:paraId="74CAF411" w14:textId="77777777" w:rsidR="00464553" w:rsidRPr="006A02C3" w:rsidRDefault="00464553">
      <w:pPr>
        <w:pStyle w:val="PAL0"/>
        <w:numPr>
          <w:ilvl w:val="0"/>
          <w:numId w:val="525"/>
        </w:numPr>
        <w:spacing w:line="360" w:lineRule="auto"/>
        <w:ind w:left="3402"/>
      </w:pPr>
      <w:r w:rsidRPr="006A02C3">
        <w:t>Cụm kho ĐC đi = FROM_WAREHOUSE_GROUP</w:t>
      </w:r>
    </w:p>
    <w:p w14:paraId="2902309B" w14:textId="77777777" w:rsidR="00464553" w:rsidRPr="006A02C3" w:rsidRDefault="00464553">
      <w:pPr>
        <w:pStyle w:val="PAL0"/>
        <w:numPr>
          <w:ilvl w:val="0"/>
          <w:numId w:val="525"/>
        </w:numPr>
        <w:spacing w:line="360" w:lineRule="auto"/>
        <w:ind w:left="3402"/>
      </w:pPr>
      <w:r w:rsidRPr="006A02C3">
        <w:t>Kho ĐC đến = TO_WAREHOUSE</w:t>
      </w:r>
    </w:p>
    <w:p w14:paraId="540F6AAC" w14:textId="77777777" w:rsidR="00464553" w:rsidRPr="006A02C3" w:rsidRDefault="00464553">
      <w:pPr>
        <w:pStyle w:val="PAL0"/>
        <w:numPr>
          <w:ilvl w:val="0"/>
          <w:numId w:val="525"/>
        </w:numPr>
        <w:spacing w:line="360" w:lineRule="auto"/>
        <w:ind w:left="3402"/>
      </w:pPr>
      <w:r w:rsidRPr="006A02C3">
        <w:t>Cụm kho ĐC đến = TO_WAREHOUSE_GROUP</w:t>
      </w:r>
    </w:p>
    <w:p w14:paraId="6E7C2372" w14:textId="77777777" w:rsidR="00464553" w:rsidRPr="006A02C3" w:rsidRDefault="00464553">
      <w:pPr>
        <w:pStyle w:val="PAL0"/>
        <w:numPr>
          <w:ilvl w:val="0"/>
          <w:numId w:val="525"/>
        </w:numPr>
        <w:spacing w:line="360" w:lineRule="auto"/>
        <w:ind w:left="3402"/>
      </w:pPr>
      <w:r w:rsidRPr="006A02C3">
        <w:t>Lý do = TRANSFER_REASON_CODE</w:t>
      </w:r>
    </w:p>
    <w:p w14:paraId="2B68B9E3" w14:textId="77777777" w:rsidR="00464553" w:rsidRPr="006A02C3" w:rsidRDefault="00464553">
      <w:pPr>
        <w:pStyle w:val="PAL0"/>
        <w:numPr>
          <w:ilvl w:val="0"/>
          <w:numId w:val="525"/>
        </w:numPr>
        <w:spacing w:line="360" w:lineRule="auto"/>
        <w:ind w:left="3402"/>
      </w:pPr>
      <w:r w:rsidRPr="006A02C3">
        <w:t>Ghi chú = NOTE</w:t>
      </w:r>
    </w:p>
    <w:p w14:paraId="7E05A221" w14:textId="77777777" w:rsidR="00364F3E" w:rsidRDefault="00464553">
      <w:pPr>
        <w:pStyle w:val="PAL0"/>
        <w:numPr>
          <w:ilvl w:val="0"/>
          <w:numId w:val="183"/>
        </w:numPr>
        <w:spacing w:line="360" w:lineRule="auto"/>
        <w:ind w:left="2268"/>
      </w:pPr>
      <w:r w:rsidRPr="006A02C3">
        <w:lastRenderedPageBreak/>
        <w:t>File đính kèm</w:t>
      </w:r>
      <w:r w:rsidR="00364F3E" w:rsidRPr="006A02C3">
        <w:t xml:space="preserve">: </w:t>
      </w:r>
      <w:r w:rsidRPr="006A02C3">
        <w:t>Bảng INVENTORY_TRANSFER_ATTACHMENT</w:t>
      </w:r>
    </w:p>
    <w:p w14:paraId="5B247126" w14:textId="05A139DE" w:rsidR="00464553" w:rsidRDefault="001452D7">
      <w:pPr>
        <w:pStyle w:val="PAL0"/>
        <w:numPr>
          <w:ilvl w:val="0"/>
          <w:numId w:val="183"/>
        </w:numPr>
        <w:spacing w:line="360" w:lineRule="auto"/>
        <w:ind w:left="2268"/>
      </w:pPr>
      <w:r>
        <w:t xml:space="preserve">Sản phẩm điều chuyển: INVENTORY_TRANSFER_ITEM, </w:t>
      </w:r>
      <w:r w:rsidRPr="001452D7">
        <w:t>INVENTORY_TRANSFER_ITEM_LOT</w:t>
      </w:r>
    </w:p>
    <w:p w14:paraId="4248F420" w14:textId="35165CC2" w:rsidR="001452D7" w:rsidRDefault="001452D7">
      <w:pPr>
        <w:pStyle w:val="PAL0"/>
        <w:numPr>
          <w:ilvl w:val="0"/>
          <w:numId w:val="183"/>
        </w:numPr>
        <w:spacing w:line="360" w:lineRule="auto"/>
        <w:ind w:left="2268"/>
      </w:pPr>
      <w:r>
        <w:t xml:space="preserve">Ghi log điều chuyển: </w:t>
      </w:r>
      <w:r w:rsidRPr="001452D7">
        <w:t>INVENTORY_TRANSFER_TRACKING</w:t>
      </w:r>
    </w:p>
    <w:p w14:paraId="0BDFCE79" w14:textId="66B145E2" w:rsidR="001452D7" w:rsidRPr="00451917" w:rsidRDefault="001452D7">
      <w:pPr>
        <w:pStyle w:val="PAL0"/>
        <w:numPr>
          <w:ilvl w:val="0"/>
          <w:numId w:val="183"/>
        </w:numPr>
        <w:spacing w:line="360" w:lineRule="auto"/>
        <w:ind w:left="2268"/>
        <w:rPr>
          <w:bCs w:val="0"/>
        </w:rPr>
      </w:pPr>
      <w:r>
        <w:t xml:space="preserve">Phiếu xuất kho: </w:t>
      </w:r>
      <w:r w:rsidRPr="00451917">
        <w:rPr>
          <w:bCs w:val="0"/>
        </w:rPr>
        <w:t xml:space="preserve">Bảng </w:t>
      </w:r>
      <w:r w:rsidR="00451917" w:rsidRPr="00451917">
        <w:rPr>
          <w:bCs w:val="0"/>
        </w:rPr>
        <w:t>WAREHOUSE_EXPORT_TEMP, bảng WAREHOUSE_EXPORT_ITEM_TEMP</w:t>
      </w:r>
      <w:r w:rsidRPr="00451917">
        <w:rPr>
          <w:bCs w:val="0"/>
        </w:rPr>
        <w:t>,</w:t>
      </w:r>
      <w:r>
        <w:rPr>
          <w:b/>
        </w:rPr>
        <w:t xml:space="preserve"> </w:t>
      </w:r>
      <w:r w:rsidR="00451917" w:rsidRPr="00451917">
        <w:rPr>
          <w:bCs w:val="0"/>
        </w:rPr>
        <w:t>bảng WAREHOUSE_EXPORT_ITEM_LOT_TEMP</w:t>
      </w:r>
      <w:r w:rsidR="00451917">
        <w:rPr>
          <w:bCs w:val="0"/>
        </w:rPr>
        <w:t xml:space="preserve"> </w:t>
      </w:r>
    </w:p>
    <w:p w14:paraId="0677115F" w14:textId="56273B21" w:rsidR="001452D7" w:rsidRDefault="001452D7">
      <w:pPr>
        <w:pStyle w:val="PAL0"/>
        <w:numPr>
          <w:ilvl w:val="0"/>
          <w:numId w:val="183"/>
        </w:numPr>
        <w:spacing w:line="360" w:lineRule="auto"/>
        <w:ind w:left="2268"/>
      </w:pPr>
      <w:r>
        <w:t xml:space="preserve">Kho đi: </w:t>
      </w:r>
      <w:r w:rsidR="00451917">
        <w:t>Giảm tồn kho đáp ứng kho đi</w:t>
      </w:r>
    </w:p>
    <w:p w14:paraId="00211A71" w14:textId="77777777" w:rsidR="00451917" w:rsidRPr="00451917" w:rsidRDefault="001452D7">
      <w:pPr>
        <w:pStyle w:val="PAL0"/>
        <w:numPr>
          <w:ilvl w:val="0"/>
          <w:numId w:val="526"/>
        </w:numPr>
        <w:spacing w:line="360" w:lineRule="auto"/>
        <w:ind w:left="2835"/>
      </w:pPr>
      <w:r w:rsidRPr="001452D7">
        <w:rPr>
          <w:b/>
        </w:rPr>
        <w:t>Bảng Inventory:</w:t>
      </w:r>
    </w:p>
    <w:p w14:paraId="365AFA98" w14:textId="459B023A" w:rsidR="00451917" w:rsidRPr="00451917" w:rsidRDefault="00451917">
      <w:pPr>
        <w:pStyle w:val="PAL0"/>
        <w:numPr>
          <w:ilvl w:val="0"/>
          <w:numId w:val="527"/>
        </w:numPr>
        <w:spacing w:line="360" w:lineRule="auto"/>
        <w:ind w:left="3402"/>
      </w:pPr>
      <w:r w:rsidRPr="00451917">
        <w:rPr>
          <w:bCs w:val="0"/>
        </w:rPr>
        <w:t>total_available_quantity: Giảm tồn</w:t>
      </w:r>
      <w:r>
        <w:rPr>
          <w:bCs w:val="0"/>
        </w:rPr>
        <w:t xml:space="preserve"> tổng theo lotdate</w:t>
      </w:r>
      <w:r w:rsidRPr="00451917">
        <w:rPr>
          <w:bCs w:val="0"/>
        </w:rPr>
        <w:t xml:space="preserve"> tương ứng của kho ĐC đi</w:t>
      </w:r>
    </w:p>
    <w:p w14:paraId="6A112164" w14:textId="4C18FB36" w:rsidR="00451917" w:rsidRPr="00451917" w:rsidRDefault="00451917">
      <w:pPr>
        <w:pStyle w:val="PAL0"/>
        <w:numPr>
          <w:ilvl w:val="0"/>
          <w:numId w:val="527"/>
        </w:numPr>
        <w:spacing w:line="360" w:lineRule="auto"/>
        <w:ind w:left="3402"/>
      </w:pPr>
      <w:r w:rsidRPr="00451917">
        <w:rPr>
          <w:bCs w:val="0"/>
        </w:rPr>
        <w:t>available_quantity: Giảm tồn tương ứng của kho ĐC đi</w:t>
      </w:r>
    </w:p>
    <w:p w14:paraId="150D9477" w14:textId="37A0C43A" w:rsidR="001452D7" w:rsidRDefault="001452D7">
      <w:pPr>
        <w:pStyle w:val="PAL0"/>
        <w:numPr>
          <w:ilvl w:val="0"/>
          <w:numId w:val="526"/>
        </w:numPr>
        <w:spacing w:line="360" w:lineRule="auto"/>
        <w:ind w:left="2835"/>
      </w:pPr>
      <w:r w:rsidRPr="001452D7">
        <w:t>Bảng inventory_tracking_available</w:t>
      </w:r>
    </w:p>
    <w:p w14:paraId="4FC3DA5C" w14:textId="77777777" w:rsidR="00BD001E" w:rsidRPr="00BD001E" w:rsidRDefault="00BD001E">
      <w:pPr>
        <w:pStyle w:val="ListParagraph"/>
        <w:numPr>
          <w:ilvl w:val="0"/>
          <w:numId w:val="528"/>
        </w:numPr>
        <w:spacing w:before="100" w:beforeAutospacing="1" w:after="100" w:afterAutospacing="1" w:line="360" w:lineRule="auto"/>
        <w:ind w:left="3402"/>
      </w:pPr>
      <w:r w:rsidRPr="00BD001E">
        <w:t>id</w:t>
      </w:r>
    </w:p>
    <w:p w14:paraId="279CEC91" w14:textId="77777777" w:rsidR="00BD001E" w:rsidRPr="00BD001E" w:rsidRDefault="00BD001E">
      <w:pPr>
        <w:pStyle w:val="ListParagraph"/>
        <w:numPr>
          <w:ilvl w:val="0"/>
          <w:numId w:val="528"/>
        </w:numPr>
        <w:spacing w:before="100" w:beforeAutospacing="1" w:after="100" w:afterAutospacing="1" w:line="360" w:lineRule="auto"/>
        <w:ind w:left="3402"/>
      </w:pPr>
      <w:r w:rsidRPr="00BD001E">
        <w:t>product_id</w:t>
      </w:r>
    </w:p>
    <w:p w14:paraId="4A2C34CB" w14:textId="77777777" w:rsidR="00BD001E" w:rsidRPr="00BD001E" w:rsidRDefault="00BD001E">
      <w:pPr>
        <w:pStyle w:val="ListParagraph"/>
        <w:numPr>
          <w:ilvl w:val="0"/>
          <w:numId w:val="528"/>
        </w:numPr>
        <w:spacing w:before="100" w:beforeAutospacing="1" w:after="100" w:afterAutospacing="1" w:line="360" w:lineRule="auto"/>
        <w:ind w:left="3402"/>
      </w:pPr>
      <w:r w:rsidRPr="00BD001E">
        <w:t>warehouse_id = Kho ĐC đi</w:t>
      </w:r>
    </w:p>
    <w:p w14:paraId="1CF2197A" w14:textId="77777777" w:rsidR="00BD001E" w:rsidRPr="00BD001E" w:rsidRDefault="00BD001E">
      <w:pPr>
        <w:pStyle w:val="ListParagraph"/>
        <w:numPr>
          <w:ilvl w:val="0"/>
          <w:numId w:val="528"/>
        </w:numPr>
        <w:spacing w:before="100" w:beforeAutospacing="1" w:after="100" w:afterAutospacing="1" w:line="360" w:lineRule="auto"/>
        <w:ind w:left="3402"/>
      </w:pPr>
      <w:r w:rsidRPr="00BD001E">
        <w:t>available_quantity = tồn đáp ứng hiện tại</w:t>
      </w:r>
    </w:p>
    <w:p w14:paraId="0EC82CF9" w14:textId="77777777" w:rsidR="00BD001E" w:rsidRPr="00BD001E" w:rsidRDefault="00BD001E">
      <w:pPr>
        <w:pStyle w:val="ListParagraph"/>
        <w:numPr>
          <w:ilvl w:val="0"/>
          <w:numId w:val="528"/>
        </w:numPr>
        <w:spacing w:before="100" w:beforeAutospacing="1" w:after="100" w:afterAutospacing="1" w:line="360" w:lineRule="auto"/>
        <w:ind w:left="3402"/>
      </w:pPr>
      <w:r w:rsidRPr="00BD001E">
        <w:t>quantity = tồn thực tế hiện tại</w:t>
      </w:r>
    </w:p>
    <w:p w14:paraId="30720328" w14:textId="77777777" w:rsidR="00BD001E" w:rsidRPr="00BD001E" w:rsidRDefault="00BD001E">
      <w:pPr>
        <w:pStyle w:val="ListParagraph"/>
        <w:numPr>
          <w:ilvl w:val="0"/>
          <w:numId w:val="528"/>
        </w:numPr>
        <w:spacing w:before="100" w:beforeAutospacing="1" w:after="100" w:afterAutospacing="1" w:line="360" w:lineRule="auto"/>
        <w:ind w:left="3402"/>
      </w:pPr>
      <w:r w:rsidRPr="00BD001E">
        <w:t>total_available_quantity = tổng tồn đáp ứng lô hiện tại</w:t>
      </w:r>
    </w:p>
    <w:p w14:paraId="20EFDFF0" w14:textId="77777777" w:rsidR="00BD001E" w:rsidRPr="00BD001E" w:rsidRDefault="00BD001E">
      <w:pPr>
        <w:pStyle w:val="ListParagraph"/>
        <w:numPr>
          <w:ilvl w:val="0"/>
          <w:numId w:val="528"/>
        </w:numPr>
        <w:spacing w:before="100" w:beforeAutospacing="1" w:after="100" w:afterAutospacing="1" w:line="360" w:lineRule="auto"/>
        <w:ind w:left="3402"/>
      </w:pPr>
      <w:r w:rsidRPr="00BD001E">
        <w:t>total_quantity = tổng tồn thực tế lô hiện tại</w:t>
      </w:r>
    </w:p>
    <w:p w14:paraId="2D6EBBD3" w14:textId="77777777" w:rsidR="00BD001E" w:rsidRPr="00BD001E" w:rsidRDefault="00BD001E">
      <w:pPr>
        <w:pStyle w:val="ListParagraph"/>
        <w:numPr>
          <w:ilvl w:val="0"/>
          <w:numId w:val="528"/>
        </w:numPr>
        <w:spacing w:before="100" w:beforeAutospacing="1" w:after="100" w:afterAutospacing="1" w:line="360" w:lineRule="auto"/>
        <w:ind w:left="3402"/>
      </w:pPr>
      <w:r w:rsidRPr="00BD001E">
        <w:t>request_quantity = số lượng đặt</w:t>
      </w:r>
    </w:p>
    <w:p w14:paraId="0C286BFE" w14:textId="77777777" w:rsidR="00BD001E" w:rsidRPr="00BD001E" w:rsidRDefault="00BD001E">
      <w:pPr>
        <w:pStyle w:val="ListParagraph"/>
        <w:numPr>
          <w:ilvl w:val="0"/>
          <w:numId w:val="528"/>
        </w:numPr>
        <w:spacing w:before="100" w:beforeAutospacing="1" w:after="100" w:afterAutospacing="1" w:line="360" w:lineRule="auto"/>
        <w:ind w:left="3402"/>
      </w:pPr>
      <w:r w:rsidRPr="00BD001E">
        <w:t>after_avail_quantity = tồn đáp ứng sau giảm</w:t>
      </w:r>
    </w:p>
    <w:p w14:paraId="05C396B1" w14:textId="77777777" w:rsidR="00BD001E" w:rsidRPr="00BD001E" w:rsidRDefault="00BD001E">
      <w:pPr>
        <w:pStyle w:val="ListParagraph"/>
        <w:numPr>
          <w:ilvl w:val="0"/>
          <w:numId w:val="528"/>
        </w:numPr>
        <w:spacing w:before="100" w:beforeAutospacing="1" w:after="100" w:afterAutospacing="1" w:line="360" w:lineRule="auto"/>
        <w:ind w:left="3402"/>
      </w:pPr>
      <w:r w:rsidRPr="00BD001E">
        <w:t>after_avail_quantity_total = tổng tồn đáp ứng lô sau giảm</w:t>
      </w:r>
    </w:p>
    <w:p w14:paraId="3B78A63E" w14:textId="77777777" w:rsidR="00BD001E" w:rsidRPr="00BD001E" w:rsidRDefault="00BD001E">
      <w:pPr>
        <w:pStyle w:val="ListParagraph"/>
        <w:numPr>
          <w:ilvl w:val="0"/>
          <w:numId w:val="528"/>
        </w:numPr>
        <w:spacing w:before="100" w:beforeAutospacing="1" w:after="100" w:afterAutospacing="1" w:line="360" w:lineRule="auto"/>
        <w:ind w:left="3402"/>
      </w:pPr>
      <w:r w:rsidRPr="00BD001E">
        <w:t>transaction_type = w_trans_transfer</w:t>
      </w:r>
    </w:p>
    <w:p w14:paraId="1E8E7D3B" w14:textId="77777777" w:rsidR="00BD001E" w:rsidRPr="00BD001E" w:rsidRDefault="00BD001E">
      <w:pPr>
        <w:pStyle w:val="ListParagraph"/>
        <w:numPr>
          <w:ilvl w:val="0"/>
          <w:numId w:val="528"/>
        </w:numPr>
        <w:spacing w:before="100" w:beforeAutospacing="1" w:after="100" w:afterAutospacing="1" w:line="360" w:lineRule="auto"/>
        <w:ind w:left="3402"/>
      </w:pPr>
      <w:r w:rsidRPr="00BD001E">
        <w:lastRenderedPageBreak/>
        <w:t>transaction_id = inventory_transfer_id</w:t>
      </w:r>
    </w:p>
    <w:p w14:paraId="5B66F8B4" w14:textId="77777777" w:rsidR="00BD001E" w:rsidRPr="00BD001E" w:rsidRDefault="00BD001E">
      <w:pPr>
        <w:pStyle w:val="ListParagraph"/>
        <w:numPr>
          <w:ilvl w:val="0"/>
          <w:numId w:val="528"/>
        </w:numPr>
        <w:spacing w:before="100" w:beforeAutospacing="1" w:after="100" w:afterAutospacing="1" w:line="360" w:lineRule="auto"/>
        <w:ind w:left="3402"/>
      </w:pPr>
      <w:r w:rsidRPr="00BD001E">
        <w:t>is_active = 1</w:t>
      </w:r>
    </w:p>
    <w:p w14:paraId="185FFB0B" w14:textId="77777777" w:rsidR="00BD001E" w:rsidRPr="00BD001E" w:rsidRDefault="00BD001E">
      <w:pPr>
        <w:pStyle w:val="ListParagraph"/>
        <w:numPr>
          <w:ilvl w:val="0"/>
          <w:numId w:val="528"/>
        </w:numPr>
        <w:spacing w:before="100" w:beforeAutospacing="1" w:after="100" w:afterAutospacing="1" w:line="360" w:lineRule="auto"/>
        <w:ind w:left="3402"/>
      </w:pPr>
      <w:r w:rsidRPr="00BD001E">
        <w:t>dist_unit_id (nếu điều chuyển xuất ngoại thì lưu đơn vị của kho ĐC đi)</w:t>
      </w:r>
    </w:p>
    <w:p w14:paraId="352E8CD2" w14:textId="77777777" w:rsidR="00BD001E" w:rsidRPr="00BD001E" w:rsidRDefault="00BD001E">
      <w:pPr>
        <w:pStyle w:val="ListParagraph"/>
        <w:numPr>
          <w:ilvl w:val="0"/>
          <w:numId w:val="528"/>
        </w:numPr>
        <w:spacing w:before="100" w:beforeAutospacing="1" w:after="100" w:afterAutospacing="1" w:line="360" w:lineRule="auto"/>
        <w:ind w:left="3402"/>
      </w:pPr>
      <w:r w:rsidRPr="00BD001E">
        <w:t xml:space="preserve">tenant_id </w:t>
      </w:r>
    </w:p>
    <w:p w14:paraId="55DD1421" w14:textId="77777777" w:rsidR="00BD001E" w:rsidRPr="00BD001E" w:rsidRDefault="00BD001E">
      <w:pPr>
        <w:pStyle w:val="ListParagraph"/>
        <w:numPr>
          <w:ilvl w:val="0"/>
          <w:numId w:val="528"/>
        </w:numPr>
        <w:spacing w:before="100" w:beforeAutospacing="1" w:after="100" w:afterAutospacing="1" w:line="360" w:lineRule="auto"/>
        <w:ind w:left="3402"/>
      </w:pPr>
      <w:r w:rsidRPr="00BD001E">
        <w:t>row_version</w:t>
      </w:r>
    </w:p>
    <w:p w14:paraId="1D5A068A" w14:textId="77777777" w:rsidR="00BD001E" w:rsidRPr="00BD001E" w:rsidRDefault="00BD001E">
      <w:pPr>
        <w:pStyle w:val="ListParagraph"/>
        <w:numPr>
          <w:ilvl w:val="0"/>
          <w:numId w:val="528"/>
        </w:numPr>
        <w:spacing w:before="100" w:beforeAutospacing="1" w:after="100" w:afterAutospacing="1" w:line="360" w:lineRule="auto"/>
        <w:ind w:left="3402"/>
      </w:pPr>
      <w:r w:rsidRPr="00BD001E">
        <w:t>create_date</w:t>
      </w:r>
    </w:p>
    <w:p w14:paraId="21B999BA" w14:textId="77777777" w:rsidR="00BD001E" w:rsidRPr="00BD001E" w:rsidRDefault="00BD001E">
      <w:pPr>
        <w:pStyle w:val="ListParagraph"/>
        <w:numPr>
          <w:ilvl w:val="0"/>
          <w:numId w:val="528"/>
        </w:numPr>
        <w:spacing w:before="100" w:beforeAutospacing="1" w:after="100" w:afterAutospacing="1" w:line="360" w:lineRule="auto"/>
        <w:ind w:left="3402"/>
      </w:pPr>
      <w:r w:rsidRPr="00BD001E">
        <w:t>create_user</w:t>
      </w:r>
    </w:p>
    <w:p w14:paraId="684B33E2" w14:textId="77777777" w:rsidR="00BD001E" w:rsidRPr="00BD001E" w:rsidRDefault="00BD001E">
      <w:pPr>
        <w:pStyle w:val="ListParagraph"/>
        <w:numPr>
          <w:ilvl w:val="0"/>
          <w:numId w:val="528"/>
        </w:numPr>
        <w:spacing w:before="100" w:beforeAutospacing="1" w:after="100" w:afterAutospacing="1" w:line="360" w:lineRule="auto"/>
        <w:ind w:left="3402"/>
      </w:pPr>
      <w:r w:rsidRPr="00BD001E">
        <w:t>update_date</w:t>
      </w:r>
    </w:p>
    <w:p w14:paraId="3E7F8D15" w14:textId="594AAE4B" w:rsidR="00BD001E" w:rsidRDefault="00BD001E">
      <w:pPr>
        <w:pStyle w:val="ListParagraph"/>
        <w:numPr>
          <w:ilvl w:val="0"/>
          <w:numId w:val="528"/>
        </w:numPr>
        <w:spacing w:before="100" w:beforeAutospacing="1" w:after="100" w:afterAutospacing="1" w:line="360" w:lineRule="auto"/>
        <w:ind w:left="3402"/>
      </w:pPr>
      <w:r w:rsidRPr="00BD001E">
        <w:t>update_user</w:t>
      </w:r>
    </w:p>
    <w:p w14:paraId="3CAF365D" w14:textId="01971FA5" w:rsidR="001452D7" w:rsidRDefault="001452D7">
      <w:pPr>
        <w:pStyle w:val="PAL0"/>
        <w:numPr>
          <w:ilvl w:val="0"/>
          <w:numId w:val="526"/>
        </w:numPr>
        <w:spacing w:line="360" w:lineRule="auto"/>
        <w:ind w:left="2835"/>
      </w:pPr>
      <w:r w:rsidRPr="001452D7">
        <w:t xml:space="preserve">Bảng </w:t>
      </w:r>
      <w:commentRangeStart w:id="37"/>
      <w:r w:rsidRPr="001452D7">
        <w:t>INVENTORY_LOT</w:t>
      </w:r>
      <w:commentRangeEnd w:id="37"/>
      <w:r w:rsidR="006F7158">
        <w:rPr>
          <w:rStyle w:val="CommentReference"/>
          <w:sz w:val="24"/>
          <w:szCs w:val="24"/>
        </w:rPr>
        <w:commentReference w:id="37"/>
      </w:r>
    </w:p>
    <w:p w14:paraId="18E5590D" w14:textId="7A576C20" w:rsidR="00BD001E" w:rsidRDefault="00BD001E">
      <w:pPr>
        <w:pStyle w:val="PAL0"/>
        <w:numPr>
          <w:ilvl w:val="0"/>
          <w:numId w:val="529"/>
        </w:numPr>
        <w:spacing w:line="360" w:lineRule="auto"/>
        <w:ind w:left="3402"/>
      </w:pPr>
      <w:r w:rsidRPr="00BD001E">
        <w:t>available_quantity: giảm tồn tương ứng lô của kho ĐC đi</w:t>
      </w:r>
    </w:p>
    <w:p w14:paraId="775CB6D4" w14:textId="219C9C94" w:rsidR="001452D7" w:rsidRDefault="001452D7">
      <w:pPr>
        <w:pStyle w:val="PAL0"/>
        <w:numPr>
          <w:ilvl w:val="0"/>
          <w:numId w:val="526"/>
        </w:numPr>
        <w:spacing w:line="360" w:lineRule="auto"/>
        <w:ind w:left="2835"/>
      </w:pPr>
      <w:r w:rsidRPr="001452D7">
        <w:t>Bảng inventory_lot_tracking_available:</w:t>
      </w:r>
    </w:p>
    <w:p w14:paraId="41E80D6B" w14:textId="77777777" w:rsidR="00BD001E" w:rsidRPr="00F0094B" w:rsidRDefault="00BD001E">
      <w:pPr>
        <w:pStyle w:val="ListParagraph"/>
        <w:numPr>
          <w:ilvl w:val="0"/>
          <w:numId w:val="530"/>
        </w:numPr>
        <w:spacing w:before="100" w:beforeAutospacing="1" w:after="100" w:afterAutospacing="1" w:line="360" w:lineRule="auto"/>
        <w:ind w:left="3402"/>
      </w:pPr>
      <w:r w:rsidRPr="00F0094B">
        <w:t>id</w:t>
      </w:r>
    </w:p>
    <w:p w14:paraId="7E57A9A5" w14:textId="77777777" w:rsidR="00BD001E" w:rsidRPr="00F0094B" w:rsidRDefault="00BD001E">
      <w:pPr>
        <w:pStyle w:val="ListParagraph"/>
        <w:numPr>
          <w:ilvl w:val="0"/>
          <w:numId w:val="530"/>
        </w:numPr>
        <w:spacing w:before="100" w:beforeAutospacing="1" w:after="100" w:afterAutospacing="1" w:line="360" w:lineRule="auto"/>
        <w:ind w:left="3402"/>
      </w:pPr>
      <w:r w:rsidRPr="00F0094B">
        <w:t>inventory_lot_id</w:t>
      </w:r>
    </w:p>
    <w:p w14:paraId="04140EBD" w14:textId="77777777" w:rsidR="00BD001E" w:rsidRPr="00F0094B" w:rsidRDefault="00BD001E">
      <w:pPr>
        <w:pStyle w:val="ListParagraph"/>
        <w:numPr>
          <w:ilvl w:val="0"/>
          <w:numId w:val="530"/>
        </w:numPr>
        <w:spacing w:before="100" w:beforeAutospacing="1" w:after="100" w:afterAutospacing="1" w:line="360" w:lineRule="auto"/>
        <w:ind w:left="3402"/>
      </w:pPr>
      <w:r w:rsidRPr="00F0094B">
        <w:t>inventory_id</w:t>
      </w:r>
    </w:p>
    <w:p w14:paraId="10861C70" w14:textId="77777777" w:rsidR="00BD001E" w:rsidRPr="00F0094B" w:rsidRDefault="00BD001E">
      <w:pPr>
        <w:pStyle w:val="ListParagraph"/>
        <w:numPr>
          <w:ilvl w:val="0"/>
          <w:numId w:val="530"/>
        </w:numPr>
        <w:spacing w:before="100" w:beforeAutospacing="1" w:after="100" w:afterAutospacing="1" w:line="360" w:lineRule="auto"/>
        <w:ind w:left="3402"/>
      </w:pPr>
      <w:r w:rsidRPr="00F0094B">
        <w:t>product_lot_id</w:t>
      </w:r>
    </w:p>
    <w:p w14:paraId="03FDBBE0" w14:textId="77777777" w:rsidR="00BD001E" w:rsidRPr="00F0094B" w:rsidRDefault="00BD001E">
      <w:pPr>
        <w:pStyle w:val="ListParagraph"/>
        <w:numPr>
          <w:ilvl w:val="0"/>
          <w:numId w:val="530"/>
        </w:numPr>
        <w:spacing w:before="100" w:beforeAutospacing="1" w:after="100" w:afterAutospacing="1" w:line="360" w:lineRule="auto"/>
        <w:ind w:left="3402"/>
      </w:pPr>
      <w:r w:rsidRPr="00F0094B">
        <w:t>warehouse_id = kho ĐC đi</w:t>
      </w:r>
    </w:p>
    <w:p w14:paraId="381D22EB" w14:textId="77777777" w:rsidR="00BD001E" w:rsidRPr="00F0094B" w:rsidRDefault="00BD001E">
      <w:pPr>
        <w:pStyle w:val="ListParagraph"/>
        <w:numPr>
          <w:ilvl w:val="0"/>
          <w:numId w:val="530"/>
        </w:numPr>
        <w:spacing w:before="100" w:beforeAutospacing="1" w:after="100" w:afterAutospacing="1" w:line="360" w:lineRule="auto"/>
        <w:ind w:left="3402"/>
      </w:pPr>
      <w:r w:rsidRPr="00F0094B">
        <w:t>lot_number</w:t>
      </w:r>
    </w:p>
    <w:p w14:paraId="50D16118" w14:textId="77777777" w:rsidR="00BD001E" w:rsidRPr="00F0094B" w:rsidRDefault="00BD001E">
      <w:pPr>
        <w:pStyle w:val="ListParagraph"/>
        <w:numPr>
          <w:ilvl w:val="0"/>
          <w:numId w:val="530"/>
        </w:numPr>
        <w:spacing w:before="100" w:beforeAutospacing="1" w:after="100" w:afterAutospacing="1" w:line="360" w:lineRule="auto"/>
        <w:ind w:left="3402"/>
      </w:pPr>
      <w:r w:rsidRPr="00F0094B">
        <w:t>expire_date</w:t>
      </w:r>
    </w:p>
    <w:p w14:paraId="0B86B9C0" w14:textId="77777777" w:rsidR="00BD001E" w:rsidRPr="00F0094B" w:rsidRDefault="00BD001E">
      <w:pPr>
        <w:pStyle w:val="ListParagraph"/>
        <w:numPr>
          <w:ilvl w:val="0"/>
          <w:numId w:val="530"/>
        </w:numPr>
        <w:spacing w:before="100" w:beforeAutospacing="1" w:after="100" w:afterAutospacing="1" w:line="360" w:lineRule="auto"/>
        <w:ind w:left="3402"/>
      </w:pPr>
      <w:r w:rsidRPr="00F0094B">
        <w:t>available_quantity = tồn kho đáp ứng trước giảm</w:t>
      </w:r>
    </w:p>
    <w:p w14:paraId="4A90C108" w14:textId="77777777" w:rsidR="00BD001E" w:rsidRPr="00F0094B" w:rsidRDefault="00BD001E">
      <w:pPr>
        <w:pStyle w:val="ListParagraph"/>
        <w:numPr>
          <w:ilvl w:val="0"/>
          <w:numId w:val="530"/>
        </w:numPr>
        <w:spacing w:before="100" w:beforeAutospacing="1" w:after="100" w:afterAutospacing="1" w:line="360" w:lineRule="auto"/>
        <w:ind w:left="3402"/>
      </w:pPr>
      <w:r w:rsidRPr="00F0094B">
        <w:t>quantity = tồn kho thực tế trước giảm</w:t>
      </w:r>
    </w:p>
    <w:p w14:paraId="2E4A3848" w14:textId="77777777" w:rsidR="00BD001E" w:rsidRPr="00F0094B" w:rsidRDefault="00BD001E">
      <w:pPr>
        <w:pStyle w:val="ListParagraph"/>
        <w:numPr>
          <w:ilvl w:val="0"/>
          <w:numId w:val="530"/>
        </w:numPr>
        <w:spacing w:before="100" w:beforeAutospacing="1" w:after="100" w:afterAutospacing="1" w:line="360" w:lineRule="auto"/>
        <w:ind w:left="3402"/>
      </w:pPr>
      <w:r w:rsidRPr="00F0094B">
        <w:lastRenderedPageBreak/>
        <w:t>request_quantity = số lượng đặt</w:t>
      </w:r>
    </w:p>
    <w:p w14:paraId="705DFCF7" w14:textId="77777777" w:rsidR="00BD001E" w:rsidRPr="00F0094B" w:rsidRDefault="00BD001E">
      <w:pPr>
        <w:pStyle w:val="ListParagraph"/>
        <w:numPr>
          <w:ilvl w:val="0"/>
          <w:numId w:val="530"/>
        </w:numPr>
        <w:spacing w:before="100" w:beforeAutospacing="1" w:after="100" w:afterAutospacing="1" w:line="360" w:lineRule="auto"/>
        <w:ind w:left="3402"/>
      </w:pPr>
      <w:r w:rsidRPr="00F0094B">
        <w:t>after_avail_quantity = tồn kho đáp ứng trước giảm</w:t>
      </w:r>
    </w:p>
    <w:p w14:paraId="60BE95A0" w14:textId="77777777" w:rsidR="00BD001E" w:rsidRPr="00F0094B" w:rsidRDefault="00BD001E">
      <w:pPr>
        <w:pStyle w:val="ListParagraph"/>
        <w:numPr>
          <w:ilvl w:val="0"/>
          <w:numId w:val="530"/>
        </w:numPr>
        <w:spacing w:before="100" w:beforeAutospacing="1" w:after="100" w:afterAutospacing="1" w:line="360" w:lineRule="auto"/>
        <w:ind w:left="3402"/>
      </w:pPr>
      <w:r w:rsidRPr="00F0094B">
        <w:t>is_allow_sale</w:t>
      </w:r>
    </w:p>
    <w:p w14:paraId="0A7F0BBF" w14:textId="77777777" w:rsidR="00BD001E" w:rsidRPr="00F0094B" w:rsidRDefault="00BD001E">
      <w:pPr>
        <w:pStyle w:val="ListParagraph"/>
        <w:numPr>
          <w:ilvl w:val="0"/>
          <w:numId w:val="530"/>
        </w:numPr>
        <w:spacing w:before="100" w:beforeAutospacing="1" w:after="100" w:afterAutospacing="1" w:line="360" w:lineRule="auto"/>
        <w:ind w:left="3402"/>
      </w:pPr>
      <w:r w:rsidRPr="00F0094B">
        <w:t>dist_unit_id (nếu điều chuyển xuất ngoại thì lưu đơn vị của kho ĐC đi)</w:t>
      </w:r>
    </w:p>
    <w:p w14:paraId="46F25216" w14:textId="77777777" w:rsidR="00BD001E" w:rsidRPr="00F0094B" w:rsidRDefault="00BD001E">
      <w:pPr>
        <w:pStyle w:val="ListParagraph"/>
        <w:numPr>
          <w:ilvl w:val="0"/>
          <w:numId w:val="530"/>
        </w:numPr>
        <w:spacing w:before="100" w:beforeAutospacing="1" w:after="100" w:afterAutospacing="1" w:line="360" w:lineRule="auto"/>
        <w:ind w:left="3402"/>
      </w:pPr>
      <w:r w:rsidRPr="00F0094B">
        <w:t>tenant_id</w:t>
      </w:r>
    </w:p>
    <w:p w14:paraId="5943FC91" w14:textId="77777777" w:rsidR="00BD001E" w:rsidRPr="00F0094B" w:rsidRDefault="00BD001E">
      <w:pPr>
        <w:pStyle w:val="ListParagraph"/>
        <w:numPr>
          <w:ilvl w:val="0"/>
          <w:numId w:val="530"/>
        </w:numPr>
        <w:spacing w:before="100" w:beforeAutospacing="1" w:after="100" w:afterAutospacing="1" w:line="360" w:lineRule="auto"/>
        <w:ind w:left="3402"/>
      </w:pPr>
      <w:r w:rsidRPr="00F0094B">
        <w:t>version</w:t>
      </w:r>
    </w:p>
    <w:p w14:paraId="203D3A11" w14:textId="77777777" w:rsidR="00BD001E" w:rsidRPr="00F0094B" w:rsidRDefault="00BD001E">
      <w:pPr>
        <w:pStyle w:val="ListParagraph"/>
        <w:numPr>
          <w:ilvl w:val="0"/>
          <w:numId w:val="530"/>
        </w:numPr>
        <w:spacing w:before="100" w:beforeAutospacing="1" w:after="100" w:afterAutospacing="1" w:line="360" w:lineRule="auto"/>
        <w:ind w:left="3402"/>
      </w:pPr>
      <w:r w:rsidRPr="00F0094B">
        <w:t>create_date</w:t>
      </w:r>
    </w:p>
    <w:p w14:paraId="67E96D86" w14:textId="77777777" w:rsidR="00BD001E" w:rsidRPr="00F0094B" w:rsidRDefault="00BD001E">
      <w:pPr>
        <w:pStyle w:val="ListParagraph"/>
        <w:numPr>
          <w:ilvl w:val="0"/>
          <w:numId w:val="530"/>
        </w:numPr>
        <w:spacing w:before="100" w:beforeAutospacing="1" w:after="100" w:afterAutospacing="1" w:line="360" w:lineRule="auto"/>
        <w:ind w:left="3402"/>
      </w:pPr>
      <w:r w:rsidRPr="00F0094B">
        <w:t>create_user</w:t>
      </w:r>
    </w:p>
    <w:p w14:paraId="011B953C" w14:textId="77777777" w:rsidR="00BD001E" w:rsidRPr="00F0094B" w:rsidRDefault="00BD001E">
      <w:pPr>
        <w:pStyle w:val="ListParagraph"/>
        <w:numPr>
          <w:ilvl w:val="0"/>
          <w:numId w:val="530"/>
        </w:numPr>
        <w:spacing w:before="100" w:beforeAutospacing="1" w:after="100" w:afterAutospacing="1" w:line="360" w:lineRule="auto"/>
        <w:ind w:left="3402"/>
      </w:pPr>
      <w:r w:rsidRPr="00F0094B">
        <w:t>update_date</w:t>
      </w:r>
    </w:p>
    <w:p w14:paraId="1A38D353" w14:textId="77777777" w:rsidR="00BD001E" w:rsidRPr="00F0094B" w:rsidRDefault="00BD001E">
      <w:pPr>
        <w:pStyle w:val="ListParagraph"/>
        <w:numPr>
          <w:ilvl w:val="0"/>
          <w:numId w:val="530"/>
        </w:numPr>
        <w:spacing w:before="100" w:beforeAutospacing="1" w:after="100" w:afterAutospacing="1" w:line="360" w:lineRule="auto"/>
        <w:ind w:left="3402"/>
      </w:pPr>
      <w:r w:rsidRPr="00F0094B">
        <w:t>update_user</w:t>
      </w:r>
    </w:p>
    <w:p w14:paraId="7ABD0CBC" w14:textId="0D0E2B9C" w:rsidR="00BD001E" w:rsidRPr="006A02C3" w:rsidRDefault="00F0094B" w:rsidP="00F0094B">
      <w:pPr>
        <w:pStyle w:val="PAL1"/>
      </w:pPr>
      <w:r w:rsidRPr="00F0094B">
        <w:t>Note: Đối với các sản phẩm không quản lý lô product_stock_conf. manage_by_lot = 0, thực hiện tương tự cho lô ảo</w:t>
      </w:r>
    </w:p>
    <w:p w14:paraId="201594F9" w14:textId="77777777" w:rsidR="00464553" w:rsidRPr="006A02C3" w:rsidRDefault="00464553" w:rsidP="00512E56">
      <w:pPr>
        <w:pStyle w:val="Heading5"/>
        <w:tabs>
          <w:tab w:val="num" w:pos="1008"/>
        </w:tabs>
        <w:spacing w:line="360" w:lineRule="auto"/>
        <w:ind w:left="1008" w:hanging="1008"/>
        <w:jc w:val="both"/>
        <w:rPr>
          <w:highlight w:val="yellow"/>
        </w:rPr>
      </w:pPr>
      <w:r w:rsidRPr="006A02C3">
        <w:rPr>
          <w:highlight w:val="yellow"/>
        </w:rPr>
        <w:t>Duyệt đơn điều chuyển</w:t>
      </w:r>
    </w:p>
    <w:p w14:paraId="7700E9F2" w14:textId="77777777" w:rsidR="00464553" w:rsidRPr="006A02C3" w:rsidRDefault="00464553">
      <w:pPr>
        <w:pStyle w:val="PAL0"/>
        <w:numPr>
          <w:ilvl w:val="0"/>
          <w:numId w:val="184"/>
        </w:numPr>
        <w:spacing w:line="360" w:lineRule="auto"/>
        <w:ind w:left="567"/>
      </w:pPr>
      <w:r w:rsidRPr="006A02C3">
        <w:t>Duyệt phiếu (Khi người dùng tick chọn n dòng, click vào nút Duyệt)</w:t>
      </w:r>
    </w:p>
    <w:p w14:paraId="791BF2C7" w14:textId="075F1306" w:rsidR="00464553" w:rsidRPr="006A02C3" w:rsidRDefault="00464553" w:rsidP="00512E56">
      <w:pPr>
        <w:pStyle w:val="PAL1"/>
        <w:spacing w:line="360" w:lineRule="auto"/>
      </w:pPr>
      <w:r w:rsidRPr="006A02C3">
        <w:t>Hệ thống hiển thị dialog confirm</w:t>
      </w:r>
    </w:p>
    <w:p w14:paraId="37098337" w14:textId="7AB12DD3" w:rsidR="00464553" w:rsidRPr="006A02C3" w:rsidRDefault="00464553">
      <w:pPr>
        <w:pStyle w:val="PAL0"/>
        <w:numPr>
          <w:ilvl w:val="0"/>
          <w:numId w:val="185"/>
        </w:numPr>
        <w:spacing w:line="360" w:lineRule="auto"/>
        <w:ind w:left="1701"/>
      </w:pPr>
      <w:r w:rsidRPr="006A02C3">
        <w:t>Nếu chọn 1 dòng</w:t>
      </w:r>
      <w:r w:rsidR="00364F3E" w:rsidRPr="006A02C3">
        <w:t xml:space="preserve"> </w:t>
      </w:r>
      <w:r w:rsidRPr="006A02C3">
        <w:t xml:space="preserve">[Duyệt đơn điều chuyển? Bạn muốn thực hiện </w:t>
      </w:r>
      <w:r w:rsidRPr="006A02C3">
        <w:rPr>
          <w:b/>
        </w:rPr>
        <w:t xml:space="preserve">duyệt </w:t>
      </w:r>
      <w:r w:rsidRPr="006A02C3">
        <w:t xml:space="preserve">đơn điều chuyển </w:t>
      </w:r>
      <w:r w:rsidRPr="006A02C3">
        <w:rPr>
          <w:b/>
        </w:rPr>
        <w:t>&lt;Mã phiếu&gt;</w:t>
      </w:r>
      <w:r w:rsidRPr="006A02C3">
        <w:t>?] [btn Đóng][btn Duyệt]</w:t>
      </w:r>
    </w:p>
    <w:p w14:paraId="5D51F6FB" w14:textId="77777777" w:rsidR="00364F3E" w:rsidRPr="006A02C3" w:rsidRDefault="00464553">
      <w:pPr>
        <w:pStyle w:val="PAL0"/>
        <w:numPr>
          <w:ilvl w:val="0"/>
          <w:numId w:val="185"/>
        </w:numPr>
        <w:spacing w:line="360" w:lineRule="auto"/>
        <w:ind w:left="1701"/>
      </w:pPr>
      <w:r w:rsidRPr="006A02C3">
        <w:t>Nếu chọn nhiều dòng</w:t>
      </w:r>
      <w:r w:rsidR="00364F3E" w:rsidRPr="006A02C3">
        <w:t xml:space="preserve"> </w:t>
      </w:r>
      <w:r w:rsidRPr="006A02C3">
        <w:t>[Duyệt đơn điều chuyển?</w:t>
      </w:r>
      <w:r w:rsidR="00364F3E" w:rsidRPr="006A02C3">
        <w:t xml:space="preserve"> </w:t>
      </w:r>
      <w:r w:rsidRPr="006A02C3">
        <w:t xml:space="preserve">Bạn muốn thực hiện </w:t>
      </w:r>
      <w:r w:rsidRPr="006A02C3">
        <w:rPr>
          <w:b/>
        </w:rPr>
        <w:t>duyệt n</w:t>
      </w:r>
      <w:r w:rsidRPr="006A02C3">
        <w:t xml:space="preserve"> đơn điều chuyển đã chọn?] [btn Đóng][btn Duyệt]</w:t>
      </w:r>
    </w:p>
    <w:p w14:paraId="5E770BD8" w14:textId="3FD80559" w:rsidR="00464553" w:rsidRPr="006A02C3" w:rsidRDefault="00464553">
      <w:pPr>
        <w:pStyle w:val="PAL0"/>
        <w:numPr>
          <w:ilvl w:val="0"/>
          <w:numId w:val="185"/>
        </w:numPr>
        <w:spacing w:line="360" w:lineRule="auto"/>
        <w:ind w:left="1701"/>
      </w:pPr>
      <w:r w:rsidRPr="006A02C3">
        <w:t>Người dùng chọn thao tác</w:t>
      </w:r>
    </w:p>
    <w:p w14:paraId="180E58A7" w14:textId="77777777" w:rsidR="00464553" w:rsidRPr="006A02C3" w:rsidRDefault="00464553">
      <w:pPr>
        <w:pStyle w:val="PAL0"/>
        <w:numPr>
          <w:ilvl w:val="0"/>
          <w:numId w:val="186"/>
        </w:numPr>
        <w:spacing w:line="360" w:lineRule="auto"/>
        <w:ind w:left="2268"/>
      </w:pPr>
      <w:r w:rsidRPr="006A02C3">
        <w:t>Chọn btn Đóng: đóng dialog confirm, không xảy ra sự kiện gì</w:t>
      </w:r>
    </w:p>
    <w:p w14:paraId="796BC9D1" w14:textId="77777777" w:rsidR="00464553" w:rsidRPr="006A02C3" w:rsidRDefault="00464553">
      <w:pPr>
        <w:pStyle w:val="PAL0"/>
        <w:numPr>
          <w:ilvl w:val="0"/>
          <w:numId w:val="186"/>
        </w:numPr>
        <w:spacing w:line="360" w:lineRule="auto"/>
        <w:ind w:left="2268"/>
      </w:pPr>
      <w:r w:rsidRPr="006A02C3">
        <w:t>Chọn btn Duyệt: đóng dialog confirm &amp; thực hiện action</w:t>
      </w:r>
    </w:p>
    <w:p w14:paraId="372A5E3F" w14:textId="539E489E" w:rsidR="00464553" w:rsidRPr="006A02C3" w:rsidRDefault="00464553" w:rsidP="00512E56">
      <w:pPr>
        <w:pStyle w:val="PAL1"/>
        <w:spacing w:line="360" w:lineRule="auto"/>
      </w:pPr>
      <w:r w:rsidRPr="006A02C3">
        <w:lastRenderedPageBreak/>
        <w:t>Hệ thống thực hiện nghiệp vụ</w:t>
      </w:r>
    </w:p>
    <w:p w14:paraId="6F6E7285" w14:textId="77777777" w:rsidR="00464553" w:rsidRPr="006A02C3" w:rsidRDefault="00464553">
      <w:pPr>
        <w:pStyle w:val="PAL0"/>
        <w:numPr>
          <w:ilvl w:val="0"/>
          <w:numId w:val="187"/>
        </w:numPr>
        <w:spacing w:line="360" w:lineRule="auto"/>
        <w:ind w:left="1701"/>
      </w:pPr>
      <w:r w:rsidRPr="006A02C3">
        <w:t>Nếu chọn 1 dòng</w:t>
      </w:r>
    </w:p>
    <w:p w14:paraId="70244E70" w14:textId="1172D683" w:rsidR="00464553" w:rsidRPr="006A02C3" w:rsidRDefault="00464553">
      <w:pPr>
        <w:pStyle w:val="PAL3"/>
        <w:numPr>
          <w:ilvl w:val="0"/>
          <w:numId w:val="188"/>
        </w:numPr>
        <w:ind w:left="2268"/>
      </w:pPr>
      <w:r w:rsidRPr="006A02C3">
        <w:t>Nếu thành công: hiển thị toast thông báo. Tự động mất đi sau n giây (n = cấu hình chung cho toàn hệ thống)</w:t>
      </w:r>
      <w:r w:rsidR="00364F3E" w:rsidRPr="006A02C3">
        <w:t xml:space="preserve">. </w:t>
      </w:r>
      <w:r w:rsidRPr="006A02C3">
        <w:t>[Duyệt đơn điều chuyển &lt;</w:t>
      </w:r>
      <w:r w:rsidRPr="006A02C3">
        <w:rPr>
          <w:b/>
        </w:rPr>
        <w:t>Mã phiếu</w:t>
      </w:r>
      <w:r w:rsidRPr="006A02C3">
        <w:t>&gt; thành công!]</w:t>
      </w:r>
    </w:p>
    <w:p w14:paraId="3BE203EB" w14:textId="77777777" w:rsidR="00464553" w:rsidRPr="006A02C3" w:rsidRDefault="00464553">
      <w:pPr>
        <w:pStyle w:val="PAL3"/>
        <w:numPr>
          <w:ilvl w:val="0"/>
          <w:numId w:val="188"/>
        </w:numPr>
        <w:ind w:left="2268"/>
      </w:pPr>
      <w:r w:rsidRPr="006A02C3">
        <w:t>Nếu thất bại: hiển thị dialog thông báo</w:t>
      </w:r>
    </w:p>
    <w:p w14:paraId="68BD1121" w14:textId="77777777" w:rsidR="00464553" w:rsidRPr="006A02C3" w:rsidRDefault="00464553">
      <w:pPr>
        <w:pStyle w:val="PAL3"/>
        <w:numPr>
          <w:ilvl w:val="0"/>
          <w:numId w:val="189"/>
        </w:numPr>
        <w:ind w:left="2835"/>
      </w:pPr>
      <w:r w:rsidRPr="006A02C3">
        <w:t>[Duyệt đơn điều chuyển không thành công</w:t>
      </w:r>
    </w:p>
    <w:p w14:paraId="0F86A5D5" w14:textId="77777777" w:rsidR="00364F3E" w:rsidRPr="006A02C3" w:rsidRDefault="00464553">
      <w:pPr>
        <w:pStyle w:val="PAL3"/>
        <w:numPr>
          <w:ilvl w:val="0"/>
          <w:numId w:val="189"/>
        </w:numPr>
        <w:ind w:left="2835"/>
      </w:pPr>
      <w:r w:rsidRPr="006A02C3">
        <w:t>Duyệt đơn điều chuyển &lt;</w:t>
      </w:r>
      <w:r w:rsidRPr="006A02C3">
        <w:rPr>
          <w:b/>
        </w:rPr>
        <w:t>Mã phiếu</w:t>
      </w:r>
      <w:r w:rsidRPr="006A02C3">
        <w:t>&gt; không thành công!</w:t>
      </w:r>
      <w:r w:rsidR="00364F3E" w:rsidRPr="006A02C3">
        <w:t xml:space="preserve"> </w:t>
      </w:r>
      <w:r w:rsidRPr="006A02C3">
        <w:t>&lt;</w:t>
      </w:r>
      <w:r w:rsidRPr="006A02C3">
        <w:rPr>
          <w:color w:val="FF0000"/>
        </w:rPr>
        <w:t>Thông tin lỗi</w:t>
      </w:r>
      <w:r w:rsidRPr="006A02C3">
        <w:t>&gt;] [btn Đóng]</w:t>
      </w:r>
    </w:p>
    <w:p w14:paraId="5DFAB634" w14:textId="36F9282A" w:rsidR="00464553" w:rsidRPr="006A02C3" w:rsidRDefault="00464553">
      <w:pPr>
        <w:pStyle w:val="PAL3"/>
        <w:numPr>
          <w:ilvl w:val="0"/>
          <w:numId w:val="190"/>
        </w:numPr>
        <w:ind w:left="2268"/>
      </w:pPr>
      <w:r w:rsidRPr="006A02C3">
        <w:t>Các trường hợp lỗi</w:t>
      </w:r>
    </w:p>
    <w:p w14:paraId="762CBF21" w14:textId="77777777" w:rsidR="00464553" w:rsidRPr="006A02C3" w:rsidRDefault="00464553">
      <w:pPr>
        <w:pStyle w:val="PAL0"/>
        <w:numPr>
          <w:ilvl w:val="0"/>
          <w:numId w:val="191"/>
        </w:numPr>
        <w:spacing w:line="360" w:lineRule="auto"/>
        <w:ind w:left="2835"/>
      </w:pPr>
      <w:r w:rsidRPr="006A02C3">
        <w:t>User login không có quyền duyệt/hủy trên bước hiện tại (không có trong nhóm tác động quy trình): báo lỗi [Không có quyền duyệt/hủy đơn điều chuyển]</w:t>
      </w:r>
    </w:p>
    <w:p w14:paraId="2DAD57D1" w14:textId="77777777" w:rsidR="00464553" w:rsidRPr="006A02C3" w:rsidRDefault="00464553">
      <w:pPr>
        <w:pStyle w:val="PAL0"/>
        <w:numPr>
          <w:ilvl w:val="0"/>
          <w:numId w:val="191"/>
        </w:numPr>
        <w:spacing w:line="360" w:lineRule="auto"/>
        <w:ind w:left="2835"/>
      </w:pPr>
      <w:r w:rsidRPr="006A02C3">
        <w:t>Đơn điều chuyển ở trạng thái Hủy: báo lỗi [Đơn điều chuyển đã bị hủy]</w:t>
      </w:r>
    </w:p>
    <w:p w14:paraId="6E0EA618" w14:textId="77777777" w:rsidR="00464553" w:rsidRPr="006A02C3" w:rsidRDefault="00464553">
      <w:pPr>
        <w:pStyle w:val="PAL0"/>
        <w:numPr>
          <w:ilvl w:val="0"/>
          <w:numId w:val="191"/>
        </w:numPr>
        <w:spacing w:line="360" w:lineRule="auto"/>
        <w:ind w:left="2835"/>
      </w:pPr>
      <w:r w:rsidRPr="006A02C3">
        <w:t>Đơn điều chuyển ở trạng thái Đã duyệt: báo lỗi [Đơn điều chuyển đã hoàn thành quy trình duyệt]</w:t>
      </w:r>
    </w:p>
    <w:p w14:paraId="4306D743" w14:textId="77777777" w:rsidR="00464553" w:rsidRPr="006A02C3" w:rsidRDefault="00464553">
      <w:pPr>
        <w:pStyle w:val="PAL0"/>
        <w:numPr>
          <w:ilvl w:val="0"/>
          <w:numId w:val="187"/>
        </w:numPr>
        <w:spacing w:line="360" w:lineRule="auto"/>
        <w:ind w:left="1701"/>
      </w:pPr>
      <w:r w:rsidRPr="006A02C3">
        <w:t>Nếu chọn nhiều dòng</w:t>
      </w:r>
    </w:p>
    <w:p w14:paraId="6D5964C3" w14:textId="29DA056C" w:rsidR="00464553" w:rsidRPr="006A02C3" w:rsidRDefault="00464553">
      <w:pPr>
        <w:pStyle w:val="PAL3"/>
        <w:numPr>
          <w:ilvl w:val="0"/>
          <w:numId w:val="192"/>
        </w:numPr>
        <w:ind w:left="2268"/>
      </w:pPr>
      <w:r w:rsidRPr="006A02C3">
        <w:t>Hiển thị thông báo [Kết quả duyệt đơn điều chuyển</w:t>
      </w:r>
    </w:p>
    <w:p w14:paraId="197B77C4" w14:textId="77777777" w:rsidR="00464553" w:rsidRPr="006A02C3" w:rsidRDefault="00464553">
      <w:pPr>
        <w:pStyle w:val="PAL3"/>
        <w:numPr>
          <w:ilvl w:val="0"/>
          <w:numId w:val="193"/>
        </w:numPr>
        <w:ind w:left="2835"/>
      </w:pPr>
      <w:r w:rsidRPr="006A02C3">
        <w:t xml:space="preserve">Icon Pass + Duyệt </w:t>
      </w:r>
      <w:r w:rsidRPr="006A02C3">
        <w:rPr>
          <w:b/>
        </w:rPr>
        <w:t>n</w:t>
      </w:r>
      <w:r w:rsidRPr="006A02C3">
        <w:t xml:space="preserve"> đơn điều chuyển thành công</w:t>
      </w:r>
    </w:p>
    <w:p w14:paraId="19EE1316" w14:textId="77777777" w:rsidR="00364F3E" w:rsidRPr="006A02C3" w:rsidRDefault="00464553">
      <w:pPr>
        <w:pStyle w:val="PAL3"/>
        <w:numPr>
          <w:ilvl w:val="0"/>
          <w:numId w:val="193"/>
        </w:numPr>
        <w:ind w:left="2835"/>
      </w:pPr>
      <w:r w:rsidRPr="006A02C3">
        <w:t xml:space="preserve">Icon Fail + Duyệt </w:t>
      </w:r>
      <w:r w:rsidRPr="006A02C3">
        <w:rPr>
          <w:b/>
        </w:rPr>
        <w:t>m</w:t>
      </w:r>
      <w:r w:rsidRPr="006A02C3">
        <w:t xml:space="preserve"> đơn điều chuyển không thành công. </w:t>
      </w:r>
      <w:r w:rsidRPr="006A02C3">
        <w:rPr>
          <w:color w:val="0070C0"/>
        </w:rPr>
        <w:t>Chi tiết lỗi</w:t>
      </w:r>
      <w:r w:rsidRPr="006A02C3">
        <w:t xml:space="preserve"> (m=0 thì ẩn dòng này)] [btn Đóng]</w:t>
      </w:r>
    </w:p>
    <w:p w14:paraId="2B11D06F" w14:textId="6F368736" w:rsidR="00464553" w:rsidRPr="006A02C3" w:rsidRDefault="00464553">
      <w:pPr>
        <w:pStyle w:val="PAL3"/>
        <w:numPr>
          <w:ilvl w:val="0"/>
          <w:numId w:val="193"/>
        </w:numPr>
        <w:ind w:left="2835"/>
      </w:pPr>
      <w:r w:rsidRPr="006A02C3">
        <w:t>Khi nhấn link Chi tiết lỗi hiển thị pop_up Chi tiết lỗi gồm các cột:</w:t>
      </w:r>
    </w:p>
    <w:p w14:paraId="6576051E" w14:textId="77777777" w:rsidR="00464553" w:rsidRPr="006A02C3" w:rsidRDefault="00464553">
      <w:pPr>
        <w:pStyle w:val="PAL0"/>
        <w:numPr>
          <w:ilvl w:val="0"/>
          <w:numId w:val="194"/>
        </w:numPr>
        <w:spacing w:line="360" w:lineRule="auto"/>
        <w:ind w:left="3402"/>
      </w:pPr>
      <w:r w:rsidRPr="006A02C3">
        <w:t>Mã phiếu</w:t>
      </w:r>
    </w:p>
    <w:p w14:paraId="7BAF4515" w14:textId="77777777" w:rsidR="00464553" w:rsidRPr="006A02C3" w:rsidRDefault="00464553">
      <w:pPr>
        <w:pStyle w:val="PAL0"/>
        <w:numPr>
          <w:ilvl w:val="0"/>
          <w:numId w:val="194"/>
        </w:numPr>
        <w:spacing w:line="360" w:lineRule="auto"/>
        <w:ind w:left="3402"/>
      </w:pPr>
      <w:r w:rsidRPr="006A02C3">
        <w:t>Thông tin lỗi</w:t>
      </w:r>
    </w:p>
    <w:p w14:paraId="0DFA3A22" w14:textId="77777777" w:rsidR="00464553" w:rsidRPr="006A02C3" w:rsidRDefault="00464553" w:rsidP="0069407E">
      <w:pPr>
        <w:pStyle w:val="PAL3"/>
      </w:pPr>
      <w:r w:rsidRPr="006A02C3">
        <w:t>Khi nhấn btn Đóng sẽ reload màn hình danh sách – hiển thị dữ liệu mới nhất</w:t>
      </w:r>
    </w:p>
    <w:p w14:paraId="5394D56F" w14:textId="77777777" w:rsidR="00464553" w:rsidRPr="006A02C3" w:rsidRDefault="00464553">
      <w:pPr>
        <w:pStyle w:val="PAL0"/>
        <w:numPr>
          <w:ilvl w:val="0"/>
          <w:numId w:val="187"/>
        </w:numPr>
        <w:spacing w:line="360" w:lineRule="auto"/>
        <w:ind w:left="1701"/>
      </w:pPr>
      <w:r w:rsidRPr="006A02C3">
        <w:t xml:space="preserve">Cập nhật CSDL. </w:t>
      </w:r>
    </w:p>
    <w:p w14:paraId="43D9E893" w14:textId="0793FE42" w:rsidR="00464553" w:rsidRPr="006A02C3" w:rsidRDefault="00464553">
      <w:pPr>
        <w:pStyle w:val="PAL3"/>
        <w:numPr>
          <w:ilvl w:val="0"/>
          <w:numId w:val="195"/>
        </w:numPr>
        <w:ind w:left="2268"/>
      </w:pPr>
      <w:r w:rsidRPr="006A02C3">
        <w:lastRenderedPageBreak/>
        <w:t>Chuyển trạng thái, bước xử lý phiếu tùy thuộc vào cấu hình quy trình xử lý đơn điều chuyển</w:t>
      </w:r>
      <w:r w:rsidR="00154CEA">
        <w:t xml:space="preserve">: </w:t>
      </w:r>
      <w:r w:rsidRPr="006A02C3">
        <w:t>Bảng INVENTORY_TRANSFER</w:t>
      </w:r>
    </w:p>
    <w:p w14:paraId="19BC1A09" w14:textId="77777777" w:rsidR="00464553" w:rsidRPr="006A02C3" w:rsidRDefault="00464553">
      <w:pPr>
        <w:pStyle w:val="PAL0"/>
        <w:numPr>
          <w:ilvl w:val="0"/>
          <w:numId w:val="196"/>
        </w:numPr>
        <w:spacing w:line="360" w:lineRule="auto"/>
        <w:ind w:left="2835"/>
      </w:pPr>
      <w:r w:rsidRPr="006A02C3">
        <w:t>CURRENT_APPROVAL_STEP = Select NEXT_STATE from INVENTORY_APPROVAL_NEXT_STATE where APPROVAL_STEP_ID = Trạng thái hiện tại and ACTION_TYPE_ID = APPROVE</w:t>
      </w:r>
    </w:p>
    <w:p w14:paraId="603F7B72" w14:textId="77777777" w:rsidR="00464553" w:rsidRPr="006A02C3" w:rsidRDefault="00464553">
      <w:pPr>
        <w:pStyle w:val="PAL3"/>
        <w:numPr>
          <w:ilvl w:val="0"/>
          <w:numId w:val="197"/>
        </w:numPr>
        <w:ind w:left="2268"/>
      </w:pPr>
      <w:r w:rsidRPr="006A02C3">
        <w:t>Bảng INVENTORY_TRANSFER_TRACKING</w:t>
      </w:r>
    </w:p>
    <w:p w14:paraId="7E6FBCBF" w14:textId="77777777" w:rsidR="00464553" w:rsidRPr="006A02C3" w:rsidRDefault="00464553">
      <w:pPr>
        <w:pStyle w:val="PAL0"/>
        <w:numPr>
          <w:ilvl w:val="0"/>
          <w:numId w:val="198"/>
        </w:numPr>
        <w:spacing w:line="360" w:lineRule="auto"/>
        <w:ind w:left="2835"/>
      </w:pPr>
      <w:r w:rsidRPr="006A02C3">
        <w:t>ACTION_ID = APPROVE</w:t>
      </w:r>
    </w:p>
    <w:p w14:paraId="1FA8E0A7" w14:textId="77777777" w:rsidR="00464553" w:rsidRPr="006A02C3" w:rsidRDefault="00464553">
      <w:pPr>
        <w:pStyle w:val="PAL0"/>
        <w:numPr>
          <w:ilvl w:val="0"/>
          <w:numId w:val="198"/>
        </w:numPr>
        <w:spacing w:line="360" w:lineRule="auto"/>
        <w:ind w:left="2835"/>
      </w:pPr>
      <w:r w:rsidRPr="006A02C3">
        <w:t>PREV_STATE = Trạng thái trước khi Duyệt</w:t>
      </w:r>
    </w:p>
    <w:p w14:paraId="2CBF247C" w14:textId="77777777" w:rsidR="00464553" w:rsidRPr="006A02C3" w:rsidRDefault="00464553">
      <w:pPr>
        <w:pStyle w:val="PAL0"/>
        <w:numPr>
          <w:ilvl w:val="0"/>
          <w:numId w:val="198"/>
        </w:numPr>
        <w:spacing w:line="360" w:lineRule="auto"/>
        <w:ind w:left="2835"/>
      </w:pPr>
      <w:r w:rsidRPr="006A02C3">
        <w:t>CURR_STATE = Trạng thái sau khi Duyệt. Select NEXT_STATE from INVENTORY_APPROVAL_NEXT_STATE where APPROVAL_STEP_ID = Trạng thái hiện tại and ACTION_TYPE_ID = APPROVE</w:t>
      </w:r>
    </w:p>
    <w:p w14:paraId="3BE77D44" w14:textId="77777777" w:rsidR="00464553" w:rsidRPr="006A02C3" w:rsidRDefault="00464553">
      <w:pPr>
        <w:pStyle w:val="PAL0"/>
        <w:numPr>
          <w:ilvl w:val="0"/>
          <w:numId w:val="198"/>
        </w:numPr>
        <w:spacing w:line="360" w:lineRule="auto"/>
        <w:ind w:left="2835"/>
      </w:pPr>
      <w:r w:rsidRPr="006A02C3">
        <w:t>FACTOR_ID = Mã nhân viên của user login</w:t>
      </w:r>
    </w:p>
    <w:p w14:paraId="3ABD79D6" w14:textId="77777777" w:rsidR="00464553" w:rsidRPr="006A02C3" w:rsidRDefault="00464553">
      <w:pPr>
        <w:pStyle w:val="PAL0"/>
        <w:numPr>
          <w:ilvl w:val="0"/>
          <w:numId w:val="198"/>
        </w:numPr>
        <w:spacing w:line="360" w:lineRule="auto"/>
        <w:ind w:left="2835"/>
      </w:pPr>
      <w:r w:rsidRPr="006A02C3">
        <w:t>NOTE = null</w:t>
      </w:r>
    </w:p>
    <w:p w14:paraId="11F7E24F" w14:textId="77777777" w:rsidR="00464553" w:rsidRPr="006A02C3" w:rsidRDefault="00464553">
      <w:pPr>
        <w:pStyle w:val="PAL0"/>
        <w:numPr>
          <w:ilvl w:val="0"/>
          <w:numId w:val="198"/>
        </w:numPr>
        <w:spacing w:line="360" w:lineRule="auto"/>
        <w:ind w:left="2835"/>
      </w:pPr>
      <w:r w:rsidRPr="006A02C3">
        <w:t>LOGTIME = SYSDATE</w:t>
      </w:r>
    </w:p>
    <w:p w14:paraId="6DB1A2D3" w14:textId="77777777" w:rsidR="00464553" w:rsidRPr="006A02C3" w:rsidRDefault="00464553">
      <w:pPr>
        <w:pStyle w:val="PAL3"/>
        <w:numPr>
          <w:ilvl w:val="0"/>
          <w:numId w:val="199"/>
        </w:numPr>
        <w:ind w:left="2268"/>
      </w:pPr>
      <w:r w:rsidRPr="006A02C3">
        <w:t xml:space="preserve">Kho ĐC đi </w:t>
      </w:r>
    </w:p>
    <w:p w14:paraId="52C06659" w14:textId="24B4FD14" w:rsidR="00464553" w:rsidRDefault="00464553">
      <w:pPr>
        <w:pStyle w:val="PAL3"/>
        <w:numPr>
          <w:ilvl w:val="0"/>
          <w:numId w:val="200"/>
        </w:numPr>
        <w:ind w:left="2835"/>
      </w:pPr>
      <w:r w:rsidRPr="006A02C3">
        <w:t>Giảm tồn kho thực tế. INVENTORY</w:t>
      </w:r>
    </w:p>
    <w:p w14:paraId="0D3EF4A3" w14:textId="0884BFFD" w:rsidR="00154CEA" w:rsidRPr="00451917" w:rsidRDefault="00154CEA">
      <w:pPr>
        <w:pStyle w:val="PAL0"/>
        <w:numPr>
          <w:ilvl w:val="0"/>
          <w:numId w:val="531"/>
        </w:numPr>
        <w:spacing w:line="360" w:lineRule="auto"/>
        <w:ind w:left="3402"/>
      </w:pPr>
      <w:r w:rsidRPr="00451917">
        <w:rPr>
          <w:bCs w:val="0"/>
        </w:rPr>
        <w:t>total_ quantity: Giảm tồn</w:t>
      </w:r>
      <w:r>
        <w:rPr>
          <w:bCs w:val="0"/>
        </w:rPr>
        <w:t xml:space="preserve"> tổng theo lotdate</w:t>
      </w:r>
      <w:r w:rsidRPr="00451917">
        <w:rPr>
          <w:bCs w:val="0"/>
        </w:rPr>
        <w:t xml:space="preserve"> tương ứng của kho ĐC đi</w:t>
      </w:r>
    </w:p>
    <w:p w14:paraId="7909EFBC" w14:textId="67C5F778" w:rsidR="00154CEA" w:rsidRPr="006A02C3" w:rsidRDefault="00154CEA">
      <w:pPr>
        <w:pStyle w:val="PAL0"/>
        <w:numPr>
          <w:ilvl w:val="0"/>
          <w:numId w:val="531"/>
        </w:numPr>
        <w:spacing w:line="360" w:lineRule="auto"/>
        <w:ind w:left="3402"/>
      </w:pPr>
      <w:r w:rsidRPr="00451917">
        <w:rPr>
          <w:bCs w:val="0"/>
        </w:rPr>
        <w:t>quantity: Giảm tồn tương ứng của kho ĐC đi</w:t>
      </w:r>
    </w:p>
    <w:p w14:paraId="3A233B2D" w14:textId="32A096FF" w:rsidR="00464553" w:rsidRDefault="00464553">
      <w:pPr>
        <w:pStyle w:val="PAL3"/>
        <w:numPr>
          <w:ilvl w:val="0"/>
          <w:numId w:val="200"/>
        </w:numPr>
        <w:ind w:left="2835"/>
      </w:pPr>
      <w:r w:rsidRPr="006A02C3">
        <w:t>Tạo phiếu xuất kho</w:t>
      </w:r>
      <w:r w:rsidR="00E64785">
        <w:t xml:space="preserve"> thực tế</w:t>
      </w:r>
      <w:r w:rsidRPr="006A02C3">
        <w:t xml:space="preserve"> WAREHOUSE_EXPORT</w:t>
      </w:r>
      <w:r w:rsidR="00154CEA">
        <w:t xml:space="preserve">, </w:t>
      </w:r>
      <w:r w:rsidR="00154CEA" w:rsidRPr="00154CEA">
        <w:t>Bảng warehouse_export_item</w:t>
      </w:r>
      <w:r w:rsidR="00154CEA">
        <w:t xml:space="preserve">, </w:t>
      </w:r>
      <w:r w:rsidR="00154CEA" w:rsidRPr="00154CEA">
        <w:t>Bảng warehouse_export_item_lot</w:t>
      </w:r>
    </w:p>
    <w:p w14:paraId="74B5B89D" w14:textId="75350D39" w:rsidR="00154CEA" w:rsidRDefault="00154CEA">
      <w:pPr>
        <w:pStyle w:val="PAL3"/>
        <w:numPr>
          <w:ilvl w:val="0"/>
          <w:numId w:val="200"/>
        </w:numPr>
        <w:ind w:left="2835"/>
      </w:pPr>
      <w:r>
        <w:t>Ghi log giảm kho:</w:t>
      </w:r>
      <w:r w:rsidRPr="00154CEA">
        <w:t xml:space="preserve"> Bảng inventory_tracking</w:t>
      </w:r>
      <w:r>
        <w:t xml:space="preserve">: </w:t>
      </w:r>
    </w:p>
    <w:p w14:paraId="7DABF6D2" w14:textId="77777777" w:rsidR="00154CEA" w:rsidRDefault="00154CEA">
      <w:pPr>
        <w:pStyle w:val="PAL3"/>
        <w:numPr>
          <w:ilvl w:val="0"/>
          <w:numId w:val="532"/>
        </w:numPr>
        <w:ind w:left="3402"/>
      </w:pPr>
      <w:r>
        <w:t>id</w:t>
      </w:r>
    </w:p>
    <w:p w14:paraId="4928C7F4" w14:textId="77777777" w:rsidR="00154CEA" w:rsidRDefault="00154CEA">
      <w:pPr>
        <w:pStyle w:val="PAL3"/>
        <w:numPr>
          <w:ilvl w:val="0"/>
          <w:numId w:val="532"/>
        </w:numPr>
        <w:ind w:left="3402"/>
      </w:pPr>
      <w:r>
        <w:lastRenderedPageBreak/>
        <w:t>product_id</w:t>
      </w:r>
    </w:p>
    <w:p w14:paraId="3C8BCA9C" w14:textId="77777777" w:rsidR="00154CEA" w:rsidRDefault="00154CEA">
      <w:pPr>
        <w:pStyle w:val="PAL3"/>
        <w:numPr>
          <w:ilvl w:val="0"/>
          <w:numId w:val="532"/>
        </w:numPr>
        <w:ind w:left="3402"/>
      </w:pPr>
      <w:r>
        <w:t xml:space="preserve">warehouse_id </w:t>
      </w:r>
    </w:p>
    <w:p w14:paraId="59E89CE2" w14:textId="77777777" w:rsidR="00154CEA" w:rsidRDefault="00154CEA">
      <w:pPr>
        <w:pStyle w:val="PAL3"/>
        <w:numPr>
          <w:ilvl w:val="0"/>
          <w:numId w:val="532"/>
        </w:numPr>
        <w:ind w:left="3402"/>
      </w:pPr>
      <w:r>
        <w:t>available_quantity = tồn đáp ứng hiện tại</w:t>
      </w:r>
    </w:p>
    <w:p w14:paraId="4BD77E9D" w14:textId="77777777" w:rsidR="00154CEA" w:rsidRDefault="00154CEA">
      <w:pPr>
        <w:pStyle w:val="PAL3"/>
        <w:numPr>
          <w:ilvl w:val="0"/>
          <w:numId w:val="532"/>
        </w:numPr>
        <w:ind w:left="3402"/>
      </w:pPr>
      <w:r>
        <w:t>quantity = tồn thực tế hiện tại</w:t>
      </w:r>
    </w:p>
    <w:p w14:paraId="2521382F" w14:textId="77777777" w:rsidR="00154CEA" w:rsidRDefault="00154CEA">
      <w:pPr>
        <w:pStyle w:val="PAL3"/>
        <w:numPr>
          <w:ilvl w:val="0"/>
          <w:numId w:val="532"/>
        </w:numPr>
        <w:ind w:left="3402"/>
      </w:pPr>
      <w:r>
        <w:t>total_available_quantity = tổng tồn đáp ứng lô hiện tại</w:t>
      </w:r>
    </w:p>
    <w:p w14:paraId="0675332D" w14:textId="77777777" w:rsidR="00154CEA" w:rsidRDefault="00154CEA">
      <w:pPr>
        <w:pStyle w:val="PAL3"/>
        <w:numPr>
          <w:ilvl w:val="0"/>
          <w:numId w:val="532"/>
        </w:numPr>
        <w:ind w:left="3402"/>
      </w:pPr>
      <w:r>
        <w:t>total_quantity = tổng tồn thực tế lô hiện tại</w:t>
      </w:r>
    </w:p>
    <w:p w14:paraId="5938FF7E" w14:textId="77777777" w:rsidR="00154CEA" w:rsidRDefault="00154CEA">
      <w:pPr>
        <w:pStyle w:val="PAL3"/>
        <w:numPr>
          <w:ilvl w:val="0"/>
          <w:numId w:val="532"/>
        </w:numPr>
        <w:ind w:left="3402"/>
      </w:pPr>
      <w:r>
        <w:t>request_quantity = số lượng đặt</w:t>
      </w:r>
    </w:p>
    <w:p w14:paraId="7AAE5CD0" w14:textId="77777777" w:rsidR="00154CEA" w:rsidRDefault="00154CEA">
      <w:pPr>
        <w:pStyle w:val="PAL3"/>
        <w:numPr>
          <w:ilvl w:val="0"/>
          <w:numId w:val="532"/>
        </w:numPr>
        <w:ind w:left="3402"/>
      </w:pPr>
      <w:r>
        <w:t>after_quantity = tồn thực tế sau giảm</w:t>
      </w:r>
    </w:p>
    <w:p w14:paraId="0E2B81D0" w14:textId="77777777" w:rsidR="00154CEA" w:rsidRDefault="00154CEA">
      <w:pPr>
        <w:pStyle w:val="PAL3"/>
        <w:numPr>
          <w:ilvl w:val="0"/>
          <w:numId w:val="532"/>
        </w:numPr>
        <w:ind w:left="3402"/>
      </w:pPr>
      <w:r>
        <w:t>after_quantity_total = tổng tồn thực tế lô sau giảm</w:t>
      </w:r>
    </w:p>
    <w:p w14:paraId="361FD1EB" w14:textId="77777777" w:rsidR="00154CEA" w:rsidRDefault="00154CEA">
      <w:pPr>
        <w:pStyle w:val="PAL3"/>
        <w:numPr>
          <w:ilvl w:val="0"/>
          <w:numId w:val="532"/>
        </w:numPr>
        <w:ind w:left="3402"/>
      </w:pPr>
      <w:r>
        <w:t>transaction_type = w_trans_adjust</w:t>
      </w:r>
    </w:p>
    <w:p w14:paraId="7DC4F78A" w14:textId="77777777" w:rsidR="00154CEA" w:rsidRDefault="00154CEA">
      <w:pPr>
        <w:pStyle w:val="PAL3"/>
        <w:numPr>
          <w:ilvl w:val="0"/>
          <w:numId w:val="532"/>
        </w:numPr>
        <w:ind w:left="3402"/>
      </w:pPr>
      <w:r>
        <w:t>transaction_id = inventory_adjust_id</w:t>
      </w:r>
    </w:p>
    <w:p w14:paraId="08595ACE" w14:textId="77777777" w:rsidR="00154CEA" w:rsidRDefault="00154CEA">
      <w:pPr>
        <w:pStyle w:val="PAL3"/>
        <w:numPr>
          <w:ilvl w:val="0"/>
          <w:numId w:val="532"/>
        </w:numPr>
        <w:ind w:left="3402"/>
      </w:pPr>
      <w:r>
        <w:t>is_active = 1</w:t>
      </w:r>
    </w:p>
    <w:p w14:paraId="66FD3313" w14:textId="77777777" w:rsidR="00154CEA" w:rsidRDefault="00154CEA">
      <w:pPr>
        <w:pStyle w:val="PAL3"/>
        <w:numPr>
          <w:ilvl w:val="0"/>
          <w:numId w:val="532"/>
        </w:numPr>
        <w:ind w:left="3402"/>
      </w:pPr>
      <w:r>
        <w:t>dist_unit_id (nếu điều chuyển xuất ngoại thì lưu đơn vị của kho ĐC đi)</w:t>
      </w:r>
    </w:p>
    <w:p w14:paraId="1A9D607B" w14:textId="77777777" w:rsidR="00154CEA" w:rsidRDefault="00154CEA">
      <w:pPr>
        <w:pStyle w:val="PAL3"/>
        <w:numPr>
          <w:ilvl w:val="0"/>
          <w:numId w:val="532"/>
        </w:numPr>
        <w:ind w:left="3402"/>
      </w:pPr>
      <w:r>
        <w:t xml:space="preserve">tenant_id </w:t>
      </w:r>
    </w:p>
    <w:p w14:paraId="228B1CD6" w14:textId="77777777" w:rsidR="00154CEA" w:rsidRDefault="00154CEA">
      <w:pPr>
        <w:pStyle w:val="PAL3"/>
        <w:numPr>
          <w:ilvl w:val="0"/>
          <w:numId w:val="532"/>
        </w:numPr>
        <w:ind w:left="3402"/>
      </w:pPr>
      <w:r>
        <w:t>row_version</w:t>
      </w:r>
    </w:p>
    <w:p w14:paraId="4DDE0287" w14:textId="77777777" w:rsidR="00154CEA" w:rsidRDefault="00154CEA">
      <w:pPr>
        <w:pStyle w:val="PAL3"/>
        <w:numPr>
          <w:ilvl w:val="0"/>
          <w:numId w:val="532"/>
        </w:numPr>
        <w:ind w:left="3402"/>
      </w:pPr>
      <w:r>
        <w:t>create_date</w:t>
      </w:r>
    </w:p>
    <w:p w14:paraId="5913C524" w14:textId="77777777" w:rsidR="00154CEA" w:rsidRDefault="00154CEA">
      <w:pPr>
        <w:pStyle w:val="PAL3"/>
        <w:numPr>
          <w:ilvl w:val="0"/>
          <w:numId w:val="532"/>
        </w:numPr>
        <w:ind w:left="3402"/>
      </w:pPr>
      <w:r>
        <w:t>create_user</w:t>
      </w:r>
    </w:p>
    <w:p w14:paraId="667ED695" w14:textId="77777777" w:rsidR="00154CEA" w:rsidRDefault="00154CEA">
      <w:pPr>
        <w:pStyle w:val="PAL3"/>
        <w:numPr>
          <w:ilvl w:val="0"/>
          <w:numId w:val="532"/>
        </w:numPr>
        <w:ind w:left="3402"/>
      </w:pPr>
      <w:r>
        <w:t>update_date</w:t>
      </w:r>
    </w:p>
    <w:p w14:paraId="05AE56C7" w14:textId="2AFB1089" w:rsidR="00154CEA" w:rsidRDefault="00154CEA">
      <w:pPr>
        <w:pStyle w:val="PAL3"/>
        <w:numPr>
          <w:ilvl w:val="0"/>
          <w:numId w:val="533"/>
        </w:numPr>
        <w:ind w:left="3402"/>
      </w:pPr>
      <w:r>
        <w:t>update_user</w:t>
      </w:r>
    </w:p>
    <w:p w14:paraId="44D9372C" w14:textId="71AAC4E5" w:rsidR="00154CEA" w:rsidRDefault="00154CEA">
      <w:pPr>
        <w:pStyle w:val="PAL3"/>
        <w:numPr>
          <w:ilvl w:val="0"/>
          <w:numId w:val="200"/>
        </w:numPr>
        <w:ind w:left="2835"/>
      </w:pPr>
      <w:r>
        <w:t xml:space="preserve">Giảm tồn thực tế kho theo lotdate: </w:t>
      </w:r>
      <w:r w:rsidRPr="00154CEA">
        <w:t>Bảng INVENTORY_LOT</w:t>
      </w:r>
    </w:p>
    <w:p w14:paraId="13DC2C0E" w14:textId="60CA7797" w:rsidR="00082798" w:rsidRPr="00E64785" w:rsidRDefault="00082798">
      <w:pPr>
        <w:pStyle w:val="ListParagraph"/>
        <w:numPr>
          <w:ilvl w:val="0"/>
          <w:numId w:val="534"/>
        </w:numPr>
        <w:spacing w:before="100" w:beforeAutospacing="1" w:after="100" w:afterAutospacing="1"/>
        <w:ind w:left="3402"/>
      </w:pPr>
      <w:r w:rsidRPr="00E64785">
        <w:t>quantity: giảm tồn tương ứng</w:t>
      </w:r>
    </w:p>
    <w:p w14:paraId="2EC614F9" w14:textId="0C306E0B" w:rsidR="00154CEA" w:rsidRDefault="00154CEA">
      <w:pPr>
        <w:pStyle w:val="PAL3"/>
        <w:numPr>
          <w:ilvl w:val="0"/>
          <w:numId w:val="200"/>
        </w:numPr>
        <w:ind w:left="2835"/>
      </w:pPr>
      <w:r>
        <w:lastRenderedPageBreak/>
        <w:t xml:space="preserve">Ghi log giảm kho lotdate: </w:t>
      </w:r>
      <w:r w:rsidRPr="00154CEA">
        <w:t>Bảng inventory_lot_tracking</w:t>
      </w:r>
    </w:p>
    <w:p w14:paraId="189CB9B4" w14:textId="77777777" w:rsidR="00E64785" w:rsidRDefault="00E64785">
      <w:pPr>
        <w:pStyle w:val="PAL3"/>
        <w:numPr>
          <w:ilvl w:val="0"/>
          <w:numId w:val="535"/>
        </w:numPr>
        <w:ind w:left="3402"/>
      </w:pPr>
      <w:r>
        <w:t>id</w:t>
      </w:r>
    </w:p>
    <w:p w14:paraId="4F8CFA71" w14:textId="77777777" w:rsidR="00E64785" w:rsidRDefault="00E64785">
      <w:pPr>
        <w:pStyle w:val="PAL3"/>
        <w:numPr>
          <w:ilvl w:val="0"/>
          <w:numId w:val="535"/>
        </w:numPr>
        <w:ind w:left="3402"/>
      </w:pPr>
      <w:r>
        <w:t>inventory_lot_id</w:t>
      </w:r>
    </w:p>
    <w:p w14:paraId="6E70A8E6" w14:textId="77777777" w:rsidR="00E64785" w:rsidRDefault="00E64785">
      <w:pPr>
        <w:pStyle w:val="PAL3"/>
        <w:numPr>
          <w:ilvl w:val="0"/>
          <w:numId w:val="535"/>
        </w:numPr>
        <w:ind w:left="3402"/>
      </w:pPr>
      <w:r>
        <w:t>inventory_id</w:t>
      </w:r>
    </w:p>
    <w:p w14:paraId="730C7650" w14:textId="77777777" w:rsidR="00E64785" w:rsidRDefault="00E64785">
      <w:pPr>
        <w:pStyle w:val="PAL3"/>
        <w:numPr>
          <w:ilvl w:val="0"/>
          <w:numId w:val="535"/>
        </w:numPr>
        <w:ind w:left="3402"/>
      </w:pPr>
      <w:r>
        <w:t>product_lot_id</w:t>
      </w:r>
    </w:p>
    <w:p w14:paraId="4023D785" w14:textId="77777777" w:rsidR="00E64785" w:rsidRDefault="00E64785">
      <w:pPr>
        <w:pStyle w:val="PAL3"/>
        <w:numPr>
          <w:ilvl w:val="0"/>
          <w:numId w:val="535"/>
        </w:numPr>
        <w:ind w:left="3402"/>
      </w:pPr>
      <w:r>
        <w:t>warehouse_id</w:t>
      </w:r>
    </w:p>
    <w:p w14:paraId="3A0FD7EB" w14:textId="77777777" w:rsidR="00E64785" w:rsidRDefault="00E64785">
      <w:pPr>
        <w:pStyle w:val="PAL3"/>
        <w:numPr>
          <w:ilvl w:val="0"/>
          <w:numId w:val="535"/>
        </w:numPr>
        <w:ind w:left="3402"/>
      </w:pPr>
      <w:r>
        <w:t>lot_number</w:t>
      </w:r>
    </w:p>
    <w:p w14:paraId="0CDB1A9B" w14:textId="77777777" w:rsidR="00E64785" w:rsidRDefault="00E64785">
      <w:pPr>
        <w:pStyle w:val="PAL3"/>
        <w:numPr>
          <w:ilvl w:val="0"/>
          <w:numId w:val="535"/>
        </w:numPr>
        <w:ind w:left="3402"/>
      </w:pPr>
      <w:r>
        <w:t>expire_date</w:t>
      </w:r>
    </w:p>
    <w:p w14:paraId="4C9863AE" w14:textId="77777777" w:rsidR="00E64785" w:rsidRDefault="00E64785">
      <w:pPr>
        <w:pStyle w:val="PAL3"/>
        <w:numPr>
          <w:ilvl w:val="0"/>
          <w:numId w:val="535"/>
        </w:numPr>
        <w:ind w:left="3402"/>
      </w:pPr>
      <w:r>
        <w:t>available_quantity = tồn kho đáp ứng trước giảm</w:t>
      </w:r>
    </w:p>
    <w:p w14:paraId="0D34ECF8" w14:textId="77777777" w:rsidR="00E64785" w:rsidRDefault="00E64785">
      <w:pPr>
        <w:pStyle w:val="PAL3"/>
        <w:numPr>
          <w:ilvl w:val="0"/>
          <w:numId w:val="535"/>
        </w:numPr>
        <w:ind w:left="3402"/>
      </w:pPr>
      <w:r>
        <w:t>quantity = tồn kho thực tế trước giảm</w:t>
      </w:r>
    </w:p>
    <w:p w14:paraId="4273A901" w14:textId="77777777" w:rsidR="00E64785" w:rsidRDefault="00E64785">
      <w:pPr>
        <w:pStyle w:val="PAL3"/>
        <w:numPr>
          <w:ilvl w:val="0"/>
          <w:numId w:val="535"/>
        </w:numPr>
        <w:ind w:left="3402"/>
      </w:pPr>
      <w:r>
        <w:t>request_quantity = số lượng đặt</w:t>
      </w:r>
    </w:p>
    <w:p w14:paraId="6A276D11" w14:textId="77777777" w:rsidR="00E64785" w:rsidRDefault="00E64785">
      <w:pPr>
        <w:pStyle w:val="PAL3"/>
        <w:numPr>
          <w:ilvl w:val="0"/>
          <w:numId w:val="535"/>
        </w:numPr>
        <w:ind w:left="3402"/>
      </w:pPr>
      <w:r>
        <w:t>after_quantity = tồn kho thực tế trước giảm</w:t>
      </w:r>
    </w:p>
    <w:p w14:paraId="05901FFD" w14:textId="77777777" w:rsidR="00E64785" w:rsidRDefault="00E64785">
      <w:pPr>
        <w:pStyle w:val="PAL3"/>
        <w:numPr>
          <w:ilvl w:val="0"/>
          <w:numId w:val="535"/>
        </w:numPr>
        <w:ind w:left="3402"/>
      </w:pPr>
      <w:r>
        <w:t>is_allow_sale</w:t>
      </w:r>
    </w:p>
    <w:p w14:paraId="0527D53A" w14:textId="77777777" w:rsidR="00E64785" w:rsidRDefault="00E64785">
      <w:pPr>
        <w:pStyle w:val="PAL3"/>
        <w:numPr>
          <w:ilvl w:val="0"/>
          <w:numId w:val="535"/>
        </w:numPr>
        <w:ind w:left="3402"/>
      </w:pPr>
      <w:r>
        <w:t>dist_unit_id (nếu điều chuyển xuất ngoại thì lưu đơn vị của kho ĐC đi)</w:t>
      </w:r>
    </w:p>
    <w:p w14:paraId="642BBAE8" w14:textId="77777777" w:rsidR="00E64785" w:rsidRDefault="00E64785">
      <w:pPr>
        <w:pStyle w:val="PAL3"/>
        <w:numPr>
          <w:ilvl w:val="0"/>
          <w:numId w:val="535"/>
        </w:numPr>
        <w:ind w:left="3402"/>
      </w:pPr>
      <w:r>
        <w:t>tenant_id</w:t>
      </w:r>
    </w:p>
    <w:p w14:paraId="7CAE2FE4" w14:textId="77777777" w:rsidR="00E64785" w:rsidRDefault="00E64785">
      <w:pPr>
        <w:pStyle w:val="PAL3"/>
        <w:numPr>
          <w:ilvl w:val="0"/>
          <w:numId w:val="535"/>
        </w:numPr>
        <w:ind w:left="3402"/>
      </w:pPr>
      <w:r>
        <w:t>version</w:t>
      </w:r>
    </w:p>
    <w:p w14:paraId="41704752" w14:textId="77777777" w:rsidR="00E64785" w:rsidRDefault="00E64785">
      <w:pPr>
        <w:pStyle w:val="PAL3"/>
        <w:numPr>
          <w:ilvl w:val="0"/>
          <w:numId w:val="535"/>
        </w:numPr>
        <w:ind w:left="3402"/>
      </w:pPr>
      <w:r>
        <w:t>create_date</w:t>
      </w:r>
    </w:p>
    <w:p w14:paraId="0B6CFA9F" w14:textId="77777777" w:rsidR="00E64785" w:rsidRDefault="00E64785">
      <w:pPr>
        <w:pStyle w:val="PAL3"/>
        <w:numPr>
          <w:ilvl w:val="0"/>
          <w:numId w:val="535"/>
        </w:numPr>
        <w:ind w:left="3402"/>
      </w:pPr>
      <w:r>
        <w:t>create_user</w:t>
      </w:r>
    </w:p>
    <w:p w14:paraId="2BEB111C" w14:textId="77777777" w:rsidR="00E64785" w:rsidRDefault="00E64785">
      <w:pPr>
        <w:pStyle w:val="PAL3"/>
        <w:numPr>
          <w:ilvl w:val="0"/>
          <w:numId w:val="535"/>
        </w:numPr>
        <w:ind w:left="3402"/>
      </w:pPr>
      <w:r>
        <w:t>update_date</w:t>
      </w:r>
    </w:p>
    <w:p w14:paraId="0235CD0D" w14:textId="30BBB3BC" w:rsidR="00E64785" w:rsidRPr="006A02C3" w:rsidRDefault="00E64785">
      <w:pPr>
        <w:pStyle w:val="PAL3"/>
        <w:numPr>
          <w:ilvl w:val="0"/>
          <w:numId w:val="535"/>
        </w:numPr>
        <w:ind w:left="3402"/>
      </w:pPr>
      <w:r>
        <w:t>update_user</w:t>
      </w:r>
    </w:p>
    <w:p w14:paraId="74A1F4D4" w14:textId="77777777" w:rsidR="00464553" w:rsidRPr="006A02C3" w:rsidRDefault="00464553">
      <w:pPr>
        <w:pStyle w:val="PAL3"/>
        <w:numPr>
          <w:ilvl w:val="0"/>
          <w:numId w:val="201"/>
        </w:numPr>
        <w:ind w:left="2268"/>
      </w:pPr>
      <w:r w:rsidRPr="006A02C3">
        <w:t>Kho ĐC đến</w:t>
      </w:r>
    </w:p>
    <w:p w14:paraId="043A4DCC" w14:textId="2AC5A090" w:rsidR="00464553" w:rsidRDefault="00464553">
      <w:pPr>
        <w:pStyle w:val="PAL3"/>
        <w:numPr>
          <w:ilvl w:val="0"/>
          <w:numId w:val="202"/>
        </w:numPr>
        <w:ind w:left="2835"/>
      </w:pPr>
      <w:r w:rsidRPr="006A02C3">
        <w:t>Tăng tồn kho thực tế. INVENTORY</w:t>
      </w:r>
    </w:p>
    <w:p w14:paraId="5D3F345C" w14:textId="77777777" w:rsidR="00E64785" w:rsidRDefault="00E64785">
      <w:pPr>
        <w:pStyle w:val="PAL3"/>
        <w:numPr>
          <w:ilvl w:val="0"/>
          <w:numId w:val="536"/>
        </w:numPr>
        <w:ind w:left="3402"/>
      </w:pPr>
      <w:r>
        <w:lastRenderedPageBreak/>
        <w:t>total_available_quantity = cộng dồn</w:t>
      </w:r>
    </w:p>
    <w:p w14:paraId="05072539" w14:textId="6719A0EB" w:rsidR="00E64785" w:rsidRDefault="00E64785">
      <w:pPr>
        <w:pStyle w:val="PAL3"/>
        <w:numPr>
          <w:ilvl w:val="0"/>
          <w:numId w:val="536"/>
        </w:numPr>
        <w:ind w:left="3402"/>
      </w:pPr>
      <w:r>
        <w:t>total_quantity = cộng dồn</w:t>
      </w:r>
    </w:p>
    <w:p w14:paraId="6AB57391" w14:textId="5409AED8" w:rsidR="00E64785" w:rsidRPr="00E64785" w:rsidRDefault="00E64785">
      <w:pPr>
        <w:pStyle w:val="PAL3"/>
        <w:numPr>
          <w:ilvl w:val="0"/>
          <w:numId w:val="202"/>
        </w:numPr>
        <w:ind w:left="2835"/>
      </w:pPr>
      <w:r>
        <w:t xml:space="preserve">Ghi log tăng tồn thực tế </w:t>
      </w:r>
      <w:r w:rsidRPr="00E64785">
        <w:rPr>
          <w:bCs w:val="0"/>
        </w:rPr>
        <w:t>inventory_tracking:</w:t>
      </w:r>
    </w:p>
    <w:p w14:paraId="2B9E4223" w14:textId="77777777" w:rsidR="00E64785" w:rsidRPr="00E64785" w:rsidRDefault="00E64785">
      <w:pPr>
        <w:pStyle w:val="ListParagraph"/>
        <w:numPr>
          <w:ilvl w:val="0"/>
          <w:numId w:val="537"/>
        </w:numPr>
        <w:spacing w:before="100" w:beforeAutospacing="1" w:after="100" w:afterAutospacing="1" w:line="360" w:lineRule="auto"/>
        <w:ind w:left="3402"/>
      </w:pPr>
      <w:r w:rsidRPr="00E64785">
        <w:t>id</w:t>
      </w:r>
    </w:p>
    <w:p w14:paraId="715C13FA" w14:textId="77777777" w:rsidR="00E64785" w:rsidRPr="00E64785" w:rsidRDefault="00E64785">
      <w:pPr>
        <w:pStyle w:val="ListParagraph"/>
        <w:numPr>
          <w:ilvl w:val="0"/>
          <w:numId w:val="537"/>
        </w:numPr>
        <w:spacing w:before="100" w:beforeAutospacing="1" w:after="100" w:afterAutospacing="1" w:line="360" w:lineRule="auto"/>
        <w:ind w:left="3402"/>
      </w:pPr>
      <w:r w:rsidRPr="00E64785">
        <w:t>product_id</w:t>
      </w:r>
    </w:p>
    <w:p w14:paraId="747740CC" w14:textId="77777777" w:rsidR="00E64785" w:rsidRPr="00E64785" w:rsidRDefault="00E64785">
      <w:pPr>
        <w:pStyle w:val="ListParagraph"/>
        <w:numPr>
          <w:ilvl w:val="0"/>
          <w:numId w:val="537"/>
        </w:numPr>
        <w:spacing w:before="100" w:beforeAutospacing="1" w:after="100" w:afterAutospacing="1" w:line="360" w:lineRule="auto"/>
        <w:ind w:left="3402"/>
      </w:pPr>
      <w:r w:rsidRPr="00E64785">
        <w:t>warehouse_id = kho ĐC đến</w:t>
      </w:r>
    </w:p>
    <w:p w14:paraId="1DFDD05E" w14:textId="77777777" w:rsidR="00E64785" w:rsidRPr="00E64785" w:rsidRDefault="00E64785">
      <w:pPr>
        <w:pStyle w:val="ListParagraph"/>
        <w:numPr>
          <w:ilvl w:val="0"/>
          <w:numId w:val="537"/>
        </w:numPr>
        <w:spacing w:before="100" w:beforeAutospacing="1" w:after="100" w:afterAutospacing="1" w:line="360" w:lineRule="auto"/>
        <w:ind w:left="3402"/>
      </w:pPr>
      <w:r w:rsidRPr="00E64785">
        <w:t>available_quantity = tồn đáp ứng hiện tại</w:t>
      </w:r>
    </w:p>
    <w:p w14:paraId="2D2F5C2C" w14:textId="77777777" w:rsidR="00E64785" w:rsidRPr="00E64785" w:rsidRDefault="00E64785">
      <w:pPr>
        <w:pStyle w:val="ListParagraph"/>
        <w:numPr>
          <w:ilvl w:val="0"/>
          <w:numId w:val="537"/>
        </w:numPr>
        <w:spacing w:before="100" w:beforeAutospacing="1" w:after="100" w:afterAutospacing="1" w:line="360" w:lineRule="auto"/>
        <w:ind w:left="3402"/>
      </w:pPr>
      <w:r w:rsidRPr="00E64785">
        <w:t>quantity = tồn thực tế hiện tại</w:t>
      </w:r>
    </w:p>
    <w:p w14:paraId="0CEFDC67" w14:textId="77777777" w:rsidR="00E64785" w:rsidRPr="00E64785" w:rsidRDefault="00E64785">
      <w:pPr>
        <w:pStyle w:val="ListParagraph"/>
        <w:numPr>
          <w:ilvl w:val="0"/>
          <w:numId w:val="537"/>
        </w:numPr>
        <w:spacing w:before="100" w:beforeAutospacing="1" w:after="100" w:afterAutospacing="1" w:line="360" w:lineRule="auto"/>
        <w:ind w:left="3402"/>
      </w:pPr>
      <w:r w:rsidRPr="00E64785">
        <w:t>total_available_quantity = tổng tồn đáp ứng lô hiện tại</w:t>
      </w:r>
    </w:p>
    <w:p w14:paraId="68E71BC7" w14:textId="77777777" w:rsidR="00E64785" w:rsidRPr="00E64785" w:rsidRDefault="00E64785">
      <w:pPr>
        <w:pStyle w:val="ListParagraph"/>
        <w:numPr>
          <w:ilvl w:val="0"/>
          <w:numId w:val="537"/>
        </w:numPr>
        <w:spacing w:before="100" w:beforeAutospacing="1" w:after="100" w:afterAutospacing="1" w:line="360" w:lineRule="auto"/>
        <w:ind w:left="3402"/>
      </w:pPr>
      <w:r w:rsidRPr="00E64785">
        <w:t>total_quantity = tổng tồn thực tế lô hiện tại</w:t>
      </w:r>
    </w:p>
    <w:p w14:paraId="0521A2A0" w14:textId="77777777" w:rsidR="00E64785" w:rsidRPr="00E64785" w:rsidRDefault="00E64785">
      <w:pPr>
        <w:pStyle w:val="ListParagraph"/>
        <w:numPr>
          <w:ilvl w:val="0"/>
          <w:numId w:val="537"/>
        </w:numPr>
        <w:spacing w:before="100" w:beforeAutospacing="1" w:after="100" w:afterAutospacing="1" w:line="360" w:lineRule="auto"/>
        <w:ind w:left="3402"/>
      </w:pPr>
      <w:r w:rsidRPr="00E64785">
        <w:t>request_quantity = số lượng đặt</w:t>
      </w:r>
    </w:p>
    <w:p w14:paraId="766874DE" w14:textId="77777777" w:rsidR="00E64785" w:rsidRPr="00E64785" w:rsidRDefault="00E64785">
      <w:pPr>
        <w:pStyle w:val="ListParagraph"/>
        <w:numPr>
          <w:ilvl w:val="0"/>
          <w:numId w:val="537"/>
        </w:numPr>
        <w:spacing w:before="100" w:beforeAutospacing="1" w:after="100" w:afterAutospacing="1" w:line="360" w:lineRule="auto"/>
        <w:ind w:left="3402"/>
      </w:pPr>
      <w:r w:rsidRPr="00E64785">
        <w:t>after_quantity = tồn thực tế sau tăng</w:t>
      </w:r>
    </w:p>
    <w:p w14:paraId="205850F3" w14:textId="77777777" w:rsidR="00E64785" w:rsidRPr="00E64785" w:rsidRDefault="00E64785">
      <w:pPr>
        <w:pStyle w:val="ListParagraph"/>
        <w:numPr>
          <w:ilvl w:val="0"/>
          <w:numId w:val="537"/>
        </w:numPr>
        <w:spacing w:before="100" w:beforeAutospacing="1" w:after="100" w:afterAutospacing="1" w:line="360" w:lineRule="auto"/>
        <w:ind w:left="3402"/>
      </w:pPr>
      <w:r w:rsidRPr="00E64785">
        <w:t>after_quantity_total = tổng tồn thực tế lô sau tăng</w:t>
      </w:r>
    </w:p>
    <w:p w14:paraId="77264E1E" w14:textId="77777777" w:rsidR="00E64785" w:rsidRPr="00E64785" w:rsidRDefault="00E64785">
      <w:pPr>
        <w:pStyle w:val="ListParagraph"/>
        <w:numPr>
          <w:ilvl w:val="0"/>
          <w:numId w:val="537"/>
        </w:numPr>
        <w:spacing w:before="100" w:beforeAutospacing="1" w:after="100" w:afterAutospacing="1" w:line="360" w:lineRule="auto"/>
        <w:ind w:left="3402"/>
      </w:pPr>
      <w:r w:rsidRPr="00E64785">
        <w:t>transaction_type = w_trans_adjust</w:t>
      </w:r>
    </w:p>
    <w:p w14:paraId="138FDEEB" w14:textId="77777777" w:rsidR="00E64785" w:rsidRPr="00E64785" w:rsidRDefault="00E64785">
      <w:pPr>
        <w:pStyle w:val="ListParagraph"/>
        <w:numPr>
          <w:ilvl w:val="0"/>
          <w:numId w:val="537"/>
        </w:numPr>
        <w:spacing w:before="100" w:beforeAutospacing="1" w:after="100" w:afterAutospacing="1" w:line="360" w:lineRule="auto"/>
        <w:ind w:left="3402"/>
      </w:pPr>
      <w:r w:rsidRPr="00E64785">
        <w:t>transaction_id = inventory_adjust_id</w:t>
      </w:r>
    </w:p>
    <w:p w14:paraId="1167A754" w14:textId="77777777" w:rsidR="00E64785" w:rsidRPr="00E64785" w:rsidRDefault="00E64785">
      <w:pPr>
        <w:pStyle w:val="ListParagraph"/>
        <w:numPr>
          <w:ilvl w:val="0"/>
          <w:numId w:val="537"/>
        </w:numPr>
        <w:spacing w:before="100" w:beforeAutospacing="1" w:after="100" w:afterAutospacing="1" w:line="360" w:lineRule="auto"/>
        <w:ind w:left="3402"/>
      </w:pPr>
      <w:r w:rsidRPr="00E64785">
        <w:t>is_active = 1</w:t>
      </w:r>
    </w:p>
    <w:p w14:paraId="508AFFB5" w14:textId="77777777" w:rsidR="00E64785" w:rsidRPr="00E64785" w:rsidRDefault="00E64785">
      <w:pPr>
        <w:pStyle w:val="ListParagraph"/>
        <w:numPr>
          <w:ilvl w:val="0"/>
          <w:numId w:val="537"/>
        </w:numPr>
        <w:spacing w:before="100" w:beforeAutospacing="1" w:after="100" w:afterAutospacing="1" w:line="360" w:lineRule="auto"/>
        <w:ind w:left="3402"/>
      </w:pPr>
      <w:r w:rsidRPr="00E64785">
        <w:t>dist_unit_id (nếu điều chuyển xuất ngoại thì lưu đơn vị của kho ĐC đến)</w:t>
      </w:r>
    </w:p>
    <w:p w14:paraId="7F809373" w14:textId="77777777" w:rsidR="00E64785" w:rsidRPr="00E64785" w:rsidRDefault="00E64785">
      <w:pPr>
        <w:pStyle w:val="ListParagraph"/>
        <w:numPr>
          <w:ilvl w:val="0"/>
          <w:numId w:val="537"/>
        </w:numPr>
        <w:spacing w:before="100" w:beforeAutospacing="1" w:after="100" w:afterAutospacing="1" w:line="360" w:lineRule="auto"/>
        <w:ind w:left="3402"/>
      </w:pPr>
      <w:r w:rsidRPr="00E64785">
        <w:t xml:space="preserve">tenant_id </w:t>
      </w:r>
    </w:p>
    <w:p w14:paraId="02A594AC" w14:textId="77777777" w:rsidR="00E64785" w:rsidRPr="00E64785" w:rsidRDefault="00E64785">
      <w:pPr>
        <w:pStyle w:val="ListParagraph"/>
        <w:numPr>
          <w:ilvl w:val="0"/>
          <w:numId w:val="537"/>
        </w:numPr>
        <w:spacing w:before="100" w:beforeAutospacing="1" w:after="100" w:afterAutospacing="1" w:line="360" w:lineRule="auto"/>
        <w:ind w:left="3402"/>
      </w:pPr>
      <w:r w:rsidRPr="00E64785">
        <w:t>row_version</w:t>
      </w:r>
    </w:p>
    <w:p w14:paraId="2545418F" w14:textId="77777777" w:rsidR="00E64785" w:rsidRPr="00E64785" w:rsidRDefault="00E64785">
      <w:pPr>
        <w:pStyle w:val="ListParagraph"/>
        <w:numPr>
          <w:ilvl w:val="0"/>
          <w:numId w:val="537"/>
        </w:numPr>
        <w:spacing w:before="100" w:beforeAutospacing="1" w:after="100" w:afterAutospacing="1" w:line="360" w:lineRule="auto"/>
        <w:ind w:left="3402"/>
      </w:pPr>
      <w:r w:rsidRPr="00E64785">
        <w:t>create_date</w:t>
      </w:r>
    </w:p>
    <w:p w14:paraId="6CF0D1D5" w14:textId="77777777" w:rsidR="00E64785" w:rsidRPr="00E64785" w:rsidRDefault="00E64785">
      <w:pPr>
        <w:pStyle w:val="ListParagraph"/>
        <w:numPr>
          <w:ilvl w:val="0"/>
          <w:numId w:val="537"/>
        </w:numPr>
        <w:spacing w:before="100" w:beforeAutospacing="1" w:after="100" w:afterAutospacing="1" w:line="360" w:lineRule="auto"/>
        <w:ind w:left="3402"/>
      </w:pPr>
      <w:r w:rsidRPr="00E64785">
        <w:t>create_user</w:t>
      </w:r>
    </w:p>
    <w:p w14:paraId="6DAEC2C6" w14:textId="77777777" w:rsidR="00E64785" w:rsidRPr="00E64785" w:rsidRDefault="00E64785">
      <w:pPr>
        <w:pStyle w:val="ListParagraph"/>
        <w:numPr>
          <w:ilvl w:val="0"/>
          <w:numId w:val="537"/>
        </w:numPr>
        <w:spacing w:before="100" w:beforeAutospacing="1" w:after="100" w:afterAutospacing="1" w:line="360" w:lineRule="auto"/>
        <w:ind w:left="3402"/>
      </w:pPr>
      <w:r w:rsidRPr="00E64785">
        <w:lastRenderedPageBreak/>
        <w:t>update_date</w:t>
      </w:r>
    </w:p>
    <w:p w14:paraId="1410E5FB" w14:textId="2E46286E" w:rsidR="00E64785" w:rsidRPr="00E64785" w:rsidRDefault="00E64785">
      <w:pPr>
        <w:pStyle w:val="ListParagraph"/>
        <w:numPr>
          <w:ilvl w:val="0"/>
          <w:numId w:val="537"/>
        </w:numPr>
        <w:spacing w:before="100" w:beforeAutospacing="1" w:after="100" w:afterAutospacing="1" w:line="360" w:lineRule="auto"/>
        <w:ind w:left="3402"/>
      </w:pPr>
      <w:r w:rsidRPr="00E64785">
        <w:t>update_user</w:t>
      </w:r>
    </w:p>
    <w:p w14:paraId="2CD76B98" w14:textId="142AB372" w:rsidR="00E64785" w:rsidRPr="00E64785" w:rsidRDefault="00E64785">
      <w:pPr>
        <w:pStyle w:val="PAL3"/>
        <w:numPr>
          <w:ilvl w:val="0"/>
          <w:numId w:val="202"/>
        </w:numPr>
        <w:ind w:left="2835"/>
      </w:pPr>
      <w:r>
        <w:t xml:space="preserve">Ghi log tăng tồn đáp ứng </w:t>
      </w:r>
      <w:r w:rsidRPr="00E64785">
        <w:rPr>
          <w:bCs w:val="0"/>
        </w:rPr>
        <w:t>inventory_tracking_available:</w:t>
      </w:r>
    </w:p>
    <w:p w14:paraId="099C0A72" w14:textId="77777777" w:rsidR="00E64785" w:rsidRPr="00E64785" w:rsidRDefault="00E64785">
      <w:pPr>
        <w:pStyle w:val="ListParagraph"/>
        <w:numPr>
          <w:ilvl w:val="0"/>
          <w:numId w:val="538"/>
        </w:numPr>
        <w:spacing w:before="100" w:beforeAutospacing="1" w:after="100" w:afterAutospacing="1" w:line="360" w:lineRule="auto"/>
        <w:ind w:left="3402"/>
      </w:pPr>
      <w:r w:rsidRPr="00E64785">
        <w:t>id</w:t>
      </w:r>
    </w:p>
    <w:p w14:paraId="4249796D" w14:textId="77777777" w:rsidR="00E64785" w:rsidRPr="00E64785" w:rsidRDefault="00E64785">
      <w:pPr>
        <w:pStyle w:val="ListParagraph"/>
        <w:numPr>
          <w:ilvl w:val="0"/>
          <w:numId w:val="538"/>
        </w:numPr>
        <w:spacing w:before="100" w:beforeAutospacing="1" w:after="100" w:afterAutospacing="1" w:line="360" w:lineRule="auto"/>
        <w:ind w:left="3402"/>
      </w:pPr>
      <w:r w:rsidRPr="00E64785">
        <w:t>product_id</w:t>
      </w:r>
    </w:p>
    <w:p w14:paraId="17C4256A" w14:textId="77777777" w:rsidR="00E64785" w:rsidRPr="00E64785" w:rsidRDefault="00E64785">
      <w:pPr>
        <w:pStyle w:val="ListParagraph"/>
        <w:numPr>
          <w:ilvl w:val="0"/>
          <w:numId w:val="538"/>
        </w:numPr>
        <w:spacing w:before="100" w:beforeAutospacing="1" w:after="100" w:afterAutospacing="1" w:line="360" w:lineRule="auto"/>
        <w:ind w:left="3402"/>
      </w:pPr>
      <w:r w:rsidRPr="00E64785">
        <w:t>warehouse_id = kho ĐC đến</w:t>
      </w:r>
    </w:p>
    <w:p w14:paraId="5ADC0CAD" w14:textId="77777777" w:rsidR="00E64785" w:rsidRPr="00E64785" w:rsidRDefault="00E64785">
      <w:pPr>
        <w:pStyle w:val="ListParagraph"/>
        <w:numPr>
          <w:ilvl w:val="0"/>
          <w:numId w:val="538"/>
        </w:numPr>
        <w:spacing w:before="100" w:beforeAutospacing="1" w:after="100" w:afterAutospacing="1" w:line="360" w:lineRule="auto"/>
        <w:ind w:left="3402"/>
      </w:pPr>
      <w:r w:rsidRPr="00E64785">
        <w:t>available_quantity = tồn đáp ứng hiện tại</w:t>
      </w:r>
    </w:p>
    <w:p w14:paraId="46DF3964" w14:textId="77777777" w:rsidR="00E64785" w:rsidRPr="00E64785" w:rsidRDefault="00E64785">
      <w:pPr>
        <w:pStyle w:val="ListParagraph"/>
        <w:numPr>
          <w:ilvl w:val="0"/>
          <w:numId w:val="538"/>
        </w:numPr>
        <w:spacing w:before="100" w:beforeAutospacing="1" w:after="100" w:afterAutospacing="1" w:line="360" w:lineRule="auto"/>
        <w:ind w:left="3402"/>
      </w:pPr>
      <w:r w:rsidRPr="00E64785">
        <w:t>quantity = tồn thực tế hiện tại</w:t>
      </w:r>
    </w:p>
    <w:p w14:paraId="7CA9846C" w14:textId="77777777" w:rsidR="00E64785" w:rsidRPr="00E64785" w:rsidRDefault="00E64785">
      <w:pPr>
        <w:pStyle w:val="ListParagraph"/>
        <w:numPr>
          <w:ilvl w:val="0"/>
          <w:numId w:val="538"/>
        </w:numPr>
        <w:spacing w:before="100" w:beforeAutospacing="1" w:after="100" w:afterAutospacing="1" w:line="360" w:lineRule="auto"/>
        <w:ind w:left="3402"/>
      </w:pPr>
      <w:r w:rsidRPr="00E64785">
        <w:t>total_available_quantity = tổng tồn đáp ứng lô hiện tại</w:t>
      </w:r>
    </w:p>
    <w:p w14:paraId="0E4A0DF0" w14:textId="77777777" w:rsidR="00E64785" w:rsidRPr="00E64785" w:rsidRDefault="00E64785">
      <w:pPr>
        <w:pStyle w:val="ListParagraph"/>
        <w:numPr>
          <w:ilvl w:val="0"/>
          <w:numId w:val="538"/>
        </w:numPr>
        <w:spacing w:before="100" w:beforeAutospacing="1" w:after="100" w:afterAutospacing="1" w:line="360" w:lineRule="auto"/>
        <w:ind w:left="3402"/>
      </w:pPr>
      <w:r w:rsidRPr="00E64785">
        <w:t>total_quantity = tổng tồn thực tế lô hiện tại</w:t>
      </w:r>
    </w:p>
    <w:p w14:paraId="4A05567A" w14:textId="77777777" w:rsidR="00E64785" w:rsidRPr="00E64785" w:rsidRDefault="00E64785">
      <w:pPr>
        <w:pStyle w:val="ListParagraph"/>
        <w:numPr>
          <w:ilvl w:val="0"/>
          <w:numId w:val="538"/>
        </w:numPr>
        <w:spacing w:before="100" w:beforeAutospacing="1" w:after="100" w:afterAutospacing="1" w:line="360" w:lineRule="auto"/>
        <w:ind w:left="3402"/>
      </w:pPr>
      <w:r w:rsidRPr="00E64785">
        <w:t>request_quantity = số lượng đặt</w:t>
      </w:r>
    </w:p>
    <w:p w14:paraId="49D35931" w14:textId="77777777" w:rsidR="00E64785" w:rsidRPr="00E64785" w:rsidRDefault="00E64785">
      <w:pPr>
        <w:pStyle w:val="ListParagraph"/>
        <w:numPr>
          <w:ilvl w:val="0"/>
          <w:numId w:val="538"/>
        </w:numPr>
        <w:spacing w:before="100" w:beforeAutospacing="1" w:after="100" w:afterAutospacing="1" w:line="360" w:lineRule="auto"/>
        <w:ind w:left="3402"/>
      </w:pPr>
      <w:r w:rsidRPr="00E64785">
        <w:t>after_avail_quantity = tồn đáp ứng sau tăng</w:t>
      </w:r>
    </w:p>
    <w:p w14:paraId="4C118298" w14:textId="77777777" w:rsidR="00E64785" w:rsidRPr="00E64785" w:rsidRDefault="00E64785">
      <w:pPr>
        <w:pStyle w:val="ListParagraph"/>
        <w:numPr>
          <w:ilvl w:val="0"/>
          <w:numId w:val="538"/>
        </w:numPr>
        <w:spacing w:before="100" w:beforeAutospacing="1" w:after="100" w:afterAutospacing="1" w:line="360" w:lineRule="auto"/>
        <w:ind w:left="3402"/>
      </w:pPr>
      <w:r w:rsidRPr="00E64785">
        <w:t>after_avail_quantity_total = tổng tồn đáp ứng lô sau tăng</w:t>
      </w:r>
    </w:p>
    <w:p w14:paraId="56CBDA3C" w14:textId="77777777" w:rsidR="00E64785" w:rsidRPr="00E64785" w:rsidRDefault="00E64785">
      <w:pPr>
        <w:pStyle w:val="ListParagraph"/>
        <w:numPr>
          <w:ilvl w:val="0"/>
          <w:numId w:val="538"/>
        </w:numPr>
        <w:spacing w:before="100" w:beforeAutospacing="1" w:after="100" w:afterAutospacing="1" w:line="360" w:lineRule="auto"/>
        <w:ind w:left="3402"/>
      </w:pPr>
      <w:r w:rsidRPr="00E64785">
        <w:t>transaction_type = w_trans_adjust</w:t>
      </w:r>
    </w:p>
    <w:p w14:paraId="6580018B" w14:textId="77777777" w:rsidR="00E64785" w:rsidRPr="00E64785" w:rsidRDefault="00E64785">
      <w:pPr>
        <w:pStyle w:val="ListParagraph"/>
        <w:numPr>
          <w:ilvl w:val="0"/>
          <w:numId w:val="538"/>
        </w:numPr>
        <w:spacing w:before="100" w:beforeAutospacing="1" w:after="100" w:afterAutospacing="1" w:line="360" w:lineRule="auto"/>
        <w:ind w:left="3402"/>
      </w:pPr>
      <w:r w:rsidRPr="00E64785">
        <w:t>transaction_id = inventory_adjust_id</w:t>
      </w:r>
    </w:p>
    <w:p w14:paraId="7AC811DA" w14:textId="77777777" w:rsidR="00E64785" w:rsidRPr="00E64785" w:rsidRDefault="00E64785">
      <w:pPr>
        <w:pStyle w:val="ListParagraph"/>
        <w:numPr>
          <w:ilvl w:val="0"/>
          <w:numId w:val="538"/>
        </w:numPr>
        <w:spacing w:before="100" w:beforeAutospacing="1" w:after="100" w:afterAutospacing="1" w:line="360" w:lineRule="auto"/>
        <w:ind w:left="3402"/>
      </w:pPr>
      <w:r w:rsidRPr="00E64785">
        <w:t>is_active = 1</w:t>
      </w:r>
    </w:p>
    <w:p w14:paraId="6861C8A9" w14:textId="77777777" w:rsidR="00E64785" w:rsidRPr="00E64785" w:rsidRDefault="00E64785">
      <w:pPr>
        <w:pStyle w:val="ListParagraph"/>
        <w:numPr>
          <w:ilvl w:val="0"/>
          <w:numId w:val="538"/>
        </w:numPr>
        <w:spacing w:before="100" w:beforeAutospacing="1" w:after="100" w:afterAutospacing="1" w:line="360" w:lineRule="auto"/>
        <w:ind w:left="3402"/>
      </w:pPr>
      <w:r w:rsidRPr="00E64785">
        <w:t>dist_unit_id (nếu điều chuyển xuất ngoại thì lưu đơn vị của kho ĐC đến)</w:t>
      </w:r>
    </w:p>
    <w:p w14:paraId="0A5BEDF7" w14:textId="77777777" w:rsidR="00E64785" w:rsidRPr="00E64785" w:rsidRDefault="00E64785">
      <w:pPr>
        <w:pStyle w:val="ListParagraph"/>
        <w:numPr>
          <w:ilvl w:val="0"/>
          <w:numId w:val="538"/>
        </w:numPr>
        <w:spacing w:before="100" w:beforeAutospacing="1" w:after="100" w:afterAutospacing="1" w:line="360" w:lineRule="auto"/>
        <w:ind w:left="3402"/>
      </w:pPr>
      <w:r w:rsidRPr="00E64785">
        <w:t xml:space="preserve">tenant_id </w:t>
      </w:r>
    </w:p>
    <w:p w14:paraId="03C4C5CC" w14:textId="77777777" w:rsidR="00E64785" w:rsidRPr="00E64785" w:rsidRDefault="00E64785">
      <w:pPr>
        <w:pStyle w:val="ListParagraph"/>
        <w:numPr>
          <w:ilvl w:val="0"/>
          <w:numId w:val="538"/>
        </w:numPr>
        <w:spacing w:before="100" w:beforeAutospacing="1" w:after="100" w:afterAutospacing="1" w:line="360" w:lineRule="auto"/>
        <w:ind w:left="3402"/>
      </w:pPr>
      <w:r w:rsidRPr="00E64785">
        <w:t>row_version</w:t>
      </w:r>
    </w:p>
    <w:p w14:paraId="2EE4C4E7" w14:textId="77777777" w:rsidR="00E64785" w:rsidRPr="00E64785" w:rsidRDefault="00E64785">
      <w:pPr>
        <w:pStyle w:val="ListParagraph"/>
        <w:numPr>
          <w:ilvl w:val="0"/>
          <w:numId w:val="538"/>
        </w:numPr>
        <w:spacing w:before="100" w:beforeAutospacing="1" w:after="100" w:afterAutospacing="1" w:line="360" w:lineRule="auto"/>
        <w:ind w:left="3402"/>
      </w:pPr>
      <w:r w:rsidRPr="00E64785">
        <w:t>create_date</w:t>
      </w:r>
    </w:p>
    <w:p w14:paraId="1962A8B0" w14:textId="77777777" w:rsidR="00E64785" w:rsidRPr="00E64785" w:rsidRDefault="00E64785">
      <w:pPr>
        <w:pStyle w:val="ListParagraph"/>
        <w:numPr>
          <w:ilvl w:val="0"/>
          <w:numId w:val="538"/>
        </w:numPr>
        <w:spacing w:before="100" w:beforeAutospacing="1" w:after="100" w:afterAutospacing="1" w:line="360" w:lineRule="auto"/>
        <w:ind w:left="3402"/>
      </w:pPr>
      <w:r w:rsidRPr="00E64785">
        <w:t>create_user</w:t>
      </w:r>
    </w:p>
    <w:p w14:paraId="78EE2873" w14:textId="77777777" w:rsidR="00E64785" w:rsidRPr="00E64785" w:rsidRDefault="00E64785">
      <w:pPr>
        <w:pStyle w:val="ListParagraph"/>
        <w:numPr>
          <w:ilvl w:val="0"/>
          <w:numId w:val="538"/>
        </w:numPr>
        <w:spacing w:before="100" w:beforeAutospacing="1" w:after="100" w:afterAutospacing="1" w:line="360" w:lineRule="auto"/>
        <w:ind w:left="3402"/>
      </w:pPr>
      <w:r w:rsidRPr="00E64785">
        <w:lastRenderedPageBreak/>
        <w:t>update_date</w:t>
      </w:r>
    </w:p>
    <w:p w14:paraId="4562B1ED" w14:textId="139F426F" w:rsidR="00E64785" w:rsidRPr="006A02C3" w:rsidRDefault="00E64785">
      <w:pPr>
        <w:pStyle w:val="ListParagraph"/>
        <w:numPr>
          <w:ilvl w:val="0"/>
          <w:numId w:val="538"/>
        </w:numPr>
        <w:spacing w:before="100" w:beforeAutospacing="1" w:after="100" w:afterAutospacing="1" w:line="360" w:lineRule="auto"/>
        <w:ind w:left="3402"/>
      </w:pPr>
      <w:r w:rsidRPr="00E64785">
        <w:t>update_user</w:t>
      </w:r>
    </w:p>
    <w:p w14:paraId="4BC74A6C" w14:textId="50DDB980" w:rsidR="00464553" w:rsidRDefault="00464553">
      <w:pPr>
        <w:pStyle w:val="PAL3"/>
        <w:numPr>
          <w:ilvl w:val="0"/>
          <w:numId w:val="202"/>
        </w:numPr>
        <w:ind w:left="2835"/>
      </w:pPr>
      <w:r w:rsidRPr="006A02C3">
        <w:t>Tạo phiếu nhập kho</w:t>
      </w:r>
      <w:r w:rsidR="00E64785">
        <w:t xml:space="preserve"> thực tế</w:t>
      </w:r>
      <w:r w:rsidRPr="006A02C3">
        <w:t>. WAREHOUSE_RECEIPT</w:t>
      </w:r>
      <w:r w:rsidR="00BD4AF7">
        <w:t>,</w:t>
      </w:r>
      <w:r w:rsidR="00BD4AF7" w:rsidRPr="00BD4AF7">
        <w:t xml:space="preserve"> </w:t>
      </w:r>
      <w:r w:rsidR="00BD4AF7" w:rsidRPr="00E64785">
        <w:t>warehouse_receipt_item</w:t>
      </w:r>
      <w:r w:rsidR="00BD4AF7">
        <w:t xml:space="preserve">, </w:t>
      </w:r>
      <w:r w:rsidR="00BD4AF7" w:rsidRPr="00E64785">
        <w:t>warehouse_receipt_item_lot</w:t>
      </w:r>
    </w:p>
    <w:p w14:paraId="697009E4" w14:textId="11A4C0BE" w:rsidR="00E64785" w:rsidRDefault="00E64785">
      <w:pPr>
        <w:pStyle w:val="PAL3"/>
        <w:numPr>
          <w:ilvl w:val="0"/>
          <w:numId w:val="202"/>
        </w:numPr>
        <w:ind w:left="2835"/>
      </w:pPr>
      <w:r>
        <w:t xml:space="preserve">Tạo phiếu nhập kho tạm: </w:t>
      </w:r>
      <w:r w:rsidRPr="00E64785">
        <w:t>warehouse_receipt</w:t>
      </w:r>
      <w:r w:rsidR="00BD4AF7">
        <w:t>_temp</w:t>
      </w:r>
      <w:r>
        <w:t xml:space="preserve">, </w:t>
      </w:r>
      <w:r w:rsidRPr="00E64785">
        <w:t>warehouse_receipt_item</w:t>
      </w:r>
      <w:r>
        <w:t xml:space="preserve">_temp, </w:t>
      </w:r>
      <w:r w:rsidRPr="00E64785">
        <w:t>warehouse_receipt_item_lot_temp</w:t>
      </w:r>
    </w:p>
    <w:p w14:paraId="4B5258FF" w14:textId="70428477" w:rsidR="00E64785" w:rsidRDefault="00E64785">
      <w:pPr>
        <w:pStyle w:val="PAL3"/>
        <w:numPr>
          <w:ilvl w:val="0"/>
          <w:numId w:val="202"/>
        </w:numPr>
        <w:ind w:left="2835"/>
      </w:pPr>
      <w:r>
        <w:t>Tăng tồn inventory_lot</w:t>
      </w:r>
    </w:p>
    <w:p w14:paraId="0A511242" w14:textId="11977664" w:rsidR="00E64785" w:rsidRPr="00E64785" w:rsidRDefault="00E64785" w:rsidP="00E64785">
      <w:pPr>
        <w:pStyle w:val="PAL3"/>
        <w:numPr>
          <w:ilvl w:val="0"/>
          <w:numId w:val="0"/>
        </w:numPr>
        <w:ind w:left="3402"/>
        <w:rPr>
          <w:b/>
          <w:bCs w:val="0"/>
        </w:rPr>
      </w:pPr>
      <w:r w:rsidRPr="00E64785">
        <w:rPr>
          <w:b/>
          <w:bCs w:val="0"/>
        </w:rPr>
        <w:t>Nếu chưa có thì insert</w:t>
      </w:r>
    </w:p>
    <w:p w14:paraId="6336141D" w14:textId="77777777" w:rsidR="00E64785" w:rsidRDefault="00E64785">
      <w:pPr>
        <w:pStyle w:val="PAL3"/>
        <w:numPr>
          <w:ilvl w:val="0"/>
          <w:numId w:val="539"/>
        </w:numPr>
        <w:ind w:left="3402"/>
      </w:pPr>
      <w:r>
        <w:t>id</w:t>
      </w:r>
    </w:p>
    <w:p w14:paraId="2CAE87D5" w14:textId="77777777" w:rsidR="00E64785" w:rsidRDefault="00E64785">
      <w:pPr>
        <w:pStyle w:val="PAL3"/>
        <w:numPr>
          <w:ilvl w:val="0"/>
          <w:numId w:val="539"/>
        </w:numPr>
        <w:ind w:left="3402"/>
      </w:pPr>
      <w:r>
        <w:t>inventory_id</w:t>
      </w:r>
    </w:p>
    <w:p w14:paraId="3E9DD46A" w14:textId="77777777" w:rsidR="00E64785" w:rsidRDefault="00E64785">
      <w:pPr>
        <w:pStyle w:val="PAL3"/>
        <w:numPr>
          <w:ilvl w:val="0"/>
          <w:numId w:val="539"/>
        </w:numPr>
        <w:ind w:left="3402"/>
      </w:pPr>
      <w:r>
        <w:t>product_lot_id</w:t>
      </w:r>
    </w:p>
    <w:p w14:paraId="47EABEC6" w14:textId="77777777" w:rsidR="00E64785" w:rsidRDefault="00E64785">
      <w:pPr>
        <w:pStyle w:val="PAL3"/>
        <w:numPr>
          <w:ilvl w:val="0"/>
          <w:numId w:val="539"/>
        </w:numPr>
        <w:ind w:left="3402"/>
      </w:pPr>
      <w:r>
        <w:t>warehouse_id = kho ĐC đến</w:t>
      </w:r>
    </w:p>
    <w:p w14:paraId="13A58AB9" w14:textId="77777777" w:rsidR="00E64785" w:rsidRDefault="00E64785">
      <w:pPr>
        <w:pStyle w:val="PAL3"/>
        <w:numPr>
          <w:ilvl w:val="0"/>
          <w:numId w:val="539"/>
        </w:numPr>
        <w:ind w:left="3402"/>
      </w:pPr>
      <w:r>
        <w:t>lot_number</w:t>
      </w:r>
    </w:p>
    <w:p w14:paraId="50C7980C" w14:textId="77777777" w:rsidR="00E64785" w:rsidRDefault="00E64785">
      <w:pPr>
        <w:pStyle w:val="PAL3"/>
        <w:numPr>
          <w:ilvl w:val="0"/>
          <w:numId w:val="539"/>
        </w:numPr>
        <w:ind w:left="3402"/>
      </w:pPr>
      <w:r>
        <w:t>expiry_date</w:t>
      </w:r>
    </w:p>
    <w:p w14:paraId="1420F115" w14:textId="77777777" w:rsidR="00E64785" w:rsidRDefault="00E64785">
      <w:pPr>
        <w:pStyle w:val="PAL3"/>
        <w:numPr>
          <w:ilvl w:val="0"/>
          <w:numId w:val="539"/>
        </w:numPr>
        <w:ind w:left="3402"/>
      </w:pPr>
      <w:r>
        <w:t>is_allow_sale</w:t>
      </w:r>
    </w:p>
    <w:p w14:paraId="4ECD7B9C" w14:textId="77777777" w:rsidR="00E64785" w:rsidRDefault="00E64785">
      <w:pPr>
        <w:pStyle w:val="PAL3"/>
        <w:numPr>
          <w:ilvl w:val="0"/>
          <w:numId w:val="539"/>
        </w:numPr>
        <w:ind w:left="3402"/>
      </w:pPr>
      <w:r>
        <w:t>available_quantity = số lượng đặt</w:t>
      </w:r>
    </w:p>
    <w:p w14:paraId="3C0BE65D" w14:textId="77777777" w:rsidR="00E64785" w:rsidRDefault="00E64785">
      <w:pPr>
        <w:pStyle w:val="PAL3"/>
        <w:numPr>
          <w:ilvl w:val="0"/>
          <w:numId w:val="539"/>
        </w:numPr>
        <w:ind w:left="3402"/>
      </w:pPr>
      <w:r>
        <w:t>quantity = số lượng đặt</w:t>
      </w:r>
    </w:p>
    <w:p w14:paraId="2F915DB2" w14:textId="77777777" w:rsidR="00E64785" w:rsidRDefault="00E64785">
      <w:pPr>
        <w:pStyle w:val="PAL3"/>
        <w:numPr>
          <w:ilvl w:val="0"/>
          <w:numId w:val="539"/>
        </w:numPr>
        <w:ind w:left="3402"/>
      </w:pPr>
      <w:r>
        <w:t>dist_unit_id (nếu điều chuyển xuất ngoại thì lưu đơn vị của kho ĐC đến)</w:t>
      </w:r>
    </w:p>
    <w:p w14:paraId="76C43C52" w14:textId="77777777" w:rsidR="00E64785" w:rsidRDefault="00E64785">
      <w:pPr>
        <w:pStyle w:val="PAL3"/>
        <w:numPr>
          <w:ilvl w:val="0"/>
          <w:numId w:val="539"/>
        </w:numPr>
        <w:ind w:left="3402"/>
      </w:pPr>
      <w:r>
        <w:t>tenant_id</w:t>
      </w:r>
    </w:p>
    <w:p w14:paraId="614AFAA4" w14:textId="77777777" w:rsidR="00E64785" w:rsidRDefault="00E64785">
      <w:pPr>
        <w:pStyle w:val="PAL3"/>
        <w:numPr>
          <w:ilvl w:val="0"/>
          <w:numId w:val="539"/>
        </w:numPr>
        <w:ind w:left="3402"/>
      </w:pPr>
      <w:r>
        <w:t xml:space="preserve">version </w:t>
      </w:r>
    </w:p>
    <w:p w14:paraId="147E524D" w14:textId="77777777" w:rsidR="00E64785" w:rsidRDefault="00E64785">
      <w:pPr>
        <w:pStyle w:val="PAL3"/>
        <w:numPr>
          <w:ilvl w:val="0"/>
          <w:numId w:val="539"/>
        </w:numPr>
        <w:ind w:left="3402"/>
      </w:pPr>
      <w:r>
        <w:t>create_date</w:t>
      </w:r>
    </w:p>
    <w:p w14:paraId="4D281CF4" w14:textId="77777777" w:rsidR="00E64785" w:rsidRDefault="00E64785">
      <w:pPr>
        <w:pStyle w:val="PAL3"/>
        <w:numPr>
          <w:ilvl w:val="0"/>
          <w:numId w:val="539"/>
        </w:numPr>
        <w:ind w:left="3402"/>
      </w:pPr>
      <w:r>
        <w:lastRenderedPageBreak/>
        <w:t>create_user</w:t>
      </w:r>
    </w:p>
    <w:p w14:paraId="16EB9356" w14:textId="77777777" w:rsidR="00E64785" w:rsidRDefault="00E64785">
      <w:pPr>
        <w:pStyle w:val="PAL3"/>
        <w:numPr>
          <w:ilvl w:val="0"/>
          <w:numId w:val="539"/>
        </w:numPr>
        <w:ind w:left="3402"/>
      </w:pPr>
      <w:r>
        <w:t>update_date</w:t>
      </w:r>
    </w:p>
    <w:p w14:paraId="668003C9" w14:textId="77777777" w:rsidR="00E64785" w:rsidRDefault="00E64785">
      <w:pPr>
        <w:pStyle w:val="PAL3"/>
        <w:numPr>
          <w:ilvl w:val="0"/>
          <w:numId w:val="539"/>
        </w:numPr>
        <w:ind w:left="3402"/>
      </w:pPr>
      <w:r>
        <w:t>update_user</w:t>
      </w:r>
    </w:p>
    <w:p w14:paraId="581E230A" w14:textId="3B693314" w:rsidR="00E64785" w:rsidRPr="00E64785" w:rsidRDefault="00E64785" w:rsidP="00E64785">
      <w:pPr>
        <w:pStyle w:val="PAL3"/>
        <w:numPr>
          <w:ilvl w:val="0"/>
          <w:numId w:val="0"/>
        </w:numPr>
        <w:ind w:left="3402"/>
        <w:rPr>
          <w:b/>
          <w:bCs w:val="0"/>
        </w:rPr>
      </w:pPr>
      <w:r w:rsidRPr="00E64785">
        <w:rPr>
          <w:b/>
          <w:bCs w:val="0"/>
        </w:rPr>
        <w:t>Nếu có ròi thì</w:t>
      </w:r>
      <w:r>
        <w:t xml:space="preserve"> </w:t>
      </w:r>
      <w:r w:rsidRPr="00E64785">
        <w:rPr>
          <w:b/>
          <w:bCs w:val="0"/>
        </w:rPr>
        <w:t>update:</w:t>
      </w:r>
    </w:p>
    <w:p w14:paraId="17331B7D" w14:textId="77777777" w:rsidR="00E64785" w:rsidRDefault="00E64785">
      <w:pPr>
        <w:pStyle w:val="PAL3"/>
        <w:numPr>
          <w:ilvl w:val="0"/>
          <w:numId w:val="539"/>
        </w:numPr>
        <w:ind w:left="3402"/>
      </w:pPr>
      <w:r>
        <w:t>available_quantity = cộng dồn</w:t>
      </w:r>
    </w:p>
    <w:p w14:paraId="1EB2509F" w14:textId="77777777" w:rsidR="00E64785" w:rsidRDefault="00E64785">
      <w:pPr>
        <w:pStyle w:val="PAL3"/>
        <w:numPr>
          <w:ilvl w:val="0"/>
          <w:numId w:val="539"/>
        </w:numPr>
        <w:ind w:left="3402"/>
      </w:pPr>
      <w:r>
        <w:t>quantity = cộng dồn</w:t>
      </w:r>
    </w:p>
    <w:p w14:paraId="39CB9ECE" w14:textId="77777777" w:rsidR="00E64785" w:rsidRDefault="00E64785">
      <w:pPr>
        <w:pStyle w:val="PAL3"/>
        <w:numPr>
          <w:ilvl w:val="0"/>
          <w:numId w:val="539"/>
        </w:numPr>
        <w:ind w:left="3402"/>
      </w:pPr>
      <w:r>
        <w:t>version + 1</w:t>
      </w:r>
    </w:p>
    <w:p w14:paraId="5F99B89E" w14:textId="77777777" w:rsidR="00BD4AF7" w:rsidRDefault="00E64785">
      <w:pPr>
        <w:pStyle w:val="PAL3"/>
        <w:numPr>
          <w:ilvl w:val="0"/>
          <w:numId w:val="539"/>
        </w:numPr>
        <w:ind w:left="3402"/>
      </w:pPr>
      <w:r>
        <w:t>update_date</w:t>
      </w:r>
    </w:p>
    <w:p w14:paraId="0AC2EB4D" w14:textId="4C4A75E5" w:rsidR="00E64785" w:rsidRDefault="00E64785">
      <w:pPr>
        <w:pStyle w:val="PAL3"/>
        <w:numPr>
          <w:ilvl w:val="0"/>
          <w:numId w:val="539"/>
        </w:numPr>
        <w:ind w:left="3402"/>
      </w:pPr>
      <w:r>
        <w:t>update_user</w:t>
      </w:r>
    </w:p>
    <w:p w14:paraId="4496B954" w14:textId="34784058" w:rsidR="00E64785" w:rsidRPr="00BD4AF7" w:rsidRDefault="00E64785">
      <w:pPr>
        <w:pStyle w:val="PAL3"/>
        <w:numPr>
          <w:ilvl w:val="0"/>
          <w:numId w:val="202"/>
        </w:numPr>
        <w:ind w:left="2835"/>
      </w:pPr>
      <w:r>
        <w:t xml:space="preserve">Ghi log tăng tồn lotdate thực tế </w:t>
      </w:r>
      <w:r w:rsidRPr="00E64785">
        <w:rPr>
          <w:bCs w:val="0"/>
        </w:rPr>
        <w:t>inventory_lot_tracking:</w:t>
      </w:r>
    </w:p>
    <w:p w14:paraId="299B285B" w14:textId="77777777" w:rsidR="00BD4AF7" w:rsidRDefault="00BD4AF7">
      <w:pPr>
        <w:pStyle w:val="PAL3"/>
        <w:numPr>
          <w:ilvl w:val="0"/>
          <w:numId w:val="540"/>
        </w:numPr>
        <w:ind w:left="3402"/>
      </w:pPr>
      <w:r>
        <w:t>id</w:t>
      </w:r>
    </w:p>
    <w:p w14:paraId="4067EEB8" w14:textId="77777777" w:rsidR="00BD4AF7" w:rsidRDefault="00BD4AF7">
      <w:pPr>
        <w:pStyle w:val="PAL3"/>
        <w:numPr>
          <w:ilvl w:val="0"/>
          <w:numId w:val="540"/>
        </w:numPr>
        <w:ind w:left="3402"/>
      </w:pPr>
      <w:r>
        <w:t>inventory_lot_id</w:t>
      </w:r>
    </w:p>
    <w:p w14:paraId="6E3DE381" w14:textId="77777777" w:rsidR="00BD4AF7" w:rsidRDefault="00BD4AF7">
      <w:pPr>
        <w:pStyle w:val="PAL3"/>
        <w:numPr>
          <w:ilvl w:val="0"/>
          <w:numId w:val="540"/>
        </w:numPr>
        <w:ind w:left="3402"/>
      </w:pPr>
      <w:r>
        <w:t xml:space="preserve">inventory_id </w:t>
      </w:r>
    </w:p>
    <w:p w14:paraId="574DC3D3" w14:textId="77777777" w:rsidR="00BD4AF7" w:rsidRDefault="00BD4AF7">
      <w:pPr>
        <w:pStyle w:val="PAL3"/>
        <w:numPr>
          <w:ilvl w:val="0"/>
          <w:numId w:val="540"/>
        </w:numPr>
        <w:ind w:left="3402"/>
      </w:pPr>
      <w:r>
        <w:t>product_lot_id</w:t>
      </w:r>
    </w:p>
    <w:p w14:paraId="5D5E4826" w14:textId="77777777" w:rsidR="00BD4AF7" w:rsidRDefault="00BD4AF7">
      <w:pPr>
        <w:pStyle w:val="PAL3"/>
        <w:numPr>
          <w:ilvl w:val="0"/>
          <w:numId w:val="540"/>
        </w:numPr>
        <w:ind w:left="3402"/>
      </w:pPr>
      <w:r>
        <w:t>warehouse_id= kho ĐC đến</w:t>
      </w:r>
    </w:p>
    <w:p w14:paraId="0502B320" w14:textId="77777777" w:rsidR="00BD4AF7" w:rsidRDefault="00BD4AF7">
      <w:pPr>
        <w:pStyle w:val="PAL3"/>
        <w:numPr>
          <w:ilvl w:val="0"/>
          <w:numId w:val="540"/>
        </w:numPr>
        <w:ind w:left="3402"/>
      </w:pPr>
      <w:r>
        <w:t>lot_number</w:t>
      </w:r>
    </w:p>
    <w:p w14:paraId="539E7385" w14:textId="77777777" w:rsidR="00BD4AF7" w:rsidRDefault="00BD4AF7">
      <w:pPr>
        <w:pStyle w:val="PAL3"/>
        <w:numPr>
          <w:ilvl w:val="0"/>
          <w:numId w:val="540"/>
        </w:numPr>
        <w:ind w:left="3402"/>
      </w:pPr>
      <w:r>
        <w:t>expire_date</w:t>
      </w:r>
    </w:p>
    <w:p w14:paraId="00C28532" w14:textId="77777777" w:rsidR="00BD4AF7" w:rsidRDefault="00BD4AF7">
      <w:pPr>
        <w:pStyle w:val="PAL3"/>
        <w:numPr>
          <w:ilvl w:val="0"/>
          <w:numId w:val="540"/>
        </w:numPr>
        <w:ind w:left="3402"/>
      </w:pPr>
      <w:r>
        <w:t>available_quantity = tồn kho đáp ứng trước tăng</w:t>
      </w:r>
    </w:p>
    <w:p w14:paraId="417C7467" w14:textId="77777777" w:rsidR="00BD4AF7" w:rsidRDefault="00BD4AF7">
      <w:pPr>
        <w:pStyle w:val="PAL3"/>
        <w:numPr>
          <w:ilvl w:val="0"/>
          <w:numId w:val="540"/>
        </w:numPr>
        <w:ind w:left="3402"/>
      </w:pPr>
      <w:r>
        <w:t>quantity = tồn kho thực tế trước tăng</w:t>
      </w:r>
    </w:p>
    <w:p w14:paraId="5E8A77D2" w14:textId="77777777" w:rsidR="00BD4AF7" w:rsidRDefault="00BD4AF7">
      <w:pPr>
        <w:pStyle w:val="PAL3"/>
        <w:numPr>
          <w:ilvl w:val="0"/>
          <w:numId w:val="540"/>
        </w:numPr>
        <w:ind w:left="3402"/>
      </w:pPr>
      <w:r>
        <w:t>request_quantity = số lượng đặt</w:t>
      </w:r>
    </w:p>
    <w:p w14:paraId="0123A7E2" w14:textId="77777777" w:rsidR="00BD4AF7" w:rsidRDefault="00BD4AF7">
      <w:pPr>
        <w:pStyle w:val="PAL3"/>
        <w:numPr>
          <w:ilvl w:val="0"/>
          <w:numId w:val="540"/>
        </w:numPr>
        <w:ind w:left="3402"/>
      </w:pPr>
      <w:r>
        <w:t>after_quantity = tồn kho thực tế sau tăng</w:t>
      </w:r>
    </w:p>
    <w:p w14:paraId="4FEC2E7D" w14:textId="77777777" w:rsidR="00BD4AF7" w:rsidRDefault="00BD4AF7">
      <w:pPr>
        <w:pStyle w:val="PAL3"/>
        <w:numPr>
          <w:ilvl w:val="0"/>
          <w:numId w:val="540"/>
        </w:numPr>
        <w:ind w:left="3402"/>
      </w:pPr>
      <w:r>
        <w:t>is_allow_sale = trạng thái khóa lô tại thời điểm tăng</w:t>
      </w:r>
    </w:p>
    <w:p w14:paraId="32C063C1" w14:textId="77777777" w:rsidR="00BD4AF7" w:rsidRDefault="00BD4AF7">
      <w:pPr>
        <w:pStyle w:val="PAL3"/>
        <w:numPr>
          <w:ilvl w:val="0"/>
          <w:numId w:val="540"/>
        </w:numPr>
        <w:ind w:left="3402"/>
      </w:pPr>
      <w:r>
        <w:lastRenderedPageBreak/>
        <w:t>dist_unit_id (nếu điều chuyển xuất ngoại thì lưu đơn vị của kho ĐC đến)</w:t>
      </w:r>
    </w:p>
    <w:p w14:paraId="19BFA919" w14:textId="77777777" w:rsidR="00BD4AF7" w:rsidRDefault="00BD4AF7">
      <w:pPr>
        <w:pStyle w:val="PAL3"/>
        <w:numPr>
          <w:ilvl w:val="0"/>
          <w:numId w:val="540"/>
        </w:numPr>
        <w:ind w:left="3402"/>
      </w:pPr>
      <w:r>
        <w:t>tenant_id</w:t>
      </w:r>
    </w:p>
    <w:p w14:paraId="68C6F095" w14:textId="77777777" w:rsidR="00BD4AF7" w:rsidRDefault="00BD4AF7">
      <w:pPr>
        <w:pStyle w:val="PAL3"/>
        <w:numPr>
          <w:ilvl w:val="0"/>
          <w:numId w:val="540"/>
        </w:numPr>
        <w:ind w:left="3402"/>
      </w:pPr>
      <w:r>
        <w:t>version</w:t>
      </w:r>
    </w:p>
    <w:p w14:paraId="33086F6D" w14:textId="77777777" w:rsidR="00BD4AF7" w:rsidRDefault="00BD4AF7">
      <w:pPr>
        <w:pStyle w:val="PAL3"/>
        <w:numPr>
          <w:ilvl w:val="0"/>
          <w:numId w:val="540"/>
        </w:numPr>
        <w:ind w:left="3402"/>
      </w:pPr>
      <w:r>
        <w:t>create_date</w:t>
      </w:r>
    </w:p>
    <w:p w14:paraId="65A786A1" w14:textId="77777777" w:rsidR="00BD4AF7" w:rsidRDefault="00BD4AF7">
      <w:pPr>
        <w:pStyle w:val="PAL3"/>
        <w:numPr>
          <w:ilvl w:val="0"/>
          <w:numId w:val="540"/>
        </w:numPr>
        <w:ind w:left="3402"/>
      </w:pPr>
      <w:r>
        <w:t>create_user</w:t>
      </w:r>
    </w:p>
    <w:p w14:paraId="2FC01E20" w14:textId="77777777" w:rsidR="00BD4AF7" w:rsidRDefault="00BD4AF7">
      <w:pPr>
        <w:pStyle w:val="PAL3"/>
        <w:numPr>
          <w:ilvl w:val="0"/>
          <w:numId w:val="540"/>
        </w:numPr>
        <w:ind w:left="3402"/>
      </w:pPr>
      <w:r>
        <w:t>update_date</w:t>
      </w:r>
    </w:p>
    <w:p w14:paraId="01552087" w14:textId="5CB1E58C" w:rsidR="00BD4AF7" w:rsidRPr="00E64785" w:rsidRDefault="00BD4AF7">
      <w:pPr>
        <w:pStyle w:val="PAL3"/>
        <w:numPr>
          <w:ilvl w:val="0"/>
          <w:numId w:val="540"/>
        </w:numPr>
        <w:ind w:left="3402"/>
      </w:pPr>
      <w:r>
        <w:t>update_user</w:t>
      </w:r>
    </w:p>
    <w:p w14:paraId="17C5DEB2" w14:textId="63A42E60" w:rsidR="00E64785" w:rsidRDefault="00E64785">
      <w:pPr>
        <w:pStyle w:val="PAL3"/>
        <w:numPr>
          <w:ilvl w:val="0"/>
          <w:numId w:val="202"/>
        </w:numPr>
        <w:ind w:left="2835"/>
      </w:pPr>
      <w:r>
        <w:t xml:space="preserve">Ghi log tăng tồn lotdate tạm ứng </w:t>
      </w:r>
      <w:r w:rsidRPr="00E64785">
        <w:t>inventory_lot_tracking_available:</w:t>
      </w:r>
    </w:p>
    <w:p w14:paraId="6D1A5707" w14:textId="77777777" w:rsidR="00BD4AF7" w:rsidRPr="00BD4AF7" w:rsidRDefault="00BD4AF7">
      <w:pPr>
        <w:pStyle w:val="ListParagraph"/>
        <w:numPr>
          <w:ilvl w:val="0"/>
          <w:numId w:val="541"/>
        </w:numPr>
        <w:spacing w:before="100" w:beforeAutospacing="1" w:after="100" w:afterAutospacing="1" w:line="360" w:lineRule="auto"/>
        <w:ind w:left="3402"/>
      </w:pPr>
      <w:r w:rsidRPr="00BD4AF7">
        <w:t>id</w:t>
      </w:r>
    </w:p>
    <w:p w14:paraId="26899DEE" w14:textId="77777777" w:rsidR="00BD4AF7" w:rsidRPr="00BD4AF7" w:rsidRDefault="00BD4AF7">
      <w:pPr>
        <w:pStyle w:val="ListParagraph"/>
        <w:numPr>
          <w:ilvl w:val="0"/>
          <w:numId w:val="541"/>
        </w:numPr>
        <w:spacing w:before="100" w:beforeAutospacing="1" w:after="100" w:afterAutospacing="1" w:line="360" w:lineRule="auto"/>
        <w:ind w:left="3402"/>
      </w:pPr>
      <w:r w:rsidRPr="00BD4AF7">
        <w:t>inventory_lot_id</w:t>
      </w:r>
    </w:p>
    <w:p w14:paraId="087C8D01" w14:textId="77777777" w:rsidR="00BD4AF7" w:rsidRPr="00BD4AF7" w:rsidRDefault="00BD4AF7">
      <w:pPr>
        <w:pStyle w:val="ListParagraph"/>
        <w:numPr>
          <w:ilvl w:val="0"/>
          <w:numId w:val="541"/>
        </w:numPr>
        <w:spacing w:before="100" w:beforeAutospacing="1" w:after="100" w:afterAutospacing="1" w:line="360" w:lineRule="auto"/>
        <w:ind w:left="3402"/>
      </w:pPr>
      <w:r w:rsidRPr="00BD4AF7">
        <w:t>inventory_id</w:t>
      </w:r>
    </w:p>
    <w:p w14:paraId="2D3A152A" w14:textId="77777777" w:rsidR="00BD4AF7" w:rsidRPr="00BD4AF7" w:rsidRDefault="00BD4AF7">
      <w:pPr>
        <w:pStyle w:val="ListParagraph"/>
        <w:numPr>
          <w:ilvl w:val="0"/>
          <w:numId w:val="541"/>
        </w:numPr>
        <w:spacing w:before="100" w:beforeAutospacing="1" w:after="100" w:afterAutospacing="1" w:line="360" w:lineRule="auto"/>
        <w:ind w:left="3402"/>
      </w:pPr>
      <w:r w:rsidRPr="00BD4AF7">
        <w:t>product_lot_id</w:t>
      </w:r>
    </w:p>
    <w:p w14:paraId="284AAFC5" w14:textId="77777777" w:rsidR="00BD4AF7" w:rsidRPr="00BD4AF7" w:rsidRDefault="00BD4AF7">
      <w:pPr>
        <w:pStyle w:val="ListParagraph"/>
        <w:numPr>
          <w:ilvl w:val="0"/>
          <w:numId w:val="541"/>
        </w:numPr>
        <w:spacing w:before="100" w:beforeAutospacing="1" w:after="100" w:afterAutospacing="1" w:line="360" w:lineRule="auto"/>
        <w:ind w:left="3402"/>
      </w:pPr>
      <w:r w:rsidRPr="00BD4AF7">
        <w:t>warehouse_id = kho ĐC đến</w:t>
      </w:r>
    </w:p>
    <w:p w14:paraId="5445E54B" w14:textId="77777777" w:rsidR="00BD4AF7" w:rsidRPr="00BD4AF7" w:rsidRDefault="00BD4AF7">
      <w:pPr>
        <w:pStyle w:val="ListParagraph"/>
        <w:numPr>
          <w:ilvl w:val="0"/>
          <w:numId w:val="541"/>
        </w:numPr>
        <w:spacing w:before="100" w:beforeAutospacing="1" w:after="100" w:afterAutospacing="1" w:line="360" w:lineRule="auto"/>
        <w:ind w:left="3402"/>
      </w:pPr>
      <w:r w:rsidRPr="00BD4AF7">
        <w:t>lot_number</w:t>
      </w:r>
    </w:p>
    <w:p w14:paraId="187A4816" w14:textId="77777777" w:rsidR="00BD4AF7" w:rsidRPr="00BD4AF7" w:rsidRDefault="00BD4AF7">
      <w:pPr>
        <w:pStyle w:val="ListParagraph"/>
        <w:numPr>
          <w:ilvl w:val="0"/>
          <w:numId w:val="541"/>
        </w:numPr>
        <w:spacing w:before="100" w:beforeAutospacing="1" w:after="100" w:afterAutospacing="1" w:line="360" w:lineRule="auto"/>
        <w:ind w:left="3402"/>
      </w:pPr>
      <w:r w:rsidRPr="00BD4AF7">
        <w:t>expire_date</w:t>
      </w:r>
    </w:p>
    <w:p w14:paraId="262C45AA" w14:textId="77777777" w:rsidR="00BD4AF7" w:rsidRPr="00BD4AF7" w:rsidRDefault="00BD4AF7">
      <w:pPr>
        <w:pStyle w:val="ListParagraph"/>
        <w:numPr>
          <w:ilvl w:val="0"/>
          <w:numId w:val="541"/>
        </w:numPr>
        <w:spacing w:before="100" w:beforeAutospacing="1" w:after="100" w:afterAutospacing="1" w:line="360" w:lineRule="auto"/>
        <w:ind w:left="3402"/>
      </w:pPr>
      <w:r w:rsidRPr="00BD4AF7">
        <w:t>available_quantity = tồn kho đáp ứng trước tăng</w:t>
      </w:r>
    </w:p>
    <w:p w14:paraId="0B796427" w14:textId="77777777" w:rsidR="00BD4AF7" w:rsidRPr="00BD4AF7" w:rsidRDefault="00BD4AF7">
      <w:pPr>
        <w:pStyle w:val="ListParagraph"/>
        <w:numPr>
          <w:ilvl w:val="0"/>
          <w:numId w:val="541"/>
        </w:numPr>
        <w:spacing w:before="100" w:beforeAutospacing="1" w:after="100" w:afterAutospacing="1" w:line="360" w:lineRule="auto"/>
        <w:ind w:left="3402"/>
      </w:pPr>
      <w:r w:rsidRPr="00BD4AF7">
        <w:t>quantity = tồn kho thực tế trước tăng</w:t>
      </w:r>
    </w:p>
    <w:p w14:paraId="4B03D408" w14:textId="77777777" w:rsidR="00BD4AF7" w:rsidRPr="00BD4AF7" w:rsidRDefault="00BD4AF7">
      <w:pPr>
        <w:pStyle w:val="ListParagraph"/>
        <w:numPr>
          <w:ilvl w:val="0"/>
          <w:numId w:val="541"/>
        </w:numPr>
        <w:spacing w:before="100" w:beforeAutospacing="1" w:after="100" w:afterAutospacing="1" w:line="360" w:lineRule="auto"/>
        <w:ind w:left="3402"/>
      </w:pPr>
      <w:r w:rsidRPr="00BD4AF7">
        <w:t>request_quantity = số lượng đặt</w:t>
      </w:r>
    </w:p>
    <w:p w14:paraId="6CEA02A8" w14:textId="77777777" w:rsidR="00BD4AF7" w:rsidRPr="00BD4AF7" w:rsidRDefault="00BD4AF7">
      <w:pPr>
        <w:pStyle w:val="ListParagraph"/>
        <w:numPr>
          <w:ilvl w:val="0"/>
          <w:numId w:val="541"/>
        </w:numPr>
        <w:spacing w:before="100" w:beforeAutospacing="1" w:after="100" w:afterAutospacing="1" w:line="360" w:lineRule="auto"/>
        <w:ind w:left="3402"/>
      </w:pPr>
      <w:r w:rsidRPr="00BD4AF7">
        <w:t>after_avail_quantity = tồn kho đáp ứng trước tăng</w:t>
      </w:r>
    </w:p>
    <w:p w14:paraId="6874D95F" w14:textId="77777777" w:rsidR="00BD4AF7" w:rsidRPr="00BD4AF7" w:rsidRDefault="00BD4AF7">
      <w:pPr>
        <w:pStyle w:val="ListParagraph"/>
        <w:numPr>
          <w:ilvl w:val="0"/>
          <w:numId w:val="541"/>
        </w:numPr>
        <w:spacing w:before="100" w:beforeAutospacing="1" w:after="100" w:afterAutospacing="1" w:line="360" w:lineRule="auto"/>
        <w:ind w:left="3402"/>
      </w:pPr>
      <w:r w:rsidRPr="00BD4AF7">
        <w:t>is_allow_sale</w:t>
      </w:r>
    </w:p>
    <w:p w14:paraId="65C3F28B" w14:textId="77777777" w:rsidR="00BD4AF7" w:rsidRPr="00BD4AF7" w:rsidRDefault="00BD4AF7">
      <w:pPr>
        <w:pStyle w:val="ListParagraph"/>
        <w:numPr>
          <w:ilvl w:val="0"/>
          <w:numId w:val="541"/>
        </w:numPr>
        <w:spacing w:before="100" w:beforeAutospacing="1" w:after="100" w:afterAutospacing="1" w:line="360" w:lineRule="auto"/>
        <w:ind w:left="3402"/>
      </w:pPr>
      <w:r w:rsidRPr="00BD4AF7">
        <w:t>dist_unit_id (nếu điều chuyển xuất ngoại thì lưu đơn vị của kho ĐC đến)</w:t>
      </w:r>
    </w:p>
    <w:p w14:paraId="293CA0F4" w14:textId="77777777" w:rsidR="00BD4AF7" w:rsidRPr="00BD4AF7" w:rsidRDefault="00BD4AF7">
      <w:pPr>
        <w:pStyle w:val="ListParagraph"/>
        <w:numPr>
          <w:ilvl w:val="0"/>
          <w:numId w:val="541"/>
        </w:numPr>
        <w:spacing w:before="100" w:beforeAutospacing="1" w:after="100" w:afterAutospacing="1" w:line="360" w:lineRule="auto"/>
        <w:ind w:left="3402"/>
      </w:pPr>
      <w:r w:rsidRPr="00BD4AF7">
        <w:lastRenderedPageBreak/>
        <w:t>tenant_id</w:t>
      </w:r>
    </w:p>
    <w:p w14:paraId="15F77E0B" w14:textId="77777777" w:rsidR="00BD4AF7" w:rsidRPr="00BD4AF7" w:rsidRDefault="00BD4AF7">
      <w:pPr>
        <w:pStyle w:val="ListParagraph"/>
        <w:numPr>
          <w:ilvl w:val="0"/>
          <w:numId w:val="541"/>
        </w:numPr>
        <w:spacing w:before="100" w:beforeAutospacing="1" w:after="100" w:afterAutospacing="1" w:line="360" w:lineRule="auto"/>
        <w:ind w:left="3402"/>
      </w:pPr>
      <w:r w:rsidRPr="00BD4AF7">
        <w:t>version</w:t>
      </w:r>
    </w:p>
    <w:p w14:paraId="52AB37D3" w14:textId="77777777" w:rsidR="00BD4AF7" w:rsidRPr="00BD4AF7" w:rsidRDefault="00BD4AF7">
      <w:pPr>
        <w:pStyle w:val="ListParagraph"/>
        <w:numPr>
          <w:ilvl w:val="0"/>
          <w:numId w:val="541"/>
        </w:numPr>
        <w:spacing w:before="100" w:beforeAutospacing="1" w:after="100" w:afterAutospacing="1" w:line="360" w:lineRule="auto"/>
        <w:ind w:left="3402"/>
      </w:pPr>
      <w:r w:rsidRPr="00BD4AF7">
        <w:t>create_date</w:t>
      </w:r>
    </w:p>
    <w:p w14:paraId="0D896C9A" w14:textId="77777777" w:rsidR="00BD4AF7" w:rsidRPr="00BD4AF7" w:rsidRDefault="00BD4AF7">
      <w:pPr>
        <w:pStyle w:val="ListParagraph"/>
        <w:numPr>
          <w:ilvl w:val="0"/>
          <w:numId w:val="541"/>
        </w:numPr>
        <w:spacing w:before="100" w:beforeAutospacing="1" w:after="100" w:afterAutospacing="1" w:line="360" w:lineRule="auto"/>
        <w:ind w:left="3402"/>
      </w:pPr>
      <w:r w:rsidRPr="00BD4AF7">
        <w:t>create_user</w:t>
      </w:r>
    </w:p>
    <w:p w14:paraId="6C180657" w14:textId="77777777" w:rsidR="00BD4AF7" w:rsidRPr="00BD4AF7" w:rsidRDefault="00BD4AF7">
      <w:pPr>
        <w:pStyle w:val="ListParagraph"/>
        <w:numPr>
          <w:ilvl w:val="0"/>
          <w:numId w:val="541"/>
        </w:numPr>
        <w:spacing w:before="100" w:beforeAutospacing="1" w:after="100" w:afterAutospacing="1" w:line="360" w:lineRule="auto"/>
        <w:ind w:left="3402"/>
      </w:pPr>
      <w:r w:rsidRPr="00BD4AF7">
        <w:t>update_date</w:t>
      </w:r>
    </w:p>
    <w:p w14:paraId="450605C6" w14:textId="48DDCADE" w:rsidR="00BD4AF7" w:rsidRDefault="00BD4AF7">
      <w:pPr>
        <w:pStyle w:val="ListParagraph"/>
        <w:numPr>
          <w:ilvl w:val="0"/>
          <w:numId w:val="541"/>
        </w:numPr>
        <w:spacing w:before="100" w:beforeAutospacing="1" w:after="100" w:afterAutospacing="1" w:line="360" w:lineRule="auto"/>
        <w:ind w:left="3402"/>
      </w:pPr>
      <w:r w:rsidRPr="00BD4AF7">
        <w:t>update_user</w:t>
      </w:r>
    </w:p>
    <w:p w14:paraId="6C92700B" w14:textId="1D08B08D" w:rsidR="00BD4AF7" w:rsidRPr="006A02C3" w:rsidRDefault="00BD4AF7" w:rsidP="00BD4AF7">
      <w:pPr>
        <w:pStyle w:val="PAL1"/>
      </w:pPr>
      <w:r w:rsidRPr="00BD4AF7">
        <w:t>Note: Đối với các sản phẩm không quản lý lô product_stock_conf. manage_by_lot = 0, thực hiện tương tự cho lô ảo</w:t>
      </w:r>
    </w:p>
    <w:p w14:paraId="377EFDBB" w14:textId="77777777" w:rsidR="00464553" w:rsidRPr="006A02C3" w:rsidRDefault="00464553" w:rsidP="00512E56">
      <w:pPr>
        <w:pStyle w:val="Heading5"/>
        <w:tabs>
          <w:tab w:val="num" w:pos="1008"/>
        </w:tabs>
        <w:spacing w:line="360" w:lineRule="auto"/>
        <w:ind w:left="1008" w:hanging="1008"/>
        <w:jc w:val="both"/>
        <w:rPr>
          <w:highlight w:val="yellow"/>
        </w:rPr>
      </w:pPr>
      <w:r w:rsidRPr="006A02C3">
        <w:rPr>
          <w:highlight w:val="yellow"/>
        </w:rPr>
        <w:t>Hủy đơn điều chuyển</w:t>
      </w:r>
    </w:p>
    <w:p w14:paraId="1DD8C960" w14:textId="77777777" w:rsidR="00464553" w:rsidRPr="006A02C3" w:rsidRDefault="00464553">
      <w:pPr>
        <w:pStyle w:val="PAL0"/>
        <w:numPr>
          <w:ilvl w:val="0"/>
          <w:numId w:val="203"/>
        </w:numPr>
        <w:spacing w:line="360" w:lineRule="auto"/>
        <w:ind w:left="567"/>
      </w:pPr>
      <w:r w:rsidRPr="006A02C3">
        <w:t>Hủy phiếu (Khi người dùng tick chọn n dòng, click vào nút Hủy)</w:t>
      </w:r>
    </w:p>
    <w:p w14:paraId="20B22492" w14:textId="1C40EC28" w:rsidR="00464553" w:rsidRPr="006A02C3" w:rsidRDefault="00464553" w:rsidP="00512E56">
      <w:pPr>
        <w:pStyle w:val="PAL1"/>
        <w:spacing w:line="360" w:lineRule="auto"/>
      </w:pPr>
      <w:r w:rsidRPr="006A02C3">
        <w:t>Hệ thống hiển thị dialog confirm</w:t>
      </w:r>
    </w:p>
    <w:p w14:paraId="55F6A0CB" w14:textId="77777777" w:rsidR="00364F3E" w:rsidRPr="006A02C3" w:rsidRDefault="00464553" w:rsidP="00BD4AF7">
      <w:pPr>
        <w:pStyle w:val="PAL2"/>
        <w:numPr>
          <w:ilvl w:val="2"/>
          <w:numId w:val="4"/>
        </w:numPr>
        <w:spacing w:line="360" w:lineRule="auto"/>
        <w:ind w:left="1701" w:hanging="283"/>
      </w:pPr>
      <w:r w:rsidRPr="006A02C3">
        <w:t>Nếu chọn 1 dòng</w:t>
      </w:r>
      <w:r w:rsidR="00364F3E" w:rsidRPr="006A02C3">
        <w:t xml:space="preserve"> </w:t>
      </w:r>
      <w:r w:rsidRPr="006A02C3">
        <w:t xml:space="preserve">[Hủy đơn điều chuyển? Bạn muốn thực hiện </w:t>
      </w:r>
      <w:r w:rsidRPr="006A02C3">
        <w:rPr>
          <w:b/>
        </w:rPr>
        <w:t xml:space="preserve">hủy </w:t>
      </w:r>
      <w:r w:rsidRPr="006A02C3">
        <w:t xml:space="preserve">đơn điều chuyển </w:t>
      </w:r>
      <w:r w:rsidRPr="006A02C3">
        <w:rPr>
          <w:b/>
        </w:rPr>
        <w:t>&lt;Mã phiếu&gt;</w:t>
      </w:r>
      <w:r w:rsidRPr="006A02C3">
        <w:t>?] [btn Đóng][btn Hủy]</w:t>
      </w:r>
    </w:p>
    <w:p w14:paraId="2430E6C7" w14:textId="3647A46C" w:rsidR="00464553" w:rsidRPr="006A02C3" w:rsidRDefault="00464553" w:rsidP="00BD4AF7">
      <w:pPr>
        <w:pStyle w:val="PAL2"/>
        <w:numPr>
          <w:ilvl w:val="2"/>
          <w:numId w:val="4"/>
        </w:numPr>
        <w:spacing w:line="360" w:lineRule="auto"/>
        <w:ind w:left="1701" w:hanging="283"/>
      </w:pPr>
      <w:r w:rsidRPr="006A02C3">
        <w:t>Nếu chọn nhiều dòng</w:t>
      </w:r>
      <w:r w:rsidR="00364F3E" w:rsidRPr="006A02C3">
        <w:t xml:space="preserve"> </w:t>
      </w:r>
      <w:r w:rsidRPr="006A02C3">
        <w:t>[Hủy đơn điều chuyển?</w:t>
      </w:r>
      <w:r w:rsidR="00364F3E" w:rsidRPr="006A02C3">
        <w:t xml:space="preserve"> </w:t>
      </w:r>
      <w:r w:rsidRPr="006A02C3">
        <w:t xml:space="preserve">Bạn muốn thực hiện </w:t>
      </w:r>
      <w:r w:rsidRPr="006A02C3">
        <w:rPr>
          <w:b/>
        </w:rPr>
        <w:t>hủy n</w:t>
      </w:r>
      <w:r w:rsidRPr="006A02C3">
        <w:t xml:space="preserve"> đơn điều chuyển đã chọn?] [btn Đóng][btn Hủy]</w:t>
      </w:r>
    </w:p>
    <w:p w14:paraId="03121B1E" w14:textId="77777777" w:rsidR="00464553" w:rsidRPr="006A02C3" w:rsidRDefault="00464553" w:rsidP="00512E56">
      <w:pPr>
        <w:pStyle w:val="PAL1"/>
        <w:spacing w:line="360" w:lineRule="auto"/>
      </w:pPr>
      <w:r w:rsidRPr="006A02C3">
        <w:t>Người dùng chọn thao tác</w:t>
      </w:r>
    </w:p>
    <w:p w14:paraId="68A6F190" w14:textId="77777777" w:rsidR="00464553" w:rsidRPr="006A02C3" w:rsidRDefault="00464553">
      <w:pPr>
        <w:pStyle w:val="PAL0"/>
        <w:numPr>
          <w:ilvl w:val="0"/>
          <w:numId w:val="204"/>
        </w:numPr>
        <w:spacing w:line="360" w:lineRule="auto"/>
        <w:ind w:left="1701"/>
      </w:pPr>
      <w:r w:rsidRPr="006A02C3">
        <w:t>Chọn btn Đóng: đóng dialog confirm, không xảy ra sự kiện gì</w:t>
      </w:r>
    </w:p>
    <w:p w14:paraId="678E0CD6" w14:textId="77777777" w:rsidR="00464553" w:rsidRPr="006A02C3" w:rsidRDefault="00464553">
      <w:pPr>
        <w:pStyle w:val="PAL0"/>
        <w:numPr>
          <w:ilvl w:val="0"/>
          <w:numId w:val="204"/>
        </w:numPr>
        <w:spacing w:line="360" w:lineRule="auto"/>
        <w:ind w:left="1701"/>
      </w:pPr>
      <w:r w:rsidRPr="006A02C3">
        <w:t>Chọn btn Hủy: đóng dialog confirm &amp; thực hiện action</w:t>
      </w:r>
    </w:p>
    <w:p w14:paraId="4F8F5152" w14:textId="77777777" w:rsidR="00464553" w:rsidRPr="006A02C3" w:rsidRDefault="00464553" w:rsidP="00512E56">
      <w:pPr>
        <w:pStyle w:val="PAL1"/>
        <w:spacing w:line="360" w:lineRule="auto"/>
      </w:pPr>
      <w:r w:rsidRPr="006A02C3">
        <w:t>Hệ thống thực hiện nghiệp vụ</w:t>
      </w:r>
    </w:p>
    <w:p w14:paraId="482F9FFD" w14:textId="10D6D1BD" w:rsidR="00464553" w:rsidRPr="006A02C3" w:rsidRDefault="00464553" w:rsidP="00512E56">
      <w:pPr>
        <w:pStyle w:val="PAL0"/>
        <w:numPr>
          <w:ilvl w:val="2"/>
          <w:numId w:val="4"/>
        </w:numPr>
        <w:spacing w:line="360" w:lineRule="auto"/>
        <w:ind w:left="1701" w:hanging="283"/>
      </w:pPr>
      <w:r w:rsidRPr="006A02C3">
        <w:t>Nếu chọn 1 dòng</w:t>
      </w:r>
    </w:p>
    <w:p w14:paraId="7C75C3DE" w14:textId="3EE31F56" w:rsidR="00464553" w:rsidRPr="006A02C3" w:rsidRDefault="00464553">
      <w:pPr>
        <w:pStyle w:val="PAL3"/>
        <w:numPr>
          <w:ilvl w:val="0"/>
          <w:numId w:val="205"/>
        </w:numPr>
        <w:ind w:left="2268"/>
      </w:pPr>
      <w:r w:rsidRPr="006A02C3">
        <w:t>Nếu thành công: hiển thị toast thông báo. Tự động mất đi sau n giây (n = cấu hình chung cho toàn hệ thống)</w:t>
      </w:r>
      <w:r w:rsidR="00364F3E" w:rsidRPr="006A02C3">
        <w:t xml:space="preserve"> </w:t>
      </w:r>
      <w:r w:rsidRPr="006A02C3">
        <w:t>[Hủy đơn điều chuyển &lt;</w:t>
      </w:r>
      <w:r w:rsidRPr="006A02C3">
        <w:rPr>
          <w:b/>
        </w:rPr>
        <w:t>Mã phiếu</w:t>
      </w:r>
      <w:r w:rsidRPr="006A02C3">
        <w:t>&gt; thành công!]</w:t>
      </w:r>
    </w:p>
    <w:p w14:paraId="4B844186" w14:textId="1AF16E2E" w:rsidR="00464553" w:rsidRPr="006A02C3" w:rsidRDefault="00464553">
      <w:pPr>
        <w:pStyle w:val="PAL3"/>
        <w:numPr>
          <w:ilvl w:val="0"/>
          <w:numId w:val="205"/>
        </w:numPr>
        <w:ind w:left="2268"/>
      </w:pPr>
      <w:r w:rsidRPr="006A02C3">
        <w:lastRenderedPageBreak/>
        <w:t>Nếu thất bại: hiển thị dialog thông báo</w:t>
      </w:r>
      <w:r w:rsidR="00364F3E" w:rsidRPr="006A02C3">
        <w:t xml:space="preserve"> [</w:t>
      </w:r>
      <w:r w:rsidRPr="006A02C3">
        <w:t>Hủy đơn điều chuyển &lt;</w:t>
      </w:r>
      <w:r w:rsidRPr="006A02C3">
        <w:rPr>
          <w:b/>
        </w:rPr>
        <w:t>Mã phiếu</w:t>
      </w:r>
      <w:r w:rsidRPr="006A02C3">
        <w:t>&gt; không thành công!</w:t>
      </w:r>
      <w:r w:rsidR="00364F3E" w:rsidRPr="006A02C3">
        <w:t xml:space="preserve"> </w:t>
      </w:r>
      <w:r w:rsidRPr="006A02C3">
        <w:t>&lt;</w:t>
      </w:r>
      <w:r w:rsidRPr="006A02C3">
        <w:rPr>
          <w:color w:val="FF0000"/>
        </w:rPr>
        <w:t>Thông tin lỗi</w:t>
      </w:r>
      <w:r w:rsidRPr="006A02C3">
        <w:t>&gt;] [btn Đóng]</w:t>
      </w:r>
    </w:p>
    <w:p w14:paraId="2BD2830E" w14:textId="77777777" w:rsidR="00464553" w:rsidRPr="006A02C3" w:rsidRDefault="00464553">
      <w:pPr>
        <w:pStyle w:val="PAL3"/>
        <w:numPr>
          <w:ilvl w:val="0"/>
          <w:numId w:val="205"/>
        </w:numPr>
        <w:ind w:left="2268"/>
      </w:pPr>
      <w:r w:rsidRPr="006A02C3">
        <w:t>Các trường hợp lỗi</w:t>
      </w:r>
    </w:p>
    <w:p w14:paraId="45FA6D9A" w14:textId="77777777" w:rsidR="00464553" w:rsidRPr="006A02C3" w:rsidRDefault="00464553">
      <w:pPr>
        <w:pStyle w:val="PAL0"/>
        <w:numPr>
          <w:ilvl w:val="0"/>
          <w:numId w:val="206"/>
        </w:numPr>
        <w:spacing w:line="360" w:lineRule="auto"/>
        <w:ind w:left="2835"/>
      </w:pPr>
      <w:r w:rsidRPr="006A02C3">
        <w:t>User login không có quyền duyệt/hủy trên bước hiện tại (không có trong nhóm tác động quy trình): báo lỗi [Không có quyền duyệt/hủy đơn điều chuyển]</w:t>
      </w:r>
    </w:p>
    <w:p w14:paraId="334B8BA8" w14:textId="77777777" w:rsidR="00464553" w:rsidRPr="006A02C3" w:rsidRDefault="00464553">
      <w:pPr>
        <w:pStyle w:val="PAL0"/>
        <w:numPr>
          <w:ilvl w:val="0"/>
          <w:numId w:val="206"/>
        </w:numPr>
        <w:spacing w:line="360" w:lineRule="auto"/>
        <w:ind w:left="2835"/>
      </w:pPr>
      <w:r w:rsidRPr="006A02C3">
        <w:t>Đơn điều chuyển ở trạng thái Hủy: báo lỗi [Đơn điều chuyển đã bị hủy]</w:t>
      </w:r>
    </w:p>
    <w:p w14:paraId="74397648" w14:textId="77777777" w:rsidR="00464553" w:rsidRPr="006A02C3" w:rsidRDefault="00464553">
      <w:pPr>
        <w:pStyle w:val="PAL0"/>
        <w:numPr>
          <w:ilvl w:val="0"/>
          <w:numId w:val="206"/>
        </w:numPr>
        <w:spacing w:line="360" w:lineRule="auto"/>
        <w:ind w:left="2835"/>
      </w:pPr>
      <w:r w:rsidRPr="006A02C3">
        <w:t>Đơn điều chuyển ở trạng thái Đã duyệt: báo lỗi [Đơn điều chuyển đã hoàn thành quy trình duyệt]</w:t>
      </w:r>
    </w:p>
    <w:p w14:paraId="5B7BA895" w14:textId="7A15B58B" w:rsidR="00464553" w:rsidRPr="006A02C3" w:rsidRDefault="00464553" w:rsidP="00512E56">
      <w:pPr>
        <w:pStyle w:val="PAL0"/>
        <w:numPr>
          <w:ilvl w:val="2"/>
          <w:numId w:val="4"/>
        </w:numPr>
        <w:spacing w:line="360" w:lineRule="auto"/>
        <w:ind w:left="1701" w:hanging="283"/>
      </w:pPr>
      <w:r w:rsidRPr="006A02C3">
        <w:t>Nếu chọn nhiều dòng</w:t>
      </w:r>
    </w:p>
    <w:p w14:paraId="28B4A686" w14:textId="416BCA85" w:rsidR="00464553" w:rsidRPr="006A02C3" w:rsidRDefault="00464553">
      <w:pPr>
        <w:pStyle w:val="PAL3"/>
        <w:numPr>
          <w:ilvl w:val="0"/>
          <w:numId w:val="207"/>
        </w:numPr>
        <w:ind w:left="2268"/>
      </w:pPr>
      <w:r w:rsidRPr="006A02C3">
        <w:t>Hiển thị thông báo [Kết quả hủy đơn điều chuyển</w:t>
      </w:r>
    </w:p>
    <w:p w14:paraId="356529CA" w14:textId="77777777" w:rsidR="00464553" w:rsidRPr="006A02C3" w:rsidRDefault="00464553">
      <w:pPr>
        <w:pStyle w:val="PAL3"/>
        <w:numPr>
          <w:ilvl w:val="0"/>
          <w:numId w:val="208"/>
        </w:numPr>
        <w:ind w:left="2835"/>
      </w:pPr>
      <w:r w:rsidRPr="006A02C3">
        <w:t xml:space="preserve">Icon Pass + Hủy </w:t>
      </w:r>
      <w:r w:rsidRPr="006A02C3">
        <w:rPr>
          <w:b/>
        </w:rPr>
        <w:t>n</w:t>
      </w:r>
      <w:r w:rsidRPr="006A02C3">
        <w:t xml:space="preserve"> đơn điều chuyển thành công</w:t>
      </w:r>
    </w:p>
    <w:p w14:paraId="2379B17E" w14:textId="77777777" w:rsidR="00364F3E" w:rsidRPr="006A02C3" w:rsidRDefault="00464553">
      <w:pPr>
        <w:pStyle w:val="PAL3"/>
        <w:numPr>
          <w:ilvl w:val="0"/>
          <w:numId w:val="208"/>
        </w:numPr>
        <w:ind w:left="2835"/>
      </w:pPr>
      <w:r w:rsidRPr="006A02C3">
        <w:t xml:space="preserve">Icon Fail + Hủy </w:t>
      </w:r>
      <w:r w:rsidRPr="006A02C3">
        <w:rPr>
          <w:b/>
        </w:rPr>
        <w:t>m</w:t>
      </w:r>
      <w:r w:rsidRPr="006A02C3">
        <w:t xml:space="preserve"> đơn điều chuyển không thành công. </w:t>
      </w:r>
      <w:r w:rsidRPr="006A02C3">
        <w:rPr>
          <w:color w:val="0070C0"/>
        </w:rPr>
        <w:t>Chi tiết lỗi</w:t>
      </w:r>
      <w:r w:rsidRPr="006A02C3">
        <w:t xml:space="preserve"> (m=0 thì ẩn dòng này)] [btn Đóng]</w:t>
      </w:r>
    </w:p>
    <w:p w14:paraId="0F76D9A3" w14:textId="54643608" w:rsidR="00464553" w:rsidRPr="006A02C3" w:rsidRDefault="00464553">
      <w:pPr>
        <w:pStyle w:val="PAL3"/>
        <w:numPr>
          <w:ilvl w:val="0"/>
          <w:numId w:val="208"/>
        </w:numPr>
        <w:ind w:left="2835"/>
      </w:pPr>
      <w:r w:rsidRPr="006A02C3">
        <w:t>Khi nhấn link Chi tiết lỗi hiển thị pop_up Chi tiết lỗi gồm các cột:</w:t>
      </w:r>
    </w:p>
    <w:p w14:paraId="5D87FF81" w14:textId="77777777" w:rsidR="00464553" w:rsidRPr="006A02C3" w:rsidRDefault="00464553">
      <w:pPr>
        <w:pStyle w:val="PAL0"/>
        <w:numPr>
          <w:ilvl w:val="0"/>
          <w:numId w:val="209"/>
        </w:numPr>
        <w:spacing w:line="360" w:lineRule="auto"/>
        <w:ind w:left="3402"/>
      </w:pPr>
      <w:r w:rsidRPr="006A02C3">
        <w:t>Mã phiếu</w:t>
      </w:r>
    </w:p>
    <w:p w14:paraId="756107BA" w14:textId="77777777" w:rsidR="00364F3E" w:rsidRPr="006A02C3" w:rsidRDefault="00464553">
      <w:pPr>
        <w:pStyle w:val="PAL0"/>
        <w:numPr>
          <w:ilvl w:val="0"/>
          <w:numId w:val="209"/>
        </w:numPr>
        <w:spacing w:line="360" w:lineRule="auto"/>
        <w:ind w:left="3402"/>
      </w:pPr>
      <w:r w:rsidRPr="006A02C3">
        <w:t>Thông tin lỗi</w:t>
      </w:r>
    </w:p>
    <w:p w14:paraId="580F5186" w14:textId="7659FD8D" w:rsidR="00464553" w:rsidRPr="006A02C3" w:rsidRDefault="00464553">
      <w:pPr>
        <w:pStyle w:val="PAL0"/>
        <w:numPr>
          <w:ilvl w:val="0"/>
          <w:numId w:val="209"/>
        </w:numPr>
        <w:spacing w:line="360" w:lineRule="auto"/>
        <w:ind w:left="3402"/>
      </w:pPr>
      <w:r w:rsidRPr="006A02C3">
        <w:t>Khi nhấn btn Đóng sẽ reload màn hình danh sách – hiển thị dữ liệu mới nhất</w:t>
      </w:r>
    </w:p>
    <w:p w14:paraId="5EB75A9E" w14:textId="6A7C66DA" w:rsidR="00464553" w:rsidRPr="006A02C3" w:rsidRDefault="00464553">
      <w:pPr>
        <w:pStyle w:val="PAL0"/>
        <w:numPr>
          <w:ilvl w:val="0"/>
          <w:numId w:val="204"/>
        </w:numPr>
        <w:spacing w:line="360" w:lineRule="auto"/>
        <w:ind w:left="1701"/>
      </w:pPr>
      <w:r w:rsidRPr="006A02C3">
        <w:t xml:space="preserve">Cập nhật CSDL. </w:t>
      </w:r>
    </w:p>
    <w:p w14:paraId="484AA29D" w14:textId="4CD660DF" w:rsidR="00464553" w:rsidRPr="006A02C3" w:rsidRDefault="00464553">
      <w:pPr>
        <w:pStyle w:val="PAL3"/>
        <w:numPr>
          <w:ilvl w:val="0"/>
          <w:numId w:val="210"/>
        </w:numPr>
        <w:ind w:left="2268"/>
      </w:pPr>
      <w:r w:rsidRPr="006A02C3">
        <w:t>Chuyển trạng thái đơn thành Đã hủy</w:t>
      </w:r>
      <w:r w:rsidR="00364F3E" w:rsidRPr="006A02C3">
        <w:t xml:space="preserve">: </w:t>
      </w:r>
      <w:r w:rsidRPr="006A02C3">
        <w:t>Bảng INVENTORY_TRANSFER</w:t>
      </w:r>
    </w:p>
    <w:p w14:paraId="724D2AC3" w14:textId="77777777" w:rsidR="00464553" w:rsidRPr="006A02C3" w:rsidRDefault="00464553" w:rsidP="00170D7B">
      <w:pPr>
        <w:pStyle w:val="PAL5"/>
        <w:numPr>
          <w:ilvl w:val="0"/>
          <w:numId w:val="211"/>
        </w:numPr>
      </w:pPr>
      <w:r w:rsidRPr="006A02C3">
        <w:t>CURRENT_STATUS = ‘DEL’</w:t>
      </w:r>
    </w:p>
    <w:p w14:paraId="156E70DB" w14:textId="77777777" w:rsidR="00464553" w:rsidRPr="006A02C3" w:rsidRDefault="00464553">
      <w:pPr>
        <w:pStyle w:val="PAL0"/>
        <w:numPr>
          <w:ilvl w:val="0"/>
          <w:numId w:val="212"/>
        </w:numPr>
        <w:spacing w:line="360" w:lineRule="auto"/>
        <w:ind w:left="2268"/>
      </w:pPr>
      <w:r w:rsidRPr="006A02C3">
        <w:t>Bảng INVENTORY_TRANSFER_TRACKING</w:t>
      </w:r>
    </w:p>
    <w:p w14:paraId="48EC3855" w14:textId="77777777" w:rsidR="00464553" w:rsidRPr="006A02C3" w:rsidRDefault="00464553" w:rsidP="00170D7B">
      <w:pPr>
        <w:pStyle w:val="PAL5"/>
        <w:numPr>
          <w:ilvl w:val="0"/>
          <w:numId w:val="213"/>
        </w:numPr>
      </w:pPr>
      <w:r w:rsidRPr="006A02C3">
        <w:t>ACTION_ID = CANCEL</w:t>
      </w:r>
    </w:p>
    <w:p w14:paraId="2939E641" w14:textId="77777777" w:rsidR="00464553" w:rsidRPr="006A02C3" w:rsidRDefault="00464553" w:rsidP="00170D7B">
      <w:pPr>
        <w:pStyle w:val="PAL5"/>
        <w:numPr>
          <w:ilvl w:val="0"/>
          <w:numId w:val="213"/>
        </w:numPr>
      </w:pPr>
      <w:r w:rsidRPr="006A02C3">
        <w:t>PREV_STATE = Trạng thái trước khi Hủy</w:t>
      </w:r>
    </w:p>
    <w:p w14:paraId="2D430922" w14:textId="77777777" w:rsidR="00464553" w:rsidRPr="006A02C3" w:rsidRDefault="00464553" w:rsidP="00170D7B">
      <w:pPr>
        <w:pStyle w:val="PAL5"/>
        <w:numPr>
          <w:ilvl w:val="0"/>
          <w:numId w:val="213"/>
        </w:numPr>
      </w:pPr>
      <w:r w:rsidRPr="006A02C3">
        <w:lastRenderedPageBreak/>
        <w:t>CURR_STATE = Trạng thái sau khi Hủy. Select NEXT_STATE from INVENTORY_APPROVAL_NEXT_STATE where APPROVAL_STEP_ID = Trạng thái hiện tại and ACTION_TYPE_ID = CANCEL</w:t>
      </w:r>
    </w:p>
    <w:p w14:paraId="7FC215B2" w14:textId="77777777" w:rsidR="00464553" w:rsidRPr="006A02C3" w:rsidRDefault="00464553" w:rsidP="00170D7B">
      <w:pPr>
        <w:pStyle w:val="PAL5"/>
        <w:numPr>
          <w:ilvl w:val="0"/>
          <w:numId w:val="213"/>
        </w:numPr>
      </w:pPr>
      <w:r w:rsidRPr="006A02C3">
        <w:t>FACTOR_ID = Mã nhân viên của user login</w:t>
      </w:r>
    </w:p>
    <w:p w14:paraId="7F8D912B" w14:textId="77777777" w:rsidR="00364F3E" w:rsidRPr="006A02C3" w:rsidRDefault="00464553" w:rsidP="00170D7B">
      <w:pPr>
        <w:pStyle w:val="PAL5"/>
        <w:numPr>
          <w:ilvl w:val="0"/>
          <w:numId w:val="213"/>
        </w:numPr>
      </w:pPr>
      <w:r w:rsidRPr="006A02C3">
        <w:t>LOGTIME = SYSDATE</w:t>
      </w:r>
    </w:p>
    <w:p w14:paraId="1DAD2A4C" w14:textId="16060229" w:rsidR="00464553" w:rsidRPr="006A02C3" w:rsidRDefault="00464553" w:rsidP="00170D7B">
      <w:pPr>
        <w:pStyle w:val="PAL5"/>
        <w:numPr>
          <w:ilvl w:val="0"/>
          <w:numId w:val="214"/>
        </w:numPr>
      </w:pPr>
      <w:r w:rsidRPr="006A02C3">
        <w:t>Kho ĐC đi</w:t>
      </w:r>
    </w:p>
    <w:p w14:paraId="173C6CCB" w14:textId="2A967A30" w:rsidR="00464553" w:rsidRDefault="00B77237">
      <w:pPr>
        <w:pStyle w:val="PAL3"/>
        <w:numPr>
          <w:ilvl w:val="0"/>
          <w:numId w:val="215"/>
        </w:numPr>
        <w:ind w:left="2835"/>
      </w:pPr>
      <w:r>
        <w:t>Cộng lại</w:t>
      </w:r>
      <w:r w:rsidR="00464553" w:rsidRPr="006A02C3">
        <w:t xml:space="preserve"> tồn kho đáp ứng </w:t>
      </w:r>
      <w:r>
        <w:t>đã giảm: Bảng</w:t>
      </w:r>
      <w:r w:rsidR="00464553" w:rsidRPr="006A02C3">
        <w:t xml:space="preserve"> INVENTORY</w:t>
      </w:r>
    </w:p>
    <w:p w14:paraId="337BD6AC" w14:textId="4A8523CC" w:rsidR="00B77237" w:rsidRDefault="00B77237">
      <w:pPr>
        <w:pStyle w:val="PAL3"/>
        <w:numPr>
          <w:ilvl w:val="0"/>
          <w:numId w:val="542"/>
        </w:numPr>
        <w:ind w:left="3402"/>
      </w:pPr>
      <w:r w:rsidRPr="00B77237">
        <w:t>total_available_quantity</w:t>
      </w:r>
    </w:p>
    <w:p w14:paraId="244AFF53" w14:textId="604325FB" w:rsidR="00B77237" w:rsidRPr="006A02C3" w:rsidRDefault="00B77237">
      <w:pPr>
        <w:pStyle w:val="PAL3"/>
        <w:numPr>
          <w:ilvl w:val="0"/>
          <w:numId w:val="542"/>
        </w:numPr>
        <w:ind w:left="3402"/>
      </w:pPr>
      <w:r w:rsidRPr="00B77237">
        <w:t>available_quantity</w:t>
      </w:r>
    </w:p>
    <w:p w14:paraId="042670A8" w14:textId="3F34E97B" w:rsidR="00464553" w:rsidRDefault="00464553">
      <w:pPr>
        <w:pStyle w:val="PAL3"/>
        <w:numPr>
          <w:ilvl w:val="0"/>
          <w:numId w:val="215"/>
        </w:numPr>
        <w:ind w:left="2835"/>
      </w:pPr>
      <w:r w:rsidRPr="006A02C3">
        <w:t>Tạo phiếu nhập kho tạm. WAREHOUSE_RECEIPT_TEMP</w:t>
      </w:r>
      <w:r w:rsidR="00B77237">
        <w:t xml:space="preserve">, </w:t>
      </w:r>
      <w:r w:rsidR="00B77237" w:rsidRPr="00B77237">
        <w:t>warehouse_receipt_item_lot_temp, warehouse_receipt_item_lot</w:t>
      </w:r>
    </w:p>
    <w:p w14:paraId="208D4D10" w14:textId="17E8C6A9" w:rsidR="00B77237" w:rsidRDefault="00B77237">
      <w:pPr>
        <w:pStyle w:val="PAL3"/>
        <w:numPr>
          <w:ilvl w:val="0"/>
          <w:numId w:val="215"/>
        </w:numPr>
        <w:ind w:left="2835"/>
      </w:pPr>
      <w:r w:rsidRPr="00B77237">
        <w:t>Ghi log cộng lại tồn t</w:t>
      </w:r>
      <w:r>
        <w:t xml:space="preserve">ạm ứng: </w:t>
      </w:r>
      <w:r w:rsidRPr="00B77237">
        <w:t>Bảng inventory_tracking_available:</w:t>
      </w:r>
    </w:p>
    <w:p w14:paraId="3389CA54" w14:textId="77777777" w:rsidR="00B77237" w:rsidRDefault="00B77237">
      <w:pPr>
        <w:pStyle w:val="PAL3"/>
        <w:numPr>
          <w:ilvl w:val="0"/>
          <w:numId w:val="543"/>
        </w:numPr>
        <w:ind w:left="3402"/>
      </w:pPr>
      <w:r>
        <w:t>id</w:t>
      </w:r>
    </w:p>
    <w:p w14:paraId="4823BCC6" w14:textId="77777777" w:rsidR="00B77237" w:rsidRDefault="00B77237">
      <w:pPr>
        <w:pStyle w:val="PAL3"/>
        <w:numPr>
          <w:ilvl w:val="0"/>
          <w:numId w:val="543"/>
        </w:numPr>
        <w:ind w:left="3402"/>
      </w:pPr>
      <w:r>
        <w:t>product_id</w:t>
      </w:r>
    </w:p>
    <w:p w14:paraId="1E0DE3FB" w14:textId="77777777" w:rsidR="00B77237" w:rsidRDefault="00B77237">
      <w:pPr>
        <w:pStyle w:val="PAL3"/>
        <w:numPr>
          <w:ilvl w:val="0"/>
          <w:numId w:val="543"/>
        </w:numPr>
        <w:ind w:left="3402"/>
      </w:pPr>
      <w:r>
        <w:t xml:space="preserve">warehouse_id </w:t>
      </w:r>
    </w:p>
    <w:p w14:paraId="15EFC4D1" w14:textId="77777777" w:rsidR="00B77237" w:rsidRDefault="00B77237">
      <w:pPr>
        <w:pStyle w:val="PAL3"/>
        <w:numPr>
          <w:ilvl w:val="0"/>
          <w:numId w:val="543"/>
        </w:numPr>
        <w:ind w:left="3402"/>
      </w:pPr>
      <w:r>
        <w:t>available_quantity = tồn đáp ứng hiện tại</w:t>
      </w:r>
    </w:p>
    <w:p w14:paraId="2A5E34FB" w14:textId="77777777" w:rsidR="00B77237" w:rsidRDefault="00B77237">
      <w:pPr>
        <w:pStyle w:val="PAL3"/>
        <w:numPr>
          <w:ilvl w:val="0"/>
          <w:numId w:val="543"/>
        </w:numPr>
        <w:ind w:left="3402"/>
      </w:pPr>
      <w:r>
        <w:t>quantity = tồn thực tế hiện tại</w:t>
      </w:r>
    </w:p>
    <w:p w14:paraId="7B235DB7" w14:textId="77777777" w:rsidR="00B77237" w:rsidRDefault="00B77237">
      <w:pPr>
        <w:pStyle w:val="PAL3"/>
        <w:numPr>
          <w:ilvl w:val="0"/>
          <w:numId w:val="543"/>
        </w:numPr>
        <w:ind w:left="3402"/>
      </w:pPr>
      <w:r>
        <w:t>total_available_quantity = tổng tồn đáp ứng lô hiện tại</w:t>
      </w:r>
    </w:p>
    <w:p w14:paraId="16CF4233" w14:textId="77777777" w:rsidR="00B77237" w:rsidRDefault="00B77237">
      <w:pPr>
        <w:pStyle w:val="PAL3"/>
        <w:numPr>
          <w:ilvl w:val="0"/>
          <w:numId w:val="543"/>
        </w:numPr>
        <w:ind w:left="3402"/>
      </w:pPr>
      <w:r>
        <w:t>total_quantity = tổng tồn thực tế lô hiện tại</w:t>
      </w:r>
    </w:p>
    <w:p w14:paraId="282B56CD" w14:textId="77777777" w:rsidR="00B77237" w:rsidRDefault="00B77237">
      <w:pPr>
        <w:pStyle w:val="PAL3"/>
        <w:numPr>
          <w:ilvl w:val="0"/>
          <w:numId w:val="543"/>
        </w:numPr>
        <w:ind w:left="3402"/>
      </w:pPr>
      <w:r>
        <w:t>request_quantity = số lượng đặt</w:t>
      </w:r>
    </w:p>
    <w:p w14:paraId="21ADB9C3" w14:textId="77777777" w:rsidR="00B77237" w:rsidRDefault="00B77237">
      <w:pPr>
        <w:pStyle w:val="PAL3"/>
        <w:numPr>
          <w:ilvl w:val="0"/>
          <w:numId w:val="543"/>
        </w:numPr>
        <w:ind w:left="3402"/>
      </w:pPr>
      <w:r>
        <w:t>after_avail_quantity = Cộng tồn đáp ứng đã giảm</w:t>
      </w:r>
    </w:p>
    <w:p w14:paraId="20BC25AA" w14:textId="77777777" w:rsidR="00B77237" w:rsidRDefault="00B77237">
      <w:pPr>
        <w:pStyle w:val="PAL3"/>
        <w:numPr>
          <w:ilvl w:val="0"/>
          <w:numId w:val="543"/>
        </w:numPr>
        <w:ind w:left="3402"/>
      </w:pPr>
      <w:r>
        <w:t>after_avail_quantity_total = Cộng tổng tồn đáp ứng lô đã giảm</w:t>
      </w:r>
    </w:p>
    <w:p w14:paraId="6CFDAA98" w14:textId="77777777" w:rsidR="00B77237" w:rsidRDefault="00B77237">
      <w:pPr>
        <w:pStyle w:val="PAL3"/>
        <w:numPr>
          <w:ilvl w:val="0"/>
          <w:numId w:val="543"/>
        </w:numPr>
        <w:ind w:left="3402"/>
      </w:pPr>
      <w:r>
        <w:lastRenderedPageBreak/>
        <w:t>transaction_type = w_trans_adjust</w:t>
      </w:r>
    </w:p>
    <w:p w14:paraId="5A868021" w14:textId="77777777" w:rsidR="00B77237" w:rsidRDefault="00B77237">
      <w:pPr>
        <w:pStyle w:val="PAL3"/>
        <w:numPr>
          <w:ilvl w:val="0"/>
          <w:numId w:val="543"/>
        </w:numPr>
        <w:ind w:left="3402"/>
      </w:pPr>
      <w:r>
        <w:t>transaction_id = inventory_adjust_id</w:t>
      </w:r>
    </w:p>
    <w:p w14:paraId="74EE5604" w14:textId="77777777" w:rsidR="00B77237" w:rsidRDefault="00B77237">
      <w:pPr>
        <w:pStyle w:val="PAL3"/>
        <w:numPr>
          <w:ilvl w:val="0"/>
          <w:numId w:val="543"/>
        </w:numPr>
        <w:ind w:left="3402"/>
      </w:pPr>
      <w:r>
        <w:t>is_active = 1</w:t>
      </w:r>
    </w:p>
    <w:p w14:paraId="7666C419" w14:textId="77777777" w:rsidR="00B77237" w:rsidRDefault="00B77237">
      <w:pPr>
        <w:pStyle w:val="PAL3"/>
        <w:numPr>
          <w:ilvl w:val="0"/>
          <w:numId w:val="543"/>
        </w:numPr>
        <w:ind w:left="3402"/>
      </w:pPr>
      <w:r>
        <w:t>dist_unit_id (nếu điều chuyển xuất ngoại thì lưu đơn vị của kho ĐC đi)</w:t>
      </w:r>
    </w:p>
    <w:p w14:paraId="5F7DDB9B" w14:textId="77777777" w:rsidR="00B77237" w:rsidRDefault="00B77237">
      <w:pPr>
        <w:pStyle w:val="PAL3"/>
        <w:numPr>
          <w:ilvl w:val="0"/>
          <w:numId w:val="543"/>
        </w:numPr>
        <w:ind w:left="3402"/>
      </w:pPr>
      <w:r>
        <w:t xml:space="preserve">tenant_id </w:t>
      </w:r>
    </w:p>
    <w:p w14:paraId="7A5EB221" w14:textId="77777777" w:rsidR="00B77237" w:rsidRDefault="00B77237">
      <w:pPr>
        <w:pStyle w:val="PAL3"/>
        <w:numPr>
          <w:ilvl w:val="0"/>
          <w:numId w:val="543"/>
        </w:numPr>
        <w:ind w:left="3402"/>
      </w:pPr>
      <w:r>
        <w:t>row_version</w:t>
      </w:r>
    </w:p>
    <w:p w14:paraId="1DE4A09D" w14:textId="77777777" w:rsidR="00B77237" w:rsidRDefault="00B77237">
      <w:pPr>
        <w:pStyle w:val="PAL3"/>
        <w:numPr>
          <w:ilvl w:val="0"/>
          <w:numId w:val="543"/>
        </w:numPr>
        <w:ind w:left="3402"/>
      </w:pPr>
      <w:r>
        <w:t>create_date</w:t>
      </w:r>
    </w:p>
    <w:p w14:paraId="66F26DFD" w14:textId="77777777" w:rsidR="00B77237" w:rsidRDefault="00B77237">
      <w:pPr>
        <w:pStyle w:val="PAL3"/>
        <w:numPr>
          <w:ilvl w:val="0"/>
          <w:numId w:val="543"/>
        </w:numPr>
        <w:ind w:left="3402"/>
      </w:pPr>
      <w:r>
        <w:t>create_user</w:t>
      </w:r>
    </w:p>
    <w:p w14:paraId="2C7E2DCA" w14:textId="77777777" w:rsidR="00B77237" w:rsidRDefault="00B77237">
      <w:pPr>
        <w:pStyle w:val="PAL3"/>
        <w:numPr>
          <w:ilvl w:val="0"/>
          <w:numId w:val="543"/>
        </w:numPr>
        <w:ind w:left="3402"/>
      </w:pPr>
      <w:r>
        <w:t>update_date</w:t>
      </w:r>
    </w:p>
    <w:p w14:paraId="2D6E77FA" w14:textId="283C4DB7" w:rsidR="00B77237" w:rsidRDefault="00B77237">
      <w:pPr>
        <w:pStyle w:val="PAL3"/>
        <w:numPr>
          <w:ilvl w:val="0"/>
          <w:numId w:val="543"/>
        </w:numPr>
        <w:ind w:left="3402"/>
      </w:pPr>
      <w:r>
        <w:t>update_user</w:t>
      </w:r>
    </w:p>
    <w:p w14:paraId="058503D8" w14:textId="1D6EBD9A" w:rsidR="00B77237" w:rsidRDefault="00B77237">
      <w:pPr>
        <w:pStyle w:val="PAL3"/>
        <w:numPr>
          <w:ilvl w:val="0"/>
          <w:numId w:val="544"/>
        </w:numPr>
        <w:ind w:left="2835"/>
        <w:rPr>
          <w:bCs w:val="0"/>
        </w:rPr>
      </w:pPr>
      <w:r w:rsidRPr="00B77237">
        <w:rPr>
          <w:bCs w:val="0"/>
        </w:rPr>
        <w:t>Cộng lại tồn kho đáp ứng đã giảm</w:t>
      </w:r>
      <w:r>
        <w:rPr>
          <w:bCs w:val="0"/>
        </w:rPr>
        <w:t xml:space="preserve">: </w:t>
      </w:r>
      <w:r w:rsidRPr="00B77237">
        <w:rPr>
          <w:bCs w:val="0"/>
        </w:rPr>
        <w:t>Bảng INVENTORY_LOT:</w:t>
      </w:r>
    </w:p>
    <w:p w14:paraId="2FB3BB6E" w14:textId="0731A966" w:rsidR="00B77237" w:rsidRDefault="00B77237">
      <w:pPr>
        <w:pStyle w:val="PAL3"/>
        <w:numPr>
          <w:ilvl w:val="0"/>
          <w:numId w:val="545"/>
        </w:numPr>
        <w:ind w:left="3402"/>
        <w:rPr>
          <w:bCs w:val="0"/>
        </w:rPr>
      </w:pPr>
      <w:r w:rsidRPr="00B77237">
        <w:rPr>
          <w:bCs w:val="0"/>
        </w:rPr>
        <w:t>available_quantity: cộng lại tồn đáp ứng đã giảm</w:t>
      </w:r>
    </w:p>
    <w:p w14:paraId="551A1EA0" w14:textId="505CD6F7" w:rsidR="00B77237" w:rsidRDefault="00B77237">
      <w:pPr>
        <w:pStyle w:val="PAL3"/>
        <w:numPr>
          <w:ilvl w:val="0"/>
          <w:numId w:val="544"/>
        </w:numPr>
        <w:ind w:left="2835"/>
        <w:rPr>
          <w:bCs w:val="0"/>
        </w:rPr>
      </w:pPr>
      <w:r w:rsidRPr="00B77237">
        <w:rPr>
          <w:bCs w:val="0"/>
        </w:rPr>
        <w:t>Bảng inventory_lot_tracking_available:</w:t>
      </w:r>
    </w:p>
    <w:p w14:paraId="019FF7FE" w14:textId="4228292B" w:rsidR="00B77237" w:rsidRPr="00B77237" w:rsidRDefault="00B77237">
      <w:pPr>
        <w:numPr>
          <w:ilvl w:val="0"/>
          <w:numId w:val="546"/>
        </w:numPr>
        <w:spacing w:before="100" w:beforeAutospacing="1" w:after="100" w:afterAutospacing="1"/>
        <w:ind w:left="3402"/>
        <w:rPr>
          <w:bCs w:val="0"/>
        </w:rPr>
      </w:pPr>
      <w:r>
        <w:rPr>
          <w:bCs w:val="0"/>
        </w:rPr>
        <w:t>i</w:t>
      </w:r>
      <w:r w:rsidRPr="00B77237">
        <w:rPr>
          <w:bCs w:val="0"/>
        </w:rPr>
        <w:t>d</w:t>
      </w:r>
    </w:p>
    <w:p w14:paraId="70F97575" w14:textId="77777777" w:rsidR="00B77237" w:rsidRPr="00B77237" w:rsidRDefault="00B77237">
      <w:pPr>
        <w:numPr>
          <w:ilvl w:val="0"/>
          <w:numId w:val="546"/>
        </w:numPr>
        <w:spacing w:before="100" w:beforeAutospacing="1" w:after="100" w:afterAutospacing="1"/>
        <w:ind w:left="3402"/>
        <w:rPr>
          <w:bCs w:val="0"/>
        </w:rPr>
      </w:pPr>
      <w:r w:rsidRPr="00B77237">
        <w:rPr>
          <w:bCs w:val="0"/>
        </w:rPr>
        <w:t>inventory_lot_id</w:t>
      </w:r>
    </w:p>
    <w:p w14:paraId="2D1BED76" w14:textId="77777777" w:rsidR="00B77237" w:rsidRPr="00B77237" w:rsidRDefault="00B77237">
      <w:pPr>
        <w:numPr>
          <w:ilvl w:val="0"/>
          <w:numId w:val="546"/>
        </w:numPr>
        <w:spacing w:before="100" w:beforeAutospacing="1" w:after="100" w:afterAutospacing="1"/>
        <w:ind w:left="3402"/>
        <w:rPr>
          <w:bCs w:val="0"/>
        </w:rPr>
      </w:pPr>
      <w:r w:rsidRPr="00B77237">
        <w:rPr>
          <w:bCs w:val="0"/>
        </w:rPr>
        <w:t>inventory_id</w:t>
      </w:r>
    </w:p>
    <w:p w14:paraId="237192B9" w14:textId="77777777" w:rsidR="00B77237" w:rsidRPr="00B77237" w:rsidRDefault="00B77237">
      <w:pPr>
        <w:numPr>
          <w:ilvl w:val="0"/>
          <w:numId w:val="546"/>
        </w:numPr>
        <w:spacing w:before="100" w:beforeAutospacing="1" w:after="100" w:afterAutospacing="1"/>
        <w:ind w:left="3402"/>
        <w:rPr>
          <w:bCs w:val="0"/>
        </w:rPr>
      </w:pPr>
      <w:r w:rsidRPr="00B77237">
        <w:rPr>
          <w:bCs w:val="0"/>
        </w:rPr>
        <w:t>product_lot_id</w:t>
      </w:r>
    </w:p>
    <w:p w14:paraId="5716884A" w14:textId="77777777" w:rsidR="00B77237" w:rsidRPr="00B77237" w:rsidRDefault="00B77237">
      <w:pPr>
        <w:numPr>
          <w:ilvl w:val="0"/>
          <w:numId w:val="546"/>
        </w:numPr>
        <w:spacing w:before="100" w:beforeAutospacing="1" w:after="100" w:afterAutospacing="1"/>
        <w:ind w:left="3402"/>
        <w:rPr>
          <w:bCs w:val="0"/>
        </w:rPr>
      </w:pPr>
      <w:r w:rsidRPr="00B77237">
        <w:rPr>
          <w:bCs w:val="0"/>
        </w:rPr>
        <w:t>warehouse_id</w:t>
      </w:r>
    </w:p>
    <w:p w14:paraId="16776ADB" w14:textId="77777777" w:rsidR="00B77237" w:rsidRPr="00B77237" w:rsidRDefault="00B77237">
      <w:pPr>
        <w:numPr>
          <w:ilvl w:val="0"/>
          <w:numId w:val="546"/>
        </w:numPr>
        <w:spacing w:before="100" w:beforeAutospacing="1" w:after="100" w:afterAutospacing="1"/>
        <w:ind w:left="3402"/>
        <w:rPr>
          <w:bCs w:val="0"/>
        </w:rPr>
      </w:pPr>
      <w:r w:rsidRPr="00B77237">
        <w:rPr>
          <w:bCs w:val="0"/>
        </w:rPr>
        <w:t>lot_number</w:t>
      </w:r>
    </w:p>
    <w:p w14:paraId="7E4B2394" w14:textId="77777777" w:rsidR="00B77237" w:rsidRPr="00B77237" w:rsidRDefault="00B77237">
      <w:pPr>
        <w:numPr>
          <w:ilvl w:val="0"/>
          <w:numId w:val="546"/>
        </w:numPr>
        <w:spacing w:before="100" w:beforeAutospacing="1" w:after="100" w:afterAutospacing="1"/>
        <w:ind w:left="3402"/>
        <w:rPr>
          <w:bCs w:val="0"/>
        </w:rPr>
      </w:pPr>
      <w:r w:rsidRPr="00B77237">
        <w:rPr>
          <w:bCs w:val="0"/>
        </w:rPr>
        <w:t>expire_date</w:t>
      </w:r>
    </w:p>
    <w:p w14:paraId="23A0E4AC" w14:textId="77777777" w:rsidR="00B77237" w:rsidRPr="00B77237" w:rsidRDefault="00B77237">
      <w:pPr>
        <w:numPr>
          <w:ilvl w:val="0"/>
          <w:numId w:val="546"/>
        </w:numPr>
        <w:spacing w:before="100" w:beforeAutospacing="1" w:after="100" w:afterAutospacing="1"/>
        <w:ind w:left="3402"/>
        <w:rPr>
          <w:bCs w:val="0"/>
        </w:rPr>
      </w:pPr>
      <w:r w:rsidRPr="00B77237">
        <w:rPr>
          <w:bCs w:val="0"/>
        </w:rPr>
        <w:lastRenderedPageBreak/>
        <w:t>available_quantity = tồn kho đáp ứng hiện tại</w:t>
      </w:r>
    </w:p>
    <w:p w14:paraId="6E71505B" w14:textId="77777777" w:rsidR="00B77237" w:rsidRPr="00B77237" w:rsidRDefault="00B77237">
      <w:pPr>
        <w:numPr>
          <w:ilvl w:val="0"/>
          <w:numId w:val="546"/>
        </w:numPr>
        <w:spacing w:before="100" w:beforeAutospacing="1" w:after="100" w:afterAutospacing="1"/>
        <w:ind w:left="3402"/>
        <w:rPr>
          <w:bCs w:val="0"/>
        </w:rPr>
      </w:pPr>
      <w:r w:rsidRPr="00B77237">
        <w:rPr>
          <w:bCs w:val="0"/>
        </w:rPr>
        <w:t>quantity = tồn kho thực tế hiện tại</w:t>
      </w:r>
    </w:p>
    <w:p w14:paraId="0C24A3E7" w14:textId="77777777" w:rsidR="00B77237" w:rsidRPr="00B77237" w:rsidRDefault="00B77237">
      <w:pPr>
        <w:numPr>
          <w:ilvl w:val="0"/>
          <w:numId w:val="546"/>
        </w:numPr>
        <w:spacing w:before="100" w:beforeAutospacing="1" w:after="100" w:afterAutospacing="1"/>
        <w:ind w:left="3402"/>
        <w:rPr>
          <w:bCs w:val="0"/>
        </w:rPr>
      </w:pPr>
      <w:r w:rsidRPr="00B77237">
        <w:rPr>
          <w:bCs w:val="0"/>
        </w:rPr>
        <w:t>request_quantity = số lượng đặt</w:t>
      </w:r>
    </w:p>
    <w:p w14:paraId="74B09DAC" w14:textId="77777777" w:rsidR="00B77237" w:rsidRPr="00B77237" w:rsidRDefault="00B77237">
      <w:pPr>
        <w:numPr>
          <w:ilvl w:val="0"/>
          <w:numId w:val="546"/>
        </w:numPr>
        <w:spacing w:before="100" w:beforeAutospacing="1" w:after="100" w:afterAutospacing="1"/>
        <w:ind w:left="3402"/>
        <w:rPr>
          <w:bCs w:val="0"/>
        </w:rPr>
      </w:pPr>
      <w:r w:rsidRPr="00B77237">
        <w:rPr>
          <w:bCs w:val="0"/>
        </w:rPr>
        <w:t>after_avail_quantity = cộng lại tồn kho đáp ứng đã giảm</w:t>
      </w:r>
    </w:p>
    <w:p w14:paraId="369DB7A3" w14:textId="77777777" w:rsidR="00B77237" w:rsidRPr="00B77237" w:rsidRDefault="00B77237">
      <w:pPr>
        <w:numPr>
          <w:ilvl w:val="0"/>
          <w:numId w:val="546"/>
        </w:numPr>
        <w:spacing w:before="100" w:beforeAutospacing="1" w:after="100" w:afterAutospacing="1"/>
        <w:ind w:left="3402"/>
        <w:rPr>
          <w:bCs w:val="0"/>
        </w:rPr>
      </w:pPr>
      <w:r w:rsidRPr="00B77237">
        <w:rPr>
          <w:bCs w:val="0"/>
        </w:rPr>
        <w:t>is_allow_sale</w:t>
      </w:r>
    </w:p>
    <w:p w14:paraId="5B9AAE45" w14:textId="77777777" w:rsidR="00B77237" w:rsidRPr="00B77237" w:rsidRDefault="00B77237">
      <w:pPr>
        <w:numPr>
          <w:ilvl w:val="0"/>
          <w:numId w:val="546"/>
        </w:numPr>
        <w:spacing w:before="100" w:beforeAutospacing="1" w:after="100" w:afterAutospacing="1"/>
        <w:ind w:left="3402"/>
        <w:rPr>
          <w:bCs w:val="0"/>
        </w:rPr>
      </w:pPr>
      <w:r w:rsidRPr="00B77237">
        <w:rPr>
          <w:bCs w:val="0"/>
        </w:rPr>
        <w:t>dist_unit_id (nếu điều chuyển xuất ngoại thì lưu đơn vị của kho ĐC đi)</w:t>
      </w:r>
    </w:p>
    <w:p w14:paraId="581C86E6" w14:textId="77777777" w:rsidR="00B77237" w:rsidRPr="00B77237" w:rsidRDefault="00B77237">
      <w:pPr>
        <w:numPr>
          <w:ilvl w:val="0"/>
          <w:numId w:val="546"/>
        </w:numPr>
        <w:spacing w:before="100" w:beforeAutospacing="1" w:after="100" w:afterAutospacing="1"/>
        <w:ind w:left="3402"/>
        <w:rPr>
          <w:bCs w:val="0"/>
        </w:rPr>
      </w:pPr>
      <w:r w:rsidRPr="00B77237">
        <w:rPr>
          <w:bCs w:val="0"/>
        </w:rPr>
        <w:t>tenant_id</w:t>
      </w:r>
    </w:p>
    <w:p w14:paraId="59700CBB" w14:textId="77777777" w:rsidR="00B77237" w:rsidRPr="00B77237" w:rsidRDefault="00B77237">
      <w:pPr>
        <w:numPr>
          <w:ilvl w:val="0"/>
          <w:numId w:val="546"/>
        </w:numPr>
        <w:spacing w:before="100" w:beforeAutospacing="1" w:after="100" w:afterAutospacing="1"/>
        <w:ind w:left="3402"/>
        <w:rPr>
          <w:bCs w:val="0"/>
        </w:rPr>
      </w:pPr>
      <w:r w:rsidRPr="00B77237">
        <w:rPr>
          <w:bCs w:val="0"/>
        </w:rPr>
        <w:t>version</w:t>
      </w:r>
    </w:p>
    <w:p w14:paraId="3AA54058" w14:textId="77777777" w:rsidR="00B77237" w:rsidRPr="00B77237" w:rsidRDefault="00B77237">
      <w:pPr>
        <w:numPr>
          <w:ilvl w:val="0"/>
          <w:numId w:val="546"/>
        </w:numPr>
        <w:spacing w:before="100" w:beforeAutospacing="1" w:after="100" w:afterAutospacing="1"/>
        <w:ind w:left="3402"/>
        <w:rPr>
          <w:bCs w:val="0"/>
        </w:rPr>
      </w:pPr>
      <w:r w:rsidRPr="00B77237">
        <w:rPr>
          <w:bCs w:val="0"/>
        </w:rPr>
        <w:t>create_date</w:t>
      </w:r>
    </w:p>
    <w:p w14:paraId="70A244B6" w14:textId="77777777" w:rsidR="00B77237" w:rsidRPr="00B77237" w:rsidRDefault="00B77237">
      <w:pPr>
        <w:numPr>
          <w:ilvl w:val="0"/>
          <w:numId w:val="546"/>
        </w:numPr>
        <w:spacing w:before="100" w:beforeAutospacing="1" w:after="100" w:afterAutospacing="1"/>
        <w:ind w:left="3402"/>
        <w:rPr>
          <w:bCs w:val="0"/>
        </w:rPr>
      </w:pPr>
      <w:r w:rsidRPr="00B77237">
        <w:rPr>
          <w:bCs w:val="0"/>
        </w:rPr>
        <w:t>create_user</w:t>
      </w:r>
    </w:p>
    <w:p w14:paraId="1C32E4AB" w14:textId="77777777" w:rsidR="00B77237" w:rsidRPr="00B77237" w:rsidRDefault="00B77237">
      <w:pPr>
        <w:numPr>
          <w:ilvl w:val="0"/>
          <w:numId w:val="546"/>
        </w:numPr>
        <w:spacing w:before="100" w:beforeAutospacing="1" w:after="100" w:afterAutospacing="1"/>
        <w:ind w:left="3402"/>
        <w:rPr>
          <w:bCs w:val="0"/>
        </w:rPr>
      </w:pPr>
      <w:r w:rsidRPr="00B77237">
        <w:rPr>
          <w:bCs w:val="0"/>
        </w:rPr>
        <w:t>update_date</w:t>
      </w:r>
    </w:p>
    <w:p w14:paraId="7D15FC6F" w14:textId="041275C2" w:rsidR="00B77237" w:rsidRPr="00B77237" w:rsidRDefault="00B77237">
      <w:pPr>
        <w:numPr>
          <w:ilvl w:val="0"/>
          <w:numId w:val="546"/>
        </w:numPr>
        <w:spacing w:before="100" w:beforeAutospacing="1" w:after="100" w:afterAutospacing="1"/>
        <w:ind w:left="3402"/>
        <w:rPr>
          <w:bCs w:val="0"/>
        </w:rPr>
      </w:pPr>
      <w:r w:rsidRPr="00B77237">
        <w:rPr>
          <w:bCs w:val="0"/>
        </w:rPr>
        <w:t>update_user</w:t>
      </w:r>
    </w:p>
    <w:p w14:paraId="51BC8664" w14:textId="77777777" w:rsidR="00464553" w:rsidRPr="006A02C3" w:rsidRDefault="00464553" w:rsidP="00512E56">
      <w:pPr>
        <w:pStyle w:val="Heading5"/>
        <w:spacing w:line="360" w:lineRule="auto"/>
      </w:pPr>
      <w:r w:rsidRPr="006A02C3">
        <w:t>Xuất file</w:t>
      </w:r>
    </w:p>
    <w:p w14:paraId="487C8E5B" w14:textId="77777777" w:rsidR="00464553" w:rsidRPr="006A02C3" w:rsidRDefault="00464553">
      <w:pPr>
        <w:pStyle w:val="PAL0"/>
        <w:numPr>
          <w:ilvl w:val="0"/>
          <w:numId w:val="216"/>
        </w:numPr>
        <w:spacing w:line="360" w:lineRule="auto"/>
        <w:ind w:left="567"/>
      </w:pPr>
      <w:r w:rsidRPr="006A02C3">
        <w:t>Xuất file (Khi người dùng click nút Xuất file)</w:t>
      </w:r>
    </w:p>
    <w:p w14:paraId="6D6E25B4" w14:textId="77777777" w:rsidR="00464553" w:rsidRPr="006A02C3" w:rsidRDefault="00464553">
      <w:pPr>
        <w:pStyle w:val="PAL1"/>
        <w:numPr>
          <w:ilvl w:val="0"/>
          <w:numId w:val="217"/>
        </w:numPr>
        <w:spacing w:line="360" w:lineRule="auto"/>
      </w:pPr>
      <w:r w:rsidRPr="006A02C3">
        <w:t>Xuất dữ liệu theo điều kiện tìm kiếm ra file excel</w:t>
      </w:r>
    </w:p>
    <w:p w14:paraId="35A952C4" w14:textId="77777777" w:rsidR="00464553" w:rsidRPr="006A02C3" w:rsidRDefault="00464553">
      <w:pPr>
        <w:pStyle w:val="PAL1"/>
        <w:numPr>
          <w:ilvl w:val="0"/>
          <w:numId w:val="217"/>
        </w:numPr>
        <w:spacing w:line="360" w:lineRule="auto"/>
      </w:pPr>
      <w:r w:rsidRPr="006A02C3">
        <w:t xml:space="preserve">Mẫu file: </w:t>
      </w:r>
    </w:p>
    <w:p w14:paraId="3BD90417" w14:textId="559E35E8" w:rsidR="00464553" w:rsidRPr="006A02C3" w:rsidRDefault="00464553" w:rsidP="00512E56">
      <w:pPr>
        <w:spacing w:line="360" w:lineRule="auto"/>
        <w:ind w:left="414" w:firstLine="720"/>
      </w:pPr>
      <w:r w:rsidRPr="006A02C3">
        <w:object w:dxaOrig="1508" w:dyaOrig="983" w14:anchorId="29EBE78E">
          <v:shape id="_x0000_i1787" type="#_x0000_t75" style="width:75.75pt;height:48.75pt" o:ole="">
            <v:imagedata r:id="rId82" o:title=""/>
          </v:shape>
          <o:OLEObject Type="Embed" ProgID="Excel.Sheet.12" ShapeID="_x0000_i1787" DrawAspect="Icon" ObjectID="_1846238882" r:id="rId83"/>
        </w:object>
      </w:r>
      <w:r w:rsidR="00B77237">
        <w:t xml:space="preserve"> </w:t>
      </w:r>
    </w:p>
    <w:p w14:paraId="0F7ECCDC" w14:textId="691033A8" w:rsidR="00464553" w:rsidRPr="006A02C3" w:rsidRDefault="00464553" w:rsidP="00512E56">
      <w:pPr>
        <w:pStyle w:val="Heading3"/>
        <w:spacing w:line="360" w:lineRule="auto"/>
        <w:rPr>
          <w:szCs w:val="24"/>
        </w:rPr>
      </w:pPr>
      <w:bookmarkStart w:id="38" w:name="_Toc235626128"/>
      <w:r w:rsidRPr="006A02C3">
        <w:rPr>
          <w:szCs w:val="24"/>
        </w:rPr>
        <w:lastRenderedPageBreak/>
        <w:t>Quy trình xử lý giao dịch kho</w:t>
      </w:r>
      <w:bookmarkEnd w:id="38"/>
    </w:p>
    <w:p w14:paraId="0E85D9FC" w14:textId="77777777" w:rsidR="00464553" w:rsidRPr="006A02C3" w:rsidRDefault="00464553" w:rsidP="00512E56">
      <w:pPr>
        <w:pStyle w:val="Heading4"/>
        <w:spacing w:line="360" w:lineRule="auto"/>
      </w:pPr>
      <w:r w:rsidRPr="006A02C3">
        <w:t>Thông tin chung chức năng</w:t>
      </w:r>
    </w:p>
    <w:p w14:paraId="400845A7" w14:textId="77777777" w:rsidR="00464553" w:rsidRPr="006A02C3" w:rsidRDefault="00464553" w:rsidP="00512E56">
      <w:pPr>
        <w:pStyle w:val="Para1"/>
        <w:numPr>
          <w:ilvl w:val="0"/>
          <w:numId w:val="0"/>
        </w:numPr>
        <w:spacing w:line="360" w:lineRule="auto"/>
        <w:ind w:left="720"/>
        <w:jc w:val="center"/>
      </w:pPr>
      <w:r w:rsidRPr="006A02C3">
        <w:rPr>
          <w:noProof/>
        </w:rPr>
        <w:drawing>
          <wp:inline distT="0" distB="0" distL="0" distR="0" wp14:anchorId="2C53DC93" wp14:editId="2841BF88">
            <wp:extent cx="4309607" cy="33330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r="25567"/>
                    <a:stretch/>
                  </pic:blipFill>
                  <pic:spPr bwMode="auto">
                    <a:xfrm>
                      <a:off x="0" y="0"/>
                      <a:ext cx="4310013" cy="3333333"/>
                    </a:xfrm>
                    <a:prstGeom prst="rect">
                      <a:avLst/>
                    </a:prstGeom>
                    <a:ln>
                      <a:noFill/>
                    </a:ln>
                    <a:extLst>
                      <a:ext uri="{53640926-AAD7-44D8-BBD7-CCE9431645EC}">
                        <a14:shadowObscured xmlns:a14="http://schemas.microsoft.com/office/drawing/2010/main"/>
                      </a:ext>
                    </a:extLst>
                  </pic:spPr>
                </pic:pic>
              </a:graphicData>
            </a:graphic>
          </wp:inline>
        </w:drawing>
      </w:r>
    </w:p>
    <w:p w14:paraId="1864FED9" w14:textId="77777777" w:rsidR="00464553" w:rsidRPr="006A02C3" w:rsidRDefault="00464553" w:rsidP="00512E56">
      <w:pPr>
        <w:pStyle w:val="Para1"/>
        <w:spacing w:line="360" w:lineRule="auto"/>
      </w:pPr>
      <w:r w:rsidRPr="006A02C3">
        <w:t>Tác nhân: người dùng Head Office được phân quyền sử dụng chức năng</w:t>
      </w:r>
    </w:p>
    <w:p w14:paraId="759182E0" w14:textId="77777777" w:rsidR="00464553" w:rsidRPr="006A02C3" w:rsidRDefault="00464553" w:rsidP="00512E56">
      <w:pPr>
        <w:pStyle w:val="Para1"/>
        <w:spacing w:line="360" w:lineRule="auto"/>
      </w:pPr>
      <w:r w:rsidRPr="006A02C3">
        <w:t xml:space="preserve">Ý nghĩa chức năng: cho phép quản lý quy trình duyệt giao dịch kho </w:t>
      </w:r>
      <w:r w:rsidRPr="006A02C3">
        <w:rPr>
          <w:i/>
          <w:iCs/>
        </w:rPr>
        <w:t>(Cấu hình các bước xử lý, Nhóm tác động, Trạng trái chuyển đổi)</w:t>
      </w:r>
    </w:p>
    <w:p w14:paraId="6A56C67B" w14:textId="77777777" w:rsidR="00464553" w:rsidRPr="006A02C3" w:rsidRDefault="00464553" w:rsidP="00512E56">
      <w:pPr>
        <w:pStyle w:val="Para1"/>
        <w:spacing w:line="360" w:lineRule="auto"/>
      </w:pPr>
      <w:r w:rsidRPr="006A02C3">
        <w:t>Đường dẫn: Kho &gt;&gt; Quy trình xử lý giao dịch kho</w:t>
      </w:r>
    </w:p>
    <w:p w14:paraId="1E09474F" w14:textId="77777777" w:rsidR="00464553" w:rsidRPr="006A02C3" w:rsidRDefault="00464553" w:rsidP="00512E56">
      <w:pPr>
        <w:pStyle w:val="Heading4"/>
        <w:spacing w:line="360" w:lineRule="auto"/>
      </w:pPr>
      <w:r w:rsidRPr="006A02C3">
        <w:lastRenderedPageBreak/>
        <w:t>Màn hình</w:t>
      </w:r>
    </w:p>
    <w:p w14:paraId="65016761" w14:textId="77777777" w:rsidR="00464553" w:rsidRPr="006A02C3" w:rsidRDefault="00464553" w:rsidP="00512E56">
      <w:pPr>
        <w:pStyle w:val="Heading5"/>
        <w:spacing w:line="360" w:lineRule="auto"/>
      </w:pPr>
      <w:r w:rsidRPr="006A02C3">
        <w:t>Quản lý quy trình</w:t>
      </w:r>
    </w:p>
    <w:p w14:paraId="01E7F199" w14:textId="77777777" w:rsidR="00464553" w:rsidRPr="006A02C3" w:rsidRDefault="00464553" w:rsidP="00512E56">
      <w:pPr>
        <w:spacing w:line="360" w:lineRule="auto"/>
        <w:rPr>
          <w:lang w:eastAsia="ar-SA"/>
        </w:rPr>
      </w:pPr>
      <w:r w:rsidRPr="006A02C3">
        <w:rPr>
          <w:noProof/>
        </w:rPr>
        <w:drawing>
          <wp:inline distT="0" distB="0" distL="0" distR="0" wp14:anchorId="7D5D8CDC" wp14:editId="08F1C691">
            <wp:extent cx="8229600" cy="3743960"/>
            <wp:effectExtent l="0" t="0" r="0" b="0"/>
            <wp:docPr id="152273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37793" name=""/>
                    <pic:cNvPicPr/>
                  </pic:nvPicPr>
                  <pic:blipFill>
                    <a:blip r:embed="rId85"/>
                    <a:stretch>
                      <a:fillRect/>
                    </a:stretch>
                  </pic:blipFill>
                  <pic:spPr>
                    <a:xfrm>
                      <a:off x="0" y="0"/>
                      <a:ext cx="8229600" cy="3743960"/>
                    </a:xfrm>
                    <a:prstGeom prst="rect">
                      <a:avLst/>
                    </a:prstGeom>
                  </pic:spPr>
                </pic:pic>
              </a:graphicData>
            </a:graphic>
          </wp:inline>
        </w:drawing>
      </w:r>
    </w:p>
    <w:p w14:paraId="3A2C29A3" w14:textId="77777777" w:rsidR="00464553" w:rsidRPr="006A02C3" w:rsidRDefault="00464553" w:rsidP="00512E56">
      <w:pPr>
        <w:pStyle w:val="Heading5"/>
        <w:spacing w:line="360" w:lineRule="auto"/>
      </w:pPr>
      <w:r w:rsidRPr="006A02C3">
        <w:t>Thêm mới quy trình</w:t>
      </w:r>
    </w:p>
    <w:p w14:paraId="4B462EC1" w14:textId="77777777" w:rsidR="00464553" w:rsidRPr="006A02C3" w:rsidRDefault="00464553" w:rsidP="00512E56">
      <w:pPr>
        <w:pStyle w:val="Heading6"/>
        <w:spacing w:line="360" w:lineRule="auto"/>
      </w:pPr>
      <w:r w:rsidRPr="006A02C3">
        <w:t>Step 1. Thông tin chung</w:t>
      </w:r>
    </w:p>
    <w:p w14:paraId="5E7C791A"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3E5B58DB" wp14:editId="516C9B88">
            <wp:extent cx="8229600" cy="3720465"/>
            <wp:effectExtent l="0" t="0" r="0" b="0"/>
            <wp:docPr id="8057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5562" name=""/>
                    <pic:cNvPicPr/>
                  </pic:nvPicPr>
                  <pic:blipFill>
                    <a:blip r:embed="rId86"/>
                    <a:stretch>
                      <a:fillRect/>
                    </a:stretch>
                  </pic:blipFill>
                  <pic:spPr>
                    <a:xfrm>
                      <a:off x="0" y="0"/>
                      <a:ext cx="8229600" cy="3720465"/>
                    </a:xfrm>
                    <a:prstGeom prst="rect">
                      <a:avLst/>
                    </a:prstGeom>
                  </pic:spPr>
                </pic:pic>
              </a:graphicData>
            </a:graphic>
          </wp:inline>
        </w:drawing>
      </w:r>
    </w:p>
    <w:p w14:paraId="683ED63A" w14:textId="77777777" w:rsidR="00464553" w:rsidRPr="006A02C3" w:rsidRDefault="00464553" w:rsidP="00512E56">
      <w:pPr>
        <w:pStyle w:val="Heading6"/>
        <w:spacing w:line="360" w:lineRule="auto"/>
      </w:pPr>
      <w:r w:rsidRPr="006A02C3">
        <w:t>Step 2. Chi tiết quy trình</w:t>
      </w:r>
    </w:p>
    <w:p w14:paraId="4DAD4B9B"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4E977F4E" wp14:editId="24FBB771">
            <wp:extent cx="8229600" cy="4034790"/>
            <wp:effectExtent l="0" t="0" r="0" b="0"/>
            <wp:docPr id="209124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43653" name=""/>
                    <pic:cNvPicPr/>
                  </pic:nvPicPr>
                  <pic:blipFill>
                    <a:blip r:embed="rId87"/>
                    <a:stretch>
                      <a:fillRect/>
                    </a:stretch>
                  </pic:blipFill>
                  <pic:spPr>
                    <a:xfrm>
                      <a:off x="0" y="0"/>
                      <a:ext cx="8229600" cy="4034790"/>
                    </a:xfrm>
                    <a:prstGeom prst="rect">
                      <a:avLst/>
                    </a:prstGeom>
                  </pic:spPr>
                </pic:pic>
              </a:graphicData>
            </a:graphic>
          </wp:inline>
        </w:drawing>
      </w:r>
    </w:p>
    <w:p w14:paraId="0C3A5FAA" w14:textId="77777777" w:rsidR="00464553" w:rsidRPr="006A02C3" w:rsidRDefault="00464553" w:rsidP="00512E56">
      <w:pPr>
        <w:pStyle w:val="Heading5"/>
        <w:spacing w:line="360" w:lineRule="auto"/>
      </w:pPr>
      <w:r w:rsidRPr="006A02C3">
        <w:t>Chỉnh sửa quy trình</w:t>
      </w:r>
    </w:p>
    <w:p w14:paraId="3674B4E1"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67B9374D" wp14:editId="478B693A">
            <wp:extent cx="8229600" cy="4045585"/>
            <wp:effectExtent l="0" t="0" r="0" b="0"/>
            <wp:docPr id="133459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2973" name=""/>
                    <pic:cNvPicPr/>
                  </pic:nvPicPr>
                  <pic:blipFill>
                    <a:blip r:embed="rId88"/>
                    <a:stretch>
                      <a:fillRect/>
                    </a:stretch>
                  </pic:blipFill>
                  <pic:spPr>
                    <a:xfrm>
                      <a:off x="0" y="0"/>
                      <a:ext cx="8229600" cy="4045585"/>
                    </a:xfrm>
                    <a:prstGeom prst="rect">
                      <a:avLst/>
                    </a:prstGeom>
                  </pic:spPr>
                </pic:pic>
              </a:graphicData>
            </a:graphic>
          </wp:inline>
        </w:drawing>
      </w:r>
    </w:p>
    <w:p w14:paraId="364BF774" w14:textId="77777777" w:rsidR="00464553" w:rsidRPr="006A02C3" w:rsidRDefault="00464553" w:rsidP="00512E56">
      <w:pPr>
        <w:pStyle w:val="Heading5"/>
        <w:spacing w:line="360" w:lineRule="auto"/>
      </w:pPr>
      <w:r w:rsidRPr="006A02C3">
        <w:t>Quản lý nhóm tác động</w:t>
      </w:r>
    </w:p>
    <w:p w14:paraId="1B60DD35"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4A50B142" wp14:editId="14AD0CFE">
            <wp:extent cx="8229600" cy="3754755"/>
            <wp:effectExtent l="0" t="0" r="0" b="0"/>
            <wp:docPr id="153030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06950" name=""/>
                    <pic:cNvPicPr/>
                  </pic:nvPicPr>
                  <pic:blipFill>
                    <a:blip r:embed="rId89"/>
                    <a:stretch>
                      <a:fillRect/>
                    </a:stretch>
                  </pic:blipFill>
                  <pic:spPr>
                    <a:xfrm>
                      <a:off x="0" y="0"/>
                      <a:ext cx="8229600" cy="3754755"/>
                    </a:xfrm>
                    <a:prstGeom prst="rect">
                      <a:avLst/>
                    </a:prstGeom>
                  </pic:spPr>
                </pic:pic>
              </a:graphicData>
            </a:graphic>
          </wp:inline>
        </w:drawing>
      </w:r>
    </w:p>
    <w:p w14:paraId="6E12F957" w14:textId="77777777" w:rsidR="00464553" w:rsidRPr="006A02C3" w:rsidRDefault="00464553" w:rsidP="00512E56">
      <w:pPr>
        <w:pStyle w:val="Heading5"/>
        <w:spacing w:line="360" w:lineRule="auto"/>
      </w:pPr>
      <w:r w:rsidRPr="006A02C3">
        <w:t>Thêm mới nhóm tác động</w:t>
      </w:r>
    </w:p>
    <w:p w14:paraId="68F47C8F" w14:textId="77777777" w:rsidR="00464553" w:rsidRPr="006A02C3" w:rsidRDefault="00464553" w:rsidP="00512E56">
      <w:pPr>
        <w:pStyle w:val="Heading6"/>
        <w:spacing w:line="360" w:lineRule="auto"/>
      </w:pPr>
      <w:r w:rsidRPr="006A02C3">
        <w:t>Step 1. Thông tin nhóm tác động</w:t>
      </w:r>
    </w:p>
    <w:p w14:paraId="065B60D4"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4DD821D9" wp14:editId="779756CC">
            <wp:extent cx="8229600" cy="3751580"/>
            <wp:effectExtent l="0" t="0" r="0" b="0"/>
            <wp:docPr id="161015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53301" name=""/>
                    <pic:cNvPicPr/>
                  </pic:nvPicPr>
                  <pic:blipFill>
                    <a:blip r:embed="rId90"/>
                    <a:stretch>
                      <a:fillRect/>
                    </a:stretch>
                  </pic:blipFill>
                  <pic:spPr>
                    <a:xfrm>
                      <a:off x="0" y="0"/>
                      <a:ext cx="8229600" cy="3751580"/>
                    </a:xfrm>
                    <a:prstGeom prst="rect">
                      <a:avLst/>
                    </a:prstGeom>
                  </pic:spPr>
                </pic:pic>
              </a:graphicData>
            </a:graphic>
          </wp:inline>
        </w:drawing>
      </w:r>
    </w:p>
    <w:p w14:paraId="7A9E678C" w14:textId="77777777" w:rsidR="00464553" w:rsidRPr="006A02C3" w:rsidRDefault="00464553" w:rsidP="00512E56">
      <w:pPr>
        <w:pStyle w:val="Heading6"/>
        <w:spacing w:line="360" w:lineRule="auto"/>
      </w:pPr>
      <w:r w:rsidRPr="006A02C3">
        <w:t>Step 2. Gán chức vụ vào nhóm</w:t>
      </w:r>
    </w:p>
    <w:p w14:paraId="29F77174"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03E9CF91" wp14:editId="3BCCA01A">
            <wp:extent cx="8229600" cy="4071620"/>
            <wp:effectExtent l="0" t="0" r="0" b="0"/>
            <wp:docPr id="190529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94656" name=""/>
                    <pic:cNvPicPr/>
                  </pic:nvPicPr>
                  <pic:blipFill>
                    <a:blip r:embed="rId91"/>
                    <a:stretch>
                      <a:fillRect/>
                    </a:stretch>
                  </pic:blipFill>
                  <pic:spPr>
                    <a:xfrm>
                      <a:off x="0" y="0"/>
                      <a:ext cx="8229600" cy="4071620"/>
                    </a:xfrm>
                    <a:prstGeom prst="rect">
                      <a:avLst/>
                    </a:prstGeom>
                  </pic:spPr>
                </pic:pic>
              </a:graphicData>
            </a:graphic>
          </wp:inline>
        </w:drawing>
      </w:r>
    </w:p>
    <w:p w14:paraId="14C831E8" w14:textId="77777777" w:rsidR="00464553" w:rsidRPr="006A02C3" w:rsidRDefault="00464553" w:rsidP="00512E56">
      <w:pPr>
        <w:pStyle w:val="Heading5"/>
        <w:spacing w:line="360" w:lineRule="auto"/>
      </w:pPr>
      <w:r w:rsidRPr="006A02C3">
        <w:t>Chỉnh sửa nhóm tác động</w:t>
      </w:r>
    </w:p>
    <w:p w14:paraId="5F2F3EB0" w14:textId="77777777" w:rsidR="00464553" w:rsidRPr="006A02C3" w:rsidRDefault="00464553" w:rsidP="00512E56">
      <w:pPr>
        <w:spacing w:line="360" w:lineRule="auto"/>
        <w:rPr>
          <w:noProof/>
        </w:rPr>
      </w:pPr>
      <w:r w:rsidRPr="006A02C3">
        <w:rPr>
          <w:noProof/>
        </w:rPr>
        <w:lastRenderedPageBreak/>
        <w:drawing>
          <wp:inline distT="0" distB="0" distL="0" distR="0" wp14:anchorId="3426E8A7" wp14:editId="53B81506">
            <wp:extent cx="8229600" cy="3724910"/>
            <wp:effectExtent l="0" t="0" r="0" b="0"/>
            <wp:docPr id="201774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48450" name=""/>
                    <pic:cNvPicPr/>
                  </pic:nvPicPr>
                  <pic:blipFill>
                    <a:blip r:embed="rId92"/>
                    <a:stretch>
                      <a:fillRect/>
                    </a:stretch>
                  </pic:blipFill>
                  <pic:spPr>
                    <a:xfrm>
                      <a:off x="0" y="0"/>
                      <a:ext cx="8229600" cy="3724910"/>
                    </a:xfrm>
                    <a:prstGeom prst="rect">
                      <a:avLst/>
                    </a:prstGeom>
                  </pic:spPr>
                </pic:pic>
              </a:graphicData>
            </a:graphic>
          </wp:inline>
        </w:drawing>
      </w:r>
    </w:p>
    <w:p w14:paraId="3284C2A0" w14:textId="77777777" w:rsidR="00464553" w:rsidRPr="006A02C3" w:rsidRDefault="00464553" w:rsidP="00B77237">
      <w:pPr>
        <w:pStyle w:val="Heading6"/>
      </w:pPr>
      <w:r w:rsidRPr="006A02C3">
        <w:t>Gán chức vụ vào nhóm</w:t>
      </w:r>
    </w:p>
    <w:p w14:paraId="2A2B420D" w14:textId="77777777" w:rsidR="00464553" w:rsidRPr="006A02C3" w:rsidRDefault="00464553" w:rsidP="00512E56">
      <w:pPr>
        <w:spacing w:line="360" w:lineRule="auto"/>
        <w:jc w:val="center"/>
        <w:rPr>
          <w:lang w:eastAsia="ar-SA"/>
        </w:rPr>
      </w:pPr>
      <w:r w:rsidRPr="006A02C3">
        <w:rPr>
          <w:noProof/>
        </w:rPr>
        <w:lastRenderedPageBreak/>
        <w:drawing>
          <wp:inline distT="0" distB="0" distL="0" distR="0" wp14:anchorId="580B7686" wp14:editId="4ACEC95F">
            <wp:extent cx="8229600" cy="3756025"/>
            <wp:effectExtent l="0" t="0" r="0" b="0"/>
            <wp:docPr id="115745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51836" name=""/>
                    <pic:cNvPicPr/>
                  </pic:nvPicPr>
                  <pic:blipFill>
                    <a:blip r:embed="rId93"/>
                    <a:stretch>
                      <a:fillRect/>
                    </a:stretch>
                  </pic:blipFill>
                  <pic:spPr>
                    <a:xfrm>
                      <a:off x="0" y="0"/>
                      <a:ext cx="8229600" cy="3756025"/>
                    </a:xfrm>
                    <a:prstGeom prst="rect">
                      <a:avLst/>
                    </a:prstGeom>
                  </pic:spPr>
                </pic:pic>
              </a:graphicData>
            </a:graphic>
          </wp:inline>
        </w:drawing>
      </w:r>
    </w:p>
    <w:p w14:paraId="5891C2F7" w14:textId="77777777" w:rsidR="00464553" w:rsidRPr="006A02C3" w:rsidRDefault="00464553" w:rsidP="00512E56">
      <w:pPr>
        <w:pStyle w:val="Heading5"/>
        <w:spacing w:line="360" w:lineRule="auto"/>
      </w:pPr>
      <w:r w:rsidRPr="006A02C3">
        <w:t>Quản lý trạng thái chuyển đổi</w:t>
      </w:r>
    </w:p>
    <w:p w14:paraId="6AF15A31"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7A10216B" wp14:editId="57DEF2E4">
            <wp:extent cx="8229600" cy="3721735"/>
            <wp:effectExtent l="0" t="0" r="0" b="0"/>
            <wp:docPr id="54828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81787" name=""/>
                    <pic:cNvPicPr/>
                  </pic:nvPicPr>
                  <pic:blipFill>
                    <a:blip r:embed="rId94"/>
                    <a:stretch>
                      <a:fillRect/>
                    </a:stretch>
                  </pic:blipFill>
                  <pic:spPr>
                    <a:xfrm>
                      <a:off x="0" y="0"/>
                      <a:ext cx="8229600" cy="3721735"/>
                    </a:xfrm>
                    <a:prstGeom prst="rect">
                      <a:avLst/>
                    </a:prstGeom>
                  </pic:spPr>
                </pic:pic>
              </a:graphicData>
            </a:graphic>
          </wp:inline>
        </w:drawing>
      </w:r>
    </w:p>
    <w:p w14:paraId="481DE92F" w14:textId="77777777" w:rsidR="00464553" w:rsidRPr="006A02C3" w:rsidRDefault="00464553" w:rsidP="00512E56">
      <w:pPr>
        <w:pStyle w:val="Heading5"/>
        <w:spacing w:line="360" w:lineRule="auto"/>
      </w:pPr>
      <w:r w:rsidRPr="006A02C3">
        <w:t>Thêm mới trạng thái chuyển đổi</w:t>
      </w:r>
    </w:p>
    <w:p w14:paraId="3E8792C1" w14:textId="77777777" w:rsidR="00464553" w:rsidRPr="006A02C3" w:rsidRDefault="00464553" w:rsidP="00512E56">
      <w:pPr>
        <w:spacing w:line="360" w:lineRule="auto"/>
        <w:jc w:val="center"/>
        <w:rPr>
          <w:lang w:eastAsia="ar-SA"/>
        </w:rPr>
      </w:pPr>
      <w:r w:rsidRPr="006A02C3">
        <w:rPr>
          <w:noProof/>
        </w:rPr>
        <w:lastRenderedPageBreak/>
        <w:drawing>
          <wp:inline distT="0" distB="0" distL="0" distR="0" wp14:anchorId="1F18F9C2" wp14:editId="1C3254A8">
            <wp:extent cx="8229600" cy="3755390"/>
            <wp:effectExtent l="0" t="0" r="0" b="0"/>
            <wp:docPr id="11582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10741" name=""/>
                    <pic:cNvPicPr/>
                  </pic:nvPicPr>
                  <pic:blipFill>
                    <a:blip r:embed="rId95"/>
                    <a:stretch>
                      <a:fillRect/>
                    </a:stretch>
                  </pic:blipFill>
                  <pic:spPr>
                    <a:xfrm>
                      <a:off x="0" y="0"/>
                      <a:ext cx="8229600" cy="3755390"/>
                    </a:xfrm>
                    <a:prstGeom prst="rect">
                      <a:avLst/>
                    </a:prstGeom>
                  </pic:spPr>
                </pic:pic>
              </a:graphicData>
            </a:graphic>
          </wp:inline>
        </w:drawing>
      </w:r>
    </w:p>
    <w:p w14:paraId="7215D86B" w14:textId="77777777" w:rsidR="00464553" w:rsidRPr="006A02C3" w:rsidRDefault="00464553">
      <w:pPr>
        <w:pStyle w:val="Heading4"/>
        <w:numPr>
          <w:ilvl w:val="3"/>
          <w:numId w:val="10"/>
        </w:numPr>
        <w:tabs>
          <w:tab w:val="clear" w:pos="1584"/>
        </w:tabs>
        <w:spacing w:line="360" w:lineRule="auto"/>
        <w:ind w:left="450" w:hanging="360"/>
      </w:pPr>
      <w:r w:rsidRPr="006A02C3">
        <w:t>Mô tả chi tiết các thành phần</w:t>
      </w:r>
    </w:p>
    <w:p w14:paraId="4B1C66B3" w14:textId="77777777" w:rsidR="00464553" w:rsidRPr="006A02C3" w:rsidRDefault="00464553" w:rsidP="00512E56">
      <w:pPr>
        <w:pStyle w:val="Heading5"/>
        <w:spacing w:line="360" w:lineRule="auto"/>
      </w:pPr>
      <w:r w:rsidRPr="006A02C3">
        <w:t>Quản lý quy trình</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FCEAD76" w14:textId="77777777" w:rsidTr="006D0B7A">
        <w:trPr>
          <w:tblHeader/>
        </w:trPr>
        <w:tc>
          <w:tcPr>
            <w:tcW w:w="828" w:type="dxa"/>
            <w:shd w:val="pct5" w:color="auto" w:fill="FFFFFF"/>
          </w:tcPr>
          <w:p w14:paraId="1B9CB52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65DF322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3E93BB7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448C828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5D783FE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69381FA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29229C30"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2F62AEF2" w14:textId="77777777" w:rsidTr="006D0B7A">
        <w:tc>
          <w:tcPr>
            <w:tcW w:w="13676" w:type="dxa"/>
            <w:gridSpan w:val="6"/>
          </w:tcPr>
          <w:p w14:paraId="26E161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Tab</w:t>
            </w:r>
          </w:p>
        </w:tc>
      </w:tr>
      <w:tr w:rsidR="00464553" w:rsidRPr="006A02C3" w14:paraId="15BF77CB" w14:textId="77777777" w:rsidTr="006D0B7A">
        <w:tc>
          <w:tcPr>
            <w:tcW w:w="828" w:type="dxa"/>
          </w:tcPr>
          <w:p w14:paraId="77DE3D6C"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23E74B5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Tab</w:t>
            </w:r>
          </w:p>
        </w:tc>
        <w:tc>
          <w:tcPr>
            <w:tcW w:w="1800" w:type="dxa"/>
          </w:tcPr>
          <w:p w14:paraId="7B4188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Tab menu </w:t>
            </w:r>
          </w:p>
        </w:tc>
        <w:tc>
          <w:tcPr>
            <w:tcW w:w="1598" w:type="dxa"/>
          </w:tcPr>
          <w:p w14:paraId="1C3149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9EEA27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2DB184D" w14:textId="77777777" w:rsidR="00464553" w:rsidRPr="006A02C3" w:rsidRDefault="00464553" w:rsidP="00C87C71">
            <w:pPr>
              <w:pStyle w:val="GDP1"/>
            </w:pPr>
            <w:r w:rsidRPr="006A02C3">
              <w:t>Tab Quản lý quy trình (focus)</w:t>
            </w:r>
          </w:p>
          <w:p w14:paraId="6A402BD8" w14:textId="77777777" w:rsidR="00464553" w:rsidRPr="006A02C3" w:rsidRDefault="00464553" w:rsidP="00C87C71">
            <w:pPr>
              <w:pStyle w:val="GDP1"/>
            </w:pPr>
            <w:r w:rsidRPr="006A02C3">
              <w:t>Tab Quản lý nhóm tác động quy trình</w:t>
            </w:r>
          </w:p>
          <w:p w14:paraId="3ADEF08F" w14:textId="77777777" w:rsidR="00464553" w:rsidRPr="006A02C3" w:rsidRDefault="00464553" w:rsidP="00C87C71">
            <w:pPr>
              <w:pStyle w:val="GDP1"/>
            </w:pPr>
            <w:r w:rsidRPr="006A02C3">
              <w:t>Tab Quản lý trạng thái chuyển đổi</w:t>
            </w:r>
          </w:p>
        </w:tc>
      </w:tr>
      <w:tr w:rsidR="00464553" w:rsidRPr="006A02C3" w14:paraId="164FBC7A" w14:textId="77777777" w:rsidTr="006D0B7A">
        <w:tc>
          <w:tcPr>
            <w:tcW w:w="13676" w:type="dxa"/>
            <w:gridSpan w:val="6"/>
          </w:tcPr>
          <w:p w14:paraId="6D63520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quy trình</w:t>
            </w:r>
          </w:p>
        </w:tc>
      </w:tr>
      <w:tr w:rsidR="00464553" w:rsidRPr="006A02C3" w14:paraId="0C27CD60" w14:textId="77777777" w:rsidTr="006D0B7A">
        <w:tc>
          <w:tcPr>
            <w:tcW w:w="13676" w:type="dxa"/>
            <w:gridSpan w:val="6"/>
          </w:tcPr>
          <w:p w14:paraId="0BFE62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391A407C" w14:textId="77777777" w:rsidR="00464553" w:rsidRPr="006A02C3" w:rsidRDefault="00464553" w:rsidP="00C87C71">
            <w:pPr>
              <w:pStyle w:val="GDP1"/>
            </w:pPr>
            <w:r w:rsidRPr="006A02C3">
              <w:t>Load danh sách quy trình</w:t>
            </w:r>
          </w:p>
          <w:p w14:paraId="3F289CE7" w14:textId="77777777" w:rsidR="00464553" w:rsidRPr="006A02C3" w:rsidRDefault="00464553" w:rsidP="00C87C71">
            <w:pPr>
              <w:pStyle w:val="GDP1"/>
            </w:pPr>
            <w:r w:rsidRPr="006A02C3">
              <w:t>Load dữ liệu từ bảng INVENTORY_APPROVAL_PROCESS</w:t>
            </w:r>
          </w:p>
          <w:p w14:paraId="14182B2E" w14:textId="77777777" w:rsidR="00464553" w:rsidRPr="006A02C3" w:rsidRDefault="00464553" w:rsidP="00C87C71">
            <w:pPr>
              <w:pStyle w:val="GDP1"/>
            </w:pPr>
            <w:r w:rsidRPr="006A02C3">
              <w:t>Sort theo Mã quy trình ASC</w:t>
            </w:r>
          </w:p>
          <w:p w14:paraId="7E3D2E57" w14:textId="77777777" w:rsidR="00464553" w:rsidRPr="006A02C3" w:rsidRDefault="00464553" w:rsidP="00C87C71">
            <w:pPr>
              <w:pStyle w:val="GDP1"/>
            </w:pPr>
            <w:r w:rsidRPr="006A02C3">
              <w:t>Phân trang theo quy định chung</w:t>
            </w:r>
          </w:p>
        </w:tc>
      </w:tr>
      <w:tr w:rsidR="00464553" w:rsidRPr="006A02C3" w14:paraId="381FF71C" w14:textId="77777777" w:rsidTr="006D0B7A">
        <w:tc>
          <w:tcPr>
            <w:tcW w:w="828" w:type="dxa"/>
          </w:tcPr>
          <w:p w14:paraId="6DFE8276"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57DFD7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415F67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041235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990AD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4E5C6FD2" w14:textId="77777777" w:rsidR="00464553" w:rsidRPr="006A02C3" w:rsidRDefault="00464553" w:rsidP="00C87C71">
            <w:pPr>
              <w:pStyle w:val="GDP1"/>
            </w:pPr>
            <w:r w:rsidRPr="006A02C3">
              <w:t>CheckAll: xuất hiện trên Header</w:t>
            </w:r>
          </w:p>
          <w:p w14:paraId="4B3ABC35" w14:textId="77777777" w:rsidR="00464553" w:rsidRPr="006A02C3" w:rsidRDefault="00464553" w:rsidP="00C87C71">
            <w:pPr>
              <w:pStyle w:val="GDP1"/>
            </w:pPr>
            <w:r w:rsidRPr="006A02C3">
              <w:t>CheckRow: xuất hiện trên từng Row</w:t>
            </w:r>
          </w:p>
          <w:p w14:paraId="27530CD4"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2A699038" w14:textId="77777777" w:rsidTr="006D0B7A">
        <w:tc>
          <w:tcPr>
            <w:tcW w:w="828" w:type="dxa"/>
          </w:tcPr>
          <w:p w14:paraId="3D57BBB2"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69C883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quy trình</w:t>
            </w:r>
          </w:p>
        </w:tc>
        <w:tc>
          <w:tcPr>
            <w:tcW w:w="1800" w:type="dxa"/>
          </w:tcPr>
          <w:p w14:paraId="4C618FB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5D4280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710F46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07DEFE8" w14:textId="77777777" w:rsidR="00464553" w:rsidRPr="006A02C3" w:rsidRDefault="00464553" w:rsidP="00C87C71">
            <w:pPr>
              <w:pStyle w:val="GDP1"/>
            </w:pPr>
            <w:r w:rsidRPr="006A02C3">
              <w:t>INVENTORY_APPROVAL_PROCESS.CODE</w:t>
            </w:r>
          </w:p>
        </w:tc>
      </w:tr>
      <w:tr w:rsidR="00464553" w:rsidRPr="006A02C3" w14:paraId="0991D959" w14:textId="77777777" w:rsidTr="006D0B7A">
        <w:tc>
          <w:tcPr>
            <w:tcW w:w="828" w:type="dxa"/>
          </w:tcPr>
          <w:p w14:paraId="2ECE6E6A"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406EA99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quy trình</w:t>
            </w:r>
          </w:p>
        </w:tc>
        <w:tc>
          <w:tcPr>
            <w:tcW w:w="1800" w:type="dxa"/>
          </w:tcPr>
          <w:p w14:paraId="706C81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DA2E4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D26979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C934A30" w14:textId="77777777" w:rsidR="00464553" w:rsidRPr="006A02C3" w:rsidRDefault="00464553" w:rsidP="00C87C71">
            <w:pPr>
              <w:pStyle w:val="GDP1"/>
            </w:pPr>
            <w:r w:rsidRPr="006A02C3">
              <w:t>INVENTORY_APPROVAL_PROCESS.NAME</w:t>
            </w:r>
          </w:p>
        </w:tc>
      </w:tr>
      <w:tr w:rsidR="00464553" w:rsidRPr="006A02C3" w14:paraId="2436EA22" w14:textId="77777777" w:rsidTr="006D0B7A">
        <w:tc>
          <w:tcPr>
            <w:tcW w:w="828" w:type="dxa"/>
          </w:tcPr>
          <w:p w14:paraId="3B4BF0DE"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6B643D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quy trình</w:t>
            </w:r>
          </w:p>
        </w:tc>
        <w:tc>
          <w:tcPr>
            <w:tcW w:w="1800" w:type="dxa"/>
          </w:tcPr>
          <w:p w14:paraId="7FA000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82ECE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6BAFE6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EBFEEBE" w14:textId="77777777" w:rsidR="00464553" w:rsidRPr="006A02C3" w:rsidRDefault="00464553" w:rsidP="00C87C71">
            <w:pPr>
              <w:pStyle w:val="GDP1"/>
            </w:pPr>
            <w:r w:rsidRPr="006A02C3">
              <w:t>INVENTORY_APPROVAL_PROCESS.PROCESS_TYPE</w:t>
            </w:r>
          </w:p>
        </w:tc>
      </w:tr>
      <w:tr w:rsidR="00464553" w:rsidRPr="006A02C3" w14:paraId="382F92EF" w14:textId="77777777" w:rsidTr="006D0B7A">
        <w:tc>
          <w:tcPr>
            <w:tcW w:w="828" w:type="dxa"/>
          </w:tcPr>
          <w:p w14:paraId="69C0DE9C"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2728F2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Hiệu lực từ</w:t>
            </w:r>
          </w:p>
        </w:tc>
        <w:tc>
          <w:tcPr>
            <w:tcW w:w="1800" w:type="dxa"/>
          </w:tcPr>
          <w:p w14:paraId="68F453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0410E2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AC9176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F94BD50" w14:textId="77777777" w:rsidR="00464553" w:rsidRPr="006A02C3" w:rsidRDefault="00464553" w:rsidP="00C87C71">
            <w:pPr>
              <w:pStyle w:val="GDP1"/>
            </w:pPr>
            <w:r w:rsidRPr="006A02C3">
              <w:t>INVENTORY_APPROVAL_PROCESS.FROM_</w:t>
            </w:r>
            <w:r w:rsidRPr="006A02C3">
              <w:lastRenderedPageBreak/>
              <w:t>DATE</w:t>
            </w:r>
          </w:p>
        </w:tc>
      </w:tr>
      <w:tr w:rsidR="00464553" w:rsidRPr="006A02C3" w14:paraId="61FD1AC2" w14:textId="77777777" w:rsidTr="006D0B7A">
        <w:tc>
          <w:tcPr>
            <w:tcW w:w="828" w:type="dxa"/>
          </w:tcPr>
          <w:p w14:paraId="1424B1D2"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5EC674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Hiệu lực đến</w:t>
            </w:r>
          </w:p>
        </w:tc>
        <w:tc>
          <w:tcPr>
            <w:tcW w:w="1800" w:type="dxa"/>
          </w:tcPr>
          <w:p w14:paraId="7E6A30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AD3AB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55C3B9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E67DFAF" w14:textId="77777777" w:rsidR="00464553" w:rsidRPr="006A02C3" w:rsidRDefault="00464553" w:rsidP="00C87C71">
            <w:pPr>
              <w:pStyle w:val="GDP1"/>
            </w:pPr>
            <w:r w:rsidRPr="006A02C3">
              <w:t>INVENTORY_APPROVAL_PROCESS.TO_DATE</w:t>
            </w:r>
          </w:p>
        </w:tc>
      </w:tr>
      <w:tr w:rsidR="00464553" w:rsidRPr="006A02C3" w14:paraId="2E2AE7B8" w14:textId="77777777" w:rsidTr="006D0B7A">
        <w:tc>
          <w:tcPr>
            <w:tcW w:w="828" w:type="dxa"/>
          </w:tcPr>
          <w:p w14:paraId="45F86AAE"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662165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2A49A7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6A90C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E56B5B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F85E18E" w14:textId="77777777" w:rsidR="00464553" w:rsidRPr="006A02C3" w:rsidRDefault="00464553" w:rsidP="00C87C71">
            <w:pPr>
              <w:pStyle w:val="GDP1"/>
            </w:pPr>
            <w:r w:rsidRPr="006A02C3">
              <w:t>INVENTORY_APPROVAL_PROCESS.STATUS</w:t>
            </w:r>
          </w:p>
        </w:tc>
      </w:tr>
      <w:tr w:rsidR="00464553" w:rsidRPr="006A02C3" w14:paraId="652FE8CF" w14:textId="77777777" w:rsidTr="006D0B7A">
        <w:tc>
          <w:tcPr>
            <w:tcW w:w="828" w:type="dxa"/>
          </w:tcPr>
          <w:p w14:paraId="3F083D3C"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3A21F3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Edit</w:t>
            </w:r>
          </w:p>
        </w:tc>
        <w:tc>
          <w:tcPr>
            <w:tcW w:w="1800" w:type="dxa"/>
          </w:tcPr>
          <w:p w14:paraId="439694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02DA12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302545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B69640C" w14:textId="77777777" w:rsidR="00464553" w:rsidRPr="006A02C3" w:rsidRDefault="00464553" w:rsidP="00C87C71">
            <w:pPr>
              <w:pStyle w:val="GDP1"/>
            </w:pPr>
            <w:r w:rsidRPr="006A02C3">
              <w:t>Tooltip: Chỉnh sửa</w:t>
            </w:r>
          </w:p>
        </w:tc>
      </w:tr>
      <w:tr w:rsidR="00464553" w:rsidRPr="006A02C3" w14:paraId="598929A4" w14:textId="77777777" w:rsidTr="006D0B7A">
        <w:tc>
          <w:tcPr>
            <w:tcW w:w="828" w:type="dxa"/>
          </w:tcPr>
          <w:p w14:paraId="7A033836" w14:textId="77777777" w:rsidR="00464553" w:rsidRPr="006A02C3" w:rsidRDefault="00464553">
            <w:pPr>
              <w:pStyle w:val="TableData12"/>
              <w:numPr>
                <w:ilvl w:val="0"/>
                <w:numId w:val="45"/>
              </w:numPr>
              <w:spacing w:line="360" w:lineRule="auto"/>
              <w:rPr>
                <w:rFonts w:ascii="Times New Roman" w:hAnsi="Times New Roman"/>
                <w:sz w:val="24"/>
                <w:szCs w:val="24"/>
              </w:rPr>
            </w:pPr>
          </w:p>
        </w:tc>
        <w:tc>
          <w:tcPr>
            <w:tcW w:w="2070" w:type="dxa"/>
          </w:tcPr>
          <w:p w14:paraId="689076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092431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C85C68C"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431ED0E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0424621" w14:textId="77777777" w:rsidR="00464553" w:rsidRPr="006A02C3" w:rsidRDefault="00464553" w:rsidP="00C87C71">
            <w:pPr>
              <w:pStyle w:val="GDP1"/>
            </w:pPr>
          </w:p>
        </w:tc>
      </w:tr>
    </w:tbl>
    <w:p w14:paraId="7E0F679E" w14:textId="77777777" w:rsidR="00464553" w:rsidRPr="006A02C3" w:rsidRDefault="00464553" w:rsidP="00512E56">
      <w:pPr>
        <w:spacing w:line="360" w:lineRule="auto"/>
        <w:rPr>
          <w:lang w:eastAsia="ar-SA"/>
        </w:rPr>
      </w:pPr>
    </w:p>
    <w:p w14:paraId="30071FF2" w14:textId="77777777" w:rsidR="00464553" w:rsidRPr="006A02C3" w:rsidRDefault="00464553" w:rsidP="00512E56">
      <w:pPr>
        <w:pStyle w:val="Heading5"/>
        <w:spacing w:line="360" w:lineRule="auto"/>
      </w:pPr>
      <w:r w:rsidRPr="006A02C3">
        <w:t>Thêm mới quy trình</w:t>
      </w:r>
    </w:p>
    <w:p w14:paraId="1C615105" w14:textId="77777777" w:rsidR="00464553" w:rsidRPr="006A02C3" w:rsidRDefault="00464553" w:rsidP="00512E56">
      <w:pPr>
        <w:pStyle w:val="Heading6"/>
        <w:spacing w:line="360" w:lineRule="auto"/>
      </w:pPr>
      <w:r w:rsidRPr="006A02C3">
        <w:t>Step 1. Thông tin chung</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6B542282" w14:textId="77777777" w:rsidTr="006D0B7A">
        <w:trPr>
          <w:tblHeader/>
        </w:trPr>
        <w:tc>
          <w:tcPr>
            <w:tcW w:w="828" w:type="dxa"/>
            <w:shd w:val="pct5" w:color="auto" w:fill="FFFFFF"/>
          </w:tcPr>
          <w:p w14:paraId="5C6DF8F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01F4246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0E241CC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1A7147C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06DB785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CA422F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2FDDCED2"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03866610" w14:textId="77777777" w:rsidTr="006D0B7A">
        <w:tc>
          <w:tcPr>
            <w:tcW w:w="13676" w:type="dxa"/>
            <w:gridSpan w:val="6"/>
          </w:tcPr>
          <w:p w14:paraId="15BCB55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7125B3F2" w14:textId="77777777" w:rsidTr="006D0B7A">
        <w:tc>
          <w:tcPr>
            <w:tcW w:w="828" w:type="dxa"/>
          </w:tcPr>
          <w:p w14:paraId="56062CE8" w14:textId="77777777" w:rsidR="00464553" w:rsidRPr="006A02C3" w:rsidRDefault="00464553">
            <w:pPr>
              <w:pStyle w:val="TableData12"/>
              <w:numPr>
                <w:ilvl w:val="0"/>
                <w:numId w:val="46"/>
              </w:numPr>
              <w:spacing w:line="360" w:lineRule="auto"/>
              <w:rPr>
                <w:rFonts w:ascii="Times New Roman" w:hAnsi="Times New Roman"/>
                <w:sz w:val="24"/>
                <w:szCs w:val="24"/>
              </w:rPr>
            </w:pPr>
          </w:p>
        </w:tc>
        <w:tc>
          <w:tcPr>
            <w:tcW w:w="2070" w:type="dxa"/>
          </w:tcPr>
          <w:p w14:paraId="45F5A9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7C820DC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4574F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48840D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A2D265E" w14:textId="77777777" w:rsidR="00464553" w:rsidRPr="006A02C3" w:rsidRDefault="00464553" w:rsidP="00C87C71">
            <w:pPr>
              <w:pStyle w:val="GDP1"/>
            </w:pPr>
            <w:r w:rsidRPr="006A02C3">
              <w:t>Quay về màn hình chính</w:t>
            </w:r>
          </w:p>
        </w:tc>
      </w:tr>
      <w:tr w:rsidR="00464553" w:rsidRPr="006A02C3" w14:paraId="690A9BBC" w14:textId="77777777" w:rsidTr="006D0B7A">
        <w:tc>
          <w:tcPr>
            <w:tcW w:w="828" w:type="dxa"/>
          </w:tcPr>
          <w:p w14:paraId="4E7535E9" w14:textId="77777777" w:rsidR="00464553" w:rsidRPr="006A02C3" w:rsidRDefault="00464553">
            <w:pPr>
              <w:pStyle w:val="TableData12"/>
              <w:numPr>
                <w:ilvl w:val="0"/>
                <w:numId w:val="46"/>
              </w:numPr>
              <w:spacing w:line="360" w:lineRule="auto"/>
              <w:rPr>
                <w:rFonts w:ascii="Times New Roman" w:hAnsi="Times New Roman"/>
                <w:sz w:val="24"/>
                <w:szCs w:val="24"/>
              </w:rPr>
            </w:pPr>
          </w:p>
        </w:tc>
        <w:tc>
          <w:tcPr>
            <w:tcW w:w="2070" w:type="dxa"/>
          </w:tcPr>
          <w:p w14:paraId="01A2142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Tiếp theo</w:t>
            </w:r>
          </w:p>
        </w:tc>
        <w:tc>
          <w:tcPr>
            <w:tcW w:w="1800" w:type="dxa"/>
          </w:tcPr>
          <w:p w14:paraId="41EC9E5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D8479C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E41AA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82C5D78" w14:textId="77777777" w:rsidR="00464553" w:rsidRPr="006A02C3" w:rsidRDefault="00464553" w:rsidP="00C87C71">
            <w:pPr>
              <w:pStyle w:val="GDP1"/>
            </w:pPr>
          </w:p>
        </w:tc>
      </w:tr>
      <w:tr w:rsidR="00464553" w:rsidRPr="006A02C3" w14:paraId="040D00F7" w14:textId="77777777" w:rsidTr="006D0B7A">
        <w:tc>
          <w:tcPr>
            <w:tcW w:w="13676" w:type="dxa"/>
            <w:gridSpan w:val="6"/>
          </w:tcPr>
          <w:p w14:paraId="57055E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r>
      <w:tr w:rsidR="00464553" w:rsidRPr="006A02C3" w14:paraId="60F3656C" w14:textId="77777777" w:rsidTr="006D0B7A">
        <w:tc>
          <w:tcPr>
            <w:tcW w:w="828" w:type="dxa"/>
          </w:tcPr>
          <w:p w14:paraId="01EAC479" w14:textId="77777777" w:rsidR="00464553" w:rsidRPr="006A02C3" w:rsidRDefault="00464553">
            <w:pPr>
              <w:pStyle w:val="TableData12"/>
              <w:numPr>
                <w:ilvl w:val="0"/>
                <w:numId w:val="46"/>
              </w:numPr>
              <w:spacing w:line="360" w:lineRule="auto"/>
              <w:rPr>
                <w:rFonts w:ascii="Times New Roman" w:hAnsi="Times New Roman"/>
                <w:sz w:val="24"/>
                <w:szCs w:val="24"/>
              </w:rPr>
            </w:pPr>
          </w:p>
        </w:tc>
        <w:tc>
          <w:tcPr>
            <w:tcW w:w="2070" w:type="dxa"/>
          </w:tcPr>
          <w:p w14:paraId="268007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c>
          <w:tcPr>
            <w:tcW w:w="1800" w:type="dxa"/>
          </w:tcPr>
          <w:p w14:paraId="189ABD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c>
          <w:tcPr>
            <w:tcW w:w="1598" w:type="dxa"/>
          </w:tcPr>
          <w:p w14:paraId="0356C28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271949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A5DBBF2" w14:textId="77777777" w:rsidR="00464553" w:rsidRPr="006A02C3" w:rsidRDefault="00464553" w:rsidP="00C87C71">
            <w:pPr>
              <w:pStyle w:val="GDP1"/>
            </w:pPr>
            <w:r w:rsidRPr="006A02C3">
              <w:t>Step 1. Thông tin chung (focus)</w:t>
            </w:r>
          </w:p>
          <w:p w14:paraId="09000603" w14:textId="77777777" w:rsidR="00464553" w:rsidRPr="006A02C3" w:rsidRDefault="00464553" w:rsidP="00C87C71">
            <w:pPr>
              <w:pStyle w:val="GDP1"/>
            </w:pPr>
            <w:r w:rsidRPr="006A02C3">
              <w:t>Step 2. Chi tiết quy trình</w:t>
            </w:r>
          </w:p>
        </w:tc>
      </w:tr>
      <w:tr w:rsidR="00464553" w:rsidRPr="006A02C3" w14:paraId="7363111E" w14:textId="77777777" w:rsidTr="006D0B7A">
        <w:tc>
          <w:tcPr>
            <w:tcW w:w="13676" w:type="dxa"/>
            <w:gridSpan w:val="6"/>
          </w:tcPr>
          <w:p w14:paraId="7486D3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Thông tin chung</w:t>
            </w:r>
          </w:p>
        </w:tc>
      </w:tr>
      <w:tr w:rsidR="00464553" w:rsidRPr="006A02C3" w14:paraId="0FA78053" w14:textId="77777777" w:rsidTr="006D0B7A">
        <w:tc>
          <w:tcPr>
            <w:tcW w:w="828" w:type="dxa"/>
          </w:tcPr>
          <w:p w14:paraId="3A94A835" w14:textId="77777777" w:rsidR="00464553" w:rsidRPr="006A02C3" w:rsidRDefault="00464553">
            <w:pPr>
              <w:pStyle w:val="TableData12"/>
              <w:numPr>
                <w:ilvl w:val="0"/>
                <w:numId w:val="46"/>
              </w:numPr>
              <w:spacing w:line="360" w:lineRule="auto"/>
              <w:rPr>
                <w:rFonts w:ascii="Times New Roman" w:hAnsi="Times New Roman"/>
                <w:sz w:val="24"/>
                <w:szCs w:val="24"/>
              </w:rPr>
            </w:pPr>
          </w:p>
        </w:tc>
        <w:tc>
          <w:tcPr>
            <w:tcW w:w="2070" w:type="dxa"/>
          </w:tcPr>
          <w:p w14:paraId="7405B9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quy trình*</w:t>
            </w:r>
          </w:p>
        </w:tc>
        <w:tc>
          <w:tcPr>
            <w:tcW w:w="1800" w:type="dxa"/>
          </w:tcPr>
          <w:p w14:paraId="1ABA3C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5BD07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FD996A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Quy trình duyệt điều chỉnh</w:t>
            </w:r>
          </w:p>
        </w:tc>
        <w:tc>
          <w:tcPr>
            <w:tcW w:w="5850" w:type="dxa"/>
          </w:tcPr>
          <w:p w14:paraId="0976753E" w14:textId="77777777" w:rsidR="00464553" w:rsidRPr="006A02C3" w:rsidRDefault="00464553" w:rsidP="00C87C71">
            <w:pPr>
              <w:pStyle w:val="GDP1"/>
            </w:pPr>
            <w:r w:rsidRPr="006A02C3">
              <w:t>Tập giá trị {Quy trình duyệt điều chỉnh, Quy trình duyệt điều chuyển nội bộ, Quy trình duyệt điều chuyển xuất ngoại}</w:t>
            </w:r>
          </w:p>
          <w:p w14:paraId="207C91E2" w14:textId="77777777" w:rsidR="00464553" w:rsidRPr="006A02C3" w:rsidRDefault="00464553" w:rsidP="00C87C71">
            <w:pPr>
              <w:pStyle w:val="GDP1"/>
            </w:pPr>
            <w:r w:rsidRPr="006A02C3">
              <w:t>Bắt buộc chọn</w:t>
            </w:r>
          </w:p>
          <w:p w14:paraId="65F55414" w14:textId="77777777" w:rsidR="00464553" w:rsidRPr="006A02C3" w:rsidRDefault="00464553" w:rsidP="00C87C71">
            <w:pPr>
              <w:pStyle w:val="GDP1"/>
            </w:pPr>
            <w:r w:rsidRPr="006A02C3">
              <w:t xml:space="preserve">Lưu vào bảng INVENTORY_APPROVAL_PROCESS.PROCESS_TYPE                                                                                                                                                                                                                                                                                                                                                                                                                                                                                                                                                                                                                                                                                                                                                                                                                                                                                                                                                                                                                                                                                                                                                                                                                                                                                                                                                                                                                                                                                                                                                                                                                                                                                                                                                                                                                                                                                                                                                                                                                                                                                                                                                                                                                                                                                                                                                                                                                                                                                                                                                                                                                                                                                                                                                                                                                                                                                                                                                                                                                                                                                                                                                                                                                                                                                                                                                                                                                                                                                                                                                                                                                                                                                                                                                                                                                                                                                                                                                                                                                                                                                                                                                                                                                                                                                                                                                                                                                                                                                                                                                                                                                                                                                                                                                                                                                                                                                                                                                                                                                                                                                                                                                                                                                                                                                                                                                                                                                                                                                                                                                                                          </w:t>
            </w:r>
          </w:p>
        </w:tc>
      </w:tr>
      <w:tr w:rsidR="00464553" w:rsidRPr="006A02C3" w14:paraId="5E184F96" w14:textId="77777777" w:rsidTr="006D0B7A">
        <w:tc>
          <w:tcPr>
            <w:tcW w:w="828" w:type="dxa"/>
          </w:tcPr>
          <w:p w14:paraId="27F2A9B3" w14:textId="77777777" w:rsidR="00464553" w:rsidRPr="006A02C3" w:rsidRDefault="00464553">
            <w:pPr>
              <w:pStyle w:val="TableData12"/>
              <w:numPr>
                <w:ilvl w:val="0"/>
                <w:numId w:val="46"/>
              </w:numPr>
              <w:spacing w:line="360" w:lineRule="auto"/>
              <w:rPr>
                <w:rFonts w:ascii="Times New Roman" w:hAnsi="Times New Roman"/>
                <w:sz w:val="24"/>
                <w:szCs w:val="24"/>
              </w:rPr>
            </w:pPr>
          </w:p>
        </w:tc>
        <w:tc>
          <w:tcPr>
            <w:tcW w:w="2070" w:type="dxa"/>
          </w:tcPr>
          <w:p w14:paraId="2364FEB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quy trình*</w:t>
            </w:r>
          </w:p>
        </w:tc>
        <w:tc>
          <w:tcPr>
            <w:tcW w:w="1800" w:type="dxa"/>
          </w:tcPr>
          <w:p w14:paraId="748B646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2298962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Input </w:t>
            </w:r>
          </w:p>
        </w:tc>
        <w:tc>
          <w:tcPr>
            <w:tcW w:w="1530" w:type="dxa"/>
          </w:tcPr>
          <w:p w14:paraId="52C5D11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9F3B85A" w14:textId="77777777" w:rsidR="00464553" w:rsidRPr="006A02C3" w:rsidRDefault="00464553" w:rsidP="00C87C71">
            <w:pPr>
              <w:pStyle w:val="GDP1"/>
            </w:pPr>
            <w:r w:rsidRPr="006A02C3">
              <w:t>Bắt buộc nhập</w:t>
            </w:r>
          </w:p>
          <w:p w14:paraId="65F4095E" w14:textId="77777777" w:rsidR="00464553" w:rsidRPr="006A02C3" w:rsidRDefault="00464553" w:rsidP="00C87C71">
            <w:pPr>
              <w:pStyle w:val="GDP1"/>
            </w:pPr>
            <w:r w:rsidRPr="006A02C3">
              <w:t>Lưu vào bảng INVENTORY_APPROVAL_PROCESS.CODE</w:t>
            </w:r>
          </w:p>
        </w:tc>
      </w:tr>
      <w:tr w:rsidR="00464553" w:rsidRPr="006A02C3" w14:paraId="66621122" w14:textId="77777777" w:rsidTr="006D0B7A">
        <w:tc>
          <w:tcPr>
            <w:tcW w:w="828" w:type="dxa"/>
          </w:tcPr>
          <w:p w14:paraId="65B211AB" w14:textId="77777777" w:rsidR="00464553" w:rsidRPr="006A02C3" w:rsidRDefault="00464553">
            <w:pPr>
              <w:pStyle w:val="TableData12"/>
              <w:numPr>
                <w:ilvl w:val="0"/>
                <w:numId w:val="46"/>
              </w:numPr>
              <w:spacing w:line="360" w:lineRule="auto"/>
              <w:rPr>
                <w:rFonts w:ascii="Times New Roman" w:hAnsi="Times New Roman"/>
                <w:sz w:val="24"/>
                <w:szCs w:val="24"/>
              </w:rPr>
            </w:pPr>
          </w:p>
        </w:tc>
        <w:tc>
          <w:tcPr>
            <w:tcW w:w="2070" w:type="dxa"/>
          </w:tcPr>
          <w:p w14:paraId="7B5CC7B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quy trình*</w:t>
            </w:r>
          </w:p>
        </w:tc>
        <w:tc>
          <w:tcPr>
            <w:tcW w:w="1800" w:type="dxa"/>
          </w:tcPr>
          <w:p w14:paraId="316624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369404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77676E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6BBA5AD" w14:textId="77777777" w:rsidR="00464553" w:rsidRPr="006A02C3" w:rsidRDefault="00464553" w:rsidP="00C87C71">
            <w:pPr>
              <w:pStyle w:val="GDP1"/>
            </w:pPr>
            <w:r w:rsidRPr="006A02C3">
              <w:t>Bắt buộc nhập</w:t>
            </w:r>
          </w:p>
          <w:p w14:paraId="27CFB511" w14:textId="77777777" w:rsidR="00464553" w:rsidRPr="006A02C3" w:rsidRDefault="00464553" w:rsidP="00C87C71">
            <w:pPr>
              <w:pStyle w:val="GDP1"/>
            </w:pPr>
            <w:r w:rsidRPr="006A02C3">
              <w:t>Lưu vào bảng INVENTORY_APPROVAL_PROCESS.NAME</w:t>
            </w:r>
          </w:p>
        </w:tc>
      </w:tr>
      <w:tr w:rsidR="00464553" w:rsidRPr="006A02C3" w14:paraId="12265F31" w14:textId="77777777" w:rsidTr="006D0B7A">
        <w:tc>
          <w:tcPr>
            <w:tcW w:w="828" w:type="dxa"/>
          </w:tcPr>
          <w:p w14:paraId="5B383BE3" w14:textId="77777777" w:rsidR="00464553" w:rsidRPr="006A02C3" w:rsidRDefault="00464553">
            <w:pPr>
              <w:pStyle w:val="TableData12"/>
              <w:numPr>
                <w:ilvl w:val="0"/>
                <w:numId w:val="46"/>
              </w:numPr>
              <w:spacing w:line="360" w:lineRule="auto"/>
              <w:rPr>
                <w:rFonts w:ascii="Times New Roman" w:hAnsi="Times New Roman"/>
                <w:sz w:val="24"/>
                <w:szCs w:val="24"/>
              </w:rPr>
            </w:pPr>
          </w:p>
        </w:tc>
        <w:tc>
          <w:tcPr>
            <w:tcW w:w="2070" w:type="dxa"/>
          </w:tcPr>
          <w:p w14:paraId="175E5A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Mô tả</w:t>
            </w:r>
          </w:p>
        </w:tc>
        <w:tc>
          <w:tcPr>
            <w:tcW w:w="1800" w:type="dxa"/>
          </w:tcPr>
          <w:p w14:paraId="19D3A3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67331D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EF4B30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C84EA88" w14:textId="77777777" w:rsidR="00464553" w:rsidRPr="006A02C3" w:rsidRDefault="00464553" w:rsidP="00C87C71">
            <w:pPr>
              <w:pStyle w:val="GDP1"/>
            </w:pPr>
            <w:r w:rsidRPr="006A02C3">
              <w:t>Lưu vào bảng INVENTORY_APPROVAL_PROCESS.DESCRI</w:t>
            </w:r>
            <w:r w:rsidRPr="006A02C3">
              <w:lastRenderedPageBreak/>
              <w:t>PTION</w:t>
            </w:r>
          </w:p>
        </w:tc>
      </w:tr>
    </w:tbl>
    <w:p w14:paraId="651E90F9" w14:textId="77777777" w:rsidR="00464553" w:rsidRPr="006A02C3" w:rsidRDefault="00464553" w:rsidP="00512E56">
      <w:pPr>
        <w:spacing w:line="360" w:lineRule="auto"/>
        <w:rPr>
          <w:lang w:eastAsia="ar-SA"/>
        </w:rPr>
      </w:pPr>
    </w:p>
    <w:p w14:paraId="60AC86CF" w14:textId="77777777" w:rsidR="00464553" w:rsidRPr="006A02C3" w:rsidRDefault="00464553" w:rsidP="00512E56">
      <w:pPr>
        <w:pStyle w:val="Heading6"/>
        <w:spacing w:line="360" w:lineRule="auto"/>
      </w:pPr>
      <w:r w:rsidRPr="006A02C3">
        <w:t>Step 2. Chi tiết quy trình</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655256DD" w14:textId="77777777" w:rsidTr="006D0B7A">
        <w:trPr>
          <w:tblHeader/>
        </w:trPr>
        <w:tc>
          <w:tcPr>
            <w:tcW w:w="828" w:type="dxa"/>
            <w:shd w:val="pct5" w:color="auto" w:fill="FFFFFF"/>
          </w:tcPr>
          <w:p w14:paraId="55BC91A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E2DC24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7C8350F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54C5395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2D36A2E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413D33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279A4B95"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4FE32DD9" w14:textId="77777777" w:rsidTr="006D0B7A">
        <w:tc>
          <w:tcPr>
            <w:tcW w:w="13676" w:type="dxa"/>
            <w:gridSpan w:val="6"/>
          </w:tcPr>
          <w:p w14:paraId="22DB3DE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66730964" w14:textId="77777777" w:rsidTr="006D0B7A">
        <w:tc>
          <w:tcPr>
            <w:tcW w:w="828" w:type="dxa"/>
          </w:tcPr>
          <w:p w14:paraId="5962B0A0"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3A1EDF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4D69DD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157BE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E4361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9FDBE1D" w14:textId="77777777" w:rsidR="00464553" w:rsidRPr="006A02C3" w:rsidRDefault="00464553" w:rsidP="00C87C71">
            <w:pPr>
              <w:pStyle w:val="GDP1"/>
            </w:pPr>
            <w:r w:rsidRPr="006A02C3">
              <w:t>Quay về màn hình chính</w:t>
            </w:r>
          </w:p>
        </w:tc>
      </w:tr>
      <w:tr w:rsidR="00464553" w:rsidRPr="006A02C3" w14:paraId="0864E680" w14:textId="77777777" w:rsidTr="006D0B7A">
        <w:tc>
          <w:tcPr>
            <w:tcW w:w="828" w:type="dxa"/>
          </w:tcPr>
          <w:p w14:paraId="663C3DA2"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301556C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Hoàn thành</w:t>
            </w:r>
          </w:p>
        </w:tc>
        <w:tc>
          <w:tcPr>
            <w:tcW w:w="1800" w:type="dxa"/>
          </w:tcPr>
          <w:p w14:paraId="3DAFE6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02478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237C7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0EEE8C7" w14:textId="77777777" w:rsidR="00464553" w:rsidRPr="006A02C3" w:rsidRDefault="00464553" w:rsidP="00C87C71">
            <w:pPr>
              <w:pStyle w:val="GDP1"/>
            </w:pPr>
          </w:p>
        </w:tc>
      </w:tr>
      <w:tr w:rsidR="00464553" w:rsidRPr="006A02C3" w14:paraId="5EA40D78" w14:textId="77777777" w:rsidTr="006D0B7A">
        <w:tc>
          <w:tcPr>
            <w:tcW w:w="13676" w:type="dxa"/>
            <w:gridSpan w:val="6"/>
          </w:tcPr>
          <w:p w14:paraId="21EB65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r>
      <w:tr w:rsidR="00464553" w:rsidRPr="006A02C3" w14:paraId="62033F72" w14:textId="77777777" w:rsidTr="006D0B7A">
        <w:tc>
          <w:tcPr>
            <w:tcW w:w="828" w:type="dxa"/>
          </w:tcPr>
          <w:p w14:paraId="56A58B5C"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27E02F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c>
          <w:tcPr>
            <w:tcW w:w="1800" w:type="dxa"/>
          </w:tcPr>
          <w:p w14:paraId="5E835F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c>
          <w:tcPr>
            <w:tcW w:w="1598" w:type="dxa"/>
          </w:tcPr>
          <w:p w14:paraId="70F3E3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769C23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F4B9EC1" w14:textId="77777777" w:rsidR="00464553" w:rsidRPr="006A02C3" w:rsidRDefault="00464553" w:rsidP="00C87C71">
            <w:pPr>
              <w:pStyle w:val="GDP1"/>
            </w:pPr>
            <w:r w:rsidRPr="006A02C3">
              <w:t>Step 1. Thông tin chung (done)</w:t>
            </w:r>
          </w:p>
          <w:p w14:paraId="63161A7E" w14:textId="77777777" w:rsidR="00464553" w:rsidRPr="006A02C3" w:rsidRDefault="00464553" w:rsidP="00C87C71">
            <w:pPr>
              <w:pStyle w:val="GDP1"/>
            </w:pPr>
            <w:r w:rsidRPr="006A02C3">
              <w:t>Step 2. Chi tiết quy trình (focus)</w:t>
            </w:r>
          </w:p>
        </w:tc>
      </w:tr>
      <w:tr w:rsidR="00464553" w:rsidRPr="006A02C3" w14:paraId="4199B81F" w14:textId="77777777" w:rsidTr="006D0B7A">
        <w:tc>
          <w:tcPr>
            <w:tcW w:w="13676" w:type="dxa"/>
            <w:gridSpan w:val="6"/>
          </w:tcPr>
          <w:p w14:paraId="31A5D2E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Thông tin chung</w:t>
            </w:r>
          </w:p>
        </w:tc>
      </w:tr>
      <w:tr w:rsidR="00464553" w:rsidRPr="006A02C3" w14:paraId="6397EB7B" w14:textId="77777777" w:rsidTr="006D0B7A">
        <w:tc>
          <w:tcPr>
            <w:tcW w:w="828" w:type="dxa"/>
          </w:tcPr>
          <w:p w14:paraId="413957ED"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4FEEF0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quy trình*</w:t>
            </w:r>
          </w:p>
        </w:tc>
        <w:tc>
          <w:tcPr>
            <w:tcW w:w="1800" w:type="dxa"/>
          </w:tcPr>
          <w:p w14:paraId="1C94AF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F0DB1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B5921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4579900C" w14:textId="77777777" w:rsidR="00464553" w:rsidRPr="006A02C3" w:rsidRDefault="00464553" w:rsidP="00C87C71">
            <w:pPr>
              <w:pStyle w:val="GDP1"/>
            </w:pPr>
            <w:r w:rsidRPr="006A02C3">
              <w:t>Disable (Không được chỉnh sửa)</w:t>
            </w:r>
          </w:p>
        </w:tc>
      </w:tr>
      <w:tr w:rsidR="00464553" w:rsidRPr="006A02C3" w14:paraId="411F8497" w14:textId="77777777" w:rsidTr="006D0B7A">
        <w:tc>
          <w:tcPr>
            <w:tcW w:w="828" w:type="dxa"/>
          </w:tcPr>
          <w:p w14:paraId="5631C6B1"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4EA05B8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quy trình*</w:t>
            </w:r>
          </w:p>
        </w:tc>
        <w:tc>
          <w:tcPr>
            <w:tcW w:w="1800" w:type="dxa"/>
          </w:tcPr>
          <w:p w14:paraId="78E515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077A85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Input </w:t>
            </w:r>
          </w:p>
        </w:tc>
        <w:tc>
          <w:tcPr>
            <w:tcW w:w="1530" w:type="dxa"/>
          </w:tcPr>
          <w:p w14:paraId="0262F6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Disabled </w:t>
            </w:r>
          </w:p>
        </w:tc>
        <w:tc>
          <w:tcPr>
            <w:tcW w:w="5850" w:type="dxa"/>
          </w:tcPr>
          <w:p w14:paraId="299B2D24" w14:textId="77777777" w:rsidR="00464553" w:rsidRPr="006A02C3" w:rsidRDefault="00464553" w:rsidP="00C87C71">
            <w:pPr>
              <w:pStyle w:val="GDP1"/>
            </w:pPr>
            <w:r w:rsidRPr="006A02C3">
              <w:t>Disable (Không được chỉnh sửa)</w:t>
            </w:r>
          </w:p>
        </w:tc>
      </w:tr>
      <w:tr w:rsidR="00464553" w:rsidRPr="006A02C3" w14:paraId="67CDD475" w14:textId="77777777" w:rsidTr="006D0B7A">
        <w:tc>
          <w:tcPr>
            <w:tcW w:w="828" w:type="dxa"/>
          </w:tcPr>
          <w:p w14:paraId="712E5C69"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1A9C13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quy trình*</w:t>
            </w:r>
          </w:p>
        </w:tc>
        <w:tc>
          <w:tcPr>
            <w:tcW w:w="1800" w:type="dxa"/>
          </w:tcPr>
          <w:p w14:paraId="70B3F3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428FC3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045D9E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Disabled </w:t>
            </w:r>
          </w:p>
        </w:tc>
        <w:tc>
          <w:tcPr>
            <w:tcW w:w="5850" w:type="dxa"/>
          </w:tcPr>
          <w:p w14:paraId="32C5C2C5" w14:textId="77777777" w:rsidR="00464553" w:rsidRPr="006A02C3" w:rsidRDefault="00464553" w:rsidP="00C87C71">
            <w:pPr>
              <w:pStyle w:val="GDP1"/>
            </w:pPr>
            <w:r w:rsidRPr="006A02C3">
              <w:t>Disable (Không được chỉnh sửa)</w:t>
            </w:r>
          </w:p>
        </w:tc>
      </w:tr>
      <w:tr w:rsidR="00464553" w:rsidRPr="006A02C3" w14:paraId="65DF8603" w14:textId="77777777" w:rsidTr="006D0B7A">
        <w:tc>
          <w:tcPr>
            <w:tcW w:w="828" w:type="dxa"/>
          </w:tcPr>
          <w:p w14:paraId="5E5C84FD"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1E66BA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Mô tả</w:t>
            </w:r>
          </w:p>
        </w:tc>
        <w:tc>
          <w:tcPr>
            <w:tcW w:w="1800" w:type="dxa"/>
          </w:tcPr>
          <w:p w14:paraId="66170D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1D641E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4E95A7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Disabled </w:t>
            </w:r>
          </w:p>
        </w:tc>
        <w:tc>
          <w:tcPr>
            <w:tcW w:w="5850" w:type="dxa"/>
          </w:tcPr>
          <w:p w14:paraId="27403936" w14:textId="77777777" w:rsidR="00464553" w:rsidRPr="006A02C3" w:rsidRDefault="00464553" w:rsidP="00C87C71">
            <w:pPr>
              <w:pStyle w:val="GDP1"/>
            </w:pPr>
            <w:r w:rsidRPr="006A02C3">
              <w:t>Disable (Không được chỉnh sửa)</w:t>
            </w:r>
          </w:p>
        </w:tc>
      </w:tr>
      <w:tr w:rsidR="00464553" w:rsidRPr="006A02C3" w14:paraId="65848514" w14:textId="77777777" w:rsidTr="006D0B7A">
        <w:tc>
          <w:tcPr>
            <w:tcW w:w="13676" w:type="dxa"/>
            <w:gridSpan w:val="6"/>
          </w:tcPr>
          <w:p w14:paraId="4B25002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Chi tiết quy trình</w:t>
            </w:r>
          </w:p>
        </w:tc>
      </w:tr>
      <w:tr w:rsidR="00464553" w:rsidRPr="006A02C3" w14:paraId="12F80072" w14:textId="77777777" w:rsidTr="006D0B7A">
        <w:tc>
          <w:tcPr>
            <w:tcW w:w="13676" w:type="dxa"/>
            <w:gridSpan w:val="6"/>
          </w:tcPr>
          <w:p w14:paraId="27F23C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Danh sách bước xử lý</w:t>
            </w:r>
          </w:p>
        </w:tc>
      </w:tr>
      <w:tr w:rsidR="00464553" w:rsidRPr="006A02C3" w14:paraId="7CD59DF4" w14:textId="77777777" w:rsidTr="006D0B7A">
        <w:tc>
          <w:tcPr>
            <w:tcW w:w="828" w:type="dxa"/>
          </w:tcPr>
          <w:p w14:paraId="4F35D0D5"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5E9956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hiện tại</w:t>
            </w:r>
          </w:p>
        </w:tc>
        <w:tc>
          <w:tcPr>
            <w:tcW w:w="1800" w:type="dxa"/>
          </w:tcPr>
          <w:p w14:paraId="3BA374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8B17D8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C2A39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1AFE142B" w14:textId="77777777" w:rsidR="00464553" w:rsidRPr="006A02C3" w:rsidRDefault="00464553" w:rsidP="00C87C71">
            <w:pPr>
              <w:pStyle w:val="GDP1"/>
            </w:pPr>
            <w:r w:rsidRPr="006A02C3">
              <w:t>Mặc định trạng thái của Bước 1 là [Dự thảo]</w:t>
            </w:r>
          </w:p>
          <w:p w14:paraId="205876E3" w14:textId="77777777" w:rsidR="00464553" w:rsidRPr="006A02C3" w:rsidRDefault="00464553" w:rsidP="00C87C71">
            <w:pPr>
              <w:pStyle w:val="GDP1"/>
            </w:pPr>
            <w:r w:rsidRPr="006A02C3">
              <w:t>Mặc định trạng thái của Bước n là trạng thái sau Duyệt của Bươc n-1</w:t>
            </w:r>
          </w:p>
        </w:tc>
      </w:tr>
      <w:tr w:rsidR="00464553" w:rsidRPr="006A02C3" w14:paraId="5111678C" w14:textId="77777777" w:rsidTr="006D0B7A">
        <w:tc>
          <w:tcPr>
            <w:tcW w:w="828" w:type="dxa"/>
          </w:tcPr>
          <w:p w14:paraId="2A19A263"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3477767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Nhóm tác động </w:t>
            </w:r>
          </w:p>
        </w:tc>
        <w:tc>
          <w:tcPr>
            <w:tcW w:w="1800" w:type="dxa"/>
          </w:tcPr>
          <w:p w14:paraId="6608D6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C281DD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A0D085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104A4D3" w14:textId="77777777" w:rsidR="00464553" w:rsidRPr="006A02C3" w:rsidRDefault="00464553" w:rsidP="00C87C71">
            <w:pPr>
              <w:pStyle w:val="GDP1"/>
            </w:pPr>
            <w:r w:rsidRPr="006A02C3">
              <w:t>Tập giá trị {Load danh sách nhóm tác động từ bảng INVENTORY_GROUP_FACTOR}</w:t>
            </w:r>
          </w:p>
          <w:p w14:paraId="3A342299" w14:textId="77777777" w:rsidR="00464553" w:rsidRPr="006A02C3" w:rsidRDefault="00464553" w:rsidP="00C87C71">
            <w:pPr>
              <w:pStyle w:val="GDP1"/>
            </w:pPr>
            <w:r w:rsidRPr="006A02C3">
              <w:t>Hiển thị Mã – Tên nhóm</w:t>
            </w:r>
          </w:p>
          <w:p w14:paraId="7D20094A" w14:textId="77777777" w:rsidR="00464553" w:rsidRPr="006A02C3" w:rsidRDefault="00464553" w:rsidP="00C87C71">
            <w:pPr>
              <w:pStyle w:val="GDP1"/>
            </w:pPr>
            <w:r w:rsidRPr="006A02C3">
              <w:t>Bắt buộc chọn</w:t>
            </w:r>
          </w:p>
        </w:tc>
      </w:tr>
      <w:tr w:rsidR="00464553" w:rsidRPr="006A02C3" w14:paraId="6C149027" w14:textId="77777777" w:rsidTr="006D0B7A">
        <w:tc>
          <w:tcPr>
            <w:tcW w:w="828" w:type="dxa"/>
          </w:tcPr>
          <w:p w14:paraId="23BE55E1"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57F161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Trạng thái sau </w:t>
            </w:r>
            <w:r w:rsidRPr="006A02C3">
              <w:rPr>
                <w:rFonts w:ascii="Times New Roman" w:hAnsi="Times New Roman"/>
                <w:b/>
                <w:bCs/>
                <w:sz w:val="24"/>
                <w:szCs w:val="24"/>
              </w:rPr>
              <w:t>Duyệt</w:t>
            </w:r>
          </w:p>
        </w:tc>
        <w:tc>
          <w:tcPr>
            <w:tcW w:w="1800" w:type="dxa"/>
          </w:tcPr>
          <w:p w14:paraId="6233270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5F6E0E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C205A0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02BBE07" w14:textId="77777777" w:rsidR="00464553" w:rsidRPr="006A02C3" w:rsidRDefault="00464553" w:rsidP="00C87C71">
            <w:pPr>
              <w:pStyle w:val="GDP1"/>
            </w:pPr>
            <w:r w:rsidRPr="006A02C3">
              <w:t>Tập giá trị {Load danh sách trạng thái từ bảng INVENTORY_OPTIONAL_STATUS}</w:t>
            </w:r>
          </w:p>
          <w:p w14:paraId="4925DE72" w14:textId="77777777" w:rsidR="00464553" w:rsidRPr="006A02C3" w:rsidRDefault="00464553" w:rsidP="00C87C71">
            <w:pPr>
              <w:pStyle w:val="GDP1"/>
            </w:pPr>
            <w:r w:rsidRPr="006A02C3">
              <w:t>Hiển thị Tên trạng thái</w:t>
            </w:r>
          </w:p>
          <w:p w14:paraId="4CD39554" w14:textId="77777777" w:rsidR="00464553" w:rsidRPr="006A02C3" w:rsidRDefault="00464553" w:rsidP="00C87C71">
            <w:pPr>
              <w:pStyle w:val="GDP1"/>
            </w:pPr>
            <w:r w:rsidRPr="006A02C3">
              <w:t>Bắt buộc chọn</w:t>
            </w:r>
          </w:p>
        </w:tc>
      </w:tr>
      <w:tr w:rsidR="00464553" w:rsidRPr="006A02C3" w14:paraId="7649C6FE" w14:textId="77777777" w:rsidTr="006D0B7A">
        <w:tc>
          <w:tcPr>
            <w:tcW w:w="828" w:type="dxa"/>
          </w:tcPr>
          <w:p w14:paraId="6BEB23CC"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36C93E3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Trạng thái sau </w:t>
            </w:r>
            <w:r w:rsidRPr="006A02C3">
              <w:rPr>
                <w:rFonts w:ascii="Times New Roman" w:hAnsi="Times New Roman"/>
                <w:b/>
                <w:bCs/>
                <w:sz w:val="24"/>
                <w:szCs w:val="24"/>
              </w:rPr>
              <w:t>Hủy</w:t>
            </w:r>
          </w:p>
        </w:tc>
        <w:tc>
          <w:tcPr>
            <w:tcW w:w="1800" w:type="dxa"/>
          </w:tcPr>
          <w:p w14:paraId="6164E6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6FCD4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C7A360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577826AD" w14:textId="77777777" w:rsidR="00464553" w:rsidRPr="006A02C3" w:rsidRDefault="00464553" w:rsidP="00C87C71">
            <w:pPr>
              <w:pStyle w:val="GDP1"/>
            </w:pPr>
            <w:r w:rsidRPr="006A02C3">
              <w:t>Mặc định là [Hủy]</w:t>
            </w:r>
          </w:p>
          <w:p w14:paraId="37709D28" w14:textId="77777777" w:rsidR="00464553" w:rsidRPr="006A02C3" w:rsidRDefault="00464553" w:rsidP="00C87C71">
            <w:pPr>
              <w:pStyle w:val="GDP1"/>
            </w:pPr>
            <w:r w:rsidRPr="006A02C3">
              <w:t>Bắt buộc chọn</w:t>
            </w:r>
          </w:p>
        </w:tc>
      </w:tr>
      <w:tr w:rsidR="00464553" w:rsidRPr="006A02C3" w14:paraId="1C4ABC15" w14:textId="77777777" w:rsidTr="006D0B7A">
        <w:tc>
          <w:tcPr>
            <w:tcW w:w="828" w:type="dxa"/>
          </w:tcPr>
          <w:p w14:paraId="0763F8B6"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21490A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Edit</w:t>
            </w:r>
          </w:p>
        </w:tc>
        <w:tc>
          <w:tcPr>
            <w:tcW w:w="1800" w:type="dxa"/>
          </w:tcPr>
          <w:p w14:paraId="0A1552D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6F1738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8D1FF4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B3BB2E4" w14:textId="77777777" w:rsidR="00464553" w:rsidRPr="006A02C3" w:rsidRDefault="00464553" w:rsidP="00C87C71">
            <w:pPr>
              <w:pStyle w:val="GDP1"/>
            </w:pPr>
            <w:r w:rsidRPr="006A02C3">
              <w:t>Tooltip: Chỉnh sửa</w:t>
            </w:r>
          </w:p>
        </w:tc>
      </w:tr>
      <w:tr w:rsidR="00464553" w:rsidRPr="006A02C3" w14:paraId="6FB97FDE" w14:textId="77777777" w:rsidTr="006D0B7A">
        <w:tc>
          <w:tcPr>
            <w:tcW w:w="828" w:type="dxa"/>
          </w:tcPr>
          <w:p w14:paraId="7A1E30A4"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733CFA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Delete</w:t>
            </w:r>
          </w:p>
        </w:tc>
        <w:tc>
          <w:tcPr>
            <w:tcW w:w="1800" w:type="dxa"/>
          </w:tcPr>
          <w:p w14:paraId="056551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1AEA4C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982E57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DA8CC7C" w14:textId="77777777" w:rsidR="00464553" w:rsidRPr="006A02C3" w:rsidRDefault="00464553" w:rsidP="00C87C71">
            <w:pPr>
              <w:pStyle w:val="GDP1"/>
            </w:pPr>
            <w:r w:rsidRPr="006A02C3">
              <w:t>Tooltip: Xóa</w:t>
            </w:r>
          </w:p>
        </w:tc>
      </w:tr>
      <w:tr w:rsidR="00464553" w:rsidRPr="006A02C3" w14:paraId="40EA963D" w14:textId="77777777" w:rsidTr="006D0B7A">
        <w:tc>
          <w:tcPr>
            <w:tcW w:w="828" w:type="dxa"/>
          </w:tcPr>
          <w:p w14:paraId="3A6B6B26"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45FA62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Create</w:t>
            </w:r>
          </w:p>
        </w:tc>
        <w:tc>
          <w:tcPr>
            <w:tcW w:w="1800" w:type="dxa"/>
          </w:tcPr>
          <w:p w14:paraId="31981C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337AC5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7FE221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B6F8914" w14:textId="77777777" w:rsidR="00464553" w:rsidRPr="006A02C3" w:rsidRDefault="00464553" w:rsidP="00C87C71">
            <w:pPr>
              <w:pStyle w:val="GDP1"/>
            </w:pPr>
            <w:r w:rsidRPr="006A02C3">
              <w:t>Tooltip: Thêm</w:t>
            </w:r>
          </w:p>
        </w:tc>
      </w:tr>
      <w:tr w:rsidR="00464553" w:rsidRPr="006A02C3" w14:paraId="4708308E" w14:textId="77777777" w:rsidTr="006D0B7A">
        <w:tc>
          <w:tcPr>
            <w:tcW w:w="13676" w:type="dxa"/>
            <w:gridSpan w:val="6"/>
          </w:tcPr>
          <w:p w14:paraId="029271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bước ngoại lệ</w:t>
            </w:r>
          </w:p>
        </w:tc>
      </w:tr>
      <w:tr w:rsidR="00464553" w:rsidRPr="006A02C3" w14:paraId="63CCB2AF" w14:textId="77777777" w:rsidTr="006D0B7A">
        <w:tc>
          <w:tcPr>
            <w:tcW w:w="828" w:type="dxa"/>
          </w:tcPr>
          <w:p w14:paraId="203B84D7"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2664010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hiện tại</w:t>
            </w:r>
          </w:p>
        </w:tc>
        <w:tc>
          <w:tcPr>
            <w:tcW w:w="1800" w:type="dxa"/>
          </w:tcPr>
          <w:p w14:paraId="65872F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E2795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F8FBB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682A00EA" w14:textId="77777777" w:rsidR="00464553" w:rsidRPr="006A02C3" w:rsidRDefault="00464553" w:rsidP="00C87C71">
            <w:pPr>
              <w:pStyle w:val="GDP1"/>
            </w:pPr>
            <w:r w:rsidRPr="006A02C3">
              <w:t>Mặc định trạng thái của Bước 1 là [Dự thảo]</w:t>
            </w:r>
          </w:p>
          <w:p w14:paraId="2E71EE38" w14:textId="77777777" w:rsidR="00464553" w:rsidRPr="006A02C3" w:rsidRDefault="00464553" w:rsidP="00C87C71">
            <w:pPr>
              <w:pStyle w:val="GDP1"/>
            </w:pPr>
            <w:r w:rsidRPr="006A02C3">
              <w:t>Mặc định trạng thái của Bước n là trạng thái sau Duyệt của Bươc n-1</w:t>
            </w:r>
          </w:p>
        </w:tc>
      </w:tr>
      <w:tr w:rsidR="00464553" w:rsidRPr="006A02C3" w14:paraId="34719DCF" w14:textId="77777777" w:rsidTr="006D0B7A">
        <w:tc>
          <w:tcPr>
            <w:tcW w:w="828" w:type="dxa"/>
          </w:tcPr>
          <w:p w14:paraId="3EEFC355"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0F2572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Nhóm tác động </w:t>
            </w:r>
          </w:p>
        </w:tc>
        <w:tc>
          <w:tcPr>
            <w:tcW w:w="1800" w:type="dxa"/>
          </w:tcPr>
          <w:p w14:paraId="2AB8347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7C17EB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5260E6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002CDE6" w14:textId="77777777" w:rsidR="00464553" w:rsidRPr="006A02C3" w:rsidRDefault="00464553" w:rsidP="00C87C71">
            <w:pPr>
              <w:pStyle w:val="GDP1"/>
            </w:pPr>
            <w:r w:rsidRPr="006A02C3">
              <w:t>Tập giá trị {Load danh sách nhóm tác động từ bảng INVENTORY_GROUP_FACTOR}</w:t>
            </w:r>
          </w:p>
          <w:p w14:paraId="76A1B38A" w14:textId="77777777" w:rsidR="00464553" w:rsidRPr="006A02C3" w:rsidRDefault="00464553" w:rsidP="00C87C71">
            <w:pPr>
              <w:pStyle w:val="GDP1"/>
            </w:pPr>
            <w:r w:rsidRPr="006A02C3">
              <w:t>Hiển thị Mã – Tên nhóm</w:t>
            </w:r>
          </w:p>
        </w:tc>
      </w:tr>
      <w:tr w:rsidR="00464553" w:rsidRPr="006A02C3" w14:paraId="26D899CF" w14:textId="77777777" w:rsidTr="006D0B7A">
        <w:tc>
          <w:tcPr>
            <w:tcW w:w="828" w:type="dxa"/>
          </w:tcPr>
          <w:p w14:paraId="05BFDE9A"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2CCB69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Trạng thái sau </w:t>
            </w:r>
            <w:r w:rsidRPr="006A02C3">
              <w:rPr>
                <w:rFonts w:ascii="Times New Roman" w:hAnsi="Times New Roman"/>
                <w:b/>
                <w:bCs/>
                <w:sz w:val="24"/>
                <w:szCs w:val="24"/>
              </w:rPr>
              <w:t>Duyệt</w:t>
            </w:r>
          </w:p>
        </w:tc>
        <w:tc>
          <w:tcPr>
            <w:tcW w:w="1800" w:type="dxa"/>
          </w:tcPr>
          <w:p w14:paraId="129F008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8E31A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B72C45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CE43020" w14:textId="77777777" w:rsidR="00464553" w:rsidRPr="006A02C3" w:rsidRDefault="00464553" w:rsidP="00C87C71">
            <w:pPr>
              <w:pStyle w:val="GDP1"/>
            </w:pPr>
            <w:r w:rsidRPr="006A02C3">
              <w:t>Tập giá trị {Load danh sách trạng thái từ bảng INVENTORY_OPTIONAL_STATUS}</w:t>
            </w:r>
          </w:p>
          <w:p w14:paraId="19171DA2" w14:textId="77777777" w:rsidR="00464553" w:rsidRPr="006A02C3" w:rsidRDefault="00464553" w:rsidP="00C87C71">
            <w:pPr>
              <w:pStyle w:val="GDP1"/>
            </w:pPr>
            <w:r w:rsidRPr="006A02C3">
              <w:t>Hiển thị Tên trạng thái</w:t>
            </w:r>
          </w:p>
        </w:tc>
      </w:tr>
      <w:tr w:rsidR="00464553" w:rsidRPr="006A02C3" w14:paraId="6E98843A" w14:textId="77777777" w:rsidTr="006D0B7A">
        <w:tc>
          <w:tcPr>
            <w:tcW w:w="828" w:type="dxa"/>
          </w:tcPr>
          <w:p w14:paraId="5E915863"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08F8C5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Trạng thái sau </w:t>
            </w:r>
            <w:r w:rsidRPr="006A02C3">
              <w:rPr>
                <w:rFonts w:ascii="Times New Roman" w:hAnsi="Times New Roman"/>
                <w:b/>
                <w:bCs/>
                <w:sz w:val="24"/>
                <w:szCs w:val="24"/>
              </w:rPr>
              <w:t>Hủy</w:t>
            </w:r>
          </w:p>
        </w:tc>
        <w:tc>
          <w:tcPr>
            <w:tcW w:w="1800" w:type="dxa"/>
          </w:tcPr>
          <w:p w14:paraId="4AAB691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CEAB4F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32DA1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48A149C9" w14:textId="77777777" w:rsidR="00464553" w:rsidRPr="006A02C3" w:rsidRDefault="00464553" w:rsidP="00C87C71">
            <w:pPr>
              <w:pStyle w:val="GDP1"/>
            </w:pPr>
            <w:r w:rsidRPr="006A02C3">
              <w:t>Mặc định là [Hủy]</w:t>
            </w:r>
          </w:p>
        </w:tc>
      </w:tr>
      <w:tr w:rsidR="00464553" w:rsidRPr="006A02C3" w14:paraId="6084E931" w14:textId="77777777" w:rsidTr="006D0B7A">
        <w:tc>
          <w:tcPr>
            <w:tcW w:w="828" w:type="dxa"/>
          </w:tcPr>
          <w:p w14:paraId="6C158799"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10FFF3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Edit</w:t>
            </w:r>
          </w:p>
        </w:tc>
        <w:tc>
          <w:tcPr>
            <w:tcW w:w="1800" w:type="dxa"/>
          </w:tcPr>
          <w:p w14:paraId="462912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30A75F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004FAD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A17076D" w14:textId="77777777" w:rsidR="00464553" w:rsidRPr="006A02C3" w:rsidRDefault="00464553" w:rsidP="00C87C71">
            <w:pPr>
              <w:pStyle w:val="GDP1"/>
            </w:pPr>
            <w:r w:rsidRPr="006A02C3">
              <w:t>Tooltip: Chỉnh sửa</w:t>
            </w:r>
          </w:p>
        </w:tc>
      </w:tr>
      <w:tr w:rsidR="00464553" w:rsidRPr="006A02C3" w14:paraId="53A648C3" w14:textId="77777777" w:rsidTr="006D0B7A">
        <w:tc>
          <w:tcPr>
            <w:tcW w:w="828" w:type="dxa"/>
          </w:tcPr>
          <w:p w14:paraId="65F2DBBC"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30E49A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Delete</w:t>
            </w:r>
          </w:p>
        </w:tc>
        <w:tc>
          <w:tcPr>
            <w:tcW w:w="1800" w:type="dxa"/>
          </w:tcPr>
          <w:p w14:paraId="4D0648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050CDA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92ABBA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76EE078" w14:textId="77777777" w:rsidR="00464553" w:rsidRPr="006A02C3" w:rsidRDefault="00464553" w:rsidP="00C87C71">
            <w:pPr>
              <w:pStyle w:val="GDP1"/>
            </w:pPr>
            <w:r w:rsidRPr="006A02C3">
              <w:t>Tooltip: Xóa</w:t>
            </w:r>
          </w:p>
        </w:tc>
      </w:tr>
      <w:tr w:rsidR="00464553" w:rsidRPr="006A02C3" w14:paraId="255C16AD" w14:textId="77777777" w:rsidTr="006D0B7A">
        <w:tc>
          <w:tcPr>
            <w:tcW w:w="828" w:type="dxa"/>
          </w:tcPr>
          <w:p w14:paraId="2D4253A2" w14:textId="77777777" w:rsidR="00464553" w:rsidRPr="006A02C3" w:rsidRDefault="00464553">
            <w:pPr>
              <w:pStyle w:val="TableData12"/>
              <w:numPr>
                <w:ilvl w:val="0"/>
                <w:numId w:val="42"/>
              </w:numPr>
              <w:spacing w:line="360" w:lineRule="auto"/>
              <w:rPr>
                <w:rFonts w:ascii="Times New Roman" w:hAnsi="Times New Roman"/>
                <w:sz w:val="24"/>
                <w:szCs w:val="24"/>
              </w:rPr>
            </w:pPr>
          </w:p>
        </w:tc>
        <w:tc>
          <w:tcPr>
            <w:tcW w:w="2070" w:type="dxa"/>
          </w:tcPr>
          <w:p w14:paraId="648F2B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Create</w:t>
            </w:r>
          </w:p>
        </w:tc>
        <w:tc>
          <w:tcPr>
            <w:tcW w:w="1800" w:type="dxa"/>
          </w:tcPr>
          <w:p w14:paraId="6390D3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45FEA4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4FA5EA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40D17F0" w14:textId="77777777" w:rsidR="00464553" w:rsidRPr="006A02C3" w:rsidRDefault="00464553" w:rsidP="00C87C71">
            <w:pPr>
              <w:pStyle w:val="GDP1"/>
            </w:pPr>
            <w:r w:rsidRPr="006A02C3">
              <w:t>Tooltip: Thêm</w:t>
            </w:r>
          </w:p>
        </w:tc>
      </w:tr>
    </w:tbl>
    <w:p w14:paraId="58DE9F12" w14:textId="77777777" w:rsidR="00464553" w:rsidRPr="006A02C3" w:rsidRDefault="00464553" w:rsidP="00512E56">
      <w:pPr>
        <w:spacing w:line="360" w:lineRule="auto"/>
        <w:rPr>
          <w:lang w:eastAsia="ar-SA"/>
        </w:rPr>
      </w:pPr>
    </w:p>
    <w:p w14:paraId="6F896687" w14:textId="77777777" w:rsidR="00464553" w:rsidRPr="006A02C3" w:rsidRDefault="00464553" w:rsidP="00512E56">
      <w:pPr>
        <w:pStyle w:val="Heading5"/>
        <w:spacing w:line="360" w:lineRule="auto"/>
      </w:pPr>
      <w:r w:rsidRPr="006A02C3">
        <w:t>Chỉnh sửa quy trình</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1EA9723" w14:textId="77777777" w:rsidTr="006D0B7A">
        <w:trPr>
          <w:tblHeader/>
        </w:trPr>
        <w:tc>
          <w:tcPr>
            <w:tcW w:w="828" w:type="dxa"/>
            <w:shd w:val="pct5" w:color="auto" w:fill="FFFFFF"/>
          </w:tcPr>
          <w:p w14:paraId="052F45F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lastRenderedPageBreak/>
              <w:t>STT</w:t>
            </w:r>
          </w:p>
        </w:tc>
        <w:tc>
          <w:tcPr>
            <w:tcW w:w="2070" w:type="dxa"/>
            <w:shd w:val="pct5" w:color="auto" w:fill="FFFFFF"/>
          </w:tcPr>
          <w:p w14:paraId="019B4D5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3DF23F0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116882C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716ECB8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42842C0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6399E4C7"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95B3E01" w14:textId="77777777" w:rsidTr="006D0B7A">
        <w:tc>
          <w:tcPr>
            <w:tcW w:w="13676" w:type="dxa"/>
            <w:gridSpan w:val="6"/>
          </w:tcPr>
          <w:p w14:paraId="3FB4E25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273F4B3B" w14:textId="77777777" w:rsidTr="006D0B7A">
        <w:tc>
          <w:tcPr>
            <w:tcW w:w="828" w:type="dxa"/>
          </w:tcPr>
          <w:p w14:paraId="5C667A83"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6276DE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054BC8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7619A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6838D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FDB9DBD" w14:textId="77777777" w:rsidR="00464553" w:rsidRPr="006A02C3" w:rsidRDefault="00464553" w:rsidP="00C87C71">
            <w:pPr>
              <w:pStyle w:val="GDP1"/>
            </w:pPr>
            <w:r w:rsidRPr="006A02C3">
              <w:t>Quay về màn hình chính</w:t>
            </w:r>
          </w:p>
        </w:tc>
      </w:tr>
      <w:tr w:rsidR="00464553" w:rsidRPr="006A02C3" w14:paraId="5678B4C2" w14:textId="77777777" w:rsidTr="006D0B7A">
        <w:tc>
          <w:tcPr>
            <w:tcW w:w="828" w:type="dxa"/>
          </w:tcPr>
          <w:p w14:paraId="4235DBBE"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273BE2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Lưu</w:t>
            </w:r>
          </w:p>
        </w:tc>
        <w:tc>
          <w:tcPr>
            <w:tcW w:w="1800" w:type="dxa"/>
          </w:tcPr>
          <w:p w14:paraId="3F6E8BC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EF5C5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5A31E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DDF3171" w14:textId="77777777" w:rsidR="00464553" w:rsidRPr="006A02C3" w:rsidRDefault="00464553" w:rsidP="00C87C71">
            <w:pPr>
              <w:pStyle w:val="GDP1"/>
            </w:pPr>
          </w:p>
        </w:tc>
      </w:tr>
      <w:tr w:rsidR="00464553" w:rsidRPr="006A02C3" w14:paraId="0399FBD9" w14:textId="77777777" w:rsidTr="006D0B7A">
        <w:tc>
          <w:tcPr>
            <w:tcW w:w="13676" w:type="dxa"/>
            <w:gridSpan w:val="6"/>
          </w:tcPr>
          <w:p w14:paraId="6FBB68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Thông tin chung</w:t>
            </w:r>
          </w:p>
        </w:tc>
      </w:tr>
      <w:tr w:rsidR="00464553" w:rsidRPr="006A02C3" w14:paraId="53E9094E" w14:textId="77777777" w:rsidTr="006D0B7A">
        <w:tc>
          <w:tcPr>
            <w:tcW w:w="828" w:type="dxa"/>
          </w:tcPr>
          <w:p w14:paraId="455F5CAB"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7672E5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quy trình*</w:t>
            </w:r>
          </w:p>
        </w:tc>
        <w:tc>
          <w:tcPr>
            <w:tcW w:w="1800" w:type="dxa"/>
          </w:tcPr>
          <w:p w14:paraId="30E440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3F887B6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1F3D8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32CBEA52" w14:textId="77777777" w:rsidR="00464553" w:rsidRPr="006A02C3" w:rsidRDefault="00464553" w:rsidP="00C87C71">
            <w:pPr>
              <w:pStyle w:val="GDP1"/>
            </w:pPr>
            <w:r w:rsidRPr="006A02C3">
              <w:t>Disable (Không được chỉnh sửa)</w:t>
            </w:r>
          </w:p>
        </w:tc>
      </w:tr>
      <w:tr w:rsidR="00464553" w:rsidRPr="006A02C3" w14:paraId="73079DAD" w14:textId="77777777" w:rsidTr="006D0B7A">
        <w:tc>
          <w:tcPr>
            <w:tcW w:w="828" w:type="dxa"/>
          </w:tcPr>
          <w:p w14:paraId="2E16D40C"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3CD19A9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quy trình*</w:t>
            </w:r>
          </w:p>
        </w:tc>
        <w:tc>
          <w:tcPr>
            <w:tcW w:w="1800" w:type="dxa"/>
          </w:tcPr>
          <w:p w14:paraId="502553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42F1CC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Input </w:t>
            </w:r>
          </w:p>
        </w:tc>
        <w:tc>
          <w:tcPr>
            <w:tcW w:w="1530" w:type="dxa"/>
          </w:tcPr>
          <w:p w14:paraId="51453C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682BCA95" w14:textId="77777777" w:rsidR="00464553" w:rsidRPr="006A02C3" w:rsidRDefault="00464553" w:rsidP="00C87C71">
            <w:pPr>
              <w:pStyle w:val="GDP1"/>
            </w:pPr>
            <w:r w:rsidRPr="006A02C3">
              <w:t>Disable (Không được chỉnh sửa)</w:t>
            </w:r>
          </w:p>
        </w:tc>
      </w:tr>
      <w:tr w:rsidR="00464553" w:rsidRPr="006A02C3" w14:paraId="2DCB414E" w14:textId="77777777" w:rsidTr="006D0B7A">
        <w:tc>
          <w:tcPr>
            <w:tcW w:w="828" w:type="dxa"/>
          </w:tcPr>
          <w:p w14:paraId="0638F71A"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526C60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quy trình*</w:t>
            </w:r>
          </w:p>
        </w:tc>
        <w:tc>
          <w:tcPr>
            <w:tcW w:w="1800" w:type="dxa"/>
          </w:tcPr>
          <w:p w14:paraId="22C500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7AADFE9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00C81A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AD7CB3F" w14:textId="77777777" w:rsidR="00464553" w:rsidRPr="006A02C3" w:rsidRDefault="00464553" w:rsidP="00C87C71">
            <w:pPr>
              <w:pStyle w:val="GDP1"/>
            </w:pPr>
            <w:r w:rsidRPr="006A02C3">
              <w:t>Cho phép chỉnh sửa</w:t>
            </w:r>
          </w:p>
          <w:p w14:paraId="439D2454" w14:textId="77777777" w:rsidR="00464553" w:rsidRPr="006A02C3" w:rsidRDefault="00464553" w:rsidP="00C87C71">
            <w:pPr>
              <w:pStyle w:val="GDP1"/>
            </w:pPr>
            <w:r w:rsidRPr="006A02C3">
              <w:t>Không để trống</w:t>
            </w:r>
          </w:p>
          <w:p w14:paraId="7E87761D" w14:textId="77777777" w:rsidR="00464553" w:rsidRPr="006A02C3" w:rsidRDefault="00464553" w:rsidP="00C87C71">
            <w:pPr>
              <w:pStyle w:val="GDP1"/>
            </w:pPr>
            <w:r w:rsidRPr="006A02C3">
              <w:t>Load từ bảng INVENTORY_APPROVAL_PROCESS.NAME</w:t>
            </w:r>
          </w:p>
        </w:tc>
      </w:tr>
      <w:tr w:rsidR="00464553" w:rsidRPr="006A02C3" w14:paraId="4CA23C11" w14:textId="77777777" w:rsidTr="006D0B7A">
        <w:tc>
          <w:tcPr>
            <w:tcW w:w="828" w:type="dxa"/>
          </w:tcPr>
          <w:p w14:paraId="69951018"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169762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Mô tả</w:t>
            </w:r>
          </w:p>
        </w:tc>
        <w:tc>
          <w:tcPr>
            <w:tcW w:w="1800" w:type="dxa"/>
          </w:tcPr>
          <w:p w14:paraId="48B821E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5AF8A9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07947C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7C3C67C" w14:textId="77777777" w:rsidR="00464553" w:rsidRPr="006A02C3" w:rsidRDefault="00464553" w:rsidP="00C87C71">
            <w:pPr>
              <w:pStyle w:val="GDP1"/>
            </w:pPr>
            <w:r w:rsidRPr="006A02C3">
              <w:t>Load từ bảng INVENTORY_APPROVAL_PROCESS.DESCRIPTION</w:t>
            </w:r>
          </w:p>
        </w:tc>
      </w:tr>
      <w:tr w:rsidR="00464553" w:rsidRPr="006A02C3" w14:paraId="6FC6E5FE" w14:textId="77777777" w:rsidTr="006D0B7A">
        <w:tc>
          <w:tcPr>
            <w:tcW w:w="13676" w:type="dxa"/>
            <w:gridSpan w:val="6"/>
          </w:tcPr>
          <w:p w14:paraId="06E73A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Chi tiết quy trình</w:t>
            </w:r>
          </w:p>
        </w:tc>
      </w:tr>
      <w:tr w:rsidR="00464553" w:rsidRPr="006A02C3" w14:paraId="02F0FD8E" w14:textId="77777777" w:rsidTr="006D0B7A">
        <w:tc>
          <w:tcPr>
            <w:tcW w:w="13676" w:type="dxa"/>
            <w:gridSpan w:val="6"/>
          </w:tcPr>
          <w:p w14:paraId="3C722B3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bước xử lý</w:t>
            </w:r>
          </w:p>
        </w:tc>
      </w:tr>
      <w:tr w:rsidR="00464553" w:rsidRPr="006A02C3" w14:paraId="28BB2FEC" w14:textId="77777777" w:rsidTr="006D0B7A">
        <w:tc>
          <w:tcPr>
            <w:tcW w:w="13676" w:type="dxa"/>
            <w:gridSpan w:val="6"/>
          </w:tcPr>
          <w:p w14:paraId="723BED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00219A8D" w14:textId="77777777" w:rsidR="00464553" w:rsidRPr="006A02C3" w:rsidRDefault="00464553" w:rsidP="00C87C71">
            <w:pPr>
              <w:pStyle w:val="GDP1"/>
            </w:pPr>
            <w:r w:rsidRPr="006A02C3">
              <w:t>Load danh sách các bước xử lý</w:t>
            </w:r>
          </w:p>
          <w:p w14:paraId="2432B41E" w14:textId="77777777" w:rsidR="00464553" w:rsidRPr="006A02C3" w:rsidRDefault="00464553" w:rsidP="00C87C71">
            <w:pPr>
              <w:pStyle w:val="GDP1"/>
            </w:pPr>
            <w:r w:rsidRPr="006A02C3">
              <w:t xml:space="preserve">Load dữ liệu từ bảng </w:t>
            </w:r>
            <w:r w:rsidRPr="006A02C3">
              <w:rPr>
                <w:b/>
              </w:rPr>
              <w:t>INVENTORY_APPROVAL_STEP</w:t>
            </w:r>
            <w:r w:rsidRPr="006A02C3">
              <w:t xml:space="preserve"> (where IS_EXCLUDED_STEP = 0)</w:t>
            </w:r>
          </w:p>
          <w:p w14:paraId="4834B2C6" w14:textId="77777777" w:rsidR="00464553" w:rsidRPr="006A02C3" w:rsidRDefault="00464553" w:rsidP="00C87C71">
            <w:pPr>
              <w:pStyle w:val="GDP1"/>
            </w:pPr>
            <w:r w:rsidRPr="006A02C3">
              <w:lastRenderedPageBreak/>
              <w:t>Sort theo Thứ tự bước (STEP_NO) ASC</w:t>
            </w:r>
          </w:p>
        </w:tc>
      </w:tr>
      <w:tr w:rsidR="00464553" w:rsidRPr="006A02C3" w14:paraId="7C61798F" w14:textId="77777777" w:rsidTr="006D0B7A">
        <w:tc>
          <w:tcPr>
            <w:tcW w:w="828" w:type="dxa"/>
          </w:tcPr>
          <w:p w14:paraId="302A29FB"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5C99535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hiện tại</w:t>
            </w:r>
          </w:p>
        </w:tc>
        <w:tc>
          <w:tcPr>
            <w:tcW w:w="1800" w:type="dxa"/>
          </w:tcPr>
          <w:p w14:paraId="011EB2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1C040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76E60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006D4E4C" w14:textId="77777777" w:rsidR="00464553" w:rsidRPr="006A02C3" w:rsidRDefault="00464553" w:rsidP="00C87C71">
            <w:pPr>
              <w:pStyle w:val="GDP1"/>
            </w:pPr>
            <w:r w:rsidRPr="006A02C3">
              <w:t>Disable (Không được chỉnh sửa)</w:t>
            </w:r>
          </w:p>
        </w:tc>
      </w:tr>
      <w:tr w:rsidR="00464553" w:rsidRPr="006A02C3" w14:paraId="74CE1859" w14:textId="77777777" w:rsidTr="006D0B7A">
        <w:tc>
          <w:tcPr>
            <w:tcW w:w="828" w:type="dxa"/>
          </w:tcPr>
          <w:p w14:paraId="42815122"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76125B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Nhóm tác động </w:t>
            </w:r>
          </w:p>
        </w:tc>
        <w:tc>
          <w:tcPr>
            <w:tcW w:w="1800" w:type="dxa"/>
          </w:tcPr>
          <w:p w14:paraId="394AF2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B56C8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B62B56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4D6AC41" w14:textId="77777777" w:rsidR="00464553" w:rsidRPr="006A02C3" w:rsidRDefault="00464553" w:rsidP="00C87C71">
            <w:pPr>
              <w:pStyle w:val="GDP1"/>
            </w:pPr>
            <w:r w:rsidRPr="006A02C3">
              <w:t>Tập giá trị {Load danh sách nhóm tác động}</w:t>
            </w:r>
          </w:p>
          <w:p w14:paraId="2A9B000C" w14:textId="77777777" w:rsidR="00464553" w:rsidRPr="006A02C3" w:rsidRDefault="00464553" w:rsidP="00C87C71">
            <w:pPr>
              <w:pStyle w:val="GDP1"/>
            </w:pPr>
            <w:r w:rsidRPr="006A02C3">
              <w:t>Hiển thị Mã – Tên nhóm</w:t>
            </w:r>
          </w:p>
          <w:p w14:paraId="175D9C50" w14:textId="77777777" w:rsidR="00464553" w:rsidRPr="006A02C3" w:rsidRDefault="00464553" w:rsidP="00C87C71">
            <w:pPr>
              <w:pStyle w:val="GDP1"/>
            </w:pPr>
            <w:r w:rsidRPr="006A02C3">
              <w:t>Cho phép chỉnh sửa</w:t>
            </w:r>
          </w:p>
          <w:p w14:paraId="7D425544" w14:textId="77777777" w:rsidR="00464553" w:rsidRPr="006A02C3" w:rsidRDefault="00464553" w:rsidP="00C87C71">
            <w:pPr>
              <w:pStyle w:val="GDP1"/>
            </w:pPr>
            <w:r w:rsidRPr="006A02C3">
              <w:t>Load và lưu chỉnh sửa nếu có vào INVENTORY_APPROVAL_STEP. GROUP_FACTOR_ID join INVENTORY_GROUP_FACTOR.CODE, NAME</w:t>
            </w:r>
          </w:p>
        </w:tc>
      </w:tr>
      <w:tr w:rsidR="00464553" w:rsidRPr="006A02C3" w14:paraId="0D33DF52" w14:textId="77777777" w:rsidTr="006D0B7A">
        <w:tc>
          <w:tcPr>
            <w:tcW w:w="828" w:type="dxa"/>
          </w:tcPr>
          <w:p w14:paraId="2188F7E8"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1E9B56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Trạng thái sau </w:t>
            </w:r>
            <w:r w:rsidRPr="006A02C3">
              <w:rPr>
                <w:rFonts w:ascii="Times New Roman" w:hAnsi="Times New Roman"/>
                <w:b/>
                <w:bCs/>
                <w:sz w:val="24"/>
                <w:szCs w:val="24"/>
              </w:rPr>
              <w:t>Duyệt</w:t>
            </w:r>
          </w:p>
        </w:tc>
        <w:tc>
          <w:tcPr>
            <w:tcW w:w="1800" w:type="dxa"/>
          </w:tcPr>
          <w:p w14:paraId="4855105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26058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5408A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5806EF76" w14:textId="77777777" w:rsidR="00464553" w:rsidRPr="006A02C3" w:rsidRDefault="00464553" w:rsidP="00C87C71">
            <w:pPr>
              <w:pStyle w:val="GDP1"/>
            </w:pPr>
            <w:r w:rsidRPr="006A02C3">
              <w:t>Disable (Không được chỉnh sửa)</w:t>
            </w:r>
          </w:p>
          <w:p w14:paraId="1D1D6EE4" w14:textId="77777777" w:rsidR="00464553" w:rsidRPr="006A02C3" w:rsidRDefault="00464553" w:rsidP="00C87C71">
            <w:pPr>
              <w:pStyle w:val="GDP1"/>
            </w:pPr>
            <w:r w:rsidRPr="006A02C3">
              <w:t>Load INVENTORY_APPROVAL_NEXT_STATE. NEXT_STATE</w:t>
            </w:r>
          </w:p>
        </w:tc>
      </w:tr>
      <w:tr w:rsidR="00464553" w:rsidRPr="006A02C3" w14:paraId="353B0DC3" w14:textId="77777777" w:rsidTr="006D0B7A">
        <w:tc>
          <w:tcPr>
            <w:tcW w:w="828" w:type="dxa"/>
          </w:tcPr>
          <w:p w14:paraId="1A0B1300"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35E4A20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Trạng thái sau </w:t>
            </w:r>
            <w:r w:rsidRPr="006A02C3">
              <w:rPr>
                <w:rFonts w:ascii="Times New Roman" w:hAnsi="Times New Roman"/>
                <w:b/>
                <w:bCs/>
                <w:sz w:val="24"/>
                <w:szCs w:val="24"/>
              </w:rPr>
              <w:t>Hủy</w:t>
            </w:r>
          </w:p>
        </w:tc>
        <w:tc>
          <w:tcPr>
            <w:tcW w:w="1800" w:type="dxa"/>
          </w:tcPr>
          <w:p w14:paraId="1F295E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12BAF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3FD347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33D27A92" w14:textId="77777777" w:rsidR="00464553" w:rsidRPr="006A02C3" w:rsidRDefault="00464553" w:rsidP="00C87C71">
            <w:pPr>
              <w:pStyle w:val="GDP1"/>
            </w:pPr>
            <w:r w:rsidRPr="006A02C3">
              <w:t>Disable (Không được chỉnh sửa)</w:t>
            </w:r>
          </w:p>
          <w:p w14:paraId="2CB4F581" w14:textId="77777777" w:rsidR="00464553" w:rsidRPr="006A02C3" w:rsidRDefault="00464553" w:rsidP="00C87C71">
            <w:pPr>
              <w:pStyle w:val="GDP1"/>
            </w:pPr>
            <w:r w:rsidRPr="006A02C3">
              <w:t>Load INVENTORY_APPROVAL_NEXT_STATE. NEXT_STATE</w:t>
            </w:r>
          </w:p>
        </w:tc>
      </w:tr>
      <w:tr w:rsidR="00464553" w:rsidRPr="006A02C3" w14:paraId="4C3784BB" w14:textId="77777777" w:rsidTr="006D0B7A">
        <w:tc>
          <w:tcPr>
            <w:tcW w:w="13676" w:type="dxa"/>
            <w:gridSpan w:val="6"/>
            <w:shd w:val="clear" w:color="auto" w:fill="DEEAF6"/>
          </w:tcPr>
          <w:p w14:paraId="358BB8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Danh sách bước ngoại lệ</w:t>
            </w:r>
          </w:p>
        </w:tc>
      </w:tr>
      <w:tr w:rsidR="00464553" w:rsidRPr="006A02C3" w14:paraId="56C6A501" w14:textId="77777777" w:rsidTr="006D0B7A">
        <w:tc>
          <w:tcPr>
            <w:tcW w:w="13676" w:type="dxa"/>
            <w:gridSpan w:val="6"/>
          </w:tcPr>
          <w:p w14:paraId="08EBDE4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5BBA927F" w14:textId="77777777" w:rsidR="00464553" w:rsidRPr="006A02C3" w:rsidRDefault="00464553" w:rsidP="00C87C71">
            <w:pPr>
              <w:pStyle w:val="GDP1"/>
            </w:pPr>
            <w:r w:rsidRPr="006A02C3">
              <w:t>Load danh sách luồng ngoại lệ</w:t>
            </w:r>
          </w:p>
          <w:p w14:paraId="1F92EA08" w14:textId="77777777" w:rsidR="00464553" w:rsidRPr="006A02C3" w:rsidRDefault="00464553" w:rsidP="00C87C71">
            <w:pPr>
              <w:pStyle w:val="GDP1"/>
            </w:pPr>
            <w:r w:rsidRPr="006A02C3">
              <w:t xml:space="preserve">Load dữ liệu từ bảng </w:t>
            </w:r>
            <w:r w:rsidRPr="006A02C3">
              <w:rPr>
                <w:b/>
              </w:rPr>
              <w:t>INVENTORY_APPROVAL_STEP</w:t>
            </w:r>
            <w:r w:rsidRPr="006A02C3">
              <w:t xml:space="preserve"> (where IS_EXCLUDED_STEP = 1)</w:t>
            </w:r>
          </w:p>
          <w:p w14:paraId="6228EADA" w14:textId="77777777" w:rsidR="00464553" w:rsidRPr="006A02C3" w:rsidRDefault="00464553" w:rsidP="00C87C71">
            <w:pPr>
              <w:pStyle w:val="GDP1"/>
            </w:pPr>
            <w:r w:rsidRPr="006A02C3">
              <w:t>Sort theo Thứ tự bước (STEP_NO) ASC</w:t>
            </w:r>
          </w:p>
        </w:tc>
      </w:tr>
      <w:tr w:rsidR="00464553" w:rsidRPr="006A02C3" w14:paraId="73790B60" w14:textId="77777777" w:rsidTr="006D0B7A">
        <w:tc>
          <w:tcPr>
            <w:tcW w:w="828" w:type="dxa"/>
          </w:tcPr>
          <w:p w14:paraId="1DB50237"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4422AC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hiện tại</w:t>
            </w:r>
          </w:p>
        </w:tc>
        <w:tc>
          <w:tcPr>
            <w:tcW w:w="1800" w:type="dxa"/>
          </w:tcPr>
          <w:p w14:paraId="013537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1ADAF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F381E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1706D173" w14:textId="77777777" w:rsidR="00464553" w:rsidRPr="006A02C3" w:rsidRDefault="00464553" w:rsidP="00C87C71">
            <w:pPr>
              <w:pStyle w:val="GDP1"/>
            </w:pPr>
            <w:r w:rsidRPr="006A02C3">
              <w:t>Disable (Không được chỉnh sửa)</w:t>
            </w:r>
          </w:p>
          <w:p w14:paraId="7B9DE577" w14:textId="77777777" w:rsidR="00464553" w:rsidRPr="006A02C3" w:rsidRDefault="00464553" w:rsidP="00C87C71">
            <w:pPr>
              <w:pStyle w:val="GDP1"/>
            </w:pPr>
            <w:r w:rsidRPr="006A02C3">
              <w:t xml:space="preserve">Load từ </w:t>
            </w:r>
          </w:p>
        </w:tc>
      </w:tr>
      <w:tr w:rsidR="00464553" w:rsidRPr="006A02C3" w14:paraId="6990742B" w14:textId="77777777" w:rsidTr="006D0B7A">
        <w:tc>
          <w:tcPr>
            <w:tcW w:w="828" w:type="dxa"/>
          </w:tcPr>
          <w:p w14:paraId="05B6598A"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3F95B9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Nhóm tác động </w:t>
            </w:r>
          </w:p>
        </w:tc>
        <w:tc>
          <w:tcPr>
            <w:tcW w:w="1800" w:type="dxa"/>
          </w:tcPr>
          <w:p w14:paraId="6E040A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C2378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7DCD53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DED5D6E" w14:textId="77777777" w:rsidR="00464553" w:rsidRPr="006A02C3" w:rsidRDefault="00464553" w:rsidP="00C87C71">
            <w:pPr>
              <w:pStyle w:val="GDP1"/>
            </w:pPr>
            <w:r w:rsidRPr="006A02C3">
              <w:t>Tập giá trị {Load danh sách nhóm tác động}</w:t>
            </w:r>
          </w:p>
          <w:p w14:paraId="3625F763" w14:textId="77777777" w:rsidR="00464553" w:rsidRPr="006A02C3" w:rsidRDefault="00464553" w:rsidP="00C87C71">
            <w:pPr>
              <w:pStyle w:val="GDP1"/>
            </w:pPr>
            <w:r w:rsidRPr="006A02C3">
              <w:t>Hiển thị Mã – Tên nhóm</w:t>
            </w:r>
          </w:p>
        </w:tc>
      </w:tr>
      <w:tr w:rsidR="00464553" w:rsidRPr="006A02C3" w14:paraId="24F5F4B6" w14:textId="77777777" w:rsidTr="006D0B7A">
        <w:tc>
          <w:tcPr>
            <w:tcW w:w="828" w:type="dxa"/>
          </w:tcPr>
          <w:p w14:paraId="65C58257"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652632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Trạng thái sau </w:t>
            </w:r>
            <w:r w:rsidRPr="006A02C3">
              <w:rPr>
                <w:rFonts w:ascii="Times New Roman" w:hAnsi="Times New Roman"/>
                <w:b/>
                <w:bCs/>
                <w:sz w:val="24"/>
                <w:szCs w:val="24"/>
              </w:rPr>
              <w:t>Duyệt</w:t>
            </w:r>
          </w:p>
        </w:tc>
        <w:tc>
          <w:tcPr>
            <w:tcW w:w="1800" w:type="dxa"/>
          </w:tcPr>
          <w:p w14:paraId="057D6A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377D8C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670C9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0FDCA9AC" w14:textId="77777777" w:rsidR="00464553" w:rsidRPr="006A02C3" w:rsidRDefault="00464553" w:rsidP="00C87C71">
            <w:pPr>
              <w:pStyle w:val="GDP1"/>
            </w:pPr>
            <w:r w:rsidRPr="006A02C3">
              <w:t>Disable (Không được chỉnh sửa)</w:t>
            </w:r>
          </w:p>
          <w:p w14:paraId="1F65F1B2" w14:textId="77777777" w:rsidR="00464553" w:rsidRPr="006A02C3" w:rsidRDefault="00464553" w:rsidP="00C87C71">
            <w:pPr>
              <w:pStyle w:val="GDP1"/>
            </w:pPr>
            <w:r w:rsidRPr="006A02C3">
              <w:t>Load INVENTORY_APPROVAL_NEXT_STATE. NEXT_STATE với INVENTORY_APPROVAL_STEP. IS_EXCLUDED_STEP=1</w:t>
            </w:r>
          </w:p>
        </w:tc>
      </w:tr>
      <w:tr w:rsidR="00464553" w:rsidRPr="006A02C3" w14:paraId="053C5B8A" w14:textId="77777777" w:rsidTr="006D0B7A">
        <w:tc>
          <w:tcPr>
            <w:tcW w:w="828" w:type="dxa"/>
          </w:tcPr>
          <w:p w14:paraId="0AB9A2B1"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0EA319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Trạng thái sau </w:t>
            </w:r>
            <w:r w:rsidRPr="006A02C3">
              <w:rPr>
                <w:rFonts w:ascii="Times New Roman" w:hAnsi="Times New Roman"/>
                <w:b/>
                <w:bCs/>
                <w:sz w:val="24"/>
                <w:szCs w:val="24"/>
              </w:rPr>
              <w:t>Hủy</w:t>
            </w:r>
          </w:p>
        </w:tc>
        <w:tc>
          <w:tcPr>
            <w:tcW w:w="1800" w:type="dxa"/>
          </w:tcPr>
          <w:p w14:paraId="2206A1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3795D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1FF54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Disabled</w:t>
            </w:r>
          </w:p>
        </w:tc>
        <w:tc>
          <w:tcPr>
            <w:tcW w:w="5850" w:type="dxa"/>
          </w:tcPr>
          <w:p w14:paraId="0B684071" w14:textId="77777777" w:rsidR="00464553" w:rsidRPr="006A02C3" w:rsidRDefault="00464553" w:rsidP="00C87C71">
            <w:pPr>
              <w:pStyle w:val="GDP1"/>
            </w:pPr>
            <w:r w:rsidRPr="006A02C3">
              <w:t>Disable (Không được chỉnh sửa)</w:t>
            </w:r>
          </w:p>
          <w:p w14:paraId="397CD677" w14:textId="77777777" w:rsidR="00464553" w:rsidRPr="006A02C3" w:rsidRDefault="00464553" w:rsidP="00C87C71">
            <w:pPr>
              <w:pStyle w:val="GDP1"/>
            </w:pPr>
            <w:r w:rsidRPr="006A02C3">
              <w:t xml:space="preserve">Load INVENTORY_APPROVAL_NEXT_STATE. </w:t>
            </w:r>
            <w:r w:rsidRPr="006A02C3">
              <w:lastRenderedPageBreak/>
              <w:t>NEXT_STATE với INVENTORY_APPROVAL_STEP. IS_EXCLUDED_STEP=1</w:t>
            </w:r>
          </w:p>
        </w:tc>
      </w:tr>
    </w:tbl>
    <w:p w14:paraId="77907B78" w14:textId="77777777" w:rsidR="00464553" w:rsidRPr="006A02C3" w:rsidRDefault="00464553" w:rsidP="00512E56">
      <w:pPr>
        <w:spacing w:line="360" w:lineRule="auto"/>
        <w:rPr>
          <w:lang w:eastAsia="ar-SA"/>
        </w:rPr>
      </w:pPr>
    </w:p>
    <w:p w14:paraId="7CDDAF97" w14:textId="77777777" w:rsidR="00464553" w:rsidRPr="006A02C3" w:rsidRDefault="00464553" w:rsidP="00512E56">
      <w:pPr>
        <w:pStyle w:val="Heading5"/>
        <w:spacing w:line="360" w:lineRule="auto"/>
      </w:pPr>
      <w:r w:rsidRPr="006A02C3">
        <w:t>Quản lý nhóm tác động</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6A996B5F" w14:textId="77777777" w:rsidTr="006D0B7A">
        <w:trPr>
          <w:tblHeader/>
        </w:trPr>
        <w:tc>
          <w:tcPr>
            <w:tcW w:w="828" w:type="dxa"/>
            <w:shd w:val="pct5" w:color="auto" w:fill="FFFFFF"/>
          </w:tcPr>
          <w:p w14:paraId="5FA61D9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02C99BF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0B72485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3A4D64F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4626DC71"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5BE3B69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49E17D86"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49F61253" w14:textId="77777777" w:rsidTr="006D0B7A">
        <w:tc>
          <w:tcPr>
            <w:tcW w:w="13676" w:type="dxa"/>
            <w:gridSpan w:val="6"/>
          </w:tcPr>
          <w:p w14:paraId="1AB918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Tab</w:t>
            </w:r>
          </w:p>
        </w:tc>
      </w:tr>
      <w:tr w:rsidR="00464553" w:rsidRPr="006A02C3" w14:paraId="7A32A3AF" w14:textId="77777777" w:rsidTr="006D0B7A">
        <w:tc>
          <w:tcPr>
            <w:tcW w:w="828" w:type="dxa"/>
          </w:tcPr>
          <w:p w14:paraId="0029DEEF"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615A36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Tab</w:t>
            </w:r>
          </w:p>
        </w:tc>
        <w:tc>
          <w:tcPr>
            <w:tcW w:w="1800" w:type="dxa"/>
          </w:tcPr>
          <w:p w14:paraId="5CD8E9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Tab menu </w:t>
            </w:r>
          </w:p>
        </w:tc>
        <w:tc>
          <w:tcPr>
            <w:tcW w:w="1598" w:type="dxa"/>
          </w:tcPr>
          <w:p w14:paraId="087C9B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F684E1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F895280" w14:textId="77777777" w:rsidR="00464553" w:rsidRPr="006A02C3" w:rsidRDefault="00464553" w:rsidP="00C87C71">
            <w:pPr>
              <w:pStyle w:val="GDP1"/>
            </w:pPr>
            <w:r w:rsidRPr="006A02C3">
              <w:t xml:space="preserve">Tab Quản lý quy trình </w:t>
            </w:r>
          </w:p>
          <w:p w14:paraId="622ED988" w14:textId="77777777" w:rsidR="00464553" w:rsidRPr="006A02C3" w:rsidRDefault="00464553" w:rsidP="00C87C71">
            <w:pPr>
              <w:pStyle w:val="GDP1"/>
            </w:pPr>
            <w:r w:rsidRPr="006A02C3">
              <w:t>Tab Quản lý nhóm tác động quy trình (focus)</w:t>
            </w:r>
          </w:p>
          <w:p w14:paraId="3A5C18DD" w14:textId="77777777" w:rsidR="00464553" w:rsidRPr="006A02C3" w:rsidRDefault="00464553" w:rsidP="00C87C71">
            <w:pPr>
              <w:pStyle w:val="GDP1"/>
            </w:pPr>
            <w:r w:rsidRPr="006A02C3">
              <w:t>Tab Quản lý trạng thái chuyển đổi</w:t>
            </w:r>
          </w:p>
        </w:tc>
      </w:tr>
      <w:tr w:rsidR="00464553" w:rsidRPr="006A02C3" w14:paraId="39DFCC26" w14:textId="77777777" w:rsidTr="006D0B7A">
        <w:tc>
          <w:tcPr>
            <w:tcW w:w="13676" w:type="dxa"/>
            <w:gridSpan w:val="6"/>
          </w:tcPr>
          <w:p w14:paraId="03BE62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7CDD04B8" w14:textId="77777777" w:rsidTr="006D0B7A">
        <w:tc>
          <w:tcPr>
            <w:tcW w:w="828" w:type="dxa"/>
          </w:tcPr>
          <w:p w14:paraId="59A7AA91"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104751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Nhóm tác động</w:t>
            </w:r>
          </w:p>
        </w:tc>
        <w:tc>
          <w:tcPr>
            <w:tcW w:w="1800" w:type="dxa"/>
          </w:tcPr>
          <w:p w14:paraId="1B11202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7B0BA1B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8485E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B698642" w14:textId="77777777" w:rsidR="00464553" w:rsidRPr="006A02C3" w:rsidRDefault="00464553" w:rsidP="00C87C71">
            <w:pPr>
              <w:pStyle w:val="GDP1"/>
            </w:pPr>
            <w:r w:rsidRPr="006A02C3">
              <w:t>Hint text: Nhập mã/ tên nhóm</w:t>
            </w:r>
          </w:p>
          <w:p w14:paraId="7A507D1F" w14:textId="77777777" w:rsidR="00464553" w:rsidRPr="006A02C3" w:rsidRDefault="00464553" w:rsidP="00C87C71">
            <w:pPr>
              <w:pStyle w:val="GDP1"/>
            </w:pPr>
            <w:r w:rsidRPr="006A02C3">
              <w:t>Tìm kiếm gần đúng, không phân biệt hoa thường, không phân biệt dấu theo Mã/ Tên nhóm (LIKE upper(‘%từ khóa đã bỏ dấu%’))</w:t>
            </w:r>
          </w:p>
        </w:tc>
      </w:tr>
      <w:tr w:rsidR="00464553" w:rsidRPr="006A02C3" w14:paraId="3F8E493A" w14:textId="77777777" w:rsidTr="006D0B7A">
        <w:tc>
          <w:tcPr>
            <w:tcW w:w="828" w:type="dxa"/>
          </w:tcPr>
          <w:p w14:paraId="460B0DCA"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311CDD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3B690B5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47E45A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E82EA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F7AA811" w14:textId="77777777" w:rsidR="00464553" w:rsidRPr="006A02C3" w:rsidRDefault="00464553" w:rsidP="00C87C71">
            <w:pPr>
              <w:pStyle w:val="GDP1"/>
            </w:pPr>
            <w:r w:rsidRPr="006A02C3">
              <w:t>Tập giá trị {Tất cả, Hoạt động, Tạm ngưng}</w:t>
            </w:r>
          </w:p>
        </w:tc>
      </w:tr>
      <w:tr w:rsidR="00464553" w:rsidRPr="006A02C3" w14:paraId="3381C67E" w14:textId="77777777" w:rsidTr="006D0B7A">
        <w:tc>
          <w:tcPr>
            <w:tcW w:w="828" w:type="dxa"/>
          </w:tcPr>
          <w:p w14:paraId="509C00A0"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0BD0C9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63D6AE1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DE2A9C9"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3B986BA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1667ACC" w14:textId="77777777" w:rsidR="00464553" w:rsidRPr="006A02C3" w:rsidRDefault="00464553" w:rsidP="00C87C71">
            <w:pPr>
              <w:pStyle w:val="GDP1"/>
            </w:pPr>
          </w:p>
        </w:tc>
      </w:tr>
      <w:tr w:rsidR="00464553" w:rsidRPr="006A02C3" w14:paraId="6EADC092" w14:textId="77777777" w:rsidTr="006D0B7A">
        <w:tc>
          <w:tcPr>
            <w:tcW w:w="828" w:type="dxa"/>
          </w:tcPr>
          <w:p w14:paraId="14A89636"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22973F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1F60807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42D0F26"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5FAB0E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0509696" w14:textId="77777777" w:rsidR="00464553" w:rsidRPr="006A02C3" w:rsidRDefault="00464553" w:rsidP="00C87C71">
            <w:pPr>
              <w:pStyle w:val="GDP1"/>
            </w:pPr>
          </w:p>
        </w:tc>
      </w:tr>
      <w:tr w:rsidR="00464553" w:rsidRPr="006A02C3" w14:paraId="0FD26A9A" w14:textId="77777777" w:rsidTr="006D0B7A">
        <w:tc>
          <w:tcPr>
            <w:tcW w:w="13676" w:type="dxa"/>
            <w:gridSpan w:val="6"/>
          </w:tcPr>
          <w:p w14:paraId="1AC197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404D58BA" w14:textId="77777777" w:rsidTr="006D0B7A">
        <w:tc>
          <w:tcPr>
            <w:tcW w:w="828" w:type="dxa"/>
          </w:tcPr>
          <w:p w14:paraId="16505F14"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245C408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Mở lại </w:t>
            </w:r>
          </w:p>
        </w:tc>
        <w:tc>
          <w:tcPr>
            <w:tcW w:w="1800" w:type="dxa"/>
          </w:tcPr>
          <w:p w14:paraId="022479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C45954F"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247DD58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A74DCF5" w14:textId="77777777" w:rsidR="00464553" w:rsidRPr="006A02C3" w:rsidRDefault="00464553" w:rsidP="00C87C71">
            <w:pPr>
              <w:pStyle w:val="GDP1"/>
            </w:pPr>
          </w:p>
        </w:tc>
      </w:tr>
      <w:tr w:rsidR="00464553" w:rsidRPr="006A02C3" w14:paraId="1D7C2957" w14:textId="77777777" w:rsidTr="006D0B7A">
        <w:tc>
          <w:tcPr>
            <w:tcW w:w="828" w:type="dxa"/>
          </w:tcPr>
          <w:p w14:paraId="7251BA79"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446BAB2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Tạm ngưng</w:t>
            </w:r>
          </w:p>
        </w:tc>
        <w:tc>
          <w:tcPr>
            <w:tcW w:w="1800" w:type="dxa"/>
          </w:tcPr>
          <w:p w14:paraId="71926A2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8FF830F"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1D539A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B4BFED6" w14:textId="77777777" w:rsidR="00464553" w:rsidRPr="006A02C3" w:rsidRDefault="00464553" w:rsidP="00C87C71">
            <w:pPr>
              <w:pStyle w:val="GDP1"/>
            </w:pPr>
          </w:p>
        </w:tc>
      </w:tr>
      <w:tr w:rsidR="00464553" w:rsidRPr="006A02C3" w14:paraId="7F30EC15" w14:textId="77777777" w:rsidTr="006D0B7A">
        <w:tc>
          <w:tcPr>
            <w:tcW w:w="828" w:type="dxa"/>
          </w:tcPr>
          <w:p w14:paraId="3F4AC107"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31DBFB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5F5B25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6AF31C1"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4A1488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0BB5ECF" w14:textId="77777777" w:rsidR="00464553" w:rsidRPr="006A02C3" w:rsidRDefault="00464553" w:rsidP="00C87C71">
            <w:pPr>
              <w:pStyle w:val="GDP1"/>
            </w:pPr>
          </w:p>
        </w:tc>
      </w:tr>
      <w:tr w:rsidR="00464553" w:rsidRPr="006A02C3" w14:paraId="66E82635" w14:textId="77777777" w:rsidTr="006D0B7A">
        <w:tc>
          <w:tcPr>
            <w:tcW w:w="13676" w:type="dxa"/>
            <w:gridSpan w:val="6"/>
          </w:tcPr>
          <w:p w14:paraId="12DDED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nhóm tác động</w:t>
            </w:r>
          </w:p>
        </w:tc>
      </w:tr>
      <w:tr w:rsidR="00464553" w:rsidRPr="006A02C3" w14:paraId="0C238579" w14:textId="77777777" w:rsidTr="006D0B7A">
        <w:tc>
          <w:tcPr>
            <w:tcW w:w="13676" w:type="dxa"/>
            <w:gridSpan w:val="6"/>
          </w:tcPr>
          <w:p w14:paraId="730EB1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15AEB5E1" w14:textId="77777777" w:rsidR="00464553" w:rsidRPr="006A02C3" w:rsidRDefault="00464553" w:rsidP="00C87C71">
            <w:pPr>
              <w:pStyle w:val="GDP1"/>
            </w:pPr>
            <w:r w:rsidRPr="006A02C3">
              <w:t>Load danh sách nhóm tác động</w:t>
            </w:r>
          </w:p>
          <w:p w14:paraId="6A843FB1" w14:textId="77777777" w:rsidR="00464553" w:rsidRPr="006A02C3" w:rsidRDefault="00464553" w:rsidP="00C87C71">
            <w:pPr>
              <w:pStyle w:val="GDP1"/>
            </w:pPr>
            <w:r w:rsidRPr="006A02C3">
              <w:t>Load dữ liệu từ bảng INVENTORY_GROUP_FACTOR</w:t>
            </w:r>
          </w:p>
          <w:p w14:paraId="6E8C6A06" w14:textId="77777777" w:rsidR="00464553" w:rsidRPr="006A02C3" w:rsidRDefault="00464553" w:rsidP="00C87C71">
            <w:pPr>
              <w:pStyle w:val="GDP1"/>
            </w:pPr>
            <w:r w:rsidRPr="006A02C3">
              <w:t>Sort theo Mã nhóm ASC</w:t>
            </w:r>
          </w:p>
          <w:p w14:paraId="1BCC6AA2" w14:textId="77777777" w:rsidR="00464553" w:rsidRPr="006A02C3" w:rsidRDefault="00464553" w:rsidP="00C87C71">
            <w:pPr>
              <w:pStyle w:val="GDP1"/>
            </w:pPr>
            <w:r w:rsidRPr="006A02C3">
              <w:t>Phân trang theo quy định chung</w:t>
            </w:r>
          </w:p>
        </w:tc>
      </w:tr>
      <w:tr w:rsidR="00464553" w:rsidRPr="006A02C3" w14:paraId="7CE5C594" w14:textId="77777777" w:rsidTr="006D0B7A">
        <w:tc>
          <w:tcPr>
            <w:tcW w:w="828" w:type="dxa"/>
          </w:tcPr>
          <w:p w14:paraId="49C42469"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04B5A5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479A81F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0D793E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F57A1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5FD5FF4A" w14:textId="77777777" w:rsidR="00464553" w:rsidRPr="006A02C3" w:rsidRDefault="00464553" w:rsidP="00C87C71">
            <w:pPr>
              <w:pStyle w:val="GDP1"/>
            </w:pPr>
            <w:r w:rsidRPr="006A02C3">
              <w:t>CheckAll: xuất hiện trên Header</w:t>
            </w:r>
          </w:p>
          <w:p w14:paraId="2FAFB4FE" w14:textId="77777777" w:rsidR="00464553" w:rsidRPr="006A02C3" w:rsidRDefault="00464553" w:rsidP="00C87C71">
            <w:pPr>
              <w:pStyle w:val="GDP1"/>
            </w:pPr>
            <w:r w:rsidRPr="006A02C3">
              <w:t>CheckRow: xuất hiện trên từng Row</w:t>
            </w:r>
          </w:p>
          <w:p w14:paraId="02BF3876"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57817046" w14:textId="77777777" w:rsidTr="006D0B7A">
        <w:tc>
          <w:tcPr>
            <w:tcW w:w="828" w:type="dxa"/>
          </w:tcPr>
          <w:p w14:paraId="15D9C03F"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5DB0F6A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nhóm</w:t>
            </w:r>
          </w:p>
        </w:tc>
        <w:tc>
          <w:tcPr>
            <w:tcW w:w="1800" w:type="dxa"/>
          </w:tcPr>
          <w:p w14:paraId="68F2F5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BD070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66DCAE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D0D6FA9" w14:textId="77777777" w:rsidR="00464553" w:rsidRPr="006A02C3" w:rsidRDefault="00464553" w:rsidP="00C87C71">
            <w:pPr>
              <w:pStyle w:val="GDP1"/>
            </w:pPr>
            <w:r w:rsidRPr="006A02C3">
              <w:t>Load từ INVENTORY_GROUP_FACTOR. GROUP_CODE</w:t>
            </w:r>
          </w:p>
        </w:tc>
      </w:tr>
      <w:tr w:rsidR="00464553" w:rsidRPr="006A02C3" w14:paraId="20A7095C" w14:textId="77777777" w:rsidTr="006D0B7A">
        <w:tc>
          <w:tcPr>
            <w:tcW w:w="828" w:type="dxa"/>
          </w:tcPr>
          <w:p w14:paraId="1BBD0B05"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3E5C6D4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nhóm</w:t>
            </w:r>
          </w:p>
        </w:tc>
        <w:tc>
          <w:tcPr>
            <w:tcW w:w="1800" w:type="dxa"/>
          </w:tcPr>
          <w:p w14:paraId="7AD8E1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D52F21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21E11A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6972D05" w14:textId="77777777" w:rsidR="00464553" w:rsidRPr="006A02C3" w:rsidRDefault="00464553" w:rsidP="00C87C71">
            <w:pPr>
              <w:pStyle w:val="GDP1"/>
            </w:pPr>
            <w:r w:rsidRPr="006A02C3">
              <w:t>Load từ INVENTORY_GROUP_FACTOR. GROUP_NAME</w:t>
            </w:r>
          </w:p>
        </w:tc>
      </w:tr>
      <w:tr w:rsidR="00464553" w:rsidRPr="006A02C3" w14:paraId="163B1933" w14:textId="77777777" w:rsidTr="006D0B7A">
        <w:tc>
          <w:tcPr>
            <w:tcW w:w="828" w:type="dxa"/>
          </w:tcPr>
          <w:p w14:paraId="431EE1AB"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12C42F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Mô tả</w:t>
            </w:r>
          </w:p>
        </w:tc>
        <w:tc>
          <w:tcPr>
            <w:tcW w:w="1800" w:type="dxa"/>
          </w:tcPr>
          <w:p w14:paraId="0B5AFA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C398B1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698D9E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0ED2F44" w14:textId="77777777" w:rsidR="00464553" w:rsidRPr="006A02C3" w:rsidRDefault="00464553" w:rsidP="00C87C71">
            <w:pPr>
              <w:pStyle w:val="GDP1"/>
            </w:pPr>
            <w:r w:rsidRPr="006A02C3">
              <w:t>Load từ INVENTORY_GROUP_FACTOR. DESCRIPTION</w:t>
            </w:r>
          </w:p>
        </w:tc>
      </w:tr>
      <w:tr w:rsidR="00464553" w:rsidRPr="006A02C3" w14:paraId="787B28A2" w14:textId="77777777" w:rsidTr="006D0B7A">
        <w:tc>
          <w:tcPr>
            <w:tcW w:w="828" w:type="dxa"/>
          </w:tcPr>
          <w:p w14:paraId="744276AA"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34CF60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12B03B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DEC6E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25DA40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D69A211" w14:textId="77777777" w:rsidR="00464553" w:rsidRPr="006A02C3" w:rsidRDefault="00464553" w:rsidP="00C87C71">
            <w:pPr>
              <w:pStyle w:val="GDP1"/>
            </w:pPr>
            <w:r w:rsidRPr="006A02C3">
              <w:t>Load từ INVENTORY_GROUP_FACTOR. STATUS</w:t>
            </w:r>
          </w:p>
        </w:tc>
      </w:tr>
      <w:tr w:rsidR="00464553" w:rsidRPr="006A02C3" w14:paraId="33E6D654" w14:textId="77777777" w:rsidTr="006D0B7A">
        <w:tc>
          <w:tcPr>
            <w:tcW w:w="828" w:type="dxa"/>
          </w:tcPr>
          <w:p w14:paraId="27D2D37A"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Pr>
          <w:p w14:paraId="5E07B6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Edit</w:t>
            </w:r>
          </w:p>
        </w:tc>
        <w:tc>
          <w:tcPr>
            <w:tcW w:w="1800" w:type="dxa"/>
          </w:tcPr>
          <w:p w14:paraId="68E89C2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3EBB869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B283E4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1EB0730" w14:textId="77777777" w:rsidR="00464553" w:rsidRPr="006A02C3" w:rsidRDefault="00464553" w:rsidP="00C87C71">
            <w:pPr>
              <w:pStyle w:val="GDP1"/>
            </w:pPr>
            <w:r w:rsidRPr="006A02C3">
              <w:t>Tooltip: Chỉnh sửa</w:t>
            </w:r>
          </w:p>
          <w:p w14:paraId="007F6F8B" w14:textId="77777777" w:rsidR="00464553" w:rsidRPr="006A02C3" w:rsidRDefault="00464553" w:rsidP="00C87C71">
            <w:pPr>
              <w:pStyle w:val="GDP1"/>
            </w:pPr>
            <w:r w:rsidRPr="006A02C3">
              <w:t>Chỉ xuất hiện trên bản ghi trạng thái Hoạt động</w:t>
            </w:r>
          </w:p>
        </w:tc>
      </w:tr>
      <w:tr w:rsidR="00464553" w:rsidRPr="006A02C3" w14:paraId="7C8322A1" w14:textId="77777777" w:rsidTr="006D0B7A">
        <w:tc>
          <w:tcPr>
            <w:tcW w:w="828" w:type="dxa"/>
            <w:tcBorders>
              <w:top w:val="dotted" w:sz="4" w:space="0" w:color="auto"/>
              <w:left w:val="dotted" w:sz="4" w:space="0" w:color="auto"/>
              <w:bottom w:val="dotted" w:sz="4" w:space="0" w:color="auto"/>
              <w:right w:val="dotted" w:sz="4" w:space="0" w:color="auto"/>
            </w:tcBorders>
          </w:tcPr>
          <w:p w14:paraId="39B91C26" w14:textId="77777777" w:rsidR="00464553" w:rsidRPr="006A02C3" w:rsidRDefault="00464553">
            <w:pPr>
              <w:pStyle w:val="TableData12"/>
              <w:numPr>
                <w:ilvl w:val="0"/>
                <w:numId w:val="47"/>
              </w:numPr>
              <w:spacing w:line="360" w:lineRule="auto"/>
              <w:rPr>
                <w:rFonts w:ascii="Times New Roman" w:hAnsi="Times New Roman"/>
                <w:sz w:val="24"/>
                <w:szCs w:val="24"/>
              </w:rPr>
            </w:pPr>
          </w:p>
        </w:tc>
        <w:tc>
          <w:tcPr>
            <w:tcW w:w="2070" w:type="dxa"/>
            <w:tcBorders>
              <w:top w:val="dotted" w:sz="4" w:space="0" w:color="auto"/>
              <w:left w:val="dotted" w:sz="4" w:space="0" w:color="auto"/>
              <w:bottom w:val="dotted" w:sz="4" w:space="0" w:color="auto"/>
              <w:right w:val="dotted" w:sz="4" w:space="0" w:color="auto"/>
            </w:tcBorders>
          </w:tcPr>
          <w:p w14:paraId="0D79B5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Ngưng / Mở lại</w:t>
            </w:r>
          </w:p>
        </w:tc>
        <w:tc>
          <w:tcPr>
            <w:tcW w:w="1800" w:type="dxa"/>
            <w:tcBorders>
              <w:top w:val="dotted" w:sz="4" w:space="0" w:color="auto"/>
              <w:left w:val="dotted" w:sz="4" w:space="0" w:color="auto"/>
              <w:bottom w:val="dotted" w:sz="4" w:space="0" w:color="auto"/>
              <w:right w:val="dotted" w:sz="4" w:space="0" w:color="auto"/>
            </w:tcBorders>
          </w:tcPr>
          <w:p w14:paraId="113ADA1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Borders>
              <w:top w:val="dotted" w:sz="4" w:space="0" w:color="auto"/>
              <w:left w:val="dotted" w:sz="4" w:space="0" w:color="auto"/>
              <w:bottom w:val="dotted" w:sz="4" w:space="0" w:color="auto"/>
              <w:right w:val="dotted" w:sz="4" w:space="0" w:color="auto"/>
            </w:tcBorders>
          </w:tcPr>
          <w:p w14:paraId="19CD08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Borders>
              <w:top w:val="dotted" w:sz="4" w:space="0" w:color="auto"/>
              <w:left w:val="dotted" w:sz="4" w:space="0" w:color="auto"/>
              <w:bottom w:val="dotted" w:sz="4" w:space="0" w:color="auto"/>
              <w:right w:val="dotted" w:sz="4" w:space="0" w:color="auto"/>
            </w:tcBorders>
          </w:tcPr>
          <w:p w14:paraId="69C2A16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Borders>
              <w:top w:val="dotted" w:sz="4" w:space="0" w:color="auto"/>
              <w:left w:val="dotted" w:sz="4" w:space="0" w:color="auto"/>
              <w:bottom w:val="dotted" w:sz="4" w:space="0" w:color="auto"/>
              <w:right w:val="dotted" w:sz="4" w:space="0" w:color="auto"/>
            </w:tcBorders>
          </w:tcPr>
          <w:p w14:paraId="6AB67C3A" w14:textId="77777777" w:rsidR="00464553" w:rsidRPr="006A02C3" w:rsidRDefault="00464553" w:rsidP="00C87C71">
            <w:pPr>
              <w:pStyle w:val="GDP1"/>
            </w:pPr>
            <w:r w:rsidRPr="006A02C3">
              <w:t>Tooltip: Tạm ngưng/ Mở lại</w:t>
            </w:r>
          </w:p>
          <w:p w14:paraId="75C8A36B" w14:textId="77777777" w:rsidR="00464553" w:rsidRPr="006A02C3" w:rsidRDefault="00464553" w:rsidP="00C87C71">
            <w:pPr>
              <w:pStyle w:val="GDP1"/>
            </w:pPr>
            <w:r w:rsidRPr="006A02C3">
              <w:t>Icon Lock chỉ xuất hiện trên bản ghi trạng thái Hoạt động</w:t>
            </w:r>
          </w:p>
          <w:p w14:paraId="2D3244B8" w14:textId="77777777" w:rsidR="00464553" w:rsidRPr="006A02C3" w:rsidRDefault="00464553" w:rsidP="00C87C71">
            <w:pPr>
              <w:pStyle w:val="GDP1"/>
            </w:pPr>
            <w:r w:rsidRPr="006A02C3">
              <w:t>Icon Unlock chỉ xuất hiện trên bản ghi trạng thái Tạm ngưng</w:t>
            </w:r>
          </w:p>
        </w:tc>
      </w:tr>
    </w:tbl>
    <w:p w14:paraId="4DD467E2" w14:textId="77777777" w:rsidR="00464553" w:rsidRPr="006A02C3" w:rsidRDefault="00464553" w:rsidP="00512E56">
      <w:pPr>
        <w:spacing w:line="360" w:lineRule="auto"/>
        <w:rPr>
          <w:lang w:eastAsia="ar-SA"/>
        </w:rPr>
      </w:pPr>
    </w:p>
    <w:p w14:paraId="68A22A6E" w14:textId="77777777" w:rsidR="00464553" w:rsidRPr="006A02C3" w:rsidRDefault="00464553" w:rsidP="00512E56">
      <w:pPr>
        <w:pStyle w:val="Heading5"/>
        <w:spacing w:line="360" w:lineRule="auto"/>
      </w:pPr>
      <w:r w:rsidRPr="006A02C3">
        <w:t>Thêm mới nhóm tác động</w:t>
      </w:r>
    </w:p>
    <w:p w14:paraId="3042BC4B" w14:textId="77777777" w:rsidR="00464553" w:rsidRPr="006A02C3" w:rsidRDefault="00464553" w:rsidP="00512E56">
      <w:pPr>
        <w:pStyle w:val="Heading6"/>
        <w:spacing w:line="360" w:lineRule="auto"/>
      </w:pPr>
      <w:r w:rsidRPr="006A02C3">
        <w:t>Step 1. Thông tin nhóm tác động</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0A03342" w14:textId="77777777" w:rsidTr="006D0B7A">
        <w:trPr>
          <w:tblHeader/>
        </w:trPr>
        <w:tc>
          <w:tcPr>
            <w:tcW w:w="828" w:type="dxa"/>
            <w:shd w:val="pct5" w:color="auto" w:fill="FFFFFF"/>
          </w:tcPr>
          <w:p w14:paraId="0B3E462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lastRenderedPageBreak/>
              <w:t>STT</w:t>
            </w:r>
          </w:p>
        </w:tc>
        <w:tc>
          <w:tcPr>
            <w:tcW w:w="2070" w:type="dxa"/>
            <w:shd w:val="pct5" w:color="auto" w:fill="FFFFFF"/>
          </w:tcPr>
          <w:p w14:paraId="6F16869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4E35ED5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05DF6CD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675F311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49EB606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65DD29F9"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8863737" w14:textId="77777777" w:rsidTr="006D0B7A">
        <w:tc>
          <w:tcPr>
            <w:tcW w:w="13676" w:type="dxa"/>
            <w:gridSpan w:val="6"/>
          </w:tcPr>
          <w:p w14:paraId="4CDB6A34"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sz w:val="24"/>
                <w:szCs w:val="24"/>
              </w:rPr>
              <w:t>Stepper</w:t>
            </w:r>
          </w:p>
        </w:tc>
      </w:tr>
      <w:tr w:rsidR="00464553" w:rsidRPr="006A02C3" w14:paraId="65F67DFA" w14:textId="77777777" w:rsidTr="006D0B7A">
        <w:tc>
          <w:tcPr>
            <w:tcW w:w="828" w:type="dxa"/>
          </w:tcPr>
          <w:p w14:paraId="70010927" w14:textId="77777777" w:rsidR="00464553" w:rsidRPr="006A02C3" w:rsidRDefault="00464553">
            <w:pPr>
              <w:pStyle w:val="TableData12"/>
              <w:numPr>
                <w:ilvl w:val="0"/>
                <w:numId w:val="48"/>
              </w:numPr>
              <w:spacing w:line="360" w:lineRule="auto"/>
              <w:rPr>
                <w:rFonts w:ascii="Times New Roman" w:hAnsi="Times New Roman"/>
                <w:sz w:val="24"/>
                <w:szCs w:val="24"/>
              </w:rPr>
            </w:pPr>
          </w:p>
        </w:tc>
        <w:tc>
          <w:tcPr>
            <w:tcW w:w="2070" w:type="dxa"/>
          </w:tcPr>
          <w:p w14:paraId="72C904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c>
          <w:tcPr>
            <w:tcW w:w="1800" w:type="dxa"/>
          </w:tcPr>
          <w:p w14:paraId="24C401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c>
          <w:tcPr>
            <w:tcW w:w="1598" w:type="dxa"/>
          </w:tcPr>
          <w:p w14:paraId="0E8B1F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A43ED4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AF39C94" w14:textId="77777777" w:rsidR="00464553" w:rsidRPr="006A02C3" w:rsidRDefault="00464553" w:rsidP="00C87C71">
            <w:pPr>
              <w:pStyle w:val="GDP1"/>
            </w:pPr>
            <w:r w:rsidRPr="006A02C3">
              <w:t>Bước 1: Thông tin nhóm tác động (focus)</w:t>
            </w:r>
          </w:p>
          <w:p w14:paraId="1ECAD267" w14:textId="77777777" w:rsidR="00464553" w:rsidRPr="006A02C3" w:rsidRDefault="00464553" w:rsidP="00C87C71">
            <w:pPr>
              <w:pStyle w:val="GDP1"/>
            </w:pPr>
            <w:r w:rsidRPr="006A02C3">
              <w:t>Bước 2: Gán chức vụ vào nhóm</w:t>
            </w:r>
          </w:p>
        </w:tc>
      </w:tr>
      <w:tr w:rsidR="00464553" w:rsidRPr="006A02C3" w14:paraId="41466CBF" w14:textId="77777777" w:rsidTr="006D0B7A">
        <w:tc>
          <w:tcPr>
            <w:tcW w:w="13676" w:type="dxa"/>
            <w:gridSpan w:val="6"/>
          </w:tcPr>
          <w:p w14:paraId="3C4BC161"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sz w:val="24"/>
                <w:szCs w:val="24"/>
              </w:rPr>
              <w:t>Thông tin</w:t>
            </w:r>
          </w:p>
        </w:tc>
      </w:tr>
      <w:tr w:rsidR="00464553" w:rsidRPr="006A02C3" w14:paraId="6A0847E6" w14:textId="77777777" w:rsidTr="006D0B7A">
        <w:tc>
          <w:tcPr>
            <w:tcW w:w="828" w:type="dxa"/>
          </w:tcPr>
          <w:p w14:paraId="45C6B24E" w14:textId="77777777" w:rsidR="00464553" w:rsidRPr="006A02C3" w:rsidRDefault="00464553">
            <w:pPr>
              <w:pStyle w:val="TableData12"/>
              <w:numPr>
                <w:ilvl w:val="0"/>
                <w:numId w:val="48"/>
              </w:numPr>
              <w:spacing w:line="360" w:lineRule="auto"/>
              <w:rPr>
                <w:rFonts w:ascii="Times New Roman" w:hAnsi="Times New Roman"/>
                <w:sz w:val="24"/>
                <w:szCs w:val="24"/>
              </w:rPr>
            </w:pPr>
          </w:p>
        </w:tc>
        <w:tc>
          <w:tcPr>
            <w:tcW w:w="2070" w:type="dxa"/>
          </w:tcPr>
          <w:p w14:paraId="72B328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nhóm*</w:t>
            </w:r>
          </w:p>
        </w:tc>
        <w:tc>
          <w:tcPr>
            <w:tcW w:w="1800" w:type="dxa"/>
          </w:tcPr>
          <w:p w14:paraId="5E3087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06D1DD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C3D89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FCCF622" w14:textId="77777777" w:rsidR="00464553" w:rsidRPr="006A02C3" w:rsidRDefault="00464553" w:rsidP="00C87C71">
            <w:pPr>
              <w:pStyle w:val="GDP1"/>
            </w:pPr>
            <w:r w:rsidRPr="006A02C3">
              <w:t>Bắt buộc nhập</w:t>
            </w:r>
          </w:p>
          <w:p w14:paraId="150B354B" w14:textId="77777777" w:rsidR="00464553" w:rsidRPr="006A02C3" w:rsidRDefault="00464553" w:rsidP="00C87C71">
            <w:pPr>
              <w:pStyle w:val="GDP1"/>
            </w:pPr>
            <w:r w:rsidRPr="006A02C3">
              <w:t>Lưu vào bảng INVENTORY_GROUP_FACTOR.GROUP_CODE</w:t>
            </w:r>
          </w:p>
        </w:tc>
      </w:tr>
      <w:tr w:rsidR="00464553" w:rsidRPr="006A02C3" w14:paraId="62E0D5ED" w14:textId="77777777" w:rsidTr="006D0B7A">
        <w:tc>
          <w:tcPr>
            <w:tcW w:w="828" w:type="dxa"/>
          </w:tcPr>
          <w:p w14:paraId="5ABB3199" w14:textId="77777777" w:rsidR="00464553" w:rsidRPr="006A02C3" w:rsidRDefault="00464553">
            <w:pPr>
              <w:pStyle w:val="TableData12"/>
              <w:numPr>
                <w:ilvl w:val="0"/>
                <w:numId w:val="48"/>
              </w:numPr>
              <w:spacing w:line="360" w:lineRule="auto"/>
              <w:rPr>
                <w:rFonts w:ascii="Times New Roman" w:hAnsi="Times New Roman"/>
                <w:sz w:val="24"/>
                <w:szCs w:val="24"/>
              </w:rPr>
            </w:pPr>
          </w:p>
        </w:tc>
        <w:tc>
          <w:tcPr>
            <w:tcW w:w="2070" w:type="dxa"/>
          </w:tcPr>
          <w:p w14:paraId="5A6A9B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nhóm*</w:t>
            </w:r>
          </w:p>
        </w:tc>
        <w:tc>
          <w:tcPr>
            <w:tcW w:w="1800" w:type="dxa"/>
          </w:tcPr>
          <w:p w14:paraId="46E6783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129F5AF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67135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0216108" w14:textId="77777777" w:rsidR="00464553" w:rsidRPr="006A02C3" w:rsidRDefault="00464553" w:rsidP="00C87C71">
            <w:pPr>
              <w:pStyle w:val="GDP1"/>
            </w:pPr>
            <w:r w:rsidRPr="006A02C3">
              <w:t>Bắt buộc nhập</w:t>
            </w:r>
          </w:p>
          <w:p w14:paraId="5B9449D2" w14:textId="77777777" w:rsidR="00464553" w:rsidRPr="006A02C3" w:rsidRDefault="00464553" w:rsidP="00C87C71">
            <w:pPr>
              <w:pStyle w:val="GDP1"/>
            </w:pPr>
            <w:r w:rsidRPr="006A02C3">
              <w:t>Lưu vào bảng INVENTORY_GROUP_FACTOR.GROUP_NAME</w:t>
            </w:r>
          </w:p>
        </w:tc>
      </w:tr>
      <w:tr w:rsidR="00464553" w:rsidRPr="006A02C3" w14:paraId="014FF317" w14:textId="77777777" w:rsidTr="006D0B7A">
        <w:tc>
          <w:tcPr>
            <w:tcW w:w="828" w:type="dxa"/>
          </w:tcPr>
          <w:p w14:paraId="667BE0BA" w14:textId="77777777" w:rsidR="00464553" w:rsidRPr="006A02C3" w:rsidRDefault="00464553">
            <w:pPr>
              <w:pStyle w:val="TableData12"/>
              <w:numPr>
                <w:ilvl w:val="0"/>
                <w:numId w:val="48"/>
              </w:numPr>
              <w:spacing w:line="360" w:lineRule="auto"/>
              <w:rPr>
                <w:rFonts w:ascii="Times New Roman" w:hAnsi="Times New Roman"/>
                <w:sz w:val="24"/>
                <w:szCs w:val="24"/>
              </w:rPr>
            </w:pPr>
          </w:p>
        </w:tc>
        <w:tc>
          <w:tcPr>
            <w:tcW w:w="2070" w:type="dxa"/>
          </w:tcPr>
          <w:p w14:paraId="3969348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Mô tả</w:t>
            </w:r>
          </w:p>
        </w:tc>
        <w:tc>
          <w:tcPr>
            <w:tcW w:w="1800" w:type="dxa"/>
          </w:tcPr>
          <w:p w14:paraId="141134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7304C1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8892C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16BD825" w14:textId="77777777" w:rsidR="00464553" w:rsidRPr="006A02C3" w:rsidRDefault="00464553" w:rsidP="00C87C71">
            <w:pPr>
              <w:pStyle w:val="GDP1"/>
            </w:pPr>
            <w:r w:rsidRPr="006A02C3">
              <w:t>Lưu vào bảng INVENTORY_GROUP_FACTOR.DESCRIPTION</w:t>
            </w:r>
          </w:p>
        </w:tc>
      </w:tr>
      <w:tr w:rsidR="00464553" w:rsidRPr="006A02C3" w14:paraId="2EA9D097" w14:textId="77777777" w:rsidTr="006D0B7A">
        <w:tc>
          <w:tcPr>
            <w:tcW w:w="13676" w:type="dxa"/>
            <w:gridSpan w:val="6"/>
          </w:tcPr>
          <w:p w14:paraId="732D5F3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0E3F36E9" w14:textId="77777777" w:rsidTr="006D0B7A">
        <w:tc>
          <w:tcPr>
            <w:tcW w:w="828" w:type="dxa"/>
          </w:tcPr>
          <w:p w14:paraId="43B4048D" w14:textId="77777777" w:rsidR="00464553" w:rsidRPr="006A02C3" w:rsidRDefault="00464553">
            <w:pPr>
              <w:pStyle w:val="TableData12"/>
              <w:numPr>
                <w:ilvl w:val="0"/>
                <w:numId w:val="48"/>
              </w:numPr>
              <w:spacing w:line="360" w:lineRule="auto"/>
              <w:rPr>
                <w:rFonts w:ascii="Times New Roman" w:hAnsi="Times New Roman"/>
                <w:sz w:val="24"/>
                <w:szCs w:val="24"/>
              </w:rPr>
            </w:pPr>
          </w:p>
        </w:tc>
        <w:tc>
          <w:tcPr>
            <w:tcW w:w="2070" w:type="dxa"/>
          </w:tcPr>
          <w:p w14:paraId="6C1F6A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Tiếp tục thêm mới</w:t>
            </w:r>
          </w:p>
        </w:tc>
        <w:tc>
          <w:tcPr>
            <w:tcW w:w="1800" w:type="dxa"/>
          </w:tcPr>
          <w:p w14:paraId="0C5671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Checkbox </w:t>
            </w:r>
          </w:p>
        </w:tc>
        <w:tc>
          <w:tcPr>
            <w:tcW w:w="1598" w:type="dxa"/>
          </w:tcPr>
          <w:p w14:paraId="6B50D0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65C8B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77658F81" w14:textId="77777777" w:rsidR="00464553" w:rsidRPr="006A02C3" w:rsidRDefault="00464553" w:rsidP="00C87C71">
            <w:pPr>
              <w:pStyle w:val="GDP1"/>
            </w:pPr>
          </w:p>
        </w:tc>
      </w:tr>
      <w:tr w:rsidR="00464553" w:rsidRPr="006A02C3" w14:paraId="1F050697" w14:textId="77777777" w:rsidTr="006D0B7A">
        <w:tc>
          <w:tcPr>
            <w:tcW w:w="828" w:type="dxa"/>
          </w:tcPr>
          <w:p w14:paraId="2A2A439D" w14:textId="77777777" w:rsidR="00464553" w:rsidRPr="006A02C3" w:rsidRDefault="00464553">
            <w:pPr>
              <w:pStyle w:val="TableData12"/>
              <w:numPr>
                <w:ilvl w:val="0"/>
                <w:numId w:val="48"/>
              </w:numPr>
              <w:spacing w:line="360" w:lineRule="auto"/>
              <w:rPr>
                <w:rFonts w:ascii="Times New Roman" w:hAnsi="Times New Roman"/>
                <w:sz w:val="24"/>
                <w:szCs w:val="24"/>
              </w:rPr>
            </w:pPr>
          </w:p>
        </w:tc>
        <w:tc>
          <w:tcPr>
            <w:tcW w:w="2070" w:type="dxa"/>
          </w:tcPr>
          <w:p w14:paraId="3270B6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290301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354F4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D33FD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EA0846C" w14:textId="77777777" w:rsidR="00464553" w:rsidRPr="006A02C3" w:rsidRDefault="00464553" w:rsidP="00C87C71">
            <w:pPr>
              <w:pStyle w:val="GDP1"/>
            </w:pPr>
          </w:p>
        </w:tc>
      </w:tr>
      <w:tr w:rsidR="00464553" w:rsidRPr="006A02C3" w14:paraId="36E21682" w14:textId="77777777" w:rsidTr="006D0B7A">
        <w:tc>
          <w:tcPr>
            <w:tcW w:w="828" w:type="dxa"/>
          </w:tcPr>
          <w:p w14:paraId="1EDAA34D" w14:textId="77777777" w:rsidR="00464553" w:rsidRPr="006A02C3" w:rsidRDefault="00464553">
            <w:pPr>
              <w:pStyle w:val="TableData12"/>
              <w:numPr>
                <w:ilvl w:val="0"/>
                <w:numId w:val="48"/>
              </w:numPr>
              <w:spacing w:line="360" w:lineRule="auto"/>
              <w:rPr>
                <w:rFonts w:ascii="Times New Roman" w:hAnsi="Times New Roman"/>
                <w:sz w:val="24"/>
                <w:szCs w:val="24"/>
              </w:rPr>
            </w:pPr>
          </w:p>
        </w:tc>
        <w:tc>
          <w:tcPr>
            <w:tcW w:w="2070" w:type="dxa"/>
          </w:tcPr>
          <w:p w14:paraId="44B78F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Tiếp theo</w:t>
            </w:r>
          </w:p>
        </w:tc>
        <w:tc>
          <w:tcPr>
            <w:tcW w:w="1800" w:type="dxa"/>
          </w:tcPr>
          <w:p w14:paraId="510EA28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97D087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CBB13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FE60887" w14:textId="77777777" w:rsidR="00464553" w:rsidRPr="006A02C3" w:rsidRDefault="00464553" w:rsidP="00C87C71">
            <w:pPr>
              <w:pStyle w:val="GDP1"/>
            </w:pPr>
            <w:r w:rsidRPr="006A02C3">
              <w:t>Lưu thông tin và qua bước tiếp theo</w:t>
            </w:r>
          </w:p>
        </w:tc>
      </w:tr>
    </w:tbl>
    <w:p w14:paraId="1A864F9F" w14:textId="77777777" w:rsidR="00464553" w:rsidRPr="006A02C3" w:rsidRDefault="00464553" w:rsidP="00512E56">
      <w:pPr>
        <w:spacing w:line="360" w:lineRule="auto"/>
        <w:rPr>
          <w:lang w:eastAsia="ar-SA"/>
        </w:rPr>
      </w:pPr>
    </w:p>
    <w:p w14:paraId="2DA94ACC" w14:textId="77777777" w:rsidR="00464553" w:rsidRPr="006A02C3" w:rsidRDefault="00464553" w:rsidP="00512E56">
      <w:pPr>
        <w:pStyle w:val="Heading6"/>
        <w:spacing w:line="360" w:lineRule="auto"/>
      </w:pPr>
      <w:r w:rsidRPr="006A02C3">
        <w:t>Step 2. Gán chức vụ vào nhóm</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1FA6F55A" w14:textId="77777777" w:rsidTr="006D0B7A">
        <w:trPr>
          <w:tblHeader/>
        </w:trPr>
        <w:tc>
          <w:tcPr>
            <w:tcW w:w="828" w:type="dxa"/>
            <w:shd w:val="pct5" w:color="auto" w:fill="FFFFFF"/>
          </w:tcPr>
          <w:p w14:paraId="52A74B4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76FEB99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2523439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54E5521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7C8C4DA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D8C943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051F5FB2"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3E40FB92" w14:textId="77777777" w:rsidTr="006D0B7A">
        <w:tc>
          <w:tcPr>
            <w:tcW w:w="13676" w:type="dxa"/>
            <w:gridSpan w:val="6"/>
          </w:tcPr>
          <w:p w14:paraId="631F2E52"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sz w:val="24"/>
                <w:szCs w:val="24"/>
              </w:rPr>
              <w:t>Stepper</w:t>
            </w:r>
          </w:p>
        </w:tc>
      </w:tr>
      <w:tr w:rsidR="00464553" w:rsidRPr="006A02C3" w14:paraId="10CF1D19" w14:textId="77777777" w:rsidTr="006D0B7A">
        <w:tc>
          <w:tcPr>
            <w:tcW w:w="828" w:type="dxa"/>
          </w:tcPr>
          <w:p w14:paraId="5DFFEC93"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3E23A9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c>
          <w:tcPr>
            <w:tcW w:w="1800" w:type="dxa"/>
          </w:tcPr>
          <w:p w14:paraId="79342F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Stepper</w:t>
            </w:r>
          </w:p>
        </w:tc>
        <w:tc>
          <w:tcPr>
            <w:tcW w:w="1598" w:type="dxa"/>
          </w:tcPr>
          <w:p w14:paraId="6212DC4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89A0FA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9581EF1" w14:textId="77777777" w:rsidR="00464553" w:rsidRPr="006A02C3" w:rsidRDefault="00464553" w:rsidP="00C87C71">
            <w:pPr>
              <w:pStyle w:val="GDP1"/>
            </w:pPr>
            <w:r w:rsidRPr="006A02C3">
              <w:t>Bước 1: Thông tin nhóm tác động (done)</w:t>
            </w:r>
          </w:p>
          <w:p w14:paraId="64A7B4C7" w14:textId="77777777" w:rsidR="00464553" w:rsidRPr="006A02C3" w:rsidRDefault="00464553" w:rsidP="00C87C71">
            <w:pPr>
              <w:pStyle w:val="GDP1"/>
            </w:pPr>
            <w:r w:rsidRPr="006A02C3">
              <w:t>Bước 2: Gán chức vụ vào nhóm(focus)</w:t>
            </w:r>
          </w:p>
        </w:tc>
      </w:tr>
      <w:tr w:rsidR="00464553" w:rsidRPr="006A02C3" w14:paraId="2044E0A8" w14:textId="77777777" w:rsidTr="006D0B7A">
        <w:tc>
          <w:tcPr>
            <w:tcW w:w="13676" w:type="dxa"/>
            <w:gridSpan w:val="6"/>
          </w:tcPr>
          <w:p w14:paraId="749C03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chức vụ</w:t>
            </w:r>
          </w:p>
        </w:tc>
      </w:tr>
      <w:tr w:rsidR="00464553" w:rsidRPr="006A02C3" w14:paraId="43E3AEC4" w14:textId="77777777" w:rsidTr="006D0B7A">
        <w:tc>
          <w:tcPr>
            <w:tcW w:w="828" w:type="dxa"/>
          </w:tcPr>
          <w:p w14:paraId="0D6B4F7F"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68D573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w:t>
            </w:r>
          </w:p>
        </w:tc>
        <w:tc>
          <w:tcPr>
            <w:tcW w:w="1800" w:type="dxa"/>
          </w:tcPr>
          <w:p w14:paraId="5FAAE7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3A6FB6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AC088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77466AA4" w14:textId="77777777" w:rsidR="00464553" w:rsidRPr="006A02C3" w:rsidRDefault="00464553" w:rsidP="00C87C71">
            <w:pPr>
              <w:pStyle w:val="GDP1"/>
            </w:pPr>
            <w:r w:rsidRPr="006A02C3">
              <w:t xml:space="preserve">Tick/ Bỏ tick CheckAll: tất cả CheckRow đang hiển thị trên grid sẽ được check/ uncheck </w:t>
            </w:r>
          </w:p>
          <w:p w14:paraId="637613D5" w14:textId="77777777" w:rsidR="00464553" w:rsidRPr="006A02C3" w:rsidRDefault="00464553" w:rsidP="00C87C71">
            <w:pPr>
              <w:pStyle w:val="GDP1"/>
            </w:pPr>
            <w:r w:rsidRPr="006A02C3">
              <w:t>Nhãn n/m: số chức vụ được tick chọn/ tổng số chức vụ</w:t>
            </w:r>
          </w:p>
        </w:tc>
      </w:tr>
      <w:tr w:rsidR="00464553" w:rsidRPr="006A02C3" w14:paraId="07265B4B" w14:textId="77777777" w:rsidTr="006D0B7A">
        <w:tc>
          <w:tcPr>
            <w:tcW w:w="828" w:type="dxa"/>
          </w:tcPr>
          <w:p w14:paraId="10B46D9F"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74DE2D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Filter</w:t>
            </w:r>
          </w:p>
        </w:tc>
        <w:tc>
          <w:tcPr>
            <w:tcW w:w="1800" w:type="dxa"/>
          </w:tcPr>
          <w:p w14:paraId="0A75FF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6BDB0B1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D4627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762B2E6" w14:textId="77777777" w:rsidR="00464553" w:rsidRPr="006A02C3" w:rsidRDefault="00464553" w:rsidP="00C87C71">
            <w:pPr>
              <w:pStyle w:val="GDP1"/>
            </w:pPr>
            <w:r w:rsidRPr="006A02C3">
              <w:t>Hint text: Nhập mã hoặc tên chức vụ</w:t>
            </w:r>
          </w:p>
          <w:p w14:paraId="4075ED88" w14:textId="77777777" w:rsidR="00464553" w:rsidRPr="006A02C3" w:rsidRDefault="00464553" w:rsidP="00C87C71">
            <w:pPr>
              <w:pStyle w:val="GDP1"/>
            </w:pPr>
            <w:r w:rsidRPr="006A02C3">
              <w:t>Nhập từ khóa, hệ thống sẽ filter Mã/ Tên chức vụ theo từ khóa</w:t>
            </w:r>
          </w:p>
        </w:tc>
      </w:tr>
      <w:tr w:rsidR="00464553" w:rsidRPr="006A02C3" w14:paraId="2D5E00EB" w14:textId="77777777" w:rsidTr="006D0B7A">
        <w:tc>
          <w:tcPr>
            <w:tcW w:w="13676" w:type="dxa"/>
            <w:gridSpan w:val="6"/>
          </w:tcPr>
          <w:p w14:paraId="6588FA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52FB170F" w14:textId="77777777" w:rsidR="00464553" w:rsidRPr="006A02C3" w:rsidRDefault="00464553" w:rsidP="00C87C71">
            <w:pPr>
              <w:pStyle w:val="GDP1"/>
            </w:pPr>
            <w:r w:rsidRPr="006A02C3">
              <w:lastRenderedPageBreak/>
              <w:t>Load danh sách chức vụ (chưa được gán vào nhóm)</w:t>
            </w:r>
          </w:p>
          <w:p w14:paraId="05B08BE5" w14:textId="77777777" w:rsidR="00464553" w:rsidRPr="006A02C3" w:rsidRDefault="00464553" w:rsidP="00C87C71">
            <w:pPr>
              <w:pStyle w:val="GDP1"/>
            </w:pPr>
            <w:r w:rsidRPr="006A02C3">
              <w:t xml:space="preserve">Load dữ liệu từ bảng </w:t>
            </w:r>
            <w:r w:rsidRPr="006A02C3">
              <w:rPr>
                <w:b/>
              </w:rPr>
              <w:t>JOB_TITLE</w:t>
            </w:r>
          </w:p>
          <w:p w14:paraId="60F383D1" w14:textId="77777777" w:rsidR="00464553" w:rsidRPr="006A02C3" w:rsidRDefault="00464553" w:rsidP="00C87C71">
            <w:pPr>
              <w:pStyle w:val="GDP1"/>
            </w:pPr>
            <w:r w:rsidRPr="006A02C3">
              <w:t>Sort theo VISUAL_INDEX ASC</w:t>
            </w:r>
          </w:p>
          <w:p w14:paraId="7914C888" w14:textId="77777777" w:rsidR="00464553" w:rsidRPr="006A02C3" w:rsidRDefault="00464553" w:rsidP="00C87C71">
            <w:pPr>
              <w:pStyle w:val="GDP1"/>
            </w:pPr>
            <w:r w:rsidRPr="006A02C3">
              <w:t>Load all, không phân trang</w:t>
            </w:r>
          </w:p>
        </w:tc>
      </w:tr>
      <w:tr w:rsidR="00464553" w:rsidRPr="006A02C3" w14:paraId="5E35E47F" w14:textId="77777777" w:rsidTr="006D0B7A">
        <w:tc>
          <w:tcPr>
            <w:tcW w:w="828" w:type="dxa"/>
          </w:tcPr>
          <w:p w14:paraId="0A56066D"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214128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5BCB5E0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23E2A4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8CBF0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52DBE978" w14:textId="77777777" w:rsidR="00464553" w:rsidRPr="006A02C3" w:rsidRDefault="00464553" w:rsidP="00C87C71">
            <w:pPr>
              <w:pStyle w:val="GDP1"/>
            </w:pPr>
            <w:r w:rsidRPr="006A02C3">
              <w:t>CheckAll: xuất hiện trên Header</w:t>
            </w:r>
          </w:p>
          <w:p w14:paraId="59988047" w14:textId="77777777" w:rsidR="00464553" w:rsidRPr="006A02C3" w:rsidRDefault="00464553" w:rsidP="00C87C71">
            <w:pPr>
              <w:pStyle w:val="GDP1"/>
            </w:pPr>
            <w:r w:rsidRPr="006A02C3">
              <w:t>CheckRow: xuất hiện trên từng Row</w:t>
            </w:r>
          </w:p>
          <w:p w14:paraId="4A7DFBE9"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304151F5" w14:textId="77777777" w:rsidTr="006D0B7A">
        <w:tc>
          <w:tcPr>
            <w:tcW w:w="828" w:type="dxa"/>
          </w:tcPr>
          <w:p w14:paraId="548BC795"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11748B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chức vụ</w:t>
            </w:r>
          </w:p>
        </w:tc>
        <w:tc>
          <w:tcPr>
            <w:tcW w:w="1800" w:type="dxa"/>
          </w:tcPr>
          <w:p w14:paraId="3F0934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F2EB9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E81298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C227076" w14:textId="77777777" w:rsidR="00464553" w:rsidRPr="006A02C3" w:rsidRDefault="00464553" w:rsidP="00C87C71">
            <w:pPr>
              <w:pStyle w:val="GDP1"/>
            </w:pPr>
            <w:r w:rsidRPr="006A02C3">
              <w:t>Load từ JOB_TITLE. PREFIX</w:t>
            </w:r>
          </w:p>
        </w:tc>
      </w:tr>
      <w:tr w:rsidR="00464553" w:rsidRPr="006A02C3" w14:paraId="16EC5258" w14:textId="77777777" w:rsidTr="006D0B7A">
        <w:tc>
          <w:tcPr>
            <w:tcW w:w="828" w:type="dxa"/>
          </w:tcPr>
          <w:p w14:paraId="54F1FDD8"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62A419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chức vụ</w:t>
            </w:r>
          </w:p>
        </w:tc>
        <w:tc>
          <w:tcPr>
            <w:tcW w:w="1800" w:type="dxa"/>
          </w:tcPr>
          <w:p w14:paraId="4C6553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63FF0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E06740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89E95FA" w14:textId="77777777" w:rsidR="00464553" w:rsidRPr="006A02C3" w:rsidRDefault="00464553" w:rsidP="00C87C71">
            <w:pPr>
              <w:pStyle w:val="GDP1"/>
            </w:pPr>
            <w:r w:rsidRPr="006A02C3">
              <w:t>Load từ JOB_TITLE. TITLE_NAME</w:t>
            </w:r>
          </w:p>
        </w:tc>
      </w:tr>
      <w:tr w:rsidR="00464553" w:rsidRPr="006A02C3" w14:paraId="7081A944" w14:textId="77777777" w:rsidTr="006D0B7A">
        <w:tc>
          <w:tcPr>
            <w:tcW w:w="13676" w:type="dxa"/>
            <w:gridSpan w:val="6"/>
          </w:tcPr>
          <w:p w14:paraId="031FA82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6E86114F" w14:textId="77777777" w:rsidTr="006D0B7A">
        <w:tc>
          <w:tcPr>
            <w:tcW w:w="828" w:type="dxa"/>
          </w:tcPr>
          <w:p w14:paraId="39478726"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0818878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Pick (Move to Target)</w:t>
            </w:r>
          </w:p>
        </w:tc>
        <w:tc>
          <w:tcPr>
            <w:tcW w:w="1800" w:type="dxa"/>
          </w:tcPr>
          <w:p w14:paraId="301363B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2E617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020CBD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539BE06" w14:textId="77777777" w:rsidR="00464553" w:rsidRPr="006A02C3" w:rsidRDefault="00464553" w:rsidP="00C87C71">
            <w:pPr>
              <w:pStyle w:val="GDP1"/>
            </w:pPr>
            <w:r w:rsidRPr="006A02C3">
              <w:t>Chỉ enable khi có ít nhất 1 chức vụ được chọn trên grid Danh sách chức vụ</w:t>
            </w:r>
          </w:p>
          <w:p w14:paraId="133B8C67" w14:textId="77777777" w:rsidR="00464553" w:rsidRPr="006A02C3" w:rsidRDefault="00464553" w:rsidP="00C87C71">
            <w:pPr>
              <w:pStyle w:val="GDP1"/>
            </w:pPr>
            <w:r w:rsidRPr="006A02C3">
              <w:t>Nhấn vào sẽ chuyển n chức vụ chọn sang grid Danh sách chức vụ tham gia nhóm</w:t>
            </w:r>
          </w:p>
        </w:tc>
      </w:tr>
      <w:tr w:rsidR="00464553" w:rsidRPr="006A02C3" w14:paraId="4BEC2740" w14:textId="77777777" w:rsidTr="006D0B7A">
        <w:tc>
          <w:tcPr>
            <w:tcW w:w="828" w:type="dxa"/>
          </w:tcPr>
          <w:p w14:paraId="2852FF12"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13101F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Unpick (Move to Source)</w:t>
            </w:r>
          </w:p>
        </w:tc>
        <w:tc>
          <w:tcPr>
            <w:tcW w:w="1800" w:type="dxa"/>
          </w:tcPr>
          <w:p w14:paraId="6C83CA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6ED30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478A45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3467D52" w14:textId="77777777" w:rsidR="00464553" w:rsidRPr="006A02C3" w:rsidRDefault="00464553" w:rsidP="00C87C71">
            <w:pPr>
              <w:pStyle w:val="GDP1"/>
            </w:pPr>
            <w:r w:rsidRPr="006A02C3">
              <w:t>Chỉ enable khi có ít nhất 1 chức vụ được chọn trên grid Danh sách chức vụ tham gia nhóm</w:t>
            </w:r>
          </w:p>
          <w:p w14:paraId="02427E19" w14:textId="77777777" w:rsidR="00464553" w:rsidRPr="006A02C3" w:rsidRDefault="00464553" w:rsidP="00C87C71">
            <w:pPr>
              <w:pStyle w:val="GDP1"/>
            </w:pPr>
            <w:r w:rsidRPr="006A02C3">
              <w:t xml:space="preserve">Nhấn vào sẽ chuyển n chức vụ chọn sang grid </w:t>
            </w:r>
            <w:r w:rsidRPr="006A02C3">
              <w:lastRenderedPageBreak/>
              <w:t>Danh sách chức vụ</w:t>
            </w:r>
          </w:p>
        </w:tc>
      </w:tr>
      <w:tr w:rsidR="00464553" w:rsidRPr="006A02C3" w14:paraId="54361269" w14:textId="77777777" w:rsidTr="006D0B7A">
        <w:tc>
          <w:tcPr>
            <w:tcW w:w="13676" w:type="dxa"/>
            <w:gridSpan w:val="6"/>
          </w:tcPr>
          <w:p w14:paraId="3DAA95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Danh sách chức vụ tham gia nhóm</w:t>
            </w:r>
          </w:p>
        </w:tc>
      </w:tr>
      <w:tr w:rsidR="00464553" w:rsidRPr="006A02C3" w14:paraId="4845C746" w14:textId="77777777" w:rsidTr="006D0B7A">
        <w:tc>
          <w:tcPr>
            <w:tcW w:w="828" w:type="dxa"/>
          </w:tcPr>
          <w:p w14:paraId="396D27DA"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2B9EAA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w:t>
            </w:r>
          </w:p>
        </w:tc>
        <w:tc>
          <w:tcPr>
            <w:tcW w:w="1800" w:type="dxa"/>
          </w:tcPr>
          <w:p w14:paraId="0105244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3D4CA0D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FC2252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16191DF2" w14:textId="77777777" w:rsidR="00464553" w:rsidRPr="006A02C3" w:rsidRDefault="00464553" w:rsidP="00C87C71">
            <w:pPr>
              <w:pStyle w:val="GDP1"/>
            </w:pPr>
            <w:r w:rsidRPr="006A02C3">
              <w:t xml:space="preserve">Tick/ Bỏ tick CheckAll: tất cả CheckRow đang hiển thị trên grid sẽ được check/ uncheck </w:t>
            </w:r>
          </w:p>
          <w:p w14:paraId="5C9E8449" w14:textId="77777777" w:rsidR="00464553" w:rsidRPr="006A02C3" w:rsidRDefault="00464553" w:rsidP="00C87C71">
            <w:pPr>
              <w:pStyle w:val="GDP1"/>
            </w:pPr>
            <w:r w:rsidRPr="006A02C3">
              <w:t>Nhãn n/m: số chức vụ được tick chọn/ tổng số chức vụ</w:t>
            </w:r>
          </w:p>
        </w:tc>
      </w:tr>
      <w:tr w:rsidR="00464553" w:rsidRPr="006A02C3" w14:paraId="66488EA1" w14:textId="77777777" w:rsidTr="006D0B7A">
        <w:tc>
          <w:tcPr>
            <w:tcW w:w="828" w:type="dxa"/>
          </w:tcPr>
          <w:p w14:paraId="37FAB1B4"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278028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Filter</w:t>
            </w:r>
          </w:p>
        </w:tc>
        <w:tc>
          <w:tcPr>
            <w:tcW w:w="1800" w:type="dxa"/>
          </w:tcPr>
          <w:p w14:paraId="7A8F1B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5F1FD8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3C9DA3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1C4715A" w14:textId="77777777" w:rsidR="00464553" w:rsidRPr="006A02C3" w:rsidRDefault="00464553" w:rsidP="00C87C71">
            <w:pPr>
              <w:pStyle w:val="GDP1"/>
            </w:pPr>
            <w:r w:rsidRPr="006A02C3">
              <w:t>Hint text: Nhập mã hoặc tên chức vụ</w:t>
            </w:r>
          </w:p>
          <w:p w14:paraId="783D6495" w14:textId="77777777" w:rsidR="00464553" w:rsidRPr="006A02C3" w:rsidRDefault="00464553" w:rsidP="00C87C71">
            <w:pPr>
              <w:pStyle w:val="GDP1"/>
            </w:pPr>
            <w:r w:rsidRPr="006A02C3">
              <w:t>Nhập từ khóa, hệ thống sẽ filter Mã/ Tên chức vụ theo từ khóa</w:t>
            </w:r>
          </w:p>
        </w:tc>
      </w:tr>
      <w:tr w:rsidR="00464553" w:rsidRPr="006A02C3" w14:paraId="790C1390" w14:textId="77777777" w:rsidTr="006D0B7A">
        <w:tc>
          <w:tcPr>
            <w:tcW w:w="13676" w:type="dxa"/>
            <w:gridSpan w:val="6"/>
          </w:tcPr>
          <w:p w14:paraId="0894A2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493A981D" w14:textId="77777777" w:rsidR="00464553" w:rsidRPr="006A02C3" w:rsidRDefault="00464553" w:rsidP="00C87C71">
            <w:pPr>
              <w:pStyle w:val="GDP1"/>
            </w:pPr>
            <w:r w:rsidRPr="006A02C3">
              <w:t>Load danh sách chức vụ đã được gán vào nhóm</w:t>
            </w:r>
          </w:p>
          <w:p w14:paraId="67EA77B6" w14:textId="77777777" w:rsidR="00464553" w:rsidRPr="006A02C3" w:rsidRDefault="00464553" w:rsidP="00C87C71">
            <w:pPr>
              <w:pStyle w:val="GDP1"/>
            </w:pPr>
            <w:r w:rsidRPr="006A02C3">
              <w:t>Load dữ liệu từ bảng INVENTORY_FACTOR_IN_GROUP</w:t>
            </w:r>
          </w:p>
          <w:p w14:paraId="28FF5F87" w14:textId="77777777" w:rsidR="00464553" w:rsidRPr="006A02C3" w:rsidRDefault="00464553" w:rsidP="00C87C71">
            <w:pPr>
              <w:pStyle w:val="GDP1"/>
            </w:pPr>
            <w:r w:rsidRPr="006A02C3">
              <w:t>Sort theo Ngày bắt đầu hiệu lực DESC (FROM_DATE)</w:t>
            </w:r>
          </w:p>
          <w:p w14:paraId="680092C9" w14:textId="77777777" w:rsidR="00464553" w:rsidRPr="006A02C3" w:rsidRDefault="00464553" w:rsidP="00C87C71">
            <w:pPr>
              <w:pStyle w:val="GDP1"/>
            </w:pPr>
            <w:r w:rsidRPr="006A02C3">
              <w:t>Load all, không phân trang</w:t>
            </w:r>
          </w:p>
        </w:tc>
      </w:tr>
      <w:tr w:rsidR="00464553" w:rsidRPr="006A02C3" w14:paraId="32A9250A" w14:textId="77777777" w:rsidTr="006D0B7A">
        <w:tc>
          <w:tcPr>
            <w:tcW w:w="828" w:type="dxa"/>
          </w:tcPr>
          <w:p w14:paraId="5F5786C1"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3BD975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2075E6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662B2D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17CC3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4A52498B" w14:textId="77777777" w:rsidR="00464553" w:rsidRPr="006A02C3" w:rsidRDefault="00464553" w:rsidP="00C87C71">
            <w:pPr>
              <w:pStyle w:val="GDP1"/>
            </w:pPr>
            <w:r w:rsidRPr="006A02C3">
              <w:t>CheckAll: xuất hiện trên Header</w:t>
            </w:r>
          </w:p>
          <w:p w14:paraId="51DC3236" w14:textId="77777777" w:rsidR="00464553" w:rsidRPr="006A02C3" w:rsidRDefault="00464553" w:rsidP="00C87C71">
            <w:pPr>
              <w:pStyle w:val="GDP1"/>
            </w:pPr>
            <w:r w:rsidRPr="006A02C3">
              <w:t>CheckRow: xuất hiện trên từng Row</w:t>
            </w:r>
          </w:p>
          <w:p w14:paraId="077F1DDC"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266F7A8A" w14:textId="77777777" w:rsidTr="006D0B7A">
        <w:tc>
          <w:tcPr>
            <w:tcW w:w="828" w:type="dxa"/>
          </w:tcPr>
          <w:p w14:paraId="1DFEB93E"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501533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chức vụ</w:t>
            </w:r>
          </w:p>
        </w:tc>
        <w:tc>
          <w:tcPr>
            <w:tcW w:w="1800" w:type="dxa"/>
          </w:tcPr>
          <w:p w14:paraId="5860B80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180A95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FECCB9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A4C268C" w14:textId="77777777" w:rsidR="00464553" w:rsidRPr="006A02C3" w:rsidRDefault="00464553" w:rsidP="00C87C71">
            <w:pPr>
              <w:pStyle w:val="GDP1"/>
            </w:pPr>
            <w:r w:rsidRPr="006A02C3">
              <w:t>Lấy ID lưu vào INVENTORY_FACTOR_IN_GROUP. FACTOR_ROLE_ID</w:t>
            </w:r>
          </w:p>
        </w:tc>
      </w:tr>
      <w:tr w:rsidR="00464553" w:rsidRPr="006A02C3" w14:paraId="4FFBCB4F" w14:textId="77777777" w:rsidTr="006D0B7A">
        <w:tc>
          <w:tcPr>
            <w:tcW w:w="828" w:type="dxa"/>
          </w:tcPr>
          <w:p w14:paraId="1DBCC405"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6DB8BD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chức vụ</w:t>
            </w:r>
          </w:p>
        </w:tc>
        <w:tc>
          <w:tcPr>
            <w:tcW w:w="1800" w:type="dxa"/>
          </w:tcPr>
          <w:p w14:paraId="633854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30B3A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0BEF2D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87808F1" w14:textId="77777777" w:rsidR="00464553" w:rsidRPr="006A02C3" w:rsidRDefault="00464553" w:rsidP="00C87C71">
            <w:pPr>
              <w:pStyle w:val="GDP1"/>
            </w:pPr>
            <w:r w:rsidRPr="006A02C3">
              <w:t>Lấy ID lưu vào INVENTORY_FACTOR_IN_GROUP. FACTOR_ROLE_ID</w:t>
            </w:r>
          </w:p>
        </w:tc>
      </w:tr>
      <w:tr w:rsidR="00464553" w:rsidRPr="006A02C3" w14:paraId="4468EBB1" w14:textId="77777777" w:rsidTr="006D0B7A">
        <w:tc>
          <w:tcPr>
            <w:tcW w:w="13676" w:type="dxa"/>
            <w:gridSpan w:val="6"/>
          </w:tcPr>
          <w:p w14:paraId="09B373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26EFB919" w14:textId="77777777" w:rsidTr="006D0B7A">
        <w:tc>
          <w:tcPr>
            <w:tcW w:w="828" w:type="dxa"/>
          </w:tcPr>
          <w:p w14:paraId="0826C237"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51F574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Tiếp tục thêm mới</w:t>
            </w:r>
          </w:p>
        </w:tc>
        <w:tc>
          <w:tcPr>
            <w:tcW w:w="1800" w:type="dxa"/>
          </w:tcPr>
          <w:p w14:paraId="508129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Checkbox </w:t>
            </w:r>
          </w:p>
        </w:tc>
        <w:tc>
          <w:tcPr>
            <w:tcW w:w="1598" w:type="dxa"/>
          </w:tcPr>
          <w:p w14:paraId="0627EF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52055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04721080" w14:textId="77777777" w:rsidR="00464553" w:rsidRPr="006A02C3" w:rsidRDefault="00464553" w:rsidP="00C87C71">
            <w:pPr>
              <w:pStyle w:val="GDP1"/>
            </w:pPr>
          </w:p>
        </w:tc>
      </w:tr>
      <w:tr w:rsidR="00464553" w:rsidRPr="006A02C3" w14:paraId="56ECB292" w14:textId="77777777" w:rsidTr="006D0B7A">
        <w:tc>
          <w:tcPr>
            <w:tcW w:w="828" w:type="dxa"/>
          </w:tcPr>
          <w:p w14:paraId="559CA935"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761427C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7E46C8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C901D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FD905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3B5222C" w14:textId="77777777" w:rsidR="00464553" w:rsidRPr="006A02C3" w:rsidRDefault="00464553" w:rsidP="00C87C71">
            <w:pPr>
              <w:pStyle w:val="GDP1"/>
            </w:pPr>
          </w:p>
        </w:tc>
      </w:tr>
      <w:tr w:rsidR="00464553" w:rsidRPr="006A02C3" w14:paraId="766CAFD4" w14:textId="77777777" w:rsidTr="006D0B7A">
        <w:tc>
          <w:tcPr>
            <w:tcW w:w="828" w:type="dxa"/>
          </w:tcPr>
          <w:p w14:paraId="518B7AE8" w14:textId="77777777" w:rsidR="00464553" w:rsidRPr="006A02C3" w:rsidRDefault="00464553">
            <w:pPr>
              <w:pStyle w:val="TableData12"/>
              <w:numPr>
                <w:ilvl w:val="0"/>
                <w:numId w:val="49"/>
              </w:numPr>
              <w:spacing w:line="360" w:lineRule="auto"/>
              <w:rPr>
                <w:rFonts w:ascii="Times New Roman" w:hAnsi="Times New Roman"/>
                <w:sz w:val="24"/>
                <w:szCs w:val="24"/>
              </w:rPr>
            </w:pPr>
          </w:p>
        </w:tc>
        <w:tc>
          <w:tcPr>
            <w:tcW w:w="2070" w:type="dxa"/>
          </w:tcPr>
          <w:p w14:paraId="6EF6F7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Hoàn thành</w:t>
            </w:r>
          </w:p>
        </w:tc>
        <w:tc>
          <w:tcPr>
            <w:tcW w:w="1800" w:type="dxa"/>
          </w:tcPr>
          <w:p w14:paraId="137D7A6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FCD17A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A1267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F22D5B0" w14:textId="77777777" w:rsidR="00464553" w:rsidRPr="006A02C3" w:rsidRDefault="00464553" w:rsidP="00C87C71">
            <w:pPr>
              <w:pStyle w:val="GDP1"/>
            </w:pPr>
          </w:p>
        </w:tc>
      </w:tr>
    </w:tbl>
    <w:p w14:paraId="42A251A0" w14:textId="77777777" w:rsidR="00464553" w:rsidRPr="006A02C3" w:rsidRDefault="00464553" w:rsidP="00512E56">
      <w:pPr>
        <w:spacing w:line="360" w:lineRule="auto"/>
        <w:rPr>
          <w:lang w:eastAsia="ar-SA"/>
        </w:rPr>
      </w:pPr>
    </w:p>
    <w:p w14:paraId="68223978" w14:textId="77777777" w:rsidR="00464553" w:rsidRPr="006A02C3" w:rsidRDefault="00464553" w:rsidP="00512E56">
      <w:pPr>
        <w:pStyle w:val="Heading5"/>
        <w:spacing w:line="360" w:lineRule="auto"/>
      </w:pPr>
      <w:r w:rsidRPr="006A02C3">
        <w:t>Chỉnh sửa nhóm tác động</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5047942F" w14:textId="77777777" w:rsidTr="006D0B7A">
        <w:trPr>
          <w:tblHeader/>
        </w:trPr>
        <w:tc>
          <w:tcPr>
            <w:tcW w:w="828" w:type="dxa"/>
            <w:shd w:val="pct5" w:color="auto" w:fill="FFFFFF"/>
          </w:tcPr>
          <w:p w14:paraId="0403A25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1A778CB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775F242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17FA987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03B75B1C"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C2EE0C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1D729840"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3259E370" w14:textId="77777777" w:rsidTr="006D0B7A">
        <w:tc>
          <w:tcPr>
            <w:tcW w:w="13676" w:type="dxa"/>
            <w:gridSpan w:val="6"/>
          </w:tcPr>
          <w:p w14:paraId="650CAD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0D32B445" w14:textId="77777777" w:rsidTr="006D0B7A">
        <w:tc>
          <w:tcPr>
            <w:tcW w:w="828" w:type="dxa"/>
          </w:tcPr>
          <w:p w14:paraId="3D77187A"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1CF2E38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2D0F78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58AD0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969AF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688124B" w14:textId="77777777" w:rsidR="00464553" w:rsidRPr="006A02C3" w:rsidRDefault="00464553" w:rsidP="00C87C71">
            <w:pPr>
              <w:pStyle w:val="GDP1"/>
            </w:pPr>
            <w:r w:rsidRPr="006A02C3">
              <w:t>Quay về màn hình chính</w:t>
            </w:r>
          </w:p>
        </w:tc>
      </w:tr>
      <w:tr w:rsidR="00464553" w:rsidRPr="006A02C3" w14:paraId="77562927" w14:textId="77777777" w:rsidTr="006D0B7A">
        <w:tc>
          <w:tcPr>
            <w:tcW w:w="13676" w:type="dxa"/>
            <w:gridSpan w:val="6"/>
          </w:tcPr>
          <w:p w14:paraId="6D3A798E" w14:textId="77777777" w:rsidR="00464553" w:rsidRPr="006A02C3" w:rsidRDefault="00464553" w:rsidP="00512E56">
            <w:pPr>
              <w:pStyle w:val="TableData12"/>
              <w:spacing w:line="360" w:lineRule="auto"/>
              <w:rPr>
                <w:rFonts w:ascii="Times New Roman" w:hAnsi="Times New Roman"/>
                <w:iCs/>
                <w:sz w:val="24"/>
                <w:szCs w:val="24"/>
              </w:rPr>
            </w:pPr>
            <w:r w:rsidRPr="006A02C3">
              <w:rPr>
                <w:rFonts w:ascii="Times New Roman" w:hAnsi="Times New Roman"/>
                <w:sz w:val="24"/>
                <w:szCs w:val="24"/>
              </w:rPr>
              <w:t>Thông tin nhóm tác động</w:t>
            </w:r>
          </w:p>
        </w:tc>
      </w:tr>
      <w:tr w:rsidR="00464553" w:rsidRPr="006A02C3" w14:paraId="2413EA12" w14:textId="77777777" w:rsidTr="006D0B7A">
        <w:tc>
          <w:tcPr>
            <w:tcW w:w="13676" w:type="dxa"/>
            <w:gridSpan w:val="6"/>
          </w:tcPr>
          <w:p w14:paraId="3F75C5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Thao tác</w:t>
            </w:r>
          </w:p>
        </w:tc>
      </w:tr>
      <w:tr w:rsidR="00464553" w:rsidRPr="006A02C3" w14:paraId="05F9418D" w14:textId="77777777" w:rsidTr="006D0B7A">
        <w:tc>
          <w:tcPr>
            <w:tcW w:w="828" w:type="dxa"/>
          </w:tcPr>
          <w:p w14:paraId="2B07702F"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576785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Lưu</w:t>
            </w:r>
          </w:p>
        </w:tc>
        <w:tc>
          <w:tcPr>
            <w:tcW w:w="1800" w:type="dxa"/>
          </w:tcPr>
          <w:p w14:paraId="396742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95F89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135892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DDCAD83" w14:textId="77777777" w:rsidR="00464553" w:rsidRPr="006A02C3" w:rsidRDefault="00464553" w:rsidP="00C87C71">
            <w:pPr>
              <w:pStyle w:val="GDP1"/>
            </w:pPr>
          </w:p>
        </w:tc>
      </w:tr>
      <w:tr w:rsidR="00464553" w:rsidRPr="006A02C3" w14:paraId="30AED0CC" w14:textId="77777777" w:rsidTr="006D0B7A">
        <w:tc>
          <w:tcPr>
            <w:tcW w:w="13676" w:type="dxa"/>
            <w:gridSpan w:val="6"/>
          </w:tcPr>
          <w:p w14:paraId="4654723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Thông tin nhóm tác động</w:t>
            </w:r>
          </w:p>
        </w:tc>
      </w:tr>
      <w:tr w:rsidR="00464553" w:rsidRPr="006A02C3" w14:paraId="27CFB868" w14:textId="77777777" w:rsidTr="006D0B7A">
        <w:tc>
          <w:tcPr>
            <w:tcW w:w="828" w:type="dxa"/>
          </w:tcPr>
          <w:p w14:paraId="3D8CDEA7"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60467D8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nhóm</w:t>
            </w:r>
          </w:p>
        </w:tc>
        <w:tc>
          <w:tcPr>
            <w:tcW w:w="1800" w:type="dxa"/>
          </w:tcPr>
          <w:p w14:paraId="0B4A0A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327E801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A03D3C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FE1788D" w14:textId="77777777" w:rsidR="00464553" w:rsidRPr="006A02C3" w:rsidRDefault="00464553" w:rsidP="00C87C71">
            <w:pPr>
              <w:pStyle w:val="GDP1"/>
            </w:pPr>
            <w:r w:rsidRPr="006A02C3">
              <w:t>Disable (Không được chỉnh sửa)</w:t>
            </w:r>
          </w:p>
          <w:p w14:paraId="47DA9695" w14:textId="77777777" w:rsidR="00464553" w:rsidRPr="006A02C3" w:rsidRDefault="00464553" w:rsidP="00C87C71">
            <w:pPr>
              <w:pStyle w:val="GDP1"/>
            </w:pPr>
            <w:r w:rsidRPr="006A02C3">
              <w:t>Load từ bảng INVENTORY_GROUP_FACTOR. CODE</w:t>
            </w:r>
          </w:p>
        </w:tc>
      </w:tr>
      <w:tr w:rsidR="00464553" w:rsidRPr="006A02C3" w14:paraId="42CF23B0" w14:textId="77777777" w:rsidTr="006D0B7A">
        <w:tc>
          <w:tcPr>
            <w:tcW w:w="828" w:type="dxa"/>
          </w:tcPr>
          <w:p w14:paraId="66E2454C"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118954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nhóm*</w:t>
            </w:r>
          </w:p>
        </w:tc>
        <w:tc>
          <w:tcPr>
            <w:tcW w:w="1800" w:type="dxa"/>
          </w:tcPr>
          <w:p w14:paraId="5C7959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365C23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7C7AC1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220ED1B" w14:textId="77777777" w:rsidR="00464553" w:rsidRPr="006A02C3" w:rsidRDefault="00464553" w:rsidP="00C87C71">
            <w:pPr>
              <w:pStyle w:val="GDP1"/>
            </w:pPr>
            <w:r w:rsidRPr="006A02C3">
              <w:t>Cho phép chỉnh sửa</w:t>
            </w:r>
          </w:p>
          <w:p w14:paraId="1434F1FD" w14:textId="77777777" w:rsidR="00464553" w:rsidRPr="006A02C3" w:rsidRDefault="00464553" w:rsidP="00C87C71">
            <w:pPr>
              <w:pStyle w:val="GDP1"/>
            </w:pPr>
            <w:r w:rsidRPr="006A02C3">
              <w:t>Không được để trống</w:t>
            </w:r>
          </w:p>
          <w:p w14:paraId="4E342DD5" w14:textId="77777777" w:rsidR="00464553" w:rsidRPr="006A02C3" w:rsidRDefault="00464553" w:rsidP="00C87C71">
            <w:pPr>
              <w:pStyle w:val="GDP1"/>
            </w:pPr>
            <w:r w:rsidRPr="006A02C3">
              <w:t>Load và lưu chỉnh sửa nếu có vào bảng INVENTORY_GROUP_FACTOR.GROUP_NAME</w:t>
            </w:r>
          </w:p>
        </w:tc>
      </w:tr>
      <w:tr w:rsidR="00464553" w:rsidRPr="006A02C3" w14:paraId="3AB93F63" w14:textId="77777777" w:rsidTr="006D0B7A">
        <w:tc>
          <w:tcPr>
            <w:tcW w:w="828" w:type="dxa"/>
          </w:tcPr>
          <w:p w14:paraId="1F98F294"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499ED0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Mô tả</w:t>
            </w:r>
          </w:p>
        </w:tc>
        <w:tc>
          <w:tcPr>
            <w:tcW w:w="1800" w:type="dxa"/>
          </w:tcPr>
          <w:p w14:paraId="6CBF71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0771EC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885230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69D46FD" w14:textId="77777777" w:rsidR="00464553" w:rsidRPr="006A02C3" w:rsidRDefault="00464553" w:rsidP="00C87C71">
            <w:pPr>
              <w:pStyle w:val="GDP1"/>
            </w:pPr>
            <w:r w:rsidRPr="006A02C3">
              <w:t>Load và lưu chỉnh sửa nếu có vào bảng INVENTORY_GROUP_FACTOR.DESCRIPTION</w:t>
            </w:r>
          </w:p>
        </w:tc>
      </w:tr>
      <w:tr w:rsidR="00464553" w:rsidRPr="009F3346" w14:paraId="6F46A4B9" w14:textId="77777777" w:rsidTr="006D0B7A">
        <w:tc>
          <w:tcPr>
            <w:tcW w:w="13676" w:type="dxa"/>
            <w:gridSpan w:val="6"/>
          </w:tcPr>
          <w:p w14:paraId="6FC18CE2" w14:textId="77777777" w:rsidR="00464553" w:rsidRPr="006A02C3" w:rsidRDefault="00464553" w:rsidP="00512E56">
            <w:pPr>
              <w:pStyle w:val="TableData12"/>
              <w:spacing w:line="360" w:lineRule="auto"/>
              <w:rPr>
                <w:rFonts w:ascii="Times New Roman" w:hAnsi="Times New Roman"/>
                <w:iCs/>
                <w:sz w:val="24"/>
                <w:szCs w:val="24"/>
                <w:lang w:val="pt-BR"/>
              </w:rPr>
            </w:pPr>
            <w:r w:rsidRPr="006A02C3">
              <w:rPr>
                <w:rFonts w:ascii="Times New Roman" w:hAnsi="Times New Roman"/>
                <w:sz w:val="24"/>
                <w:szCs w:val="24"/>
                <w:lang w:val="pt-BR"/>
              </w:rPr>
              <w:t>Chức vụ tham gia nhóm</w:t>
            </w:r>
          </w:p>
        </w:tc>
      </w:tr>
      <w:tr w:rsidR="00464553" w:rsidRPr="006A02C3" w14:paraId="62E6298C" w14:textId="77777777" w:rsidTr="006D0B7A">
        <w:tc>
          <w:tcPr>
            <w:tcW w:w="13676" w:type="dxa"/>
            <w:gridSpan w:val="6"/>
          </w:tcPr>
          <w:p w14:paraId="042A395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28462691" w14:textId="77777777" w:rsidTr="006D0B7A">
        <w:tc>
          <w:tcPr>
            <w:tcW w:w="828" w:type="dxa"/>
          </w:tcPr>
          <w:p w14:paraId="32D4DE7D"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2B683A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Chức vụ</w:t>
            </w:r>
          </w:p>
        </w:tc>
        <w:tc>
          <w:tcPr>
            <w:tcW w:w="1800" w:type="dxa"/>
          </w:tcPr>
          <w:p w14:paraId="588D99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4B4F87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514010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B77A6C9" w14:textId="77777777" w:rsidR="00464553" w:rsidRPr="006A02C3" w:rsidRDefault="00464553" w:rsidP="00C87C71">
            <w:pPr>
              <w:pStyle w:val="GDP1"/>
            </w:pPr>
          </w:p>
        </w:tc>
      </w:tr>
      <w:tr w:rsidR="00464553" w:rsidRPr="006A02C3" w14:paraId="222DBF99" w14:textId="77777777" w:rsidTr="006D0B7A">
        <w:tc>
          <w:tcPr>
            <w:tcW w:w="828" w:type="dxa"/>
          </w:tcPr>
          <w:p w14:paraId="26424F56"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58EA54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30C176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8EC144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3D27A0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[Hoạt động]</w:t>
            </w:r>
          </w:p>
        </w:tc>
        <w:tc>
          <w:tcPr>
            <w:tcW w:w="5850" w:type="dxa"/>
          </w:tcPr>
          <w:p w14:paraId="1C9F3129" w14:textId="77777777" w:rsidR="00464553" w:rsidRPr="006A02C3" w:rsidRDefault="00464553" w:rsidP="00C87C71">
            <w:pPr>
              <w:pStyle w:val="GDP1"/>
            </w:pPr>
            <w:r w:rsidRPr="006A02C3">
              <w:t>Tập giá trị {Hoạt động, Hết hạn}</w:t>
            </w:r>
          </w:p>
        </w:tc>
      </w:tr>
      <w:tr w:rsidR="00464553" w:rsidRPr="006A02C3" w14:paraId="31EBE42D" w14:textId="77777777" w:rsidTr="006D0B7A">
        <w:tc>
          <w:tcPr>
            <w:tcW w:w="828" w:type="dxa"/>
          </w:tcPr>
          <w:p w14:paraId="501C11EB"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5FE84D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6DE655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867FD68"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08714B4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D61F473" w14:textId="77777777" w:rsidR="00464553" w:rsidRPr="006A02C3" w:rsidRDefault="00464553" w:rsidP="00C87C71">
            <w:pPr>
              <w:pStyle w:val="GDP1"/>
            </w:pPr>
          </w:p>
        </w:tc>
      </w:tr>
      <w:tr w:rsidR="00464553" w:rsidRPr="006A02C3" w14:paraId="536A95D8" w14:textId="77777777" w:rsidTr="006D0B7A">
        <w:tc>
          <w:tcPr>
            <w:tcW w:w="828" w:type="dxa"/>
          </w:tcPr>
          <w:p w14:paraId="419D6AB0"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4F12C1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1D9DA8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45F947B"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21D01E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82F2350" w14:textId="77777777" w:rsidR="00464553" w:rsidRPr="006A02C3" w:rsidRDefault="00464553" w:rsidP="00C87C71">
            <w:pPr>
              <w:pStyle w:val="GDP1"/>
            </w:pPr>
          </w:p>
        </w:tc>
      </w:tr>
      <w:tr w:rsidR="00464553" w:rsidRPr="006A02C3" w14:paraId="0AC25AA9" w14:textId="77777777" w:rsidTr="006D0B7A">
        <w:tc>
          <w:tcPr>
            <w:tcW w:w="13676" w:type="dxa"/>
            <w:gridSpan w:val="6"/>
          </w:tcPr>
          <w:p w14:paraId="3B035AE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chức vụ</w:t>
            </w:r>
          </w:p>
        </w:tc>
      </w:tr>
      <w:tr w:rsidR="00464553" w:rsidRPr="006A02C3" w14:paraId="30634667" w14:textId="77777777" w:rsidTr="006D0B7A">
        <w:tc>
          <w:tcPr>
            <w:tcW w:w="13676" w:type="dxa"/>
            <w:gridSpan w:val="6"/>
          </w:tcPr>
          <w:p w14:paraId="5D1CAE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7C880DBC" w14:textId="77777777" w:rsidTr="006D0B7A">
        <w:tc>
          <w:tcPr>
            <w:tcW w:w="828" w:type="dxa"/>
          </w:tcPr>
          <w:p w14:paraId="6B90ABF1"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2821242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Ngưng </w:t>
            </w:r>
          </w:p>
        </w:tc>
        <w:tc>
          <w:tcPr>
            <w:tcW w:w="1800" w:type="dxa"/>
          </w:tcPr>
          <w:p w14:paraId="1A75B4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091F1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9DCDA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8C0EE6F" w14:textId="77777777" w:rsidR="00464553" w:rsidRPr="006A02C3" w:rsidRDefault="00464553" w:rsidP="00C87C71">
            <w:pPr>
              <w:pStyle w:val="GDP1"/>
            </w:pPr>
          </w:p>
        </w:tc>
      </w:tr>
      <w:tr w:rsidR="00464553" w:rsidRPr="006A02C3" w14:paraId="51BFBAC5" w14:textId="77777777" w:rsidTr="006D0B7A">
        <w:tc>
          <w:tcPr>
            <w:tcW w:w="828" w:type="dxa"/>
          </w:tcPr>
          <w:p w14:paraId="0A83D757"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7EE8E9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Gán </w:t>
            </w:r>
          </w:p>
        </w:tc>
        <w:tc>
          <w:tcPr>
            <w:tcW w:w="1800" w:type="dxa"/>
          </w:tcPr>
          <w:p w14:paraId="485CD0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BC254B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9388B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95089B4" w14:textId="77777777" w:rsidR="00464553" w:rsidRPr="006A02C3" w:rsidRDefault="00464553" w:rsidP="00C87C71">
            <w:pPr>
              <w:pStyle w:val="GDP1"/>
            </w:pPr>
          </w:p>
        </w:tc>
      </w:tr>
      <w:tr w:rsidR="00464553" w:rsidRPr="006A02C3" w14:paraId="123DDD37" w14:textId="77777777" w:rsidTr="006D0B7A">
        <w:tc>
          <w:tcPr>
            <w:tcW w:w="13676" w:type="dxa"/>
            <w:gridSpan w:val="6"/>
          </w:tcPr>
          <w:p w14:paraId="436D057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487851CB" w14:textId="77777777" w:rsidR="00464553" w:rsidRPr="006A02C3" w:rsidRDefault="00464553" w:rsidP="00C87C71">
            <w:pPr>
              <w:pStyle w:val="GDP1"/>
            </w:pPr>
            <w:r w:rsidRPr="006A02C3">
              <w:t>Load danh sách chức vụ tham gia nhóm</w:t>
            </w:r>
          </w:p>
          <w:p w14:paraId="4AE6BA3A" w14:textId="77777777" w:rsidR="00464553" w:rsidRPr="006A02C3" w:rsidRDefault="00464553" w:rsidP="00C87C71">
            <w:pPr>
              <w:pStyle w:val="GDP1"/>
            </w:pPr>
            <w:r w:rsidRPr="006A02C3">
              <w:t>Load dữ liệu từ bảng INVENTORY_FACTOR_IN_GROUP</w:t>
            </w:r>
          </w:p>
          <w:p w14:paraId="108328FA" w14:textId="77777777" w:rsidR="00464553" w:rsidRPr="006A02C3" w:rsidRDefault="00464553" w:rsidP="00C87C71">
            <w:pPr>
              <w:pStyle w:val="GDP1"/>
            </w:pPr>
            <w:r w:rsidRPr="006A02C3">
              <w:t>Sort theo Ngày bắt đầu hiệu lực (FROM_DATE) DESC</w:t>
            </w:r>
          </w:p>
          <w:p w14:paraId="12C7B37F" w14:textId="77777777" w:rsidR="00464553" w:rsidRPr="006A02C3" w:rsidRDefault="00464553" w:rsidP="00C87C71">
            <w:pPr>
              <w:pStyle w:val="GDP1"/>
            </w:pPr>
            <w:r w:rsidRPr="006A02C3">
              <w:t>Phân trang theo quy định chung</w:t>
            </w:r>
          </w:p>
        </w:tc>
      </w:tr>
      <w:tr w:rsidR="00464553" w:rsidRPr="006A02C3" w14:paraId="0B856317" w14:textId="77777777" w:rsidTr="006D0B7A">
        <w:tc>
          <w:tcPr>
            <w:tcW w:w="828" w:type="dxa"/>
          </w:tcPr>
          <w:p w14:paraId="6A5C44CB" w14:textId="77777777" w:rsidR="00464553" w:rsidRPr="006A02C3" w:rsidRDefault="00464553">
            <w:pPr>
              <w:pStyle w:val="TableData12"/>
              <w:numPr>
                <w:ilvl w:val="0"/>
                <w:numId w:val="43"/>
              </w:numPr>
              <w:spacing w:line="360" w:lineRule="auto"/>
              <w:rPr>
                <w:rFonts w:ascii="Times New Roman" w:hAnsi="Times New Roman"/>
                <w:sz w:val="24"/>
                <w:szCs w:val="24"/>
              </w:rPr>
            </w:pPr>
          </w:p>
        </w:tc>
        <w:tc>
          <w:tcPr>
            <w:tcW w:w="2070" w:type="dxa"/>
          </w:tcPr>
          <w:p w14:paraId="70C81A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47A6E8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693803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4FC14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75987A4C" w14:textId="77777777" w:rsidR="00464553" w:rsidRPr="006A02C3" w:rsidRDefault="00464553" w:rsidP="00C87C71">
            <w:pPr>
              <w:pStyle w:val="GDP1"/>
            </w:pPr>
            <w:r w:rsidRPr="006A02C3">
              <w:t>CheckAll: xuất hiện trên Header</w:t>
            </w:r>
          </w:p>
          <w:p w14:paraId="7598B330" w14:textId="77777777" w:rsidR="00464553" w:rsidRPr="006A02C3" w:rsidRDefault="00464553" w:rsidP="00C87C71">
            <w:pPr>
              <w:pStyle w:val="GDP1"/>
            </w:pPr>
            <w:r w:rsidRPr="006A02C3">
              <w:t>CheckRow: xuất hiện trên từng Row</w:t>
            </w:r>
          </w:p>
          <w:p w14:paraId="7E1F22C2"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20AA13AE" w14:textId="77777777" w:rsidTr="006D0B7A">
        <w:tc>
          <w:tcPr>
            <w:tcW w:w="828" w:type="dxa"/>
          </w:tcPr>
          <w:p w14:paraId="17373184"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3B7345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chức vụ</w:t>
            </w:r>
          </w:p>
        </w:tc>
        <w:tc>
          <w:tcPr>
            <w:tcW w:w="1800" w:type="dxa"/>
          </w:tcPr>
          <w:p w14:paraId="50389AE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69CABB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374BD6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0943460" w14:textId="77777777" w:rsidR="00464553" w:rsidRPr="006A02C3" w:rsidRDefault="00464553" w:rsidP="00C87C71">
            <w:pPr>
              <w:pStyle w:val="GDP1"/>
            </w:pPr>
            <w:r w:rsidRPr="006A02C3">
              <w:t>Load JOB_TITILE.PREFIX</w:t>
            </w:r>
          </w:p>
        </w:tc>
      </w:tr>
      <w:tr w:rsidR="00464553" w:rsidRPr="006A02C3" w14:paraId="2DD5CCCD" w14:textId="77777777" w:rsidTr="006D0B7A">
        <w:tc>
          <w:tcPr>
            <w:tcW w:w="828" w:type="dxa"/>
          </w:tcPr>
          <w:p w14:paraId="37C1B4A8"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1D3C5E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chức vụ</w:t>
            </w:r>
          </w:p>
        </w:tc>
        <w:tc>
          <w:tcPr>
            <w:tcW w:w="1800" w:type="dxa"/>
          </w:tcPr>
          <w:p w14:paraId="300553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77042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8C328B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1FD4F3E" w14:textId="77777777" w:rsidR="00464553" w:rsidRPr="006A02C3" w:rsidRDefault="00464553" w:rsidP="00C87C71">
            <w:pPr>
              <w:pStyle w:val="GDP1"/>
            </w:pPr>
            <w:r w:rsidRPr="006A02C3">
              <w:t>Load JOB_TITILE.TITLE_NAME</w:t>
            </w:r>
          </w:p>
        </w:tc>
      </w:tr>
      <w:tr w:rsidR="00464553" w:rsidRPr="006A02C3" w14:paraId="591A9D27" w14:textId="77777777" w:rsidTr="006D0B7A">
        <w:tc>
          <w:tcPr>
            <w:tcW w:w="828" w:type="dxa"/>
          </w:tcPr>
          <w:p w14:paraId="7E1E8EB0"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7554FB4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Từ ngày </w:t>
            </w:r>
          </w:p>
        </w:tc>
        <w:tc>
          <w:tcPr>
            <w:tcW w:w="1800" w:type="dxa"/>
          </w:tcPr>
          <w:p w14:paraId="5839EBD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118ED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462A82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7DA3472" w14:textId="77777777" w:rsidR="00464553" w:rsidRPr="006A02C3" w:rsidRDefault="00464553" w:rsidP="00C87C71">
            <w:pPr>
              <w:pStyle w:val="GDP1"/>
            </w:pPr>
            <w:r w:rsidRPr="006A02C3">
              <w:t xml:space="preserve">Load </w:t>
            </w:r>
            <w:r w:rsidRPr="006A02C3">
              <w:lastRenderedPageBreak/>
              <w:t>INVENTORY_FACTOR_IN_GROUP.FROM_DATE</w:t>
            </w:r>
          </w:p>
        </w:tc>
      </w:tr>
      <w:tr w:rsidR="00464553" w:rsidRPr="006A02C3" w14:paraId="518C05D4" w14:textId="77777777" w:rsidTr="006D0B7A">
        <w:tc>
          <w:tcPr>
            <w:tcW w:w="828" w:type="dxa"/>
          </w:tcPr>
          <w:p w14:paraId="6D0BD3A8"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79C3C2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Đến ngày </w:t>
            </w:r>
          </w:p>
        </w:tc>
        <w:tc>
          <w:tcPr>
            <w:tcW w:w="1800" w:type="dxa"/>
          </w:tcPr>
          <w:p w14:paraId="6616F1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93D65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363DB7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8E8442C" w14:textId="77777777" w:rsidR="00464553" w:rsidRPr="006A02C3" w:rsidRDefault="00464553" w:rsidP="00C87C71">
            <w:pPr>
              <w:pStyle w:val="GDP1"/>
            </w:pPr>
            <w:r w:rsidRPr="006A02C3">
              <w:t>Load INVENTORY_FACTOR_IN_GROUP. TO_DATE</w:t>
            </w:r>
          </w:p>
        </w:tc>
      </w:tr>
      <w:tr w:rsidR="00464553" w:rsidRPr="006A02C3" w14:paraId="4B78D66B" w14:textId="77777777" w:rsidTr="006D0B7A">
        <w:tc>
          <w:tcPr>
            <w:tcW w:w="828" w:type="dxa"/>
          </w:tcPr>
          <w:p w14:paraId="03C8788D"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3CC5673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7C160A2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48FDA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DBA544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040A7FA" w14:textId="77777777" w:rsidR="00464553" w:rsidRPr="006A02C3" w:rsidRDefault="00464553" w:rsidP="00C87C71">
            <w:pPr>
              <w:pStyle w:val="GDP1"/>
            </w:pPr>
            <w:r w:rsidRPr="006A02C3">
              <w:t>Load INVENTORY_FACTOR_IN_GROUP.STATUS</w:t>
            </w:r>
          </w:p>
        </w:tc>
      </w:tr>
      <w:tr w:rsidR="00464553" w:rsidRPr="006A02C3" w14:paraId="59497086" w14:textId="77777777" w:rsidTr="006D0B7A">
        <w:tc>
          <w:tcPr>
            <w:tcW w:w="828" w:type="dxa"/>
          </w:tcPr>
          <w:p w14:paraId="75C6B457" w14:textId="77777777" w:rsidR="00464553" w:rsidRPr="006A02C3" w:rsidRDefault="00464553">
            <w:pPr>
              <w:pStyle w:val="TableData12"/>
              <w:numPr>
                <w:ilvl w:val="0"/>
                <w:numId w:val="50"/>
              </w:numPr>
              <w:spacing w:line="360" w:lineRule="auto"/>
              <w:rPr>
                <w:rFonts w:ascii="Times New Roman" w:hAnsi="Times New Roman"/>
                <w:sz w:val="24"/>
                <w:szCs w:val="24"/>
              </w:rPr>
            </w:pPr>
          </w:p>
        </w:tc>
        <w:tc>
          <w:tcPr>
            <w:tcW w:w="2070" w:type="dxa"/>
          </w:tcPr>
          <w:p w14:paraId="630164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Ngưng</w:t>
            </w:r>
          </w:p>
        </w:tc>
        <w:tc>
          <w:tcPr>
            <w:tcW w:w="1800" w:type="dxa"/>
          </w:tcPr>
          <w:p w14:paraId="477160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63880F4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BF4E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74265D5" w14:textId="77777777" w:rsidR="00464553" w:rsidRPr="006A02C3" w:rsidRDefault="00464553" w:rsidP="00C87C71">
            <w:pPr>
              <w:pStyle w:val="GDP1"/>
            </w:pPr>
            <w:r w:rsidRPr="006A02C3">
              <w:t>Tooltip: Ngưng</w:t>
            </w:r>
          </w:p>
        </w:tc>
      </w:tr>
    </w:tbl>
    <w:p w14:paraId="716E9DD7" w14:textId="77777777" w:rsidR="00464553" w:rsidRPr="006A02C3" w:rsidRDefault="00464553" w:rsidP="00512E56">
      <w:pPr>
        <w:spacing w:line="360" w:lineRule="auto"/>
        <w:rPr>
          <w:lang w:eastAsia="ar-SA"/>
        </w:rPr>
      </w:pPr>
    </w:p>
    <w:p w14:paraId="3BAA4727" w14:textId="77777777" w:rsidR="00464553" w:rsidRPr="006A02C3" w:rsidRDefault="00464553" w:rsidP="00512E56">
      <w:pPr>
        <w:pStyle w:val="Heading6"/>
        <w:spacing w:line="360" w:lineRule="auto"/>
      </w:pPr>
      <w:r w:rsidRPr="006A02C3">
        <w:t>Gán chức vụ vào nhóm</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1EA5D0BF" w14:textId="77777777" w:rsidTr="006D0B7A">
        <w:trPr>
          <w:tblHeader/>
        </w:trPr>
        <w:tc>
          <w:tcPr>
            <w:tcW w:w="828" w:type="dxa"/>
            <w:shd w:val="pct5" w:color="auto" w:fill="FFFFFF"/>
          </w:tcPr>
          <w:p w14:paraId="0E787B5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F214A3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7B2A13D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1848582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2A6BA95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7F4D27A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4DF72DD3"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45F1EBE6" w14:textId="77777777" w:rsidTr="006D0B7A">
        <w:tc>
          <w:tcPr>
            <w:tcW w:w="13676" w:type="dxa"/>
            <w:gridSpan w:val="6"/>
          </w:tcPr>
          <w:p w14:paraId="5A45E1B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chức vụ</w:t>
            </w:r>
          </w:p>
        </w:tc>
      </w:tr>
      <w:tr w:rsidR="00464553" w:rsidRPr="006A02C3" w14:paraId="09BB5A1B" w14:textId="77777777" w:rsidTr="006D0B7A">
        <w:tc>
          <w:tcPr>
            <w:tcW w:w="828" w:type="dxa"/>
          </w:tcPr>
          <w:p w14:paraId="6CF3A108"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59759E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w:t>
            </w:r>
          </w:p>
        </w:tc>
        <w:tc>
          <w:tcPr>
            <w:tcW w:w="1800" w:type="dxa"/>
          </w:tcPr>
          <w:p w14:paraId="105CD1A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53E43B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D9E7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438F2AE4" w14:textId="77777777" w:rsidR="00464553" w:rsidRPr="006A02C3" w:rsidRDefault="00464553" w:rsidP="00C87C71">
            <w:pPr>
              <w:pStyle w:val="GDP1"/>
            </w:pPr>
            <w:r w:rsidRPr="006A02C3">
              <w:t xml:space="preserve">Tick/ Bỏ tick CheckAll: tất cả CheckRow đang hiển thị trên grid sẽ được check/ uncheck </w:t>
            </w:r>
          </w:p>
          <w:p w14:paraId="666D49F6" w14:textId="77777777" w:rsidR="00464553" w:rsidRPr="006A02C3" w:rsidRDefault="00464553" w:rsidP="00C87C71">
            <w:pPr>
              <w:pStyle w:val="GDP1"/>
            </w:pPr>
            <w:r w:rsidRPr="006A02C3">
              <w:t>Nhãn n/m: số chức vụ được tick chọn/ tổng số chức vụ</w:t>
            </w:r>
          </w:p>
        </w:tc>
      </w:tr>
      <w:tr w:rsidR="00464553" w:rsidRPr="006A02C3" w14:paraId="59CF8317" w14:textId="77777777" w:rsidTr="006D0B7A">
        <w:tc>
          <w:tcPr>
            <w:tcW w:w="828" w:type="dxa"/>
          </w:tcPr>
          <w:p w14:paraId="737C7B52"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0993FDD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Filter</w:t>
            </w:r>
          </w:p>
        </w:tc>
        <w:tc>
          <w:tcPr>
            <w:tcW w:w="1800" w:type="dxa"/>
          </w:tcPr>
          <w:p w14:paraId="0D7ED1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553975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851E5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8E7770D" w14:textId="77777777" w:rsidR="00464553" w:rsidRPr="006A02C3" w:rsidRDefault="00464553" w:rsidP="00C87C71">
            <w:pPr>
              <w:pStyle w:val="GDP1"/>
            </w:pPr>
            <w:r w:rsidRPr="006A02C3">
              <w:t>Hint text: Nhập mã hoặc tên chức vụ</w:t>
            </w:r>
          </w:p>
          <w:p w14:paraId="02CEFD13" w14:textId="77777777" w:rsidR="00464553" w:rsidRPr="006A02C3" w:rsidRDefault="00464553" w:rsidP="00C87C71">
            <w:pPr>
              <w:pStyle w:val="GDP1"/>
            </w:pPr>
            <w:r w:rsidRPr="006A02C3">
              <w:lastRenderedPageBreak/>
              <w:t>Nhập từ khóa, hệ thống sẽ filter Mã/ Tên chức vụ theo từ khóa</w:t>
            </w:r>
          </w:p>
        </w:tc>
      </w:tr>
      <w:tr w:rsidR="00464553" w:rsidRPr="006A02C3" w14:paraId="3690F144" w14:textId="77777777" w:rsidTr="006D0B7A">
        <w:tc>
          <w:tcPr>
            <w:tcW w:w="13676" w:type="dxa"/>
            <w:gridSpan w:val="6"/>
          </w:tcPr>
          <w:p w14:paraId="08E4E4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Datagrid</w:t>
            </w:r>
          </w:p>
          <w:p w14:paraId="50151C07" w14:textId="77777777" w:rsidR="00464553" w:rsidRPr="006A02C3" w:rsidRDefault="00464553" w:rsidP="00C87C71">
            <w:pPr>
              <w:pStyle w:val="GDP1"/>
            </w:pPr>
            <w:r w:rsidRPr="006A02C3">
              <w:t>Load danh sách chức vụ (chưa được gán vào nhóm)</w:t>
            </w:r>
          </w:p>
          <w:p w14:paraId="54E11BE6" w14:textId="77777777" w:rsidR="00464553" w:rsidRPr="006A02C3" w:rsidRDefault="00464553" w:rsidP="00C87C71">
            <w:pPr>
              <w:pStyle w:val="GDP1"/>
            </w:pPr>
            <w:r w:rsidRPr="006A02C3">
              <w:t xml:space="preserve">Load dữ liệu từ bảng </w:t>
            </w:r>
            <w:r w:rsidRPr="006A02C3">
              <w:rPr>
                <w:b/>
              </w:rPr>
              <w:t>JOB_TITLE</w:t>
            </w:r>
          </w:p>
          <w:p w14:paraId="5AF81AD9" w14:textId="77777777" w:rsidR="00464553" w:rsidRPr="006A02C3" w:rsidRDefault="00464553" w:rsidP="00C87C71">
            <w:pPr>
              <w:pStyle w:val="GDP1"/>
            </w:pPr>
            <w:r w:rsidRPr="006A02C3">
              <w:t>Sort theo VISUAL_INDEX ASC</w:t>
            </w:r>
          </w:p>
          <w:p w14:paraId="7B2ADDEE" w14:textId="77777777" w:rsidR="00464553" w:rsidRPr="006A02C3" w:rsidRDefault="00464553" w:rsidP="00C87C71">
            <w:pPr>
              <w:pStyle w:val="GDP1"/>
            </w:pPr>
            <w:r w:rsidRPr="006A02C3">
              <w:t>Load all, không phân trang</w:t>
            </w:r>
          </w:p>
        </w:tc>
      </w:tr>
      <w:tr w:rsidR="00464553" w:rsidRPr="006A02C3" w14:paraId="723B9818" w14:textId="77777777" w:rsidTr="006D0B7A">
        <w:tc>
          <w:tcPr>
            <w:tcW w:w="828" w:type="dxa"/>
          </w:tcPr>
          <w:p w14:paraId="718496A4"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069402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773931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682BC6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26FAFA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41B391F5" w14:textId="77777777" w:rsidR="00464553" w:rsidRPr="006A02C3" w:rsidRDefault="00464553" w:rsidP="00C87C71">
            <w:pPr>
              <w:pStyle w:val="GDP1"/>
            </w:pPr>
            <w:r w:rsidRPr="006A02C3">
              <w:t>CheckAll: xuất hiện trên Header</w:t>
            </w:r>
          </w:p>
          <w:p w14:paraId="20F345A3" w14:textId="77777777" w:rsidR="00464553" w:rsidRPr="006A02C3" w:rsidRDefault="00464553" w:rsidP="00C87C71">
            <w:pPr>
              <w:pStyle w:val="GDP1"/>
            </w:pPr>
            <w:r w:rsidRPr="006A02C3">
              <w:t>CheckRow: xuất hiện trên từng Row</w:t>
            </w:r>
          </w:p>
          <w:p w14:paraId="2FC34BB1"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6F1C0028" w14:textId="77777777" w:rsidTr="006D0B7A">
        <w:tc>
          <w:tcPr>
            <w:tcW w:w="828" w:type="dxa"/>
          </w:tcPr>
          <w:p w14:paraId="7346C5E7"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7D2332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chức vụ</w:t>
            </w:r>
          </w:p>
        </w:tc>
        <w:tc>
          <w:tcPr>
            <w:tcW w:w="1800" w:type="dxa"/>
          </w:tcPr>
          <w:p w14:paraId="4A5204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77C82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EA171E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29AFE55" w14:textId="77777777" w:rsidR="00464553" w:rsidRPr="006A02C3" w:rsidRDefault="00464553" w:rsidP="00C87C71">
            <w:pPr>
              <w:pStyle w:val="GDP1"/>
            </w:pPr>
            <w:r w:rsidRPr="006A02C3">
              <w:t xml:space="preserve">Load </w:t>
            </w:r>
            <w:r w:rsidRPr="006A02C3">
              <w:rPr>
                <w:bCs/>
              </w:rPr>
              <w:t>JOB_TITLE.</w:t>
            </w:r>
            <w:r w:rsidRPr="006A02C3">
              <w:t>PREFIX</w:t>
            </w:r>
          </w:p>
        </w:tc>
      </w:tr>
      <w:tr w:rsidR="00464553" w:rsidRPr="006A02C3" w14:paraId="5CB2D408" w14:textId="77777777" w:rsidTr="006D0B7A">
        <w:tc>
          <w:tcPr>
            <w:tcW w:w="828" w:type="dxa"/>
          </w:tcPr>
          <w:p w14:paraId="203EF359"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2A0A57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chức vụ</w:t>
            </w:r>
          </w:p>
        </w:tc>
        <w:tc>
          <w:tcPr>
            <w:tcW w:w="1800" w:type="dxa"/>
          </w:tcPr>
          <w:p w14:paraId="69D35A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C55E0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58C5A4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470F6A4" w14:textId="77777777" w:rsidR="00464553" w:rsidRPr="006A02C3" w:rsidRDefault="00464553" w:rsidP="00C87C71">
            <w:pPr>
              <w:pStyle w:val="GDP1"/>
            </w:pPr>
            <w:r w:rsidRPr="006A02C3">
              <w:t xml:space="preserve">Load </w:t>
            </w:r>
            <w:r w:rsidRPr="006A02C3">
              <w:rPr>
                <w:bCs/>
              </w:rPr>
              <w:t>JOB_TITLE.</w:t>
            </w:r>
            <w:r w:rsidRPr="006A02C3">
              <w:t>TITLE_NAME</w:t>
            </w:r>
          </w:p>
        </w:tc>
      </w:tr>
      <w:tr w:rsidR="00464553" w:rsidRPr="006A02C3" w14:paraId="03DAD451" w14:textId="77777777" w:rsidTr="006D0B7A">
        <w:tc>
          <w:tcPr>
            <w:tcW w:w="13676" w:type="dxa"/>
            <w:gridSpan w:val="6"/>
          </w:tcPr>
          <w:p w14:paraId="537D2AA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110D6CA7" w14:textId="77777777" w:rsidTr="006D0B7A">
        <w:tc>
          <w:tcPr>
            <w:tcW w:w="828" w:type="dxa"/>
          </w:tcPr>
          <w:p w14:paraId="7D0FD401"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63452D7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Pick (Move to Target)</w:t>
            </w:r>
          </w:p>
        </w:tc>
        <w:tc>
          <w:tcPr>
            <w:tcW w:w="1800" w:type="dxa"/>
          </w:tcPr>
          <w:p w14:paraId="6FEEE97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B7EE7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E78644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BAB959D" w14:textId="77777777" w:rsidR="00464553" w:rsidRPr="006A02C3" w:rsidRDefault="00464553" w:rsidP="00C87C71">
            <w:pPr>
              <w:pStyle w:val="GDP1"/>
            </w:pPr>
            <w:r w:rsidRPr="006A02C3">
              <w:t>Chỉ enable khi có ít nhất 1 chức vụ được chọn trên grid Danh sách chức vụ</w:t>
            </w:r>
          </w:p>
          <w:p w14:paraId="40978D1D" w14:textId="77777777" w:rsidR="00464553" w:rsidRPr="006A02C3" w:rsidRDefault="00464553" w:rsidP="00C87C71">
            <w:pPr>
              <w:pStyle w:val="GDP1"/>
            </w:pPr>
            <w:r w:rsidRPr="006A02C3">
              <w:t>Nhấn vào sẽ chuyển n chức vụ chọn sang grid Danh sách chức vụ tham gia nhóm</w:t>
            </w:r>
          </w:p>
        </w:tc>
      </w:tr>
      <w:tr w:rsidR="00464553" w:rsidRPr="006A02C3" w14:paraId="134065BC" w14:textId="77777777" w:rsidTr="006D0B7A">
        <w:tc>
          <w:tcPr>
            <w:tcW w:w="828" w:type="dxa"/>
          </w:tcPr>
          <w:p w14:paraId="4B0DF159"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70F0C3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Unpick (Move to Source)</w:t>
            </w:r>
          </w:p>
        </w:tc>
        <w:tc>
          <w:tcPr>
            <w:tcW w:w="1800" w:type="dxa"/>
          </w:tcPr>
          <w:p w14:paraId="5F84A7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F2AE5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BB02E2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0E7B124" w14:textId="77777777" w:rsidR="00464553" w:rsidRPr="006A02C3" w:rsidRDefault="00464553" w:rsidP="00C87C71">
            <w:pPr>
              <w:pStyle w:val="GDP1"/>
            </w:pPr>
            <w:r w:rsidRPr="006A02C3">
              <w:t>Chỉ enable khi có ít nhất 1 chức vụ được chọn trên grid Danh sách chức vụ tham gia nhóm</w:t>
            </w:r>
          </w:p>
          <w:p w14:paraId="7383682C" w14:textId="77777777" w:rsidR="00464553" w:rsidRPr="006A02C3" w:rsidRDefault="00464553" w:rsidP="00C87C71">
            <w:pPr>
              <w:pStyle w:val="GDP1"/>
            </w:pPr>
            <w:r w:rsidRPr="006A02C3">
              <w:t>Nhấn vào sẽ chuyển n chức vụ chọn sang grid Danh sách chức vụ</w:t>
            </w:r>
          </w:p>
        </w:tc>
      </w:tr>
      <w:tr w:rsidR="00464553" w:rsidRPr="006A02C3" w14:paraId="0E90FE58" w14:textId="77777777" w:rsidTr="006D0B7A">
        <w:tc>
          <w:tcPr>
            <w:tcW w:w="13676" w:type="dxa"/>
            <w:gridSpan w:val="6"/>
          </w:tcPr>
          <w:p w14:paraId="288B999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chức vụ tham gia nhóm</w:t>
            </w:r>
          </w:p>
        </w:tc>
      </w:tr>
      <w:tr w:rsidR="00464553" w:rsidRPr="006A02C3" w14:paraId="483765B6" w14:textId="77777777" w:rsidTr="006D0B7A">
        <w:tc>
          <w:tcPr>
            <w:tcW w:w="828" w:type="dxa"/>
          </w:tcPr>
          <w:p w14:paraId="6B7A356E"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4A60B7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w:t>
            </w:r>
          </w:p>
        </w:tc>
        <w:tc>
          <w:tcPr>
            <w:tcW w:w="1800" w:type="dxa"/>
          </w:tcPr>
          <w:p w14:paraId="7B6870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709EFB0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E1071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77E83CCB" w14:textId="77777777" w:rsidR="00464553" w:rsidRPr="006A02C3" w:rsidRDefault="00464553" w:rsidP="00C87C71">
            <w:pPr>
              <w:pStyle w:val="GDP1"/>
            </w:pPr>
            <w:r w:rsidRPr="006A02C3">
              <w:t xml:space="preserve">Tick/ Bỏ tick CheckAll: tất cả CheckRow đang hiển thị trên grid sẽ được check/ uncheck </w:t>
            </w:r>
          </w:p>
          <w:p w14:paraId="23712F7C" w14:textId="77777777" w:rsidR="00464553" w:rsidRPr="006A02C3" w:rsidRDefault="00464553" w:rsidP="00C87C71">
            <w:pPr>
              <w:pStyle w:val="GDP1"/>
            </w:pPr>
            <w:r w:rsidRPr="006A02C3">
              <w:t>Nhãn n/m: số chức vụ được tick chọn/ tổng số chức vụ</w:t>
            </w:r>
          </w:p>
        </w:tc>
      </w:tr>
      <w:tr w:rsidR="00464553" w:rsidRPr="006A02C3" w14:paraId="0E50C87C" w14:textId="77777777" w:rsidTr="006D0B7A">
        <w:tc>
          <w:tcPr>
            <w:tcW w:w="828" w:type="dxa"/>
          </w:tcPr>
          <w:p w14:paraId="1045E3C4"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643F98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Filter</w:t>
            </w:r>
          </w:p>
        </w:tc>
        <w:tc>
          <w:tcPr>
            <w:tcW w:w="1800" w:type="dxa"/>
          </w:tcPr>
          <w:p w14:paraId="76BF50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248B5B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139A3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B3ECD35" w14:textId="77777777" w:rsidR="00464553" w:rsidRPr="006A02C3" w:rsidRDefault="00464553" w:rsidP="00C87C71">
            <w:pPr>
              <w:pStyle w:val="GDP1"/>
            </w:pPr>
            <w:r w:rsidRPr="006A02C3">
              <w:t>Hint text: Nhập mã hoặc tên chức vụ</w:t>
            </w:r>
          </w:p>
          <w:p w14:paraId="635350D4" w14:textId="77777777" w:rsidR="00464553" w:rsidRPr="006A02C3" w:rsidRDefault="00464553" w:rsidP="00C87C71">
            <w:pPr>
              <w:pStyle w:val="GDP1"/>
            </w:pPr>
            <w:r w:rsidRPr="006A02C3">
              <w:t>Nhập từ khóa, hệ thống sẽ filter Mã/ Tên chức vụ theo từ khóa</w:t>
            </w:r>
          </w:p>
        </w:tc>
      </w:tr>
      <w:tr w:rsidR="00464553" w:rsidRPr="006A02C3" w14:paraId="724CE4AF" w14:textId="77777777" w:rsidTr="006D0B7A">
        <w:tc>
          <w:tcPr>
            <w:tcW w:w="13676" w:type="dxa"/>
            <w:gridSpan w:val="6"/>
          </w:tcPr>
          <w:p w14:paraId="4C27ED0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32BBFC6E" w14:textId="77777777" w:rsidR="00464553" w:rsidRPr="006A02C3" w:rsidRDefault="00464553" w:rsidP="00C87C71">
            <w:pPr>
              <w:pStyle w:val="GDP1"/>
            </w:pPr>
            <w:r w:rsidRPr="006A02C3">
              <w:t>Load danh sách chức vụ được chọn gán vào nhóm</w:t>
            </w:r>
          </w:p>
          <w:p w14:paraId="70CFE339" w14:textId="77777777" w:rsidR="00464553" w:rsidRPr="006A02C3" w:rsidRDefault="00464553" w:rsidP="00C87C71">
            <w:pPr>
              <w:pStyle w:val="GDP1"/>
            </w:pPr>
            <w:r w:rsidRPr="006A02C3">
              <w:t>Load all, không phân trang</w:t>
            </w:r>
          </w:p>
        </w:tc>
      </w:tr>
      <w:tr w:rsidR="00464553" w:rsidRPr="006A02C3" w14:paraId="4C7716A5" w14:textId="77777777" w:rsidTr="006D0B7A">
        <w:tc>
          <w:tcPr>
            <w:tcW w:w="828" w:type="dxa"/>
          </w:tcPr>
          <w:p w14:paraId="0AEE0BD5"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6948A0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223E67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4F223D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F8F0F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5E5CE609" w14:textId="77777777" w:rsidR="00464553" w:rsidRPr="006A02C3" w:rsidRDefault="00464553" w:rsidP="00C87C71">
            <w:pPr>
              <w:pStyle w:val="GDP1"/>
            </w:pPr>
            <w:r w:rsidRPr="006A02C3">
              <w:t>CheckAll: xuất hiện trên Header</w:t>
            </w:r>
          </w:p>
          <w:p w14:paraId="2CF1CFA5" w14:textId="77777777" w:rsidR="00464553" w:rsidRPr="006A02C3" w:rsidRDefault="00464553" w:rsidP="00C87C71">
            <w:pPr>
              <w:pStyle w:val="GDP1"/>
            </w:pPr>
            <w:r w:rsidRPr="006A02C3">
              <w:t>CheckRow: xuất hiện trên từng Row</w:t>
            </w:r>
          </w:p>
          <w:p w14:paraId="53B7C7C1" w14:textId="77777777" w:rsidR="00464553" w:rsidRPr="006A02C3" w:rsidRDefault="00464553" w:rsidP="00C87C71">
            <w:pPr>
              <w:pStyle w:val="GDP1"/>
            </w:pPr>
            <w:r w:rsidRPr="006A02C3">
              <w:t xml:space="preserve">Tick/ Bỏ tick CheckAll: tất cả CheckRow đang </w:t>
            </w:r>
            <w:r w:rsidRPr="006A02C3">
              <w:lastRenderedPageBreak/>
              <w:t>hiển thị trên grid sẽ được check/ uncheck</w:t>
            </w:r>
          </w:p>
        </w:tc>
      </w:tr>
      <w:tr w:rsidR="00464553" w:rsidRPr="006A02C3" w14:paraId="34973394" w14:textId="77777777" w:rsidTr="006D0B7A">
        <w:tc>
          <w:tcPr>
            <w:tcW w:w="828" w:type="dxa"/>
          </w:tcPr>
          <w:p w14:paraId="0FACA87D"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6DC870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chức vụ</w:t>
            </w:r>
          </w:p>
        </w:tc>
        <w:tc>
          <w:tcPr>
            <w:tcW w:w="1800" w:type="dxa"/>
          </w:tcPr>
          <w:p w14:paraId="3D82FFC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59B41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03DB3C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A26FBD0" w14:textId="77777777" w:rsidR="00464553" w:rsidRPr="006A02C3" w:rsidRDefault="00464553" w:rsidP="00C87C71">
            <w:pPr>
              <w:pStyle w:val="GDP1"/>
            </w:pPr>
          </w:p>
        </w:tc>
      </w:tr>
      <w:tr w:rsidR="00464553" w:rsidRPr="006A02C3" w14:paraId="4C56D4B3" w14:textId="77777777" w:rsidTr="006D0B7A">
        <w:tc>
          <w:tcPr>
            <w:tcW w:w="828" w:type="dxa"/>
          </w:tcPr>
          <w:p w14:paraId="27A28684"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210F2F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chức vụ</w:t>
            </w:r>
          </w:p>
        </w:tc>
        <w:tc>
          <w:tcPr>
            <w:tcW w:w="1800" w:type="dxa"/>
          </w:tcPr>
          <w:p w14:paraId="5EAF476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55246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0703C6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CC9949B" w14:textId="77777777" w:rsidR="00464553" w:rsidRPr="006A02C3" w:rsidRDefault="00464553" w:rsidP="00C87C71">
            <w:pPr>
              <w:pStyle w:val="GDP1"/>
            </w:pPr>
          </w:p>
        </w:tc>
      </w:tr>
      <w:tr w:rsidR="00464553" w:rsidRPr="006A02C3" w14:paraId="154B49BE" w14:textId="77777777" w:rsidTr="006D0B7A">
        <w:tc>
          <w:tcPr>
            <w:tcW w:w="13676" w:type="dxa"/>
            <w:gridSpan w:val="6"/>
          </w:tcPr>
          <w:p w14:paraId="3A2AC16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6F7FB15C" w14:textId="77777777" w:rsidTr="006D0B7A">
        <w:tc>
          <w:tcPr>
            <w:tcW w:w="828" w:type="dxa"/>
          </w:tcPr>
          <w:p w14:paraId="0458BB05"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5B0B5C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5DF1F2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5F07CDA"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15F290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58D79A0" w14:textId="77777777" w:rsidR="00464553" w:rsidRPr="006A02C3" w:rsidRDefault="00464553" w:rsidP="00C87C71">
            <w:pPr>
              <w:pStyle w:val="GDP1"/>
            </w:pPr>
          </w:p>
        </w:tc>
      </w:tr>
      <w:tr w:rsidR="00464553" w:rsidRPr="006A02C3" w14:paraId="66C59AF1" w14:textId="77777777" w:rsidTr="006D0B7A">
        <w:tc>
          <w:tcPr>
            <w:tcW w:w="828" w:type="dxa"/>
          </w:tcPr>
          <w:p w14:paraId="10C40625" w14:textId="77777777" w:rsidR="00464553" w:rsidRPr="006A02C3" w:rsidRDefault="00464553">
            <w:pPr>
              <w:pStyle w:val="TableData12"/>
              <w:numPr>
                <w:ilvl w:val="0"/>
                <w:numId w:val="51"/>
              </w:numPr>
              <w:spacing w:line="360" w:lineRule="auto"/>
              <w:rPr>
                <w:rFonts w:ascii="Times New Roman" w:hAnsi="Times New Roman"/>
                <w:sz w:val="24"/>
                <w:szCs w:val="24"/>
              </w:rPr>
            </w:pPr>
          </w:p>
        </w:tc>
        <w:tc>
          <w:tcPr>
            <w:tcW w:w="2070" w:type="dxa"/>
          </w:tcPr>
          <w:p w14:paraId="4B2C66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Gán</w:t>
            </w:r>
          </w:p>
        </w:tc>
        <w:tc>
          <w:tcPr>
            <w:tcW w:w="1800" w:type="dxa"/>
          </w:tcPr>
          <w:p w14:paraId="015E50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A402A03"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2A9862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301CA96" w14:textId="77777777" w:rsidR="00464553" w:rsidRPr="006A02C3" w:rsidRDefault="00464553" w:rsidP="00C87C71">
            <w:pPr>
              <w:pStyle w:val="GDP1"/>
            </w:pPr>
          </w:p>
        </w:tc>
      </w:tr>
    </w:tbl>
    <w:p w14:paraId="45D60BD2" w14:textId="77777777" w:rsidR="00464553" w:rsidRPr="006A02C3" w:rsidRDefault="00464553" w:rsidP="00512E56">
      <w:pPr>
        <w:spacing w:line="360" w:lineRule="auto"/>
        <w:rPr>
          <w:lang w:eastAsia="ar-SA"/>
        </w:rPr>
      </w:pPr>
    </w:p>
    <w:p w14:paraId="3F90479D" w14:textId="77777777" w:rsidR="00464553" w:rsidRPr="006A02C3" w:rsidRDefault="00464553" w:rsidP="00512E56">
      <w:pPr>
        <w:pStyle w:val="Heading5"/>
        <w:spacing w:line="360" w:lineRule="auto"/>
      </w:pPr>
      <w:r w:rsidRPr="006A02C3">
        <w:t>Quản lý trạng thái chuyển đổi</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49A4A1DB" w14:textId="77777777" w:rsidTr="006D0B7A">
        <w:trPr>
          <w:tblHeader/>
        </w:trPr>
        <w:tc>
          <w:tcPr>
            <w:tcW w:w="828" w:type="dxa"/>
            <w:shd w:val="pct5" w:color="auto" w:fill="FFFFFF"/>
          </w:tcPr>
          <w:p w14:paraId="1D18211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41BA14AC"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1AB7CF7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189FF9C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4C3E1B7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05AF70D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36893AE1"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3BF5BC98" w14:textId="77777777" w:rsidTr="006D0B7A">
        <w:tc>
          <w:tcPr>
            <w:tcW w:w="13676" w:type="dxa"/>
            <w:gridSpan w:val="6"/>
          </w:tcPr>
          <w:p w14:paraId="4BE219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Tab</w:t>
            </w:r>
          </w:p>
        </w:tc>
      </w:tr>
      <w:tr w:rsidR="00464553" w:rsidRPr="006A02C3" w14:paraId="1BDB2AC8" w14:textId="77777777" w:rsidTr="006D0B7A">
        <w:tc>
          <w:tcPr>
            <w:tcW w:w="828" w:type="dxa"/>
          </w:tcPr>
          <w:p w14:paraId="5D50D8D3"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019B0D0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Tab</w:t>
            </w:r>
          </w:p>
        </w:tc>
        <w:tc>
          <w:tcPr>
            <w:tcW w:w="1800" w:type="dxa"/>
          </w:tcPr>
          <w:p w14:paraId="3450122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Tab menu </w:t>
            </w:r>
          </w:p>
        </w:tc>
        <w:tc>
          <w:tcPr>
            <w:tcW w:w="1598" w:type="dxa"/>
          </w:tcPr>
          <w:p w14:paraId="7ED5FE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283C6D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46F1B6A" w14:textId="77777777" w:rsidR="00464553" w:rsidRPr="006A02C3" w:rsidRDefault="00464553" w:rsidP="00C87C71">
            <w:pPr>
              <w:pStyle w:val="GDP1"/>
            </w:pPr>
            <w:r w:rsidRPr="006A02C3">
              <w:t xml:space="preserve">Tab Quản lý quy trình </w:t>
            </w:r>
          </w:p>
          <w:p w14:paraId="757B831A" w14:textId="77777777" w:rsidR="00464553" w:rsidRPr="006A02C3" w:rsidRDefault="00464553" w:rsidP="00C87C71">
            <w:pPr>
              <w:pStyle w:val="GDP1"/>
            </w:pPr>
            <w:r w:rsidRPr="006A02C3">
              <w:t xml:space="preserve">Tab Quản lý nhóm tác động quy trình </w:t>
            </w:r>
          </w:p>
          <w:p w14:paraId="1E61753B" w14:textId="77777777" w:rsidR="00464553" w:rsidRPr="006A02C3" w:rsidRDefault="00464553" w:rsidP="00C87C71">
            <w:pPr>
              <w:pStyle w:val="GDP1"/>
            </w:pPr>
            <w:r w:rsidRPr="006A02C3">
              <w:t>Tab Quản lý trạng thái chuyển đổi (focus)</w:t>
            </w:r>
          </w:p>
        </w:tc>
      </w:tr>
      <w:tr w:rsidR="00464553" w:rsidRPr="006A02C3" w14:paraId="55C556C4" w14:textId="77777777" w:rsidTr="006D0B7A">
        <w:tc>
          <w:tcPr>
            <w:tcW w:w="13676" w:type="dxa"/>
            <w:gridSpan w:val="6"/>
          </w:tcPr>
          <w:p w14:paraId="420506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663E31B8" w14:textId="77777777" w:rsidTr="006D0B7A">
        <w:tc>
          <w:tcPr>
            <w:tcW w:w="828" w:type="dxa"/>
          </w:tcPr>
          <w:p w14:paraId="0E9E92B2"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746E62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Mở lại</w:t>
            </w:r>
          </w:p>
        </w:tc>
        <w:tc>
          <w:tcPr>
            <w:tcW w:w="1800" w:type="dxa"/>
          </w:tcPr>
          <w:p w14:paraId="49D6C52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F56C1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E551A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1E98273" w14:textId="77777777" w:rsidR="00464553" w:rsidRPr="006A02C3" w:rsidRDefault="00464553" w:rsidP="00C87C71">
            <w:pPr>
              <w:pStyle w:val="GDP1"/>
            </w:pPr>
          </w:p>
        </w:tc>
      </w:tr>
      <w:tr w:rsidR="00464553" w:rsidRPr="006A02C3" w14:paraId="2471A1CA" w14:textId="77777777" w:rsidTr="006D0B7A">
        <w:tc>
          <w:tcPr>
            <w:tcW w:w="828" w:type="dxa"/>
          </w:tcPr>
          <w:p w14:paraId="7B0645AB"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3AABAB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Ngưng </w:t>
            </w:r>
          </w:p>
        </w:tc>
        <w:tc>
          <w:tcPr>
            <w:tcW w:w="1800" w:type="dxa"/>
          </w:tcPr>
          <w:p w14:paraId="66E138E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951F4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8123E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EF05174" w14:textId="77777777" w:rsidR="00464553" w:rsidRPr="006A02C3" w:rsidRDefault="00464553" w:rsidP="00C87C71">
            <w:pPr>
              <w:pStyle w:val="GDP1"/>
            </w:pPr>
          </w:p>
        </w:tc>
      </w:tr>
      <w:tr w:rsidR="00464553" w:rsidRPr="006A02C3" w14:paraId="7507A661" w14:textId="77777777" w:rsidTr="006D0B7A">
        <w:tc>
          <w:tcPr>
            <w:tcW w:w="828" w:type="dxa"/>
          </w:tcPr>
          <w:p w14:paraId="36588346"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7CB0D3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26AC8D0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4AB7D3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1EEA25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AD769EE" w14:textId="77777777" w:rsidR="00464553" w:rsidRPr="006A02C3" w:rsidRDefault="00464553" w:rsidP="00C87C71">
            <w:pPr>
              <w:pStyle w:val="GDP1"/>
            </w:pPr>
          </w:p>
        </w:tc>
      </w:tr>
      <w:tr w:rsidR="00464553" w:rsidRPr="006A02C3" w14:paraId="6901AA0A" w14:textId="77777777" w:rsidTr="006D0B7A">
        <w:tc>
          <w:tcPr>
            <w:tcW w:w="13676" w:type="dxa"/>
            <w:gridSpan w:val="6"/>
          </w:tcPr>
          <w:p w14:paraId="4186BC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trạng thái</w:t>
            </w:r>
          </w:p>
        </w:tc>
      </w:tr>
      <w:tr w:rsidR="00464553" w:rsidRPr="006A02C3" w14:paraId="749563A3" w14:textId="77777777" w:rsidTr="006D0B7A">
        <w:tc>
          <w:tcPr>
            <w:tcW w:w="13676" w:type="dxa"/>
            <w:gridSpan w:val="6"/>
          </w:tcPr>
          <w:p w14:paraId="7FE536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1763B434" w14:textId="77777777" w:rsidR="00464553" w:rsidRPr="006A02C3" w:rsidRDefault="00464553" w:rsidP="00C87C71">
            <w:pPr>
              <w:pStyle w:val="GDP1"/>
            </w:pPr>
            <w:r w:rsidRPr="006A02C3">
              <w:t xml:space="preserve">Load danh sách trạng thái </w:t>
            </w:r>
          </w:p>
          <w:p w14:paraId="6704F2B3" w14:textId="77777777" w:rsidR="00464553" w:rsidRPr="006A02C3" w:rsidRDefault="00464553" w:rsidP="00C87C71">
            <w:pPr>
              <w:pStyle w:val="GDP1"/>
            </w:pPr>
            <w:r w:rsidRPr="006A02C3">
              <w:t>Load dữ liệu từ bảng INVENTORY_OPTIONAL_STATUS</w:t>
            </w:r>
          </w:p>
          <w:p w14:paraId="43DFA5A1" w14:textId="77777777" w:rsidR="00464553" w:rsidRPr="006A02C3" w:rsidRDefault="00464553" w:rsidP="00C87C71">
            <w:pPr>
              <w:pStyle w:val="GDP1"/>
            </w:pPr>
            <w:r w:rsidRPr="006A02C3">
              <w:t>Sort theo Mã trạng thái ASC</w:t>
            </w:r>
          </w:p>
          <w:p w14:paraId="75E1DAD7" w14:textId="77777777" w:rsidR="00464553" w:rsidRPr="006A02C3" w:rsidRDefault="00464553" w:rsidP="00C87C71">
            <w:pPr>
              <w:pStyle w:val="GDP1"/>
            </w:pPr>
            <w:r w:rsidRPr="006A02C3">
              <w:t>Phân trang theo quy định chung</w:t>
            </w:r>
          </w:p>
        </w:tc>
      </w:tr>
      <w:tr w:rsidR="00464553" w:rsidRPr="006A02C3" w14:paraId="3A3C4746" w14:textId="77777777" w:rsidTr="006D0B7A">
        <w:tc>
          <w:tcPr>
            <w:tcW w:w="828" w:type="dxa"/>
          </w:tcPr>
          <w:p w14:paraId="221C5608"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341D477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624AD8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6C6A0C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B7420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710C2965" w14:textId="77777777" w:rsidR="00464553" w:rsidRPr="006A02C3" w:rsidRDefault="00464553" w:rsidP="00C87C71">
            <w:pPr>
              <w:pStyle w:val="GDP1"/>
            </w:pPr>
            <w:r w:rsidRPr="006A02C3">
              <w:t>CheckAll: xuất hiện trên Header</w:t>
            </w:r>
          </w:p>
          <w:p w14:paraId="7A9CEBF1" w14:textId="77777777" w:rsidR="00464553" w:rsidRPr="006A02C3" w:rsidRDefault="00464553" w:rsidP="00C87C71">
            <w:pPr>
              <w:pStyle w:val="GDP1"/>
            </w:pPr>
            <w:r w:rsidRPr="006A02C3">
              <w:t>CheckRow: xuất hiện trên từng Row</w:t>
            </w:r>
          </w:p>
          <w:p w14:paraId="71147E40"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40AF72D6" w14:textId="77777777" w:rsidTr="006D0B7A">
        <w:tc>
          <w:tcPr>
            <w:tcW w:w="828" w:type="dxa"/>
          </w:tcPr>
          <w:p w14:paraId="3587232B"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1C5D013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trạng thái</w:t>
            </w:r>
          </w:p>
        </w:tc>
        <w:tc>
          <w:tcPr>
            <w:tcW w:w="1800" w:type="dxa"/>
          </w:tcPr>
          <w:p w14:paraId="37035CB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70991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51B247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D527DC2" w14:textId="77777777" w:rsidR="00464553" w:rsidRPr="006A02C3" w:rsidRDefault="00464553" w:rsidP="00C87C71">
            <w:pPr>
              <w:pStyle w:val="GDP1"/>
            </w:pPr>
            <w:r w:rsidRPr="006A02C3">
              <w:t>Load INVENTORY_OPTIONAL_STATUS. CODE</w:t>
            </w:r>
          </w:p>
        </w:tc>
      </w:tr>
      <w:tr w:rsidR="00464553" w:rsidRPr="006A02C3" w14:paraId="6B464FD3" w14:textId="77777777" w:rsidTr="006D0B7A">
        <w:tc>
          <w:tcPr>
            <w:tcW w:w="828" w:type="dxa"/>
          </w:tcPr>
          <w:p w14:paraId="25D56325"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06494F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trạng thái</w:t>
            </w:r>
          </w:p>
        </w:tc>
        <w:tc>
          <w:tcPr>
            <w:tcW w:w="1800" w:type="dxa"/>
          </w:tcPr>
          <w:p w14:paraId="45779E1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8F804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DC6662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F48EA03" w14:textId="77777777" w:rsidR="00464553" w:rsidRPr="006A02C3" w:rsidRDefault="00464553" w:rsidP="00C87C71">
            <w:pPr>
              <w:pStyle w:val="GDP1"/>
            </w:pPr>
            <w:r w:rsidRPr="006A02C3">
              <w:t>Load INVENTORY_OPTIONAL_STATUS. NAME</w:t>
            </w:r>
          </w:p>
        </w:tc>
      </w:tr>
      <w:tr w:rsidR="00464553" w:rsidRPr="006A02C3" w14:paraId="0398B9D3" w14:textId="77777777" w:rsidTr="006D0B7A">
        <w:tc>
          <w:tcPr>
            <w:tcW w:w="828" w:type="dxa"/>
          </w:tcPr>
          <w:p w14:paraId="03715096"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2D2D329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Là trạng thái chính</w:t>
            </w:r>
          </w:p>
        </w:tc>
        <w:tc>
          <w:tcPr>
            <w:tcW w:w="1800" w:type="dxa"/>
          </w:tcPr>
          <w:p w14:paraId="39FA38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F536D3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E91929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1B2CE14" w14:textId="77777777" w:rsidR="00464553" w:rsidRPr="006A02C3" w:rsidRDefault="00464553" w:rsidP="00C87C71">
            <w:pPr>
              <w:pStyle w:val="GDP1"/>
            </w:pPr>
            <w:r w:rsidRPr="006A02C3">
              <w:t>Load INVENTORY_OPTIONAL_STATUS. IS_PRIMARY</w:t>
            </w:r>
          </w:p>
        </w:tc>
      </w:tr>
      <w:tr w:rsidR="00464553" w:rsidRPr="006A02C3" w14:paraId="11C177A1" w14:textId="77777777" w:rsidTr="006D0B7A">
        <w:tc>
          <w:tcPr>
            <w:tcW w:w="828" w:type="dxa"/>
          </w:tcPr>
          <w:p w14:paraId="151D7DFD"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27771E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1FD78C2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B276E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2C744A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1A067F8" w14:textId="77777777" w:rsidR="00464553" w:rsidRPr="006A02C3" w:rsidRDefault="00464553" w:rsidP="00C87C71">
            <w:pPr>
              <w:pStyle w:val="GDP1"/>
            </w:pPr>
            <w:r w:rsidRPr="006A02C3">
              <w:t xml:space="preserve">Load INVENTORY_OPTIONAL_STATUS. </w:t>
            </w:r>
            <w:r w:rsidRPr="006A02C3">
              <w:lastRenderedPageBreak/>
              <w:t>STATUS</w:t>
            </w:r>
          </w:p>
        </w:tc>
      </w:tr>
      <w:tr w:rsidR="00464553" w:rsidRPr="006A02C3" w14:paraId="5DC6A18F" w14:textId="77777777" w:rsidTr="006D0B7A">
        <w:tc>
          <w:tcPr>
            <w:tcW w:w="828" w:type="dxa"/>
          </w:tcPr>
          <w:p w14:paraId="4617097F"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Pr>
          <w:p w14:paraId="7CD414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Edit</w:t>
            </w:r>
          </w:p>
        </w:tc>
        <w:tc>
          <w:tcPr>
            <w:tcW w:w="1800" w:type="dxa"/>
          </w:tcPr>
          <w:p w14:paraId="6F3075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31239F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EAF7D7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D6DFF5F" w14:textId="77777777" w:rsidR="00464553" w:rsidRPr="006A02C3" w:rsidRDefault="00464553" w:rsidP="00C87C71">
            <w:pPr>
              <w:pStyle w:val="GDP1"/>
            </w:pPr>
            <w:r w:rsidRPr="006A02C3">
              <w:t>Tooltip: Chỉnh sửa</w:t>
            </w:r>
          </w:p>
          <w:p w14:paraId="2FEACCFC" w14:textId="77777777" w:rsidR="00464553" w:rsidRPr="006A02C3" w:rsidRDefault="00464553" w:rsidP="00C87C71">
            <w:pPr>
              <w:pStyle w:val="GDP1"/>
            </w:pPr>
            <w:r w:rsidRPr="006A02C3">
              <w:t>Chỉ xuất hiện trên bản ghi trạng thái Hoạt động</w:t>
            </w:r>
          </w:p>
        </w:tc>
      </w:tr>
      <w:tr w:rsidR="00464553" w:rsidRPr="006A02C3" w14:paraId="087F28A7" w14:textId="77777777" w:rsidTr="006D0B7A">
        <w:tc>
          <w:tcPr>
            <w:tcW w:w="828" w:type="dxa"/>
            <w:tcBorders>
              <w:top w:val="dotted" w:sz="4" w:space="0" w:color="auto"/>
              <w:left w:val="dotted" w:sz="4" w:space="0" w:color="auto"/>
              <w:bottom w:val="dotted" w:sz="4" w:space="0" w:color="auto"/>
              <w:right w:val="dotted" w:sz="4" w:space="0" w:color="auto"/>
            </w:tcBorders>
          </w:tcPr>
          <w:p w14:paraId="2830C5C4" w14:textId="77777777" w:rsidR="00464553" w:rsidRPr="006A02C3" w:rsidRDefault="00464553">
            <w:pPr>
              <w:pStyle w:val="TableData12"/>
              <w:numPr>
                <w:ilvl w:val="0"/>
                <w:numId w:val="52"/>
              </w:numPr>
              <w:spacing w:line="360" w:lineRule="auto"/>
              <w:rPr>
                <w:rFonts w:ascii="Times New Roman" w:hAnsi="Times New Roman"/>
                <w:sz w:val="24"/>
                <w:szCs w:val="24"/>
              </w:rPr>
            </w:pPr>
          </w:p>
        </w:tc>
        <w:tc>
          <w:tcPr>
            <w:tcW w:w="2070" w:type="dxa"/>
            <w:tcBorders>
              <w:top w:val="dotted" w:sz="4" w:space="0" w:color="auto"/>
              <w:left w:val="dotted" w:sz="4" w:space="0" w:color="auto"/>
              <w:bottom w:val="dotted" w:sz="4" w:space="0" w:color="auto"/>
              <w:right w:val="dotted" w:sz="4" w:space="0" w:color="auto"/>
            </w:tcBorders>
          </w:tcPr>
          <w:p w14:paraId="721FA95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Lock/ Unlock</w:t>
            </w:r>
          </w:p>
        </w:tc>
        <w:tc>
          <w:tcPr>
            <w:tcW w:w="1800" w:type="dxa"/>
            <w:tcBorders>
              <w:top w:val="dotted" w:sz="4" w:space="0" w:color="auto"/>
              <w:left w:val="dotted" w:sz="4" w:space="0" w:color="auto"/>
              <w:bottom w:val="dotted" w:sz="4" w:space="0" w:color="auto"/>
              <w:right w:val="dotted" w:sz="4" w:space="0" w:color="auto"/>
            </w:tcBorders>
          </w:tcPr>
          <w:p w14:paraId="43B192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Borders>
              <w:top w:val="dotted" w:sz="4" w:space="0" w:color="auto"/>
              <w:left w:val="dotted" w:sz="4" w:space="0" w:color="auto"/>
              <w:bottom w:val="dotted" w:sz="4" w:space="0" w:color="auto"/>
              <w:right w:val="dotted" w:sz="4" w:space="0" w:color="auto"/>
            </w:tcBorders>
          </w:tcPr>
          <w:p w14:paraId="0E3CF6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Borders>
              <w:top w:val="dotted" w:sz="4" w:space="0" w:color="auto"/>
              <w:left w:val="dotted" w:sz="4" w:space="0" w:color="auto"/>
              <w:bottom w:val="dotted" w:sz="4" w:space="0" w:color="auto"/>
              <w:right w:val="dotted" w:sz="4" w:space="0" w:color="auto"/>
            </w:tcBorders>
          </w:tcPr>
          <w:p w14:paraId="53C2ED2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Borders>
              <w:top w:val="dotted" w:sz="4" w:space="0" w:color="auto"/>
              <w:left w:val="dotted" w:sz="4" w:space="0" w:color="auto"/>
              <w:bottom w:val="dotted" w:sz="4" w:space="0" w:color="auto"/>
              <w:right w:val="dotted" w:sz="4" w:space="0" w:color="auto"/>
            </w:tcBorders>
          </w:tcPr>
          <w:p w14:paraId="7810B593" w14:textId="77777777" w:rsidR="00464553" w:rsidRPr="006A02C3" w:rsidRDefault="00464553" w:rsidP="00C87C71">
            <w:pPr>
              <w:pStyle w:val="GDP1"/>
            </w:pPr>
            <w:r w:rsidRPr="006A02C3">
              <w:t>Tooltip: Ngưng/ Mở lại</w:t>
            </w:r>
          </w:p>
          <w:p w14:paraId="3412C263" w14:textId="77777777" w:rsidR="00464553" w:rsidRPr="006A02C3" w:rsidRDefault="00464553" w:rsidP="00C87C71">
            <w:pPr>
              <w:pStyle w:val="GDP1"/>
            </w:pPr>
            <w:r w:rsidRPr="006A02C3">
              <w:t>Icon Lock chỉ xuất hiện trên bản ghi trạng thái Hoạt động</w:t>
            </w:r>
          </w:p>
          <w:p w14:paraId="4EB81EB7" w14:textId="77777777" w:rsidR="00464553" w:rsidRPr="006A02C3" w:rsidRDefault="00464553" w:rsidP="00C87C71">
            <w:pPr>
              <w:pStyle w:val="GDP1"/>
            </w:pPr>
            <w:r w:rsidRPr="006A02C3">
              <w:t>Icon Unlock chỉ xuất hiện trên bản ghi trạng thái Tạm ngưng</w:t>
            </w:r>
          </w:p>
        </w:tc>
      </w:tr>
    </w:tbl>
    <w:p w14:paraId="11473DCD" w14:textId="77777777" w:rsidR="00464553" w:rsidRPr="006A02C3" w:rsidRDefault="00464553" w:rsidP="00512E56">
      <w:pPr>
        <w:spacing w:line="360" w:lineRule="auto"/>
        <w:rPr>
          <w:lang w:eastAsia="ar-SA"/>
        </w:rPr>
      </w:pPr>
    </w:p>
    <w:p w14:paraId="751A9E9C" w14:textId="77777777" w:rsidR="00464553" w:rsidRPr="006A02C3" w:rsidRDefault="00464553" w:rsidP="00512E56">
      <w:pPr>
        <w:pStyle w:val="Heading5"/>
        <w:spacing w:line="360" w:lineRule="auto"/>
      </w:pPr>
      <w:r w:rsidRPr="006A02C3">
        <w:t>Thêm mới/ Chỉnh sửa trạng thái</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8CF0552" w14:textId="77777777" w:rsidTr="006D0B7A">
        <w:trPr>
          <w:tblHeader/>
        </w:trPr>
        <w:tc>
          <w:tcPr>
            <w:tcW w:w="828" w:type="dxa"/>
            <w:shd w:val="pct5" w:color="auto" w:fill="FFFFFF"/>
          </w:tcPr>
          <w:p w14:paraId="1943CF4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597342A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35D0466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12289E9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3B58551B"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46C5AF4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28E1C854"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E71CB19" w14:textId="77777777" w:rsidTr="006D0B7A">
        <w:tc>
          <w:tcPr>
            <w:tcW w:w="13676" w:type="dxa"/>
            <w:gridSpan w:val="6"/>
          </w:tcPr>
          <w:p w14:paraId="390C0D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Thông tin</w:t>
            </w:r>
          </w:p>
        </w:tc>
      </w:tr>
      <w:tr w:rsidR="00464553" w:rsidRPr="006A02C3" w14:paraId="5E6B84AD" w14:textId="77777777" w:rsidTr="006D0B7A">
        <w:tc>
          <w:tcPr>
            <w:tcW w:w="828" w:type="dxa"/>
          </w:tcPr>
          <w:p w14:paraId="0E8939E1" w14:textId="77777777" w:rsidR="00464553" w:rsidRPr="006A02C3" w:rsidRDefault="00464553">
            <w:pPr>
              <w:pStyle w:val="TableData12"/>
              <w:numPr>
                <w:ilvl w:val="0"/>
                <w:numId w:val="53"/>
              </w:numPr>
              <w:spacing w:line="360" w:lineRule="auto"/>
              <w:rPr>
                <w:rFonts w:ascii="Times New Roman" w:hAnsi="Times New Roman"/>
                <w:sz w:val="24"/>
                <w:szCs w:val="24"/>
              </w:rPr>
            </w:pPr>
          </w:p>
        </w:tc>
        <w:tc>
          <w:tcPr>
            <w:tcW w:w="2070" w:type="dxa"/>
          </w:tcPr>
          <w:p w14:paraId="417E1E4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trạng thái*</w:t>
            </w:r>
          </w:p>
        </w:tc>
        <w:tc>
          <w:tcPr>
            <w:tcW w:w="1800" w:type="dxa"/>
          </w:tcPr>
          <w:p w14:paraId="1E5BF30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[100]</w:t>
            </w:r>
          </w:p>
        </w:tc>
        <w:tc>
          <w:tcPr>
            <w:tcW w:w="1598" w:type="dxa"/>
          </w:tcPr>
          <w:p w14:paraId="4886B1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263AF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54CDD01" w14:textId="77777777" w:rsidR="00464553" w:rsidRPr="006A02C3" w:rsidRDefault="00464553" w:rsidP="00C87C71">
            <w:pPr>
              <w:pStyle w:val="GDP1"/>
            </w:pPr>
            <w:r w:rsidRPr="006A02C3">
              <w:t>Không được chỉnh sửa</w:t>
            </w:r>
          </w:p>
          <w:p w14:paraId="20C7606F" w14:textId="77777777" w:rsidR="00464553" w:rsidRPr="006A02C3" w:rsidRDefault="00464553" w:rsidP="00C87C71">
            <w:pPr>
              <w:pStyle w:val="GDP1"/>
            </w:pPr>
            <w:r w:rsidRPr="006A02C3">
              <w:t>Bắt buộc nhập</w:t>
            </w:r>
          </w:p>
          <w:p w14:paraId="1BCB398D" w14:textId="77777777" w:rsidR="00464553" w:rsidRPr="006A02C3" w:rsidRDefault="00464553" w:rsidP="00C87C71">
            <w:pPr>
              <w:pStyle w:val="GDP1"/>
            </w:pPr>
            <w:r w:rsidRPr="006A02C3">
              <w:t>Lưu vào bảng INVENTORY_OPTIONAL_STATUS.CODE</w:t>
            </w:r>
          </w:p>
        </w:tc>
      </w:tr>
      <w:tr w:rsidR="00464553" w:rsidRPr="006A02C3" w14:paraId="37C6418B" w14:textId="77777777" w:rsidTr="006D0B7A">
        <w:tc>
          <w:tcPr>
            <w:tcW w:w="828" w:type="dxa"/>
          </w:tcPr>
          <w:p w14:paraId="5DCDD25D" w14:textId="77777777" w:rsidR="00464553" w:rsidRPr="006A02C3" w:rsidRDefault="00464553">
            <w:pPr>
              <w:pStyle w:val="TableData12"/>
              <w:numPr>
                <w:ilvl w:val="0"/>
                <w:numId w:val="53"/>
              </w:numPr>
              <w:spacing w:line="360" w:lineRule="auto"/>
              <w:rPr>
                <w:rFonts w:ascii="Times New Roman" w:hAnsi="Times New Roman"/>
                <w:sz w:val="24"/>
                <w:szCs w:val="24"/>
              </w:rPr>
            </w:pPr>
          </w:p>
        </w:tc>
        <w:tc>
          <w:tcPr>
            <w:tcW w:w="2070" w:type="dxa"/>
          </w:tcPr>
          <w:p w14:paraId="3C0C1A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trạng thái *</w:t>
            </w:r>
          </w:p>
        </w:tc>
        <w:tc>
          <w:tcPr>
            <w:tcW w:w="1800" w:type="dxa"/>
          </w:tcPr>
          <w:p w14:paraId="376AC68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164E61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7F060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BC5A061" w14:textId="77777777" w:rsidR="00464553" w:rsidRPr="006A02C3" w:rsidRDefault="00464553" w:rsidP="00C87C71">
            <w:pPr>
              <w:pStyle w:val="GDP1"/>
            </w:pPr>
            <w:r w:rsidRPr="006A02C3">
              <w:t>Bắt buộc nhập</w:t>
            </w:r>
          </w:p>
          <w:p w14:paraId="27A6743E" w14:textId="77777777" w:rsidR="00464553" w:rsidRPr="006A02C3" w:rsidRDefault="00464553" w:rsidP="00C87C71">
            <w:pPr>
              <w:pStyle w:val="GDP1"/>
            </w:pPr>
            <w:r w:rsidRPr="006A02C3">
              <w:t>Lưu vào bảng INVENTORY_OPTIONAL_STATUS.NAME</w:t>
            </w:r>
          </w:p>
        </w:tc>
      </w:tr>
      <w:tr w:rsidR="00464553" w:rsidRPr="006A02C3" w14:paraId="1F4B62D8" w14:textId="77777777" w:rsidTr="006D0B7A">
        <w:tc>
          <w:tcPr>
            <w:tcW w:w="13676" w:type="dxa"/>
            <w:gridSpan w:val="6"/>
          </w:tcPr>
          <w:p w14:paraId="4BCD55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7C8432D3" w14:textId="77777777" w:rsidTr="006D0B7A">
        <w:tc>
          <w:tcPr>
            <w:tcW w:w="828" w:type="dxa"/>
          </w:tcPr>
          <w:p w14:paraId="2A1BCAF7" w14:textId="77777777" w:rsidR="00464553" w:rsidRPr="006A02C3" w:rsidRDefault="00464553">
            <w:pPr>
              <w:pStyle w:val="TableData12"/>
              <w:numPr>
                <w:ilvl w:val="0"/>
                <w:numId w:val="53"/>
              </w:numPr>
              <w:spacing w:line="360" w:lineRule="auto"/>
              <w:rPr>
                <w:rFonts w:ascii="Times New Roman" w:hAnsi="Times New Roman"/>
                <w:sz w:val="24"/>
                <w:szCs w:val="24"/>
              </w:rPr>
            </w:pPr>
          </w:p>
        </w:tc>
        <w:tc>
          <w:tcPr>
            <w:tcW w:w="2070" w:type="dxa"/>
          </w:tcPr>
          <w:p w14:paraId="07463F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Tiếp tục thêm mới</w:t>
            </w:r>
          </w:p>
        </w:tc>
        <w:tc>
          <w:tcPr>
            <w:tcW w:w="1800" w:type="dxa"/>
          </w:tcPr>
          <w:p w14:paraId="2CED769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2CEC5B4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27658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 &amp; Unchecked</w:t>
            </w:r>
          </w:p>
        </w:tc>
        <w:tc>
          <w:tcPr>
            <w:tcW w:w="5850" w:type="dxa"/>
          </w:tcPr>
          <w:p w14:paraId="111C0F50" w14:textId="77777777" w:rsidR="00464553" w:rsidRPr="006A02C3" w:rsidRDefault="00464553" w:rsidP="00C87C71">
            <w:pPr>
              <w:pStyle w:val="GDP1"/>
            </w:pPr>
            <w:r w:rsidRPr="006A02C3">
              <w:t>Chỉ xuất hiện khi thêm mới. Không xuất hiện khi chỉnh sửa</w:t>
            </w:r>
          </w:p>
        </w:tc>
      </w:tr>
      <w:tr w:rsidR="00464553" w:rsidRPr="006A02C3" w14:paraId="702603E1" w14:textId="77777777" w:rsidTr="006D0B7A">
        <w:tc>
          <w:tcPr>
            <w:tcW w:w="828" w:type="dxa"/>
          </w:tcPr>
          <w:p w14:paraId="769EB36C" w14:textId="77777777" w:rsidR="00464553" w:rsidRPr="006A02C3" w:rsidRDefault="00464553">
            <w:pPr>
              <w:pStyle w:val="TableData12"/>
              <w:numPr>
                <w:ilvl w:val="0"/>
                <w:numId w:val="53"/>
              </w:numPr>
              <w:spacing w:line="360" w:lineRule="auto"/>
              <w:rPr>
                <w:rFonts w:ascii="Times New Roman" w:hAnsi="Times New Roman"/>
                <w:sz w:val="24"/>
                <w:szCs w:val="24"/>
              </w:rPr>
            </w:pPr>
          </w:p>
        </w:tc>
        <w:tc>
          <w:tcPr>
            <w:tcW w:w="2070" w:type="dxa"/>
          </w:tcPr>
          <w:p w14:paraId="4156304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2287830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3BAEF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8885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1652415" w14:textId="77777777" w:rsidR="00464553" w:rsidRPr="006A02C3" w:rsidRDefault="00464553" w:rsidP="00C87C71">
            <w:pPr>
              <w:pStyle w:val="GDP1"/>
            </w:pPr>
          </w:p>
        </w:tc>
      </w:tr>
      <w:tr w:rsidR="00464553" w:rsidRPr="006A02C3" w14:paraId="56375029" w14:textId="77777777" w:rsidTr="006D0B7A">
        <w:tc>
          <w:tcPr>
            <w:tcW w:w="828" w:type="dxa"/>
            <w:tcBorders>
              <w:top w:val="dotted" w:sz="4" w:space="0" w:color="auto"/>
              <w:left w:val="dotted" w:sz="4" w:space="0" w:color="auto"/>
              <w:bottom w:val="dotted" w:sz="4" w:space="0" w:color="auto"/>
              <w:right w:val="dotted" w:sz="4" w:space="0" w:color="auto"/>
            </w:tcBorders>
          </w:tcPr>
          <w:p w14:paraId="7D6FCF29" w14:textId="77777777" w:rsidR="00464553" w:rsidRPr="006A02C3" w:rsidRDefault="00464553">
            <w:pPr>
              <w:pStyle w:val="TableData12"/>
              <w:numPr>
                <w:ilvl w:val="0"/>
                <w:numId w:val="53"/>
              </w:numPr>
              <w:spacing w:line="360" w:lineRule="auto"/>
              <w:rPr>
                <w:rFonts w:ascii="Times New Roman" w:hAnsi="Times New Roman"/>
                <w:sz w:val="24"/>
                <w:szCs w:val="24"/>
              </w:rPr>
            </w:pPr>
          </w:p>
        </w:tc>
        <w:tc>
          <w:tcPr>
            <w:tcW w:w="2070" w:type="dxa"/>
            <w:tcBorders>
              <w:top w:val="dotted" w:sz="4" w:space="0" w:color="auto"/>
              <w:left w:val="dotted" w:sz="4" w:space="0" w:color="auto"/>
              <w:bottom w:val="dotted" w:sz="4" w:space="0" w:color="auto"/>
              <w:right w:val="dotted" w:sz="4" w:space="0" w:color="auto"/>
            </w:tcBorders>
          </w:tcPr>
          <w:p w14:paraId="456B64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 Lưu</w:t>
            </w:r>
          </w:p>
        </w:tc>
        <w:tc>
          <w:tcPr>
            <w:tcW w:w="1800" w:type="dxa"/>
            <w:tcBorders>
              <w:top w:val="dotted" w:sz="4" w:space="0" w:color="auto"/>
              <w:left w:val="dotted" w:sz="4" w:space="0" w:color="auto"/>
              <w:bottom w:val="dotted" w:sz="4" w:space="0" w:color="auto"/>
              <w:right w:val="dotted" w:sz="4" w:space="0" w:color="auto"/>
            </w:tcBorders>
          </w:tcPr>
          <w:p w14:paraId="440DF2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Borders>
              <w:top w:val="dotted" w:sz="4" w:space="0" w:color="auto"/>
              <w:left w:val="dotted" w:sz="4" w:space="0" w:color="auto"/>
              <w:bottom w:val="dotted" w:sz="4" w:space="0" w:color="auto"/>
              <w:right w:val="dotted" w:sz="4" w:space="0" w:color="auto"/>
            </w:tcBorders>
          </w:tcPr>
          <w:p w14:paraId="6620329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Borders>
              <w:top w:val="dotted" w:sz="4" w:space="0" w:color="auto"/>
              <w:left w:val="dotted" w:sz="4" w:space="0" w:color="auto"/>
              <w:bottom w:val="dotted" w:sz="4" w:space="0" w:color="auto"/>
              <w:right w:val="dotted" w:sz="4" w:space="0" w:color="auto"/>
            </w:tcBorders>
          </w:tcPr>
          <w:p w14:paraId="7C40C8D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Borders>
              <w:top w:val="dotted" w:sz="4" w:space="0" w:color="auto"/>
              <w:left w:val="dotted" w:sz="4" w:space="0" w:color="auto"/>
              <w:bottom w:val="dotted" w:sz="4" w:space="0" w:color="auto"/>
              <w:right w:val="dotted" w:sz="4" w:space="0" w:color="auto"/>
            </w:tcBorders>
          </w:tcPr>
          <w:p w14:paraId="5C664DC7" w14:textId="77777777" w:rsidR="00464553" w:rsidRPr="006A02C3" w:rsidRDefault="00464553" w:rsidP="00C87C71">
            <w:pPr>
              <w:pStyle w:val="GDP1"/>
            </w:pPr>
            <w:r w:rsidRPr="006A02C3">
              <w:t>Khi thêm mới: btn Thêm mới</w:t>
            </w:r>
          </w:p>
          <w:p w14:paraId="5BC2AB6D" w14:textId="77777777" w:rsidR="00464553" w:rsidRPr="006A02C3" w:rsidRDefault="00464553" w:rsidP="00C87C71">
            <w:pPr>
              <w:pStyle w:val="GDP1"/>
            </w:pPr>
            <w:r w:rsidRPr="006A02C3">
              <w:t>Khi chỉnh sửa: btn Cập nhật</w:t>
            </w:r>
          </w:p>
        </w:tc>
      </w:tr>
    </w:tbl>
    <w:p w14:paraId="230B0D63" w14:textId="77777777" w:rsidR="00464553" w:rsidRPr="006A02C3" w:rsidRDefault="00464553" w:rsidP="00512E56">
      <w:pPr>
        <w:spacing w:line="360" w:lineRule="auto"/>
        <w:rPr>
          <w:lang w:eastAsia="ar-SA"/>
        </w:rPr>
      </w:pPr>
    </w:p>
    <w:p w14:paraId="7A0D564B" w14:textId="77777777" w:rsidR="00464553" w:rsidRPr="006A02C3" w:rsidRDefault="00464553" w:rsidP="00512E56">
      <w:pPr>
        <w:pStyle w:val="Heading4"/>
        <w:spacing w:line="360" w:lineRule="auto"/>
      </w:pPr>
      <w:r w:rsidRPr="006A02C3">
        <w:t>Luồng nghiệp vụ</w:t>
      </w:r>
    </w:p>
    <w:p w14:paraId="6CB47873" w14:textId="77777777" w:rsidR="00464553" w:rsidRPr="006A02C3" w:rsidRDefault="00464553" w:rsidP="00512E56">
      <w:pPr>
        <w:spacing w:line="360" w:lineRule="auto"/>
      </w:pPr>
    </w:p>
    <w:p w14:paraId="627DC1B2" w14:textId="77777777" w:rsidR="00464553" w:rsidRPr="006A02C3" w:rsidRDefault="00464553" w:rsidP="00512E56">
      <w:pPr>
        <w:pStyle w:val="Heading5"/>
        <w:spacing w:line="360" w:lineRule="auto"/>
      </w:pPr>
      <w:r w:rsidRPr="006A02C3">
        <w:t>Xem danh sách quy trình</w:t>
      </w:r>
    </w:p>
    <w:p w14:paraId="0D7CB57D" w14:textId="77777777" w:rsidR="00464553" w:rsidRPr="006A02C3" w:rsidRDefault="00464553" w:rsidP="00512E56">
      <w:pPr>
        <w:spacing w:line="360" w:lineRule="auto"/>
        <w:jc w:val="center"/>
      </w:pPr>
      <w:r w:rsidRPr="006A02C3">
        <w:rPr>
          <w:noProof/>
        </w:rPr>
        <w:lastRenderedPageBreak/>
        <w:drawing>
          <wp:inline distT="0" distB="0" distL="0" distR="0" wp14:anchorId="51E667F4" wp14:editId="0F2EDAF4">
            <wp:extent cx="6480175" cy="3673475"/>
            <wp:effectExtent l="0" t="0" r="0" b="0"/>
            <wp:docPr id="1900399370" name="Picture 190039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480175" cy="3673475"/>
                    </a:xfrm>
                    <a:prstGeom prst="rect">
                      <a:avLst/>
                    </a:prstGeom>
                    <a:noFill/>
                    <a:ln>
                      <a:noFill/>
                    </a:ln>
                  </pic:spPr>
                </pic:pic>
              </a:graphicData>
            </a:graphic>
          </wp:inline>
        </w:drawing>
      </w:r>
    </w:p>
    <w:p w14:paraId="044B3E80" w14:textId="77777777" w:rsidR="00464553" w:rsidRPr="006A02C3" w:rsidRDefault="00464553">
      <w:pPr>
        <w:pStyle w:val="PAL0"/>
        <w:numPr>
          <w:ilvl w:val="0"/>
          <w:numId w:val="218"/>
        </w:numPr>
        <w:spacing w:line="360" w:lineRule="auto"/>
        <w:ind w:left="567"/>
      </w:pPr>
      <w:r w:rsidRPr="006A02C3">
        <w:t>Chuẩn bị dữ liệu (Khi người dùng click vào menu Kho &gt;&gt; Quy trình xử lý giao dịch kho &gt;&gt; chọn Tab Quản lý quy trình)</w:t>
      </w:r>
    </w:p>
    <w:p w14:paraId="55A96FEB" w14:textId="7D35420C" w:rsidR="00464553" w:rsidRPr="006A02C3" w:rsidRDefault="00464553" w:rsidP="00512E56">
      <w:pPr>
        <w:pStyle w:val="PAL1"/>
        <w:spacing w:line="360" w:lineRule="auto"/>
      </w:pPr>
      <w:r w:rsidRPr="006A02C3">
        <w:t>Dữ liệu: theo bảng [Mô tả chi tiết các thành phần]</w:t>
      </w:r>
    </w:p>
    <w:p w14:paraId="603765C8" w14:textId="77777777" w:rsidR="00464553" w:rsidRPr="006A02C3" w:rsidRDefault="00464553" w:rsidP="00512E56">
      <w:pPr>
        <w:pStyle w:val="Heading5"/>
        <w:spacing w:line="360" w:lineRule="auto"/>
      </w:pPr>
      <w:r w:rsidRPr="006A02C3">
        <w:t>Thêm mới quy trình</w:t>
      </w:r>
    </w:p>
    <w:p w14:paraId="48489A93" w14:textId="77777777" w:rsidR="00464553" w:rsidRPr="006A02C3" w:rsidRDefault="00464553" w:rsidP="00512E56">
      <w:pPr>
        <w:pStyle w:val="Heading6"/>
        <w:spacing w:line="360" w:lineRule="auto"/>
      </w:pPr>
      <w:r w:rsidRPr="006A02C3">
        <w:t>Step 1. Thông tin chung</w:t>
      </w:r>
    </w:p>
    <w:p w14:paraId="245EC8FA" w14:textId="77777777" w:rsidR="00464553" w:rsidRPr="006A02C3" w:rsidRDefault="00464553">
      <w:pPr>
        <w:pStyle w:val="PAL0"/>
        <w:numPr>
          <w:ilvl w:val="0"/>
          <w:numId w:val="219"/>
        </w:numPr>
        <w:spacing w:line="360" w:lineRule="auto"/>
        <w:ind w:left="567"/>
      </w:pPr>
      <w:r w:rsidRPr="006A02C3">
        <w:t>Chuẩn bị dữ liệu (Khi người dùng click vào nút Thêm mới)</w:t>
      </w:r>
    </w:p>
    <w:p w14:paraId="0F02F49C" w14:textId="77777777" w:rsidR="001C3FE8" w:rsidRPr="006A02C3" w:rsidRDefault="00464553" w:rsidP="00512E56">
      <w:pPr>
        <w:pStyle w:val="PAL1"/>
        <w:spacing w:line="360" w:lineRule="auto"/>
      </w:pPr>
      <w:r w:rsidRPr="006A02C3">
        <w:t>Dữ liệu: theo bảng [Mô tả chi tiết các thành phần]</w:t>
      </w:r>
    </w:p>
    <w:p w14:paraId="14016CB8" w14:textId="77777777" w:rsidR="001C3FE8" w:rsidRPr="006A02C3" w:rsidRDefault="00464553" w:rsidP="00512E56">
      <w:pPr>
        <w:pStyle w:val="PAL1"/>
        <w:spacing w:line="360" w:lineRule="auto"/>
      </w:pPr>
      <w:r w:rsidRPr="006A02C3">
        <w:lastRenderedPageBreak/>
        <w:t>Lưu thông tin (Khi người dùng nhập liệu vào form, click nút Tiếp theo)</w:t>
      </w:r>
    </w:p>
    <w:p w14:paraId="6152E008" w14:textId="023DB2CF" w:rsidR="00464553" w:rsidRPr="006A02C3" w:rsidRDefault="00464553" w:rsidP="00512E56">
      <w:pPr>
        <w:pStyle w:val="PAL1"/>
        <w:spacing w:line="360" w:lineRule="auto"/>
      </w:pPr>
      <w:r w:rsidRPr="006A02C3">
        <w:t>Hệ thống validate dữ liệu nhập: dữ liệu hợp lệ?</w:t>
      </w:r>
    </w:p>
    <w:p w14:paraId="436974C3" w14:textId="77777777" w:rsidR="00464553" w:rsidRPr="006A02C3" w:rsidRDefault="00464553">
      <w:pPr>
        <w:pStyle w:val="PAL0"/>
        <w:numPr>
          <w:ilvl w:val="0"/>
          <w:numId w:val="220"/>
        </w:numPr>
        <w:spacing w:line="360" w:lineRule="auto"/>
        <w:ind w:left="1701"/>
      </w:pPr>
      <w:r w:rsidRPr="006A02C3">
        <w:t>Yes: qua bước (3)</w:t>
      </w:r>
    </w:p>
    <w:p w14:paraId="3FB13F39" w14:textId="77777777" w:rsidR="00464553" w:rsidRPr="006A02C3" w:rsidRDefault="00464553">
      <w:pPr>
        <w:pStyle w:val="PAL0"/>
        <w:numPr>
          <w:ilvl w:val="0"/>
          <w:numId w:val="220"/>
        </w:numPr>
        <w:spacing w:line="360" w:lineRule="auto"/>
        <w:ind w:left="1701"/>
      </w:pPr>
      <w:r w:rsidRPr="006A02C3">
        <w:t xml:space="preserve">No: báo lỗi </w:t>
      </w:r>
    </w:p>
    <w:p w14:paraId="0DD33425" w14:textId="77777777" w:rsidR="00464553" w:rsidRPr="006A02C3" w:rsidRDefault="00464553">
      <w:pPr>
        <w:pStyle w:val="PAL0"/>
        <w:numPr>
          <w:ilvl w:val="0"/>
          <w:numId w:val="221"/>
        </w:numPr>
        <w:spacing w:line="360" w:lineRule="auto"/>
        <w:ind w:left="2268"/>
      </w:pPr>
      <w:r w:rsidRPr="006A02C3">
        <w:t>Không nhập trường bắt buộc: báo lỗi [Vui lòng nhập/chọn &lt;Tên trường&gt;]</w:t>
      </w:r>
    </w:p>
    <w:p w14:paraId="7A841906" w14:textId="77777777" w:rsidR="00464553" w:rsidRPr="006A02C3" w:rsidRDefault="00464553">
      <w:pPr>
        <w:pStyle w:val="PAL0"/>
        <w:numPr>
          <w:ilvl w:val="0"/>
          <w:numId w:val="221"/>
        </w:numPr>
        <w:spacing w:line="360" w:lineRule="auto"/>
        <w:ind w:left="2268"/>
      </w:pPr>
      <w:r w:rsidRPr="006A02C3">
        <w:t>Mã quy trình đã tồn tại: báo lỗi [Mã quy trình đã tồn tại trên hệ thống]</w:t>
      </w:r>
    </w:p>
    <w:p w14:paraId="38C0F41D" w14:textId="361AB44B" w:rsidR="00464553" w:rsidRPr="006A02C3" w:rsidRDefault="00464553" w:rsidP="00512E56">
      <w:pPr>
        <w:pStyle w:val="PAL1"/>
        <w:spacing w:line="360" w:lineRule="auto"/>
      </w:pPr>
      <w:r w:rsidRPr="006A02C3">
        <w:t>Lưu dữ liệu vào CSDL &amp; chuyển qua step tiếp theo</w:t>
      </w:r>
    </w:p>
    <w:p w14:paraId="5D61DCF7" w14:textId="77777777" w:rsidR="00464553" w:rsidRPr="006A02C3" w:rsidRDefault="00464553">
      <w:pPr>
        <w:pStyle w:val="PAL0"/>
        <w:numPr>
          <w:ilvl w:val="0"/>
          <w:numId w:val="222"/>
        </w:numPr>
        <w:spacing w:line="360" w:lineRule="auto"/>
        <w:ind w:left="1701"/>
      </w:pPr>
      <w:r w:rsidRPr="006A02C3">
        <w:t>Bảng INVENTORY_APPROVAL_PROCESS</w:t>
      </w:r>
    </w:p>
    <w:p w14:paraId="0E66E72B" w14:textId="77777777" w:rsidR="00464553" w:rsidRPr="006A02C3" w:rsidRDefault="00464553">
      <w:pPr>
        <w:pStyle w:val="PAL0"/>
        <w:numPr>
          <w:ilvl w:val="0"/>
          <w:numId w:val="223"/>
        </w:numPr>
        <w:spacing w:line="360" w:lineRule="auto"/>
        <w:ind w:left="2268"/>
      </w:pPr>
      <w:r w:rsidRPr="006A02C3">
        <w:t>Mã quy trình = CODE</w:t>
      </w:r>
    </w:p>
    <w:p w14:paraId="1CBF24A1" w14:textId="77777777" w:rsidR="00464553" w:rsidRPr="006A02C3" w:rsidRDefault="00464553">
      <w:pPr>
        <w:pStyle w:val="PAL0"/>
        <w:numPr>
          <w:ilvl w:val="0"/>
          <w:numId w:val="223"/>
        </w:numPr>
        <w:spacing w:line="360" w:lineRule="auto"/>
        <w:ind w:left="2268"/>
      </w:pPr>
      <w:r w:rsidRPr="006A02C3">
        <w:t>Tên quy trình = NAME</w:t>
      </w:r>
    </w:p>
    <w:p w14:paraId="6BECFD51" w14:textId="77777777" w:rsidR="00464553" w:rsidRPr="006A02C3" w:rsidRDefault="00464553">
      <w:pPr>
        <w:pStyle w:val="PAL0"/>
        <w:numPr>
          <w:ilvl w:val="0"/>
          <w:numId w:val="223"/>
        </w:numPr>
        <w:spacing w:line="360" w:lineRule="auto"/>
        <w:ind w:left="2268"/>
      </w:pPr>
      <w:r w:rsidRPr="006A02C3">
        <w:t>Loại quy trình = PROCESS_TYPE</w:t>
      </w:r>
    </w:p>
    <w:p w14:paraId="7DBEFB8A" w14:textId="77777777" w:rsidR="00464553" w:rsidRPr="006A02C3" w:rsidRDefault="00464553" w:rsidP="00512E56">
      <w:pPr>
        <w:pStyle w:val="Heading6"/>
        <w:spacing w:line="360" w:lineRule="auto"/>
      </w:pPr>
      <w:r w:rsidRPr="006A02C3">
        <w:t>Step 2. Chi tiết quy trình</w:t>
      </w:r>
    </w:p>
    <w:p w14:paraId="22C4EBB9" w14:textId="77777777" w:rsidR="00464553" w:rsidRPr="006A02C3" w:rsidRDefault="00464553">
      <w:pPr>
        <w:pStyle w:val="PAL0"/>
        <w:numPr>
          <w:ilvl w:val="0"/>
          <w:numId w:val="224"/>
        </w:numPr>
        <w:spacing w:line="360" w:lineRule="auto"/>
        <w:ind w:left="567"/>
      </w:pPr>
      <w:r w:rsidRPr="006A02C3">
        <w:t>Chuẩn bị dữ liệu (Khi người dùng click vào nút Tiếp theo tại màn hình Thêm mới_Step 1)</w:t>
      </w:r>
    </w:p>
    <w:p w14:paraId="1E838D32" w14:textId="77777777" w:rsidR="001C3FE8" w:rsidRPr="006A02C3" w:rsidRDefault="00464553" w:rsidP="00512E56">
      <w:pPr>
        <w:pStyle w:val="PAL1"/>
        <w:spacing w:line="360" w:lineRule="auto"/>
      </w:pPr>
      <w:r w:rsidRPr="006A02C3">
        <w:t>Dữ liệu: theo bảng [Mô tả chi tiết các thành phần]</w:t>
      </w:r>
    </w:p>
    <w:p w14:paraId="1608DAA0" w14:textId="77777777" w:rsidR="001C3FE8" w:rsidRPr="006A02C3" w:rsidRDefault="00464553" w:rsidP="00512E56">
      <w:pPr>
        <w:pStyle w:val="PAL1"/>
        <w:spacing w:line="360" w:lineRule="auto"/>
      </w:pPr>
      <w:r w:rsidRPr="006A02C3">
        <w:t>Lưu thông tin (Khi người dùng nhập liệu vào form, click nút Hoàn thành)</w:t>
      </w:r>
    </w:p>
    <w:p w14:paraId="2E554F41" w14:textId="241A0A46" w:rsidR="00464553" w:rsidRPr="006A02C3" w:rsidRDefault="00464553" w:rsidP="00512E56">
      <w:pPr>
        <w:pStyle w:val="PAL1"/>
        <w:spacing w:line="360" w:lineRule="auto"/>
      </w:pPr>
      <w:r w:rsidRPr="006A02C3">
        <w:t>Hiển thị màn hình Khởi tạo thành công. Lưu dữ liệu vào CSDL</w:t>
      </w:r>
    </w:p>
    <w:p w14:paraId="19CE32C7" w14:textId="77777777" w:rsidR="00464553" w:rsidRPr="006A02C3" w:rsidRDefault="00464553">
      <w:pPr>
        <w:pStyle w:val="PAL1"/>
        <w:numPr>
          <w:ilvl w:val="0"/>
          <w:numId w:val="225"/>
        </w:numPr>
        <w:spacing w:line="360" w:lineRule="auto"/>
        <w:ind w:left="1701"/>
      </w:pPr>
      <w:r w:rsidRPr="006A02C3">
        <w:t>Bảng INVENTORY_APPROVAL_STEP</w:t>
      </w:r>
    </w:p>
    <w:p w14:paraId="167EBEAF" w14:textId="77777777" w:rsidR="00464553" w:rsidRPr="006A02C3" w:rsidRDefault="00464553">
      <w:pPr>
        <w:pStyle w:val="PAL0"/>
        <w:numPr>
          <w:ilvl w:val="0"/>
          <w:numId w:val="226"/>
        </w:numPr>
        <w:spacing w:line="360" w:lineRule="auto"/>
        <w:ind w:left="2268"/>
      </w:pPr>
      <w:r w:rsidRPr="006A02C3">
        <w:t>Trạng thái hiện tại = CURRENT_STATE</w:t>
      </w:r>
    </w:p>
    <w:p w14:paraId="1765F081" w14:textId="77777777" w:rsidR="00464553" w:rsidRPr="006A02C3" w:rsidRDefault="00464553">
      <w:pPr>
        <w:pStyle w:val="PAL0"/>
        <w:numPr>
          <w:ilvl w:val="0"/>
          <w:numId w:val="226"/>
        </w:numPr>
        <w:spacing w:line="360" w:lineRule="auto"/>
        <w:ind w:left="2268"/>
      </w:pPr>
      <w:r w:rsidRPr="006A02C3">
        <w:t>Nhóm tác động = GROUP_FACTOR_ID</w:t>
      </w:r>
    </w:p>
    <w:p w14:paraId="3CC84FCB" w14:textId="7A2189C2" w:rsidR="00464553" w:rsidRPr="006A02C3" w:rsidRDefault="00464553">
      <w:pPr>
        <w:pStyle w:val="PAL1"/>
        <w:numPr>
          <w:ilvl w:val="0"/>
          <w:numId w:val="222"/>
        </w:numPr>
        <w:spacing w:line="360" w:lineRule="auto"/>
        <w:ind w:left="1701"/>
      </w:pPr>
      <w:r w:rsidRPr="006A02C3">
        <w:t>Chi tiết trạng thái sau tác động. Bảng INVENTORY_APPROVAL_NEXT_STATE</w:t>
      </w:r>
    </w:p>
    <w:p w14:paraId="6BA9EACC" w14:textId="77777777" w:rsidR="00464553" w:rsidRPr="006A02C3" w:rsidRDefault="00464553">
      <w:pPr>
        <w:pStyle w:val="PAL0"/>
        <w:numPr>
          <w:ilvl w:val="0"/>
          <w:numId w:val="227"/>
        </w:numPr>
        <w:spacing w:line="360" w:lineRule="auto"/>
        <w:ind w:left="2268"/>
      </w:pPr>
      <w:r w:rsidRPr="006A02C3">
        <w:t>Tác động = ACTION_TYPE_ID</w:t>
      </w:r>
    </w:p>
    <w:p w14:paraId="70A17BF5" w14:textId="77777777" w:rsidR="00464553" w:rsidRPr="006A02C3" w:rsidRDefault="00464553">
      <w:pPr>
        <w:pStyle w:val="PAL0"/>
        <w:numPr>
          <w:ilvl w:val="0"/>
          <w:numId w:val="227"/>
        </w:numPr>
        <w:spacing w:line="360" w:lineRule="auto"/>
        <w:ind w:left="2268"/>
      </w:pPr>
      <w:r w:rsidRPr="006A02C3">
        <w:lastRenderedPageBreak/>
        <w:t>Trạng thái sau tác động = NEXT_STATE</w:t>
      </w:r>
    </w:p>
    <w:p w14:paraId="7E1D5CE9" w14:textId="77777777" w:rsidR="00464553" w:rsidRPr="006A02C3" w:rsidRDefault="00464553" w:rsidP="00512E56">
      <w:pPr>
        <w:pStyle w:val="Heading5"/>
        <w:spacing w:line="360" w:lineRule="auto"/>
      </w:pPr>
      <w:r w:rsidRPr="006A02C3">
        <w:t>Chỉnh sửa quy trình</w:t>
      </w:r>
    </w:p>
    <w:p w14:paraId="47826109" w14:textId="77777777" w:rsidR="00464553" w:rsidRPr="006A02C3" w:rsidRDefault="00464553">
      <w:pPr>
        <w:pStyle w:val="PAL0"/>
        <w:numPr>
          <w:ilvl w:val="0"/>
          <w:numId w:val="228"/>
        </w:numPr>
        <w:spacing w:line="360" w:lineRule="auto"/>
        <w:ind w:left="567"/>
      </w:pPr>
      <w:r w:rsidRPr="006A02C3">
        <w:t>Chuẩn bị dữ liệu (Khi người dùng chọn tab Quản lý quy trình &gt; click vào icon Chỉnh sửa)</w:t>
      </w:r>
    </w:p>
    <w:p w14:paraId="59363933" w14:textId="77777777" w:rsidR="001C3FE8" w:rsidRPr="006A02C3" w:rsidRDefault="00464553" w:rsidP="00512E56">
      <w:pPr>
        <w:pStyle w:val="PAL1"/>
        <w:spacing w:line="360" w:lineRule="auto"/>
      </w:pPr>
      <w:r w:rsidRPr="006A02C3">
        <w:t>Dữ liệu: theo bảng [Mô tả chi tiết các thành phần]</w:t>
      </w:r>
    </w:p>
    <w:p w14:paraId="53E41BF5" w14:textId="77777777" w:rsidR="001C3FE8" w:rsidRPr="006A02C3" w:rsidRDefault="00464553" w:rsidP="00512E56">
      <w:pPr>
        <w:pStyle w:val="PAL1"/>
        <w:spacing w:line="360" w:lineRule="auto"/>
      </w:pPr>
      <w:r w:rsidRPr="006A02C3">
        <w:t>Lưu thông tin (Khi người dùng nhập liệu vào form, click nút Lưu)</w:t>
      </w:r>
    </w:p>
    <w:p w14:paraId="7F3E7B74" w14:textId="3A93D1CB" w:rsidR="00464553" w:rsidRPr="006A02C3" w:rsidRDefault="00464553" w:rsidP="00512E56">
      <w:pPr>
        <w:pStyle w:val="PAL1"/>
        <w:spacing w:line="360" w:lineRule="auto"/>
      </w:pPr>
      <w:r w:rsidRPr="006A02C3">
        <w:t>Hệ thống validate dữ liệu nhập: dữ liệu hợp lệ?</w:t>
      </w:r>
    </w:p>
    <w:p w14:paraId="1B12FEFD" w14:textId="77777777" w:rsidR="00464553" w:rsidRPr="006A02C3" w:rsidRDefault="00464553">
      <w:pPr>
        <w:pStyle w:val="PAL0"/>
        <w:numPr>
          <w:ilvl w:val="0"/>
          <w:numId w:val="229"/>
        </w:numPr>
        <w:spacing w:line="360" w:lineRule="auto"/>
      </w:pPr>
      <w:r w:rsidRPr="006A02C3">
        <w:t>Yes: qua bước (3)</w:t>
      </w:r>
    </w:p>
    <w:p w14:paraId="42CCEE7A" w14:textId="77777777" w:rsidR="00464553" w:rsidRPr="006A02C3" w:rsidRDefault="00464553">
      <w:pPr>
        <w:pStyle w:val="PAL0"/>
        <w:numPr>
          <w:ilvl w:val="0"/>
          <w:numId w:val="229"/>
        </w:numPr>
        <w:spacing w:line="360" w:lineRule="auto"/>
      </w:pPr>
      <w:r w:rsidRPr="006A02C3">
        <w:t xml:space="preserve">No: báo lỗi </w:t>
      </w:r>
    </w:p>
    <w:p w14:paraId="6C7CAC5B" w14:textId="77777777" w:rsidR="001C3FE8" w:rsidRPr="006A02C3" w:rsidRDefault="00464553">
      <w:pPr>
        <w:pStyle w:val="PAL0"/>
        <w:numPr>
          <w:ilvl w:val="0"/>
          <w:numId w:val="230"/>
        </w:numPr>
        <w:spacing w:line="360" w:lineRule="auto"/>
        <w:ind w:left="2268"/>
      </w:pPr>
      <w:r w:rsidRPr="006A02C3">
        <w:t>Không nhập trường bắt buộc: báo lỗi [Vui lòng nhập/chọn &lt;Tên trường&gt;]</w:t>
      </w:r>
    </w:p>
    <w:p w14:paraId="6325646C" w14:textId="324818CF" w:rsidR="00464553" w:rsidRPr="006A02C3" w:rsidRDefault="004D5864">
      <w:pPr>
        <w:pStyle w:val="PAL0"/>
        <w:numPr>
          <w:ilvl w:val="0"/>
          <w:numId w:val="229"/>
        </w:numPr>
        <w:spacing w:line="360" w:lineRule="auto"/>
        <w:ind w:left="1701"/>
      </w:pPr>
      <w:r w:rsidRPr="006A02C3">
        <w:t>Thành công, h</w:t>
      </w:r>
      <w:r w:rsidR="00464553" w:rsidRPr="006A02C3">
        <w:t>iển thị thông báo [Cập nhật quy trình &lt;</w:t>
      </w:r>
      <w:r w:rsidR="00464553" w:rsidRPr="006A02C3">
        <w:rPr>
          <w:b/>
        </w:rPr>
        <w:t>Mã - Tên quy trình</w:t>
      </w:r>
      <w:r w:rsidR="00464553" w:rsidRPr="006A02C3">
        <w:t xml:space="preserve">&gt; thành công]. Lưu dữ liệu vào CSDL </w:t>
      </w:r>
    </w:p>
    <w:p w14:paraId="2C8A628B" w14:textId="77777777" w:rsidR="00464553" w:rsidRPr="006A02C3" w:rsidRDefault="00464553">
      <w:pPr>
        <w:pStyle w:val="PAL0"/>
        <w:numPr>
          <w:ilvl w:val="0"/>
          <w:numId w:val="231"/>
        </w:numPr>
        <w:spacing w:line="360" w:lineRule="auto"/>
        <w:ind w:left="2268"/>
      </w:pPr>
      <w:r w:rsidRPr="006A02C3">
        <w:t>Bảng INVENTORY_APPROVAL_PROCESS</w:t>
      </w:r>
    </w:p>
    <w:p w14:paraId="53F34A22" w14:textId="77777777" w:rsidR="00464553" w:rsidRPr="006A02C3" w:rsidRDefault="00464553">
      <w:pPr>
        <w:pStyle w:val="PAL0"/>
        <w:numPr>
          <w:ilvl w:val="0"/>
          <w:numId w:val="232"/>
        </w:numPr>
        <w:spacing w:line="360" w:lineRule="auto"/>
        <w:ind w:left="2835"/>
      </w:pPr>
      <w:r w:rsidRPr="006A02C3">
        <w:t>Mã quy trình = CODE</w:t>
      </w:r>
    </w:p>
    <w:p w14:paraId="376FD9D0" w14:textId="77777777" w:rsidR="00464553" w:rsidRPr="006A02C3" w:rsidRDefault="00464553">
      <w:pPr>
        <w:pStyle w:val="PAL0"/>
        <w:numPr>
          <w:ilvl w:val="0"/>
          <w:numId w:val="232"/>
        </w:numPr>
        <w:spacing w:line="360" w:lineRule="auto"/>
        <w:ind w:left="2835"/>
      </w:pPr>
      <w:r w:rsidRPr="006A02C3">
        <w:t>Tên quy trình = NAME</w:t>
      </w:r>
    </w:p>
    <w:p w14:paraId="5903C3C6" w14:textId="77777777" w:rsidR="00464553" w:rsidRPr="006A02C3" w:rsidRDefault="00464553">
      <w:pPr>
        <w:pStyle w:val="PAL0"/>
        <w:numPr>
          <w:ilvl w:val="0"/>
          <w:numId w:val="232"/>
        </w:numPr>
        <w:spacing w:line="360" w:lineRule="auto"/>
        <w:ind w:left="2835"/>
      </w:pPr>
      <w:r w:rsidRPr="006A02C3">
        <w:t>Loại quy trình = PROCESS_TYPE</w:t>
      </w:r>
    </w:p>
    <w:p w14:paraId="007A5A27" w14:textId="77777777" w:rsidR="00464553" w:rsidRPr="006A02C3" w:rsidRDefault="00464553" w:rsidP="00512E56">
      <w:pPr>
        <w:pStyle w:val="Heading5"/>
        <w:spacing w:line="360" w:lineRule="auto"/>
      </w:pPr>
      <w:r w:rsidRPr="006A02C3">
        <w:t>Xem danh sách &amp; tìm kiếm nhóm tác động</w:t>
      </w:r>
    </w:p>
    <w:p w14:paraId="70E127C3" w14:textId="77777777" w:rsidR="00464553" w:rsidRPr="006A02C3" w:rsidRDefault="00464553" w:rsidP="00512E56">
      <w:pPr>
        <w:spacing w:line="360" w:lineRule="auto"/>
        <w:jc w:val="center"/>
      </w:pPr>
      <w:r w:rsidRPr="006A02C3">
        <w:rPr>
          <w:noProof/>
        </w:rPr>
        <w:lastRenderedPageBreak/>
        <w:drawing>
          <wp:inline distT="0" distB="0" distL="0" distR="0" wp14:anchorId="139277EB" wp14:editId="750F2B77">
            <wp:extent cx="6480175" cy="4070985"/>
            <wp:effectExtent l="0" t="0" r="0" b="0"/>
            <wp:docPr id="60826880" name="Picture 6082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480175" cy="4070985"/>
                    </a:xfrm>
                    <a:prstGeom prst="rect">
                      <a:avLst/>
                    </a:prstGeom>
                    <a:noFill/>
                    <a:ln>
                      <a:noFill/>
                    </a:ln>
                  </pic:spPr>
                </pic:pic>
              </a:graphicData>
            </a:graphic>
          </wp:inline>
        </w:drawing>
      </w:r>
    </w:p>
    <w:p w14:paraId="08BF5A62" w14:textId="77777777" w:rsidR="00464553" w:rsidRPr="006A02C3" w:rsidRDefault="00464553">
      <w:pPr>
        <w:pStyle w:val="PAL0"/>
        <w:numPr>
          <w:ilvl w:val="0"/>
          <w:numId w:val="233"/>
        </w:numPr>
        <w:spacing w:line="360" w:lineRule="auto"/>
        <w:ind w:left="567"/>
      </w:pPr>
      <w:r w:rsidRPr="006A02C3">
        <w:t>Chuẩn bị dữ liệu (Khi người dùng click vào menu Kho &gt;&gt; Quy trình xử lý giao dịch kho &gt;&gt; chọn Tab Quản lý nhóm tác động)</w:t>
      </w:r>
    </w:p>
    <w:p w14:paraId="042B64F4" w14:textId="0FCC8623" w:rsidR="004D5864" w:rsidRPr="006A02C3" w:rsidRDefault="00464553" w:rsidP="00512E56">
      <w:pPr>
        <w:pStyle w:val="PAL1"/>
        <w:spacing w:line="360" w:lineRule="auto"/>
      </w:pPr>
      <w:r w:rsidRPr="006A02C3">
        <w:t>Dữ liệu: theo bảng [Mô tả chi tiết các thành phần</w:t>
      </w:r>
      <w:r w:rsidR="004D5864" w:rsidRPr="006A02C3">
        <w:t>]</w:t>
      </w:r>
    </w:p>
    <w:p w14:paraId="0F9EB7AC" w14:textId="77777777" w:rsidR="004D5864" w:rsidRPr="006A02C3" w:rsidRDefault="00464553" w:rsidP="00512E56">
      <w:pPr>
        <w:pStyle w:val="PAL1"/>
        <w:spacing w:line="360" w:lineRule="auto"/>
      </w:pPr>
      <w:r w:rsidRPr="006A02C3">
        <w:t>Tìm kiếm (Khi người dùng nhập điều kiện tìm kiếm và click nút Tìm kiếm)</w:t>
      </w:r>
    </w:p>
    <w:p w14:paraId="2E0B10D2" w14:textId="0F10B93B" w:rsidR="00464553" w:rsidRPr="006A02C3" w:rsidRDefault="00464553" w:rsidP="00512E56">
      <w:pPr>
        <w:pStyle w:val="PAL1"/>
        <w:spacing w:line="360" w:lineRule="auto"/>
      </w:pPr>
      <w:r w:rsidRPr="006A02C3">
        <w:t>Thực hiện tìm kiếm dữ liệu và trả kết quả trên grid Danh sách theo bảng INVENTORY_GROUP_FACTOR</w:t>
      </w:r>
    </w:p>
    <w:p w14:paraId="7991214D" w14:textId="77777777" w:rsidR="00464553" w:rsidRPr="006A02C3" w:rsidRDefault="00464553">
      <w:pPr>
        <w:pStyle w:val="PAL2"/>
        <w:numPr>
          <w:ilvl w:val="0"/>
          <w:numId w:val="435"/>
        </w:numPr>
        <w:spacing w:line="360" w:lineRule="auto"/>
      </w:pPr>
      <w:r w:rsidRPr="006A02C3">
        <w:t>Nhóm tác động: so sánh giá trị tìm kiếm với INVENTORY_GROUP_FACTOR.CODE, NAME</w:t>
      </w:r>
    </w:p>
    <w:p w14:paraId="4FB77F15" w14:textId="77777777" w:rsidR="00464553" w:rsidRPr="006A02C3" w:rsidRDefault="00464553">
      <w:pPr>
        <w:pStyle w:val="PAL2"/>
        <w:numPr>
          <w:ilvl w:val="0"/>
          <w:numId w:val="435"/>
        </w:numPr>
        <w:spacing w:line="360" w:lineRule="auto"/>
      </w:pPr>
      <w:r w:rsidRPr="006A02C3">
        <w:t>Trạng thái: so sánh giá trị tìm kiếm với INVENTORY_GROUP_FACTOR.STATUS</w:t>
      </w:r>
    </w:p>
    <w:p w14:paraId="4D932910" w14:textId="77777777" w:rsidR="00464553" w:rsidRPr="006A02C3" w:rsidRDefault="00464553" w:rsidP="00512E56">
      <w:pPr>
        <w:pStyle w:val="Heading5"/>
        <w:spacing w:line="360" w:lineRule="auto"/>
      </w:pPr>
      <w:r w:rsidRPr="006A02C3">
        <w:lastRenderedPageBreak/>
        <w:t>Thêm mới nhóm tác động</w:t>
      </w:r>
    </w:p>
    <w:p w14:paraId="219B1BE3" w14:textId="77777777" w:rsidR="00464553" w:rsidRPr="006A02C3" w:rsidRDefault="00464553" w:rsidP="00512E56">
      <w:pPr>
        <w:pStyle w:val="Heading6"/>
        <w:spacing w:line="360" w:lineRule="auto"/>
      </w:pPr>
      <w:r w:rsidRPr="006A02C3">
        <w:t>Step 1. Thông tin nhóm tác động</w:t>
      </w:r>
    </w:p>
    <w:p w14:paraId="56899B78" w14:textId="77777777" w:rsidR="00464553" w:rsidRPr="006A02C3" w:rsidRDefault="00464553">
      <w:pPr>
        <w:pStyle w:val="PAL0"/>
        <w:numPr>
          <w:ilvl w:val="0"/>
          <w:numId w:val="234"/>
        </w:numPr>
        <w:spacing w:line="360" w:lineRule="auto"/>
        <w:ind w:left="567"/>
      </w:pPr>
      <w:r w:rsidRPr="006A02C3">
        <w:t>Chuẩn bị dữ liệu (Khi người dùng click vào nút Thêm mới)</w:t>
      </w:r>
    </w:p>
    <w:p w14:paraId="344FAE5A" w14:textId="77777777" w:rsidR="004D5864" w:rsidRPr="006A02C3" w:rsidRDefault="00464553" w:rsidP="00512E56">
      <w:pPr>
        <w:pStyle w:val="PAL1"/>
        <w:spacing w:line="360" w:lineRule="auto"/>
      </w:pPr>
      <w:r w:rsidRPr="006A02C3">
        <w:t>Dữ liệu: theo bảng [Mô tả chi tiết các thành phần]</w:t>
      </w:r>
    </w:p>
    <w:p w14:paraId="257034B5" w14:textId="77777777" w:rsidR="004D5864" w:rsidRPr="006A02C3" w:rsidRDefault="00464553" w:rsidP="00512E56">
      <w:pPr>
        <w:pStyle w:val="PAL1"/>
        <w:spacing w:line="360" w:lineRule="auto"/>
      </w:pPr>
      <w:r w:rsidRPr="006A02C3">
        <w:t>Lưu thông tin (Khi người dùng nhập liệu vào form, click nút Tiếp theo)</w:t>
      </w:r>
    </w:p>
    <w:p w14:paraId="0499FDF2" w14:textId="353DF86D" w:rsidR="00464553" w:rsidRPr="006A02C3" w:rsidRDefault="00464553" w:rsidP="00512E56">
      <w:pPr>
        <w:pStyle w:val="PAL1"/>
        <w:spacing w:line="360" w:lineRule="auto"/>
      </w:pPr>
      <w:r w:rsidRPr="006A02C3">
        <w:t>Hệ thống validate dữ liệu nhập: dữ liệu hợp lệ?</w:t>
      </w:r>
    </w:p>
    <w:p w14:paraId="22AFD36E" w14:textId="77777777" w:rsidR="00464553" w:rsidRPr="006A02C3" w:rsidRDefault="00464553">
      <w:pPr>
        <w:pStyle w:val="PAL0"/>
        <w:numPr>
          <w:ilvl w:val="0"/>
          <w:numId w:val="235"/>
        </w:numPr>
        <w:spacing w:line="360" w:lineRule="auto"/>
        <w:ind w:left="1701"/>
      </w:pPr>
      <w:r w:rsidRPr="006A02C3">
        <w:t>Yes: qua bước (3)</w:t>
      </w:r>
    </w:p>
    <w:p w14:paraId="0D730035" w14:textId="77777777" w:rsidR="004D5864" w:rsidRPr="006A02C3" w:rsidRDefault="00464553">
      <w:pPr>
        <w:pStyle w:val="PAL0"/>
        <w:numPr>
          <w:ilvl w:val="0"/>
          <w:numId w:val="235"/>
        </w:numPr>
        <w:spacing w:line="360" w:lineRule="auto"/>
        <w:ind w:left="1701"/>
      </w:pPr>
      <w:r w:rsidRPr="006A02C3">
        <w:t xml:space="preserve">No: báo lỗi </w:t>
      </w:r>
    </w:p>
    <w:p w14:paraId="439C004E" w14:textId="67E669BA" w:rsidR="00464553" w:rsidRPr="006A02C3" w:rsidRDefault="00464553">
      <w:pPr>
        <w:pStyle w:val="PAL0"/>
        <w:numPr>
          <w:ilvl w:val="0"/>
          <w:numId w:val="236"/>
        </w:numPr>
        <w:spacing w:line="360" w:lineRule="auto"/>
        <w:ind w:left="2268"/>
      </w:pPr>
      <w:r w:rsidRPr="006A02C3">
        <w:t>Không nhập trường bắt buộc: báo lỗi [Vui lòng nhập/chọn &lt;Tên trường&gt;]</w:t>
      </w:r>
    </w:p>
    <w:p w14:paraId="52C48A79" w14:textId="77777777" w:rsidR="00464553" w:rsidRPr="006A02C3" w:rsidRDefault="00464553">
      <w:pPr>
        <w:pStyle w:val="PAL0"/>
        <w:numPr>
          <w:ilvl w:val="0"/>
          <w:numId w:val="236"/>
        </w:numPr>
        <w:spacing w:line="360" w:lineRule="auto"/>
        <w:ind w:left="2268"/>
      </w:pPr>
      <w:r w:rsidRPr="006A02C3">
        <w:t>Mã nhóm đã tồn tại: báo lỗi [Mã nhóm đã tồn tại trên hệ thống]</w:t>
      </w:r>
    </w:p>
    <w:p w14:paraId="59013180" w14:textId="08CD945A" w:rsidR="00464553" w:rsidRPr="006A02C3" w:rsidRDefault="00464553" w:rsidP="00512E56">
      <w:pPr>
        <w:pStyle w:val="PAL1"/>
        <w:spacing w:line="360" w:lineRule="auto"/>
      </w:pPr>
      <w:r w:rsidRPr="006A02C3">
        <w:t>Lưu dữ liệu vào CSDL &amp; chuyển qua step tiếp theo</w:t>
      </w:r>
    </w:p>
    <w:p w14:paraId="1DD4EAC5" w14:textId="0936420C" w:rsidR="00464553" w:rsidRPr="006A02C3" w:rsidRDefault="00464553">
      <w:pPr>
        <w:pStyle w:val="PAL0"/>
        <w:numPr>
          <w:ilvl w:val="2"/>
          <w:numId w:val="235"/>
        </w:numPr>
        <w:spacing w:line="360" w:lineRule="auto"/>
        <w:ind w:left="1701" w:hanging="283"/>
      </w:pPr>
      <w:r w:rsidRPr="006A02C3">
        <w:t>Bảng INVENTORY_GROUP_FACTOR</w:t>
      </w:r>
    </w:p>
    <w:p w14:paraId="0C3F574B" w14:textId="77777777" w:rsidR="00464553" w:rsidRPr="006A02C3" w:rsidRDefault="00464553">
      <w:pPr>
        <w:pStyle w:val="PAL0"/>
        <w:numPr>
          <w:ilvl w:val="0"/>
          <w:numId w:val="237"/>
        </w:numPr>
        <w:spacing w:line="360" w:lineRule="auto"/>
        <w:ind w:left="2268"/>
      </w:pPr>
      <w:r w:rsidRPr="006A02C3">
        <w:t>Mã nhóm = GROUP_CODE</w:t>
      </w:r>
    </w:p>
    <w:p w14:paraId="6F772557" w14:textId="77777777" w:rsidR="004D5864" w:rsidRPr="006A02C3" w:rsidRDefault="00464553">
      <w:pPr>
        <w:pStyle w:val="PAL0"/>
        <w:numPr>
          <w:ilvl w:val="0"/>
          <w:numId w:val="237"/>
        </w:numPr>
        <w:spacing w:line="360" w:lineRule="auto"/>
        <w:ind w:left="2268"/>
      </w:pPr>
      <w:r w:rsidRPr="006A02C3">
        <w:t>Tên nhóm = GROUP_NAM</w:t>
      </w:r>
      <w:r w:rsidR="004D5864" w:rsidRPr="006A02C3">
        <w:t>E</w:t>
      </w:r>
    </w:p>
    <w:p w14:paraId="4BF7F84A" w14:textId="2B4ACBBF" w:rsidR="00464553" w:rsidRPr="006A02C3" w:rsidRDefault="00464553">
      <w:pPr>
        <w:pStyle w:val="PAL0"/>
        <w:numPr>
          <w:ilvl w:val="0"/>
          <w:numId w:val="237"/>
        </w:numPr>
        <w:spacing w:line="360" w:lineRule="auto"/>
        <w:ind w:left="2268"/>
      </w:pPr>
      <w:r w:rsidRPr="006A02C3">
        <w:t>Mô tả = DESCRIPTION</w:t>
      </w:r>
    </w:p>
    <w:p w14:paraId="02FD1769" w14:textId="77777777" w:rsidR="00464553" w:rsidRPr="006A02C3" w:rsidRDefault="00464553" w:rsidP="00512E56">
      <w:pPr>
        <w:pStyle w:val="Heading6"/>
        <w:spacing w:line="360" w:lineRule="auto"/>
      </w:pPr>
      <w:r w:rsidRPr="006A02C3">
        <w:t>Step 2. Gán chức vụ vào nhóm</w:t>
      </w:r>
    </w:p>
    <w:p w14:paraId="4277D988" w14:textId="77777777" w:rsidR="00464553" w:rsidRPr="006A02C3" w:rsidRDefault="00464553">
      <w:pPr>
        <w:pStyle w:val="PAL0"/>
        <w:numPr>
          <w:ilvl w:val="0"/>
          <w:numId w:val="238"/>
        </w:numPr>
        <w:spacing w:line="360" w:lineRule="auto"/>
        <w:ind w:left="567"/>
      </w:pPr>
      <w:r w:rsidRPr="006A02C3">
        <w:t>Chuẩn bị dữ liệu (Khi người dùng click vào nút Tiếp theo tại màn hình Thêm mới nhóm tác động_Step 1)</w:t>
      </w:r>
    </w:p>
    <w:p w14:paraId="07B37541" w14:textId="77777777" w:rsidR="004D5864" w:rsidRPr="006A02C3" w:rsidRDefault="00464553" w:rsidP="00512E56">
      <w:pPr>
        <w:pStyle w:val="PAL1"/>
        <w:spacing w:line="360" w:lineRule="auto"/>
      </w:pPr>
      <w:r w:rsidRPr="006A02C3">
        <w:t>Dữ liệu: theo bảng [Mô tả chi tiết các thành phần]</w:t>
      </w:r>
    </w:p>
    <w:p w14:paraId="01FC1187" w14:textId="77777777" w:rsidR="004D5864" w:rsidRPr="006A02C3" w:rsidRDefault="00464553" w:rsidP="00512E56">
      <w:pPr>
        <w:pStyle w:val="PAL1"/>
        <w:spacing w:line="360" w:lineRule="auto"/>
      </w:pPr>
      <w:r w:rsidRPr="006A02C3">
        <w:t>Lưu thông tin (Khi người dùng nhập liệu vào form, click nút Hoàn thành)</w:t>
      </w:r>
    </w:p>
    <w:p w14:paraId="41A2395A" w14:textId="1BF430AD" w:rsidR="00464553" w:rsidRPr="006A02C3" w:rsidRDefault="00464553" w:rsidP="00512E56">
      <w:pPr>
        <w:pStyle w:val="PAL1"/>
        <w:spacing w:line="360" w:lineRule="auto"/>
      </w:pPr>
      <w:r w:rsidRPr="006A02C3">
        <w:t>Hiển thị màn hình Khởi tạo thành công. Lưu dữ liệu vào CSDL</w:t>
      </w:r>
    </w:p>
    <w:p w14:paraId="077F1A86" w14:textId="77777777" w:rsidR="00464553" w:rsidRPr="006A02C3" w:rsidRDefault="00464553">
      <w:pPr>
        <w:pStyle w:val="PAL0"/>
        <w:numPr>
          <w:ilvl w:val="0"/>
          <w:numId w:val="239"/>
        </w:numPr>
        <w:spacing w:line="360" w:lineRule="auto"/>
        <w:ind w:left="1701"/>
      </w:pPr>
      <w:r w:rsidRPr="006A02C3">
        <w:lastRenderedPageBreak/>
        <w:t>Bảng INVENTORY_FACTOR_IN_GROUP</w:t>
      </w:r>
    </w:p>
    <w:p w14:paraId="32293E94" w14:textId="77777777" w:rsidR="00464553" w:rsidRPr="006A02C3" w:rsidRDefault="00464553">
      <w:pPr>
        <w:pStyle w:val="PAL0"/>
        <w:numPr>
          <w:ilvl w:val="0"/>
          <w:numId w:val="240"/>
        </w:numPr>
        <w:spacing w:line="360" w:lineRule="auto"/>
        <w:ind w:left="2268"/>
      </w:pPr>
      <w:r w:rsidRPr="006A02C3">
        <w:t>FACTOR_ROLE_ID = JOB_TITLE.ID</w:t>
      </w:r>
    </w:p>
    <w:p w14:paraId="73527A92" w14:textId="77777777" w:rsidR="00464553" w:rsidRPr="006A02C3" w:rsidRDefault="00464553">
      <w:pPr>
        <w:pStyle w:val="PAL0"/>
        <w:numPr>
          <w:ilvl w:val="0"/>
          <w:numId w:val="240"/>
        </w:numPr>
        <w:spacing w:line="360" w:lineRule="auto"/>
        <w:ind w:left="2268"/>
      </w:pPr>
      <w:r w:rsidRPr="006A02C3">
        <w:t>FACTOR_TYPE = ‘TITL’</w:t>
      </w:r>
    </w:p>
    <w:p w14:paraId="3E3525D4" w14:textId="77777777" w:rsidR="00464553" w:rsidRPr="006A02C3" w:rsidRDefault="00464553">
      <w:pPr>
        <w:pStyle w:val="PAL0"/>
        <w:numPr>
          <w:ilvl w:val="0"/>
          <w:numId w:val="240"/>
        </w:numPr>
        <w:spacing w:line="360" w:lineRule="auto"/>
        <w:ind w:left="2268"/>
      </w:pPr>
      <w:r w:rsidRPr="006A02C3">
        <w:t>STATUS = ‘ACT’</w:t>
      </w:r>
    </w:p>
    <w:p w14:paraId="17F91A59" w14:textId="77777777" w:rsidR="00464553" w:rsidRPr="006A02C3" w:rsidRDefault="00464553">
      <w:pPr>
        <w:pStyle w:val="PAL0"/>
        <w:numPr>
          <w:ilvl w:val="0"/>
          <w:numId w:val="240"/>
        </w:numPr>
        <w:spacing w:line="360" w:lineRule="auto"/>
        <w:ind w:left="2268"/>
      </w:pPr>
      <w:r w:rsidRPr="006A02C3">
        <w:t xml:space="preserve">FROM_DATE = </w:t>
      </w:r>
    </w:p>
    <w:p w14:paraId="4A748420" w14:textId="77777777" w:rsidR="00464553" w:rsidRPr="006A02C3" w:rsidRDefault="00464553">
      <w:pPr>
        <w:pStyle w:val="PAL0"/>
        <w:numPr>
          <w:ilvl w:val="0"/>
          <w:numId w:val="240"/>
        </w:numPr>
        <w:spacing w:line="360" w:lineRule="auto"/>
        <w:ind w:left="2268"/>
      </w:pPr>
      <w:r w:rsidRPr="006A02C3">
        <w:t>TO_DATE = null</w:t>
      </w:r>
    </w:p>
    <w:p w14:paraId="72FD9783" w14:textId="77777777" w:rsidR="00464553" w:rsidRPr="006A02C3" w:rsidRDefault="00464553" w:rsidP="00512E56">
      <w:pPr>
        <w:pStyle w:val="Heading5"/>
        <w:spacing w:line="360" w:lineRule="auto"/>
      </w:pPr>
      <w:r w:rsidRPr="006A02C3">
        <w:t>Chỉnh sửa nhóm tác động</w:t>
      </w:r>
    </w:p>
    <w:p w14:paraId="05AA7F45" w14:textId="77777777" w:rsidR="00464553" w:rsidRPr="006A02C3" w:rsidRDefault="00464553" w:rsidP="00512E56">
      <w:pPr>
        <w:pStyle w:val="Heading6"/>
        <w:spacing w:line="360" w:lineRule="auto"/>
      </w:pPr>
      <w:r w:rsidRPr="006A02C3">
        <w:t>Tab Nhóm tác động</w:t>
      </w:r>
    </w:p>
    <w:p w14:paraId="78E12526" w14:textId="77777777" w:rsidR="00464553" w:rsidRPr="006A02C3" w:rsidRDefault="00464553">
      <w:pPr>
        <w:pStyle w:val="PAL0"/>
        <w:numPr>
          <w:ilvl w:val="0"/>
          <w:numId w:val="241"/>
        </w:numPr>
        <w:spacing w:line="360" w:lineRule="auto"/>
        <w:ind w:left="567"/>
      </w:pPr>
      <w:r w:rsidRPr="006A02C3">
        <w:t>Chuẩn bị dữ liệu (Khi người dùng click vào icon Chỉnh sửa tại grid Danh sách nhóm tác động)</w:t>
      </w:r>
    </w:p>
    <w:p w14:paraId="705B0DA6" w14:textId="77777777" w:rsidR="00464553" w:rsidRPr="006A02C3" w:rsidRDefault="00464553">
      <w:pPr>
        <w:pStyle w:val="PAL1"/>
        <w:numPr>
          <w:ilvl w:val="0"/>
          <w:numId w:val="242"/>
        </w:numPr>
        <w:spacing w:line="360" w:lineRule="auto"/>
      </w:pPr>
      <w:r w:rsidRPr="006A02C3">
        <w:t>Dữ liệu: theo bảng [Mô tả chi tiết các thành phần]</w:t>
      </w:r>
    </w:p>
    <w:p w14:paraId="70279A67" w14:textId="77777777" w:rsidR="00464553" w:rsidRPr="006A02C3" w:rsidRDefault="00464553">
      <w:pPr>
        <w:pStyle w:val="PAL1"/>
        <w:numPr>
          <w:ilvl w:val="0"/>
          <w:numId w:val="242"/>
        </w:numPr>
        <w:spacing w:line="360" w:lineRule="auto"/>
      </w:pPr>
      <w:r w:rsidRPr="006A02C3">
        <w:t>Tham khảo xử lý luồng Thêm mới nhóm tác động</w:t>
      </w:r>
    </w:p>
    <w:p w14:paraId="3A5B606C" w14:textId="77777777" w:rsidR="00464553" w:rsidRPr="006A02C3" w:rsidRDefault="00464553" w:rsidP="00512E56">
      <w:pPr>
        <w:pStyle w:val="Heading6"/>
        <w:spacing w:line="360" w:lineRule="auto"/>
      </w:pPr>
      <w:r w:rsidRPr="006A02C3">
        <w:t>Tab Chức vụ tham gia</w:t>
      </w:r>
    </w:p>
    <w:p w14:paraId="5E8EE493" w14:textId="77777777" w:rsidR="00464553" w:rsidRPr="006A02C3" w:rsidRDefault="00464553">
      <w:pPr>
        <w:pStyle w:val="PAL0"/>
        <w:numPr>
          <w:ilvl w:val="0"/>
          <w:numId w:val="243"/>
        </w:numPr>
        <w:spacing w:line="360" w:lineRule="auto"/>
        <w:ind w:left="567"/>
      </w:pPr>
      <w:r w:rsidRPr="006A02C3">
        <w:t>Chuẩn bị dữ liệu (Khi người dùng click vào icon Chỉnh sửa tại grid Danh sách nhóm tác động)</w:t>
      </w:r>
    </w:p>
    <w:p w14:paraId="2AE3D756" w14:textId="6E578866" w:rsidR="00464553" w:rsidRPr="006A02C3" w:rsidRDefault="00464553" w:rsidP="00512E56">
      <w:pPr>
        <w:pStyle w:val="PAL1"/>
        <w:spacing w:line="360" w:lineRule="auto"/>
      </w:pPr>
      <w:r w:rsidRPr="006A02C3">
        <w:t>Dữ liệu: theo bảng [Mô tả chi tiết các thành phần]</w:t>
      </w:r>
    </w:p>
    <w:p w14:paraId="01C8C25B" w14:textId="77777777" w:rsidR="00464553" w:rsidRPr="006A02C3" w:rsidRDefault="00464553" w:rsidP="00512E56">
      <w:pPr>
        <w:pStyle w:val="Heading7"/>
        <w:spacing w:line="360" w:lineRule="auto"/>
      </w:pPr>
      <w:r w:rsidRPr="006A02C3">
        <w:t>Thêm chức vụ vào nhóm</w:t>
      </w:r>
    </w:p>
    <w:p w14:paraId="0DD4D4CF" w14:textId="77777777" w:rsidR="00464553" w:rsidRPr="006A02C3" w:rsidRDefault="00464553">
      <w:pPr>
        <w:pStyle w:val="PAL0"/>
        <w:numPr>
          <w:ilvl w:val="0"/>
          <w:numId w:val="244"/>
        </w:numPr>
        <w:spacing w:line="360" w:lineRule="auto"/>
        <w:ind w:left="567"/>
      </w:pPr>
      <w:r w:rsidRPr="006A02C3">
        <w:t>Chuẩn bị dữ liệu (Khi người dùng click vào nút Gán thêm)</w:t>
      </w:r>
    </w:p>
    <w:p w14:paraId="011CBAC1" w14:textId="77777777" w:rsidR="004D5864" w:rsidRPr="006A02C3" w:rsidRDefault="00464553" w:rsidP="00512E56">
      <w:pPr>
        <w:pStyle w:val="PAL1"/>
        <w:spacing w:line="360" w:lineRule="auto"/>
      </w:pPr>
      <w:r w:rsidRPr="006A02C3">
        <w:t>Dữ liệu: theo bảng [Mô tả chi tiết các thành phần]</w:t>
      </w:r>
    </w:p>
    <w:p w14:paraId="034C73A6" w14:textId="77777777" w:rsidR="004D5864" w:rsidRPr="006A02C3" w:rsidRDefault="00464553" w:rsidP="00512E56">
      <w:pPr>
        <w:pStyle w:val="PAL1"/>
        <w:spacing w:line="360" w:lineRule="auto"/>
      </w:pPr>
      <w:r w:rsidRPr="006A02C3">
        <w:t>Lưu thông tin (Khi người dùng nhập liệu vào form, click nút Gán)</w:t>
      </w:r>
    </w:p>
    <w:p w14:paraId="6A9BAA21" w14:textId="66DE9023" w:rsidR="00464553" w:rsidRPr="006A02C3" w:rsidRDefault="00464553" w:rsidP="00512E56">
      <w:pPr>
        <w:pStyle w:val="PAL1"/>
        <w:spacing w:line="360" w:lineRule="auto"/>
      </w:pPr>
      <w:r w:rsidRPr="006A02C3">
        <w:t>Hiển thị thông báo [Gán chức vụ vào nhóm thành công!]. Lưu dữ liệu vào CSDL</w:t>
      </w:r>
    </w:p>
    <w:p w14:paraId="70DA9E02" w14:textId="77777777" w:rsidR="00464553" w:rsidRPr="006A02C3" w:rsidRDefault="00464553">
      <w:pPr>
        <w:pStyle w:val="PAL0"/>
        <w:numPr>
          <w:ilvl w:val="0"/>
          <w:numId w:val="245"/>
        </w:numPr>
        <w:spacing w:line="360" w:lineRule="auto"/>
        <w:ind w:left="1701"/>
      </w:pPr>
      <w:r w:rsidRPr="006A02C3">
        <w:lastRenderedPageBreak/>
        <w:t>Bảng INVENTORY_FACTOR_IN_GROUP</w:t>
      </w:r>
    </w:p>
    <w:p w14:paraId="0DECB3C2" w14:textId="77777777" w:rsidR="00464553" w:rsidRPr="006A02C3" w:rsidRDefault="00464553">
      <w:pPr>
        <w:pStyle w:val="PAL0"/>
        <w:numPr>
          <w:ilvl w:val="0"/>
          <w:numId w:val="246"/>
        </w:numPr>
        <w:spacing w:line="360" w:lineRule="auto"/>
        <w:ind w:left="2268"/>
      </w:pPr>
      <w:r w:rsidRPr="006A02C3">
        <w:t>FACTOR_ROLE_ID = JOB_TITLE.ID</w:t>
      </w:r>
    </w:p>
    <w:p w14:paraId="4CB8C4DC" w14:textId="77777777" w:rsidR="00464553" w:rsidRPr="006A02C3" w:rsidRDefault="00464553">
      <w:pPr>
        <w:pStyle w:val="PAL0"/>
        <w:numPr>
          <w:ilvl w:val="0"/>
          <w:numId w:val="246"/>
        </w:numPr>
        <w:spacing w:line="360" w:lineRule="auto"/>
        <w:ind w:left="2268"/>
      </w:pPr>
      <w:r w:rsidRPr="006A02C3">
        <w:t>FACTOR_TYPE = ‘TITL’</w:t>
      </w:r>
    </w:p>
    <w:p w14:paraId="67650C47" w14:textId="77777777" w:rsidR="00464553" w:rsidRPr="006A02C3" w:rsidRDefault="00464553">
      <w:pPr>
        <w:pStyle w:val="PAL0"/>
        <w:numPr>
          <w:ilvl w:val="0"/>
          <w:numId w:val="246"/>
        </w:numPr>
        <w:spacing w:line="360" w:lineRule="auto"/>
        <w:ind w:left="2268"/>
      </w:pPr>
      <w:r w:rsidRPr="006A02C3">
        <w:t>STATUS = ‘ACT’</w:t>
      </w:r>
    </w:p>
    <w:p w14:paraId="2A94F043" w14:textId="77777777" w:rsidR="00464553" w:rsidRPr="006A02C3" w:rsidRDefault="00464553">
      <w:pPr>
        <w:pStyle w:val="PAL0"/>
        <w:numPr>
          <w:ilvl w:val="0"/>
          <w:numId w:val="246"/>
        </w:numPr>
        <w:spacing w:line="360" w:lineRule="auto"/>
        <w:ind w:left="2268"/>
      </w:pPr>
      <w:r w:rsidRPr="006A02C3">
        <w:t xml:space="preserve">FROM_DATE = </w:t>
      </w:r>
    </w:p>
    <w:p w14:paraId="2ED20678" w14:textId="77777777" w:rsidR="00464553" w:rsidRPr="006A02C3" w:rsidRDefault="00464553">
      <w:pPr>
        <w:pStyle w:val="PAL0"/>
        <w:numPr>
          <w:ilvl w:val="0"/>
          <w:numId w:val="246"/>
        </w:numPr>
        <w:spacing w:line="360" w:lineRule="auto"/>
        <w:ind w:left="2268"/>
      </w:pPr>
      <w:r w:rsidRPr="006A02C3">
        <w:t>TO_DATE = null</w:t>
      </w:r>
    </w:p>
    <w:p w14:paraId="4A4EF20D" w14:textId="77777777" w:rsidR="00464553" w:rsidRPr="006A02C3" w:rsidRDefault="00464553" w:rsidP="00512E56">
      <w:pPr>
        <w:pStyle w:val="Heading7"/>
        <w:spacing w:line="360" w:lineRule="auto"/>
        <w:rPr>
          <w:highlight w:val="yellow"/>
        </w:rPr>
      </w:pPr>
      <w:r w:rsidRPr="006A02C3">
        <w:rPr>
          <w:highlight w:val="yellow"/>
        </w:rPr>
        <w:t>Ngưng chức vụ</w:t>
      </w:r>
    </w:p>
    <w:p w14:paraId="51A8A900" w14:textId="77777777" w:rsidR="00464553" w:rsidRPr="006A02C3" w:rsidRDefault="00464553">
      <w:pPr>
        <w:pStyle w:val="PAL0"/>
        <w:numPr>
          <w:ilvl w:val="0"/>
          <w:numId w:val="247"/>
        </w:numPr>
        <w:spacing w:line="360" w:lineRule="auto"/>
        <w:ind w:left="567"/>
      </w:pPr>
      <w:r w:rsidRPr="006A02C3">
        <w:t>Ngưng chức vụ (Khi người dùng tick chọn n dòng, click vào nút Ngưng)</w:t>
      </w:r>
    </w:p>
    <w:p w14:paraId="4E683B64" w14:textId="0DF91EC6" w:rsidR="00464553" w:rsidRPr="006A02C3" w:rsidRDefault="00464553" w:rsidP="00512E56">
      <w:pPr>
        <w:pStyle w:val="PAL1"/>
        <w:spacing w:line="360" w:lineRule="auto"/>
      </w:pPr>
      <w:r w:rsidRPr="006A02C3">
        <w:t>Hệ thống hiển thị dialog confirm</w:t>
      </w:r>
    </w:p>
    <w:p w14:paraId="16CD047A" w14:textId="44C32527" w:rsidR="00464553" w:rsidRPr="006A02C3" w:rsidRDefault="00464553">
      <w:pPr>
        <w:pStyle w:val="PAL0"/>
        <w:numPr>
          <w:ilvl w:val="0"/>
          <w:numId w:val="248"/>
        </w:numPr>
        <w:spacing w:line="360" w:lineRule="auto"/>
        <w:ind w:left="1701"/>
      </w:pPr>
      <w:r w:rsidRPr="006A02C3">
        <w:t>Nếu chọn 1 dòng</w:t>
      </w:r>
      <w:r w:rsidR="004D5864" w:rsidRPr="006A02C3">
        <w:t xml:space="preserve"> </w:t>
      </w:r>
      <w:r w:rsidRPr="006A02C3">
        <w:t xml:space="preserve">[Ngưng chức vụ? Bạn muốn thực hiện </w:t>
      </w:r>
      <w:r w:rsidRPr="006A02C3">
        <w:rPr>
          <w:b/>
        </w:rPr>
        <w:t xml:space="preserve">ngưng </w:t>
      </w:r>
      <w:r w:rsidRPr="006A02C3">
        <w:t xml:space="preserve">chức vụ </w:t>
      </w:r>
      <w:r w:rsidRPr="006A02C3">
        <w:rPr>
          <w:b/>
        </w:rPr>
        <w:t>&lt;Mã - Tên chức vụ&gt;</w:t>
      </w:r>
      <w:r w:rsidRPr="006A02C3">
        <w:t>?] [btn Đóng][btn Ngưng]</w:t>
      </w:r>
    </w:p>
    <w:p w14:paraId="1EEB7E07" w14:textId="77777777" w:rsidR="004D5864" w:rsidRPr="006A02C3" w:rsidRDefault="00464553">
      <w:pPr>
        <w:pStyle w:val="PAL0"/>
        <w:numPr>
          <w:ilvl w:val="0"/>
          <w:numId w:val="248"/>
        </w:numPr>
        <w:spacing w:line="360" w:lineRule="auto"/>
        <w:ind w:left="1701"/>
      </w:pPr>
      <w:r w:rsidRPr="006A02C3">
        <w:t>Nếu chọn nhiều dòng</w:t>
      </w:r>
      <w:r w:rsidR="004D5864" w:rsidRPr="006A02C3">
        <w:t xml:space="preserve"> </w:t>
      </w:r>
      <w:r w:rsidRPr="006A02C3">
        <w:t>[Ngưng chức vụ?</w:t>
      </w:r>
      <w:r w:rsidR="004D5864" w:rsidRPr="006A02C3">
        <w:t xml:space="preserve"> </w:t>
      </w:r>
      <w:r w:rsidRPr="006A02C3">
        <w:t xml:space="preserve">Bạn muốn thực hiện </w:t>
      </w:r>
      <w:r w:rsidRPr="006A02C3">
        <w:rPr>
          <w:b/>
        </w:rPr>
        <w:t>ngưng n</w:t>
      </w:r>
      <w:r w:rsidRPr="006A02C3">
        <w:t xml:space="preserve"> chức vụ đã chọn?] [btn Đóng][btn Ngưng]</w:t>
      </w:r>
    </w:p>
    <w:p w14:paraId="51909B94" w14:textId="4A865804" w:rsidR="00464553" w:rsidRPr="006A02C3" w:rsidRDefault="00464553">
      <w:pPr>
        <w:pStyle w:val="PAL0"/>
        <w:numPr>
          <w:ilvl w:val="0"/>
          <w:numId w:val="248"/>
        </w:numPr>
        <w:spacing w:line="360" w:lineRule="auto"/>
        <w:ind w:left="1701"/>
      </w:pPr>
      <w:r w:rsidRPr="006A02C3">
        <w:t>Người dùng chọn thao tác</w:t>
      </w:r>
    </w:p>
    <w:p w14:paraId="33AD66F1" w14:textId="77777777" w:rsidR="00464553" w:rsidRPr="006A02C3" w:rsidRDefault="00464553">
      <w:pPr>
        <w:pStyle w:val="PAL0"/>
        <w:numPr>
          <w:ilvl w:val="0"/>
          <w:numId w:val="249"/>
        </w:numPr>
        <w:spacing w:line="360" w:lineRule="auto"/>
        <w:ind w:left="2268"/>
      </w:pPr>
      <w:r w:rsidRPr="006A02C3">
        <w:t>Chọn btn Đóng: đóng dialog confirm, không xảy ra sự kiện gì</w:t>
      </w:r>
    </w:p>
    <w:p w14:paraId="1E52EDCA" w14:textId="77777777" w:rsidR="00464553" w:rsidRPr="006A02C3" w:rsidRDefault="00464553">
      <w:pPr>
        <w:pStyle w:val="PAL0"/>
        <w:numPr>
          <w:ilvl w:val="0"/>
          <w:numId w:val="249"/>
        </w:numPr>
        <w:spacing w:line="360" w:lineRule="auto"/>
        <w:ind w:left="2268"/>
      </w:pPr>
      <w:r w:rsidRPr="006A02C3">
        <w:t>Chọn btn Ngưng: đóng dialog confirm &amp; thực hiện action</w:t>
      </w:r>
    </w:p>
    <w:p w14:paraId="6E7927BC" w14:textId="7C687EA2" w:rsidR="00464553" w:rsidRPr="006A02C3" w:rsidRDefault="00464553" w:rsidP="00512E56">
      <w:pPr>
        <w:pStyle w:val="PAL1"/>
        <w:spacing w:line="360" w:lineRule="auto"/>
      </w:pPr>
      <w:r w:rsidRPr="006A02C3">
        <w:t>Hệ thống thực hiện nghiệp vụ</w:t>
      </w:r>
    </w:p>
    <w:p w14:paraId="38F650D5" w14:textId="77777777" w:rsidR="00464553" w:rsidRPr="006A02C3" w:rsidRDefault="00464553">
      <w:pPr>
        <w:pStyle w:val="PAL0"/>
        <w:numPr>
          <w:ilvl w:val="0"/>
          <w:numId w:val="250"/>
        </w:numPr>
        <w:spacing w:line="360" w:lineRule="auto"/>
        <w:ind w:left="1701"/>
      </w:pPr>
      <w:r w:rsidRPr="006A02C3">
        <w:t>Nếu chọn 1 dòng</w:t>
      </w:r>
    </w:p>
    <w:p w14:paraId="5FE3AFD8" w14:textId="47F9669A" w:rsidR="00464553" w:rsidRPr="006A02C3" w:rsidRDefault="00464553">
      <w:pPr>
        <w:pStyle w:val="PAL3"/>
        <w:numPr>
          <w:ilvl w:val="0"/>
          <w:numId w:val="251"/>
        </w:numPr>
      </w:pPr>
      <w:r w:rsidRPr="006A02C3">
        <w:t>Nếu thành công: hiển thị toast thông báo. Tự động mất đi sau n giây (n = cấu hình chung cho toàn hệ thống)</w:t>
      </w:r>
      <w:r w:rsidR="004D5864" w:rsidRPr="006A02C3">
        <w:t xml:space="preserve"> </w:t>
      </w:r>
      <w:r w:rsidRPr="006A02C3">
        <w:t>[Ngưng chức vụ &lt;</w:t>
      </w:r>
      <w:r w:rsidRPr="006A02C3">
        <w:rPr>
          <w:b/>
        </w:rPr>
        <w:t>Mã - Tên chức vụ</w:t>
      </w:r>
      <w:r w:rsidRPr="006A02C3">
        <w:t>&gt; thành công!]</w:t>
      </w:r>
    </w:p>
    <w:p w14:paraId="1F0F4BD0" w14:textId="540895A8" w:rsidR="00464553" w:rsidRPr="006A02C3" w:rsidRDefault="00464553">
      <w:pPr>
        <w:pStyle w:val="PAL3"/>
        <w:numPr>
          <w:ilvl w:val="0"/>
          <w:numId w:val="251"/>
        </w:numPr>
      </w:pPr>
      <w:r w:rsidRPr="006A02C3">
        <w:t>Nếu thất bại: hiển thị dialog thông báo</w:t>
      </w:r>
      <w:r w:rsidR="004D5864" w:rsidRPr="006A02C3">
        <w:t xml:space="preserve"> </w:t>
      </w:r>
      <w:r w:rsidRPr="006A02C3">
        <w:t>[Ngưng chức vụ &lt;</w:t>
      </w:r>
      <w:r w:rsidRPr="006A02C3">
        <w:rPr>
          <w:b/>
        </w:rPr>
        <w:t>Mã - Tên chức vụ</w:t>
      </w:r>
      <w:r w:rsidRPr="006A02C3">
        <w:t>&gt; không thành công!</w:t>
      </w:r>
      <w:r w:rsidR="004D5864" w:rsidRPr="006A02C3">
        <w:t xml:space="preserve"> </w:t>
      </w:r>
      <w:r w:rsidRPr="006A02C3">
        <w:t>&lt;</w:t>
      </w:r>
      <w:r w:rsidRPr="006A02C3">
        <w:rPr>
          <w:color w:val="FF0000"/>
        </w:rPr>
        <w:t>Thông tin lỗi</w:t>
      </w:r>
      <w:r w:rsidRPr="006A02C3">
        <w:t>&gt;] [btn Đóng]</w:t>
      </w:r>
    </w:p>
    <w:p w14:paraId="28DC3D0F" w14:textId="77777777" w:rsidR="00464553" w:rsidRPr="006A02C3" w:rsidRDefault="00464553">
      <w:pPr>
        <w:pStyle w:val="PAL3"/>
        <w:numPr>
          <w:ilvl w:val="0"/>
          <w:numId w:val="251"/>
        </w:numPr>
      </w:pPr>
      <w:r w:rsidRPr="006A02C3">
        <w:t>Các trường hợp lỗi</w:t>
      </w:r>
    </w:p>
    <w:p w14:paraId="241F41C4" w14:textId="77777777" w:rsidR="00464553" w:rsidRPr="006A02C3" w:rsidRDefault="00464553">
      <w:pPr>
        <w:pStyle w:val="PAL0"/>
        <w:numPr>
          <w:ilvl w:val="0"/>
          <w:numId w:val="252"/>
        </w:numPr>
        <w:spacing w:line="360" w:lineRule="auto"/>
        <w:ind w:left="2835"/>
      </w:pPr>
      <w:r w:rsidRPr="006A02C3">
        <w:lastRenderedPageBreak/>
        <w:t>Chức vụ ở trạng thái Tạm ngưng: báo lỗi [Chức vụ đã tạm ngưng]</w:t>
      </w:r>
    </w:p>
    <w:p w14:paraId="5E2AC375" w14:textId="77777777" w:rsidR="00464553" w:rsidRPr="006A02C3" w:rsidRDefault="00464553">
      <w:pPr>
        <w:pStyle w:val="PAL0"/>
        <w:numPr>
          <w:ilvl w:val="0"/>
          <w:numId w:val="250"/>
        </w:numPr>
        <w:spacing w:line="360" w:lineRule="auto"/>
        <w:ind w:left="1701"/>
      </w:pPr>
      <w:r w:rsidRPr="006A02C3">
        <w:t>Nếu chọn nhiều dòng</w:t>
      </w:r>
    </w:p>
    <w:p w14:paraId="7A7B259F" w14:textId="2B2DDF04" w:rsidR="00464553" w:rsidRPr="006A02C3" w:rsidRDefault="00464553">
      <w:pPr>
        <w:pStyle w:val="PAL3"/>
        <w:numPr>
          <w:ilvl w:val="0"/>
          <w:numId w:val="253"/>
        </w:numPr>
      </w:pPr>
      <w:r w:rsidRPr="006A02C3">
        <w:t>Hiển thị thông báo [Kết quả ngưng chức vụ</w:t>
      </w:r>
    </w:p>
    <w:p w14:paraId="615F4F87" w14:textId="77777777" w:rsidR="00464553" w:rsidRPr="006A02C3" w:rsidRDefault="00464553">
      <w:pPr>
        <w:pStyle w:val="PAL3"/>
        <w:numPr>
          <w:ilvl w:val="0"/>
          <w:numId w:val="254"/>
        </w:numPr>
      </w:pPr>
      <w:r w:rsidRPr="006A02C3">
        <w:t xml:space="preserve">Icon Pass + Ngưng </w:t>
      </w:r>
      <w:r w:rsidRPr="006A02C3">
        <w:rPr>
          <w:b/>
        </w:rPr>
        <w:t>n</w:t>
      </w:r>
      <w:r w:rsidRPr="006A02C3">
        <w:t xml:space="preserve"> chức vụ thành công</w:t>
      </w:r>
    </w:p>
    <w:p w14:paraId="162E9AE4" w14:textId="77777777" w:rsidR="004D5864" w:rsidRPr="006A02C3" w:rsidRDefault="00464553">
      <w:pPr>
        <w:pStyle w:val="PAL3"/>
        <w:numPr>
          <w:ilvl w:val="0"/>
          <w:numId w:val="254"/>
        </w:numPr>
      </w:pPr>
      <w:r w:rsidRPr="006A02C3">
        <w:t xml:space="preserve">Icon Fail + Ngưng </w:t>
      </w:r>
      <w:r w:rsidRPr="006A02C3">
        <w:rPr>
          <w:b/>
        </w:rPr>
        <w:t>m</w:t>
      </w:r>
      <w:r w:rsidRPr="006A02C3">
        <w:t xml:space="preserve"> chức vụ không thành công. </w:t>
      </w:r>
      <w:r w:rsidRPr="006A02C3">
        <w:rPr>
          <w:color w:val="0070C0"/>
        </w:rPr>
        <w:t>Chi tiết lỗi</w:t>
      </w:r>
      <w:r w:rsidRPr="006A02C3">
        <w:t xml:space="preserve"> (m=0 thì ẩn dòng này)] [btn Đóng]</w:t>
      </w:r>
    </w:p>
    <w:p w14:paraId="239D6065" w14:textId="73D0392E" w:rsidR="00464553" w:rsidRPr="006A02C3" w:rsidRDefault="00464553">
      <w:pPr>
        <w:pStyle w:val="PAL3"/>
        <w:numPr>
          <w:ilvl w:val="0"/>
          <w:numId w:val="254"/>
        </w:numPr>
      </w:pPr>
      <w:r w:rsidRPr="006A02C3">
        <w:t>Khi nhấn link Chi tiết lỗi hiển thị pop_up Chi tiết lỗi gồm các cột:</w:t>
      </w:r>
    </w:p>
    <w:p w14:paraId="6787B903" w14:textId="77777777" w:rsidR="00464553" w:rsidRPr="006A02C3" w:rsidRDefault="00464553">
      <w:pPr>
        <w:pStyle w:val="PAL0"/>
        <w:numPr>
          <w:ilvl w:val="0"/>
          <w:numId w:val="255"/>
        </w:numPr>
        <w:spacing w:line="360" w:lineRule="auto"/>
        <w:ind w:left="3402"/>
      </w:pPr>
      <w:r w:rsidRPr="006A02C3">
        <w:t xml:space="preserve">Mã chức vụ </w:t>
      </w:r>
    </w:p>
    <w:p w14:paraId="5CD19C61" w14:textId="77777777" w:rsidR="00464553" w:rsidRPr="006A02C3" w:rsidRDefault="00464553">
      <w:pPr>
        <w:pStyle w:val="PAL0"/>
        <w:numPr>
          <w:ilvl w:val="0"/>
          <w:numId w:val="255"/>
        </w:numPr>
        <w:spacing w:line="360" w:lineRule="auto"/>
        <w:ind w:left="3402"/>
      </w:pPr>
      <w:r w:rsidRPr="006A02C3">
        <w:t>Tên chức vụ</w:t>
      </w:r>
    </w:p>
    <w:p w14:paraId="70690B7A" w14:textId="77777777" w:rsidR="00464553" w:rsidRPr="006A02C3" w:rsidRDefault="00464553">
      <w:pPr>
        <w:pStyle w:val="PAL0"/>
        <w:numPr>
          <w:ilvl w:val="0"/>
          <w:numId w:val="255"/>
        </w:numPr>
        <w:spacing w:line="360" w:lineRule="auto"/>
        <w:ind w:left="3402"/>
      </w:pPr>
      <w:r w:rsidRPr="006A02C3">
        <w:t>Thông tin lỗi</w:t>
      </w:r>
    </w:p>
    <w:p w14:paraId="08EA4A26" w14:textId="77777777" w:rsidR="00464553" w:rsidRPr="006A02C3" w:rsidRDefault="00464553" w:rsidP="0069407E">
      <w:pPr>
        <w:pStyle w:val="PAL3"/>
      </w:pPr>
      <w:r w:rsidRPr="006A02C3">
        <w:t>Khi nhấn btn Đóng sẽ reload màn hình danh sách – hiển thị dữ liệu mới nhất</w:t>
      </w:r>
    </w:p>
    <w:p w14:paraId="21CA6845" w14:textId="77777777" w:rsidR="004D5864" w:rsidRPr="006A02C3" w:rsidRDefault="00464553">
      <w:pPr>
        <w:pStyle w:val="PAL0"/>
        <w:numPr>
          <w:ilvl w:val="0"/>
          <w:numId w:val="250"/>
        </w:numPr>
        <w:spacing w:line="360" w:lineRule="auto"/>
        <w:ind w:left="1701"/>
      </w:pPr>
      <w:r w:rsidRPr="006A02C3">
        <w:t xml:space="preserve">Cập nhật CSDL. </w:t>
      </w:r>
    </w:p>
    <w:p w14:paraId="5B34DCFF" w14:textId="75ED0AF6" w:rsidR="00464553" w:rsidRPr="006A02C3" w:rsidRDefault="00464553">
      <w:pPr>
        <w:pStyle w:val="PAL0"/>
        <w:numPr>
          <w:ilvl w:val="0"/>
          <w:numId w:val="256"/>
        </w:numPr>
        <w:spacing w:line="360" w:lineRule="auto"/>
        <w:ind w:left="2268"/>
      </w:pPr>
      <w:r w:rsidRPr="006A02C3">
        <w:t>Bảng INVENTORY_FACTOR_IN_GROUP. Update row</w:t>
      </w:r>
    </w:p>
    <w:p w14:paraId="160F1C19" w14:textId="77777777" w:rsidR="00464553" w:rsidRPr="006A02C3" w:rsidRDefault="00464553">
      <w:pPr>
        <w:pStyle w:val="PAL0"/>
        <w:numPr>
          <w:ilvl w:val="0"/>
          <w:numId w:val="257"/>
        </w:numPr>
        <w:spacing w:line="360" w:lineRule="auto"/>
        <w:ind w:left="2835"/>
      </w:pPr>
      <w:r w:rsidRPr="006A02C3">
        <w:t>STATUS = ‘PEN’</w:t>
      </w:r>
    </w:p>
    <w:p w14:paraId="5CB5AF6A" w14:textId="77777777" w:rsidR="00464553" w:rsidRPr="006A02C3" w:rsidRDefault="00464553">
      <w:pPr>
        <w:pStyle w:val="PAL0"/>
        <w:numPr>
          <w:ilvl w:val="0"/>
          <w:numId w:val="257"/>
        </w:numPr>
        <w:spacing w:line="360" w:lineRule="auto"/>
        <w:ind w:left="2835"/>
      </w:pPr>
      <w:r w:rsidRPr="006A02C3">
        <w:t>TO_DATE = Ngày giờ ngưng</w:t>
      </w:r>
    </w:p>
    <w:p w14:paraId="41176886" w14:textId="77777777" w:rsidR="00464553" w:rsidRPr="006A02C3" w:rsidRDefault="00464553" w:rsidP="00512E56">
      <w:pPr>
        <w:pStyle w:val="Heading5"/>
        <w:tabs>
          <w:tab w:val="num" w:pos="1008"/>
        </w:tabs>
        <w:spacing w:line="360" w:lineRule="auto"/>
        <w:ind w:left="1008" w:hanging="1008"/>
        <w:jc w:val="both"/>
        <w:rPr>
          <w:highlight w:val="yellow"/>
        </w:rPr>
      </w:pPr>
      <w:r w:rsidRPr="006A02C3">
        <w:rPr>
          <w:highlight w:val="yellow"/>
        </w:rPr>
        <w:t>Ngưng nhóm tác động</w:t>
      </w:r>
    </w:p>
    <w:p w14:paraId="3A11AF8D" w14:textId="77777777" w:rsidR="00464553" w:rsidRPr="006A02C3" w:rsidRDefault="00464553">
      <w:pPr>
        <w:pStyle w:val="PAL0"/>
        <w:numPr>
          <w:ilvl w:val="0"/>
          <w:numId w:val="258"/>
        </w:numPr>
        <w:spacing w:line="360" w:lineRule="auto"/>
        <w:ind w:left="567"/>
      </w:pPr>
      <w:r w:rsidRPr="006A02C3">
        <w:t>Ngưng nhóm tác động (Khi người dùng tick chọn n dòng, click vào nút Ngưng)</w:t>
      </w:r>
    </w:p>
    <w:p w14:paraId="53888A04" w14:textId="0DEF66AB" w:rsidR="00464553" w:rsidRPr="006A02C3" w:rsidRDefault="00464553" w:rsidP="00512E56">
      <w:pPr>
        <w:pStyle w:val="PAL1"/>
        <w:spacing w:line="360" w:lineRule="auto"/>
      </w:pPr>
      <w:r w:rsidRPr="006A02C3">
        <w:t>Hệ thống hiển thị dialog confirm</w:t>
      </w:r>
    </w:p>
    <w:p w14:paraId="4BEB96F6" w14:textId="14D2F08A" w:rsidR="00464553" w:rsidRPr="006A02C3" w:rsidRDefault="00464553">
      <w:pPr>
        <w:pStyle w:val="PAL0"/>
        <w:numPr>
          <w:ilvl w:val="0"/>
          <w:numId w:val="259"/>
        </w:numPr>
        <w:spacing w:line="360" w:lineRule="auto"/>
        <w:ind w:left="1701"/>
      </w:pPr>
      <w:r w:rsidRPr="006A02C3">
        <w:t>Nếu chọn 1 dòng</w:t>
      </w:r>
      <w:r w:rsidR="00A812B3" w:rsidRPr="006A02C3">
        <w:t xml:space="preserve"> </w:t>
      </w:r>
      <w:r w:rsidRPr="006A02C3">
        <w:t xml:space="preserve">[Ngưng nhóm tác động? Bạn muốn thực hiện </w:t>
      </w:r>
      <w:r w:rsidRPr="006A02C3">
        <w:rPr>
          <w:b/>
        </w:rPr>
        <w:t xml:space="preserve">ngưng </w:t>
      </w:r>
      <w:r w:rsidRPr="006A02C3">
        <w:t xml:space="preserve">nhóm tác động </w:t>
      </w:r>
      <w:r w:rsidRPr="006A02C3">
        <w:rPr>
          <w:b/>
        </w:rPr>
        <w:t>&lt;Mã - Tên nhóm&gt;</w:t>
      </w:r>
      <w:r w:rsidRPr="006A02C3">
        <w:t>?] [btn Đóng][btn Ngưng]</w:t>
      </w:r>
    </w:p>
    <w:p w14:paraId="6DA6DA77" w14:textId="77777777" w:rsidR="00A812B3" w:rsidRPr="006A02C3" w:rsidRDefault="00464553">
      <w:pPr>
        <w:pStyle w:val="PAL0"/>
        <w:numPr>
          <w:ilvl w:val="0"/>
          <w:numId w:val="259"/>
        </w:numPr>
        <w:spacing w:line="360" w:lineRule="auto"/>
        <w:ind w:left="1701"/>
      </w:pPr>
      <w:r w:rsidRPr="006A02C3">
        <w:lastRenderedPageBreak/>
        <w:t>Nếu chọn nhiều dòng</w:t>
      </w:r>
      <w:r w:rsidR="00A812B3" w:rsidRPr="006A02C3">
        <w:t xml:space="preserve"> </w:t>
      </w:r>
      <w:r w:rsidRPr="006A02C3">
        <w:t>[Ngưng nhóm tác động?</w:t>
      </w:r>
      <w:r w:rsidR="00A812B3" w:rsidRPr="006A02C3">
        <w:t xml:space="preserve"> </w:t>
      </w:r>
      <w:r w:rsidRPr="006A02C3">
        <w:t xml:space="preserve">Bạn muốn thực hiện </w:t>
      </w:r>
      <w:r w:rsidRPr="006A02C3">
        <w:rPr>
          <w:b/>
        </w:rPr>
        <w:t>ngưng n</w:t>
      </w:r>
      <w:r w:rsidRPr="006A02C3">
        <w:t xml:space="preserve"> nhóm tác động đã chọn?] [btn Đóng][btn Ngưng]</w:t>
      </w:r>
    </w:p>
    <w:p w14:paraId="1AAC4AE0" w14:textId="6C2F4CEC" w:rsidR="00464553" w:rsidRPr="006A02C3" w:rsidRDefault="00464553">
      <w:pPr>
        <w:pStyle w:val="PAL0"/>
        <w:numPr>
          <w:ilvl w:val="0"/>
          <w:numId w:val="259"/>
        </w:numPr>
        <w:spacing w:line="360" w:lineRule="auto"/>
        <w:ind w:left="1701"/>
      </w:pPr>
      <w:r w:rsidRPr="006A02C3">
        <w:t>Người dùng chọn thao tác</w:t>
      </w:r>
    </w:p>
    <w:p w14:paraId="5EC12367" w14:textId="77777777" w:rsidR="00464553" w:rsidRPr="006A02C3" w:rsidRDefault="00464553">
      <w:pPr>
        <w:pStyle w:val="PAL0"/>
        <w:numPr>
          <w:ilvl w:val="0"/>
          <w:numId w:val="260"/>
        </w:numPr>
        <w:spacing w:line="360" w:lineRule="auto"/>
        <w:ind w:left="2268"/>
      </w:pPr>
      <w:r w:rsidRPr="006A02C3">
        <w:t>Chọn btn Đóng: đóng dialog confirm, không xảy ra sự kiện gì</w:t>
      </w:r>
    </w:p>
    <w:p w14:paraId="327810D1" w14:textId="77777777" w:rsidR="00464553" w:rsidRPr="006A02C3" w:rsidRDefault="00464553">
      <w:pPr>
        <w:pStyle w:val="PAL0"/>
        <w:numPr>
          <w:ilvl w:val="0"/>
          <w:numId w:val="260"/>
        </w:numPr>
        <w:spacing w:line="360" w:lineRule="auto"/>
        <w:ind w:left="2268"/>
      </w:pPr>
      <w:r w:rsidRPr="006A02C3">
        <w:t>Chọn btn Ngưng: đóng dialog confirm &amp; thực hiện action</w:t>
      </w:r>
    </w:p>
    <w:p w14:paraId="4329F911" w14:textId="4D3F1D1A" w:rsidR="00464553" w:rsidRPr="006A02C3" w:rsidRDefault="00464553" w:rsidP="00512E56">
      <w:pPr>
        <w:pStyle w:val="PAL1"/>
        <w:spacing w:line="360" w:lineRule="auto"/>
      </w:pPr>
      <w:r w:rsidRPr="006A02C3">
        <w:t>Hệ thống thực hiện nghiệp vụ</w:t>
      </w:r>
    </w:p>
    <w:p w14:paraId="3C44E488" w14:textId="77777777" w:rsidR="00464553" w:rsidRPr="006A02C3" w:rsidRDefault="00464553">
      <w:pPr>
        <w:pStyle w:val="PAL0"/>
        <w:numPr>
          <w:ilvl w:val="0"/>
          <w:numId w:val="261"/>
        </w:numPr>
        <w:spacing w:line="360" w:lineRule="auto"/>
        <w:ind w:left="1701"/>
      </w:pPr>
      <w:r w:rsidRPr="006A02C3">
        <w:t>Nếu chọn 1 dòng</w:t>
      </w:r>
    </w:p>
    <w:p w14:paraId="2E80FF21" w14:textId="23B51A38" w:rsidR="00464553" w:rsidRPr="006A02C3" w:rsidRDefault="00464553">
      <w:pPr>
        <w:pStyle w:val="PAL3"/>
        <w:numPr>
          <w:ilvl w:val="0"/>
          <w:numId w:val="262"/>
        </w:numPr>
      </w:pPr>
      <w:r w:rsidRPr="006A02C3">
        <w:t>Nếu thành công: hiển thị toast thông báo. Tự động mất đi sau n giây (n = cấu hình chung cho toàn hệ thống)</w:t>
      </w:r>
      <w:r w:rsidR="00A812B3" w:rsidRPr="006A02C3">
        <w:t xml:space="preserve"> </w:t>
      </w:r>
      <w:r w:rsidRPr="006A02C3">
        <w:t>[Ngưng nhóm tác động &lt;</w:t>
      </w:r>
      <w:r w:rsidRPr="006A02C3">
        <w:rPr>
          <w:b/>
        </w:rPr>
        <w:t>Mã - Tên nhóm</w:t>
      </w:r>
      <w:r w:rsidRPr="006A02C3">
        <w:t>&gt; thành công!]</w:t>
      </w:r>
    </w:p>
    <w:p w14:paraId="08DEFF42" w14:textId="13BD589A" w:rsidR="00464553" w:rsidRPr="006A02C3" w:rsidRDefault="00464553">
      <w:pPr>
        <w:pStyle w:val="PAL3"/>
        <w:numPr>
          <w:ilvl w:val="0"/>
          <w:numId w:val="262"/>
        </w:numPr>
      </w:pPr>
      <w:r w:rsidRPr="006A02C3">
        <w:t>Nếu thất bại: hiển thị dialog thông báo</w:t>
      </w:r>
      <w:r w:rsidR="00A812B3" w:rsidRPr="006A02C3">
        <w:t xml:space="preserve"> </w:t>
      </w:r>
      <w:r w:rsidRPr="006A02C3">
        <w:t>[Ngưng nhóm tác động &lt;</w:t>
      </w:r>
      <w:r w:rsidRPr="006A02C3">
        <w:rPr>
          <w:b/>
        </w:rPr>
        <w:t>Mã - Tên nhóm</w:t>
      </w:r>
      <w:r w:rsidRPr="006A02C3">
        <w:t>&gt; không thành công!</w:t>
      </w:r>
      <w:r w:rsidR="00A812B3" w:rsidRPr="006A02C3">
        <w:t xml:space="preserve"> </w:t>
      </w:r>
      <w:r w:rsidRPr="006A02C3">
        <w:t>&lt;</w:t>
      </w:r>
      <w:r w:rsidRPr="006A02C3">
        <w:rPr>
          <w:color w:val="FF0000"/>
        </w:rPr>
        <w:t>Thông tin lỗi</w:t>
      </w:r>
      <w:r w:rsidRPr="006A02C3">
        <w:t>&gt;] [btn Đóng]</w:t>
      </w:r>
    </w:p>
    <w:p w14:paraId="6DF329F7" w14:textId="77777777" w:rsidR="00464553" w:rsidRPr="006A02C3" w:rsidRDefault="00464553">
      <w:pPr>
        <w:pStyle w:val="PAL3"/>
        <w:numPr>
          <w:ilvl w:val="0"/>
          <w:numId w:val="262"/>
        </w:numPr>
      </w:pPr>
      <w:r w:rsidRPr="006A02C3">
        <w:t>Các trường hợp lỗi</w:t>
      </w:r>
    </w:p>
    <w:p w14:paraId="249DE244" w14:textId="77777777" w:rsidR="00464553" w:rsidRPr="006A02C3" w:rsidRDefault="00464553">
      <w:pPr>
        <w:pStyle w:val="PAL0"/>
        <w:numPr>
          <w:ilvl w:val="0"/>
          <w:numId w:val="263"/>
        </w:numPr>
        <w:spacing w:line="360" w:lineRule="auto"/>
        <w:ind w:left="2835"/>
      </w:pPr>
      <w:r w:rsidRPr="006A02C3">
        <w:t>Nhóm tác động ở trạng thái Tạm ngưng: báo lỗi [Nhóm đã tạm ngưng]</w:t>
      </w:r>
    </w:p>
    <w:p w14:paraId="57FE1628" w14:textId="77777777" w:rsidR="00464553" w:rsidRPr="006A02C3" w:rsidRDefault="00464553">
      <w:pPr>
        <w:pStyle w:val="PAL0"/>
        <w:numPr>
          <w:ilvl w:val="0"/>
          <w:numId w:val="261"/>
        </w:numPr>
        <w:spacing w:line="360" w:lineRule="auto"/>
        <w:ind w:left="1701"/>
      </w:pPr>
      <w:r w:rsidRPr="006A02C3">
        <w:t>Nếu chọn nhiều dòng</w:t>
      </w:r>
    </w:p>
    <w:p w14:paraId="533F7201" w14:textId="0ED030D6" w:rsidR="00464553" w:rsidRPr="006A02C3" w:rsidRDefault="00464553">
      <w:pPr>
        <w:pStyle w:val="PAL3"/>
        <w:numPr>
          <w:ilvl w:val="0"/>
          <w:numId w:val="264"/>
        </w:numPr>
      </w:pPr>
      <w:r w:rsidRPr="006A02C3">
        <w:t>Hiển thị thông báo [Kết quả ngưng nhóm tác động</w:t>
      </w:r>
    </w:p>
    <w:p w14:paraId="44056362" w14:textId="77777777" w:rsidR="00464553" w:rsidRPr="006A02C3" w:rsidRDefault="00464553">
      <w:pPr>
        <w:pStyle w:val="PAL3"/>
        <w:numPr>
          <w:ilvl w:val="0"/>
          <w:numId w:val="265"/>
        </w:numPr>
      </w:pPr>
      <w:r w:rsidRPr="006A02C3">
        <w:t xml:space="preserve">Icon Pass + Ngưng </w:t>
      </w:r>
      <w:r w:rsidRPr="006A02C3">
        <w:rPr>
          <w:b/>
        </w:rPr>
        <w:t>n</w:t>
      </w:r>
      <w:r w:rsidRPr="006A02C3">
        <w:t xml:space="preserve"> nhóm tác động thành công</w:t>
      </w:r>
    </w:p>
    <w:p w14:paraId="170F2EC9" w14:textId="77777777" w:rsidR="00A812B3" w:rsidRPr="006A02C3" w:rsidRDefault="00464553">
      <w:pPr>
        <w:pStyle w:val="PAL3"/>
        <w:numPr>
          <w:ilvl w:val="0"/>
          <w:numId w:val="265"/>
        </w:numPr>
      </w:pPr>
      <w:r w:rsidRPr="006A02C3">
        <w:t xml:space="preserve">Icon Fail + Ngưng </w:t>
      </w:r>
      <w:r w:rsidRPr="006A02C3">
        <w:rPr>
          <w:b/>
        </w:rPr>
        <w:t>m</w:t>
      </w:r>
      <w:r w:rsidRPr="006A02C3">
        <w:t xml:space="preserve"> nhóm tác động không thành công. </w:t>
      </w:r>
      <w:r w:rsidRPr="006A02C3">
        <w:rPr>
          <w:color w:val="0070C0"/>
        </w:rPr>
        <w:t>Chi tiết lỗi</w:t>
      </w:r>
      <w:r w:rsidRPr="006A02C3">
        <w:t xml:space="preserve"> (m=0 thì ẩn dòng này)] [btn Đóng]</w:t>
      </w:r>
    </w:p>
    <w:p w14:paraId="4B41AFA7" w14:textId="453B82A1" w:rsidR="00464553" w:rsidRPr="006A02C3" w:rsidRDefault="00464553">
      <w:pPr>
        <w:pStyle w:val="PAL3"/>
        <w:numPr>
          <w:ilvl w:val="0"/>
          <w:numId w:val="265"/>
        </w:numPr>
      </w:pPr>
      <w:r w:rsidRPr="006A02C3">
        <w:t>Khi nhấn link Chi tiết lỗi hiển thị pop_up Chi tiết lỗi gồm các cột:</w:t>
      </w:r>
    </w:p>
    <w:p w14:paraId="31FC6C2A" w14:textId="77777777" w:rsidR="00464553" w:rsidRPr="006A02C3" w:rsidRDefault="00464553">
      <w:pPr>
        <w:pStyle w:val="PAL0"/>
        <w:numPr>
          <w:ilvl w:val="0"/>
          <w:numId w:val="266"/>
        </w:numPr>
        <w:spacing w:line="360" w:lineRule="auto"/>
        <w:ind w:left="3402"/>
      </w:pPr>
      <w:r w:rsidRPr="006A02C3">
        <w:t xml:space="preserve">Mã nhóm tác động </w:t>
      </w:r>
    </w:p>
    <w:p w14:paraId="3BCE6093" w14:textId="77777777" w:rsidR="00464553" w:rsidRPr="006A02C3" w:rsidRDefault="00464553">
      <w:pPr>
        <w:pStyle w:val="PAL0"/>
        <w:numPr>
          <w:ilvl w:val="0"/>
          <w:numId w:val="266"/>
        </w:numPr>
        <w:spacing w:line="360" w:lineRule="auto"/>
        <w:ind w:left="3402"/>
      </w:pPr>
      <w:r w:rsidRPr="006A02C3">
        <w:t>Tên nhóm tác động</w:t>
      </w:r>
    </w:p>
    <w:p w14:paraId="775BAEA8" w14:textId="77777777" w:rsidR="00464553" w:rsidRPr="006A02C3" w:rsidRDefault="00464553">
      <w:pPr>
        <w:pStyle w:val="PAL0"/>
        <w:numPr>
          <w:ilvl w:val="0"/>
          <w:numId w:val="266"/>
        </w:numPr>
        <w:spacing w:line="360" w:lineRule="auto"/>
        <w:ind w:left="3402"/>
      </w:pPr>
      <w:r w:rsidRPr="006A02C3">
        <w:t>Thông tin lỗi</w:t>
      </w:r>
    </w:p>
    <w:p w14:paraId="13485945" w14:textId="77777777" w:rsidR="00464553" w:rsidRPr="006A02C3" w:rsidRDefault="00464553" w:rsidP="0069407E">
      <w:pPr>
        <w:pStyle w:val="PAL3"/>
      </w:pPr>
      <w:r w:rsidRPr="006A02C3">
        <w:t>Khi nhấn btn Đóng sẽ reload màn hình danh sách – hiển thị dữ liệu mới nhất</w:t>
      </w:r>
    </w:p>
    <w:p w14:paraId="599577D1" w14:textId="5018BA68" w:rsidR="00464553" w:rsidRPr="006A02C3" w:rsidRDefault="00464553" w:rsidP="00512E56">
      <w:pPr>
        <w:pStyle w:val="PAL1"/>
        <w:spacing w:line="360" w:lineRule="auto"/>
      </w:pPr>
      <w:r w:rsidRPr="006A02C3">
        <w:lastRenderedPageBreak/>
        <w:t xml:space="preserve">Cập nhật CSDL. </w:t>
      </w:r>
    </w:p>
    <w:p w14:paraId="5205F26C" w14:textId="77777777" w:rsidR="00A812B3" w:rsidRPr="006A02C3" w:rsidRDefault="00464553">
      <w:pPr>
        <w:pStyle w:val="PAL3"/>
        <w:numPr>
          <w:ilvl w:val="2"/>
          <w:numId w:val="261"/>
        </w:numPr>
      </w:pPr>
      <w:r w:rsidRPr="006A02C3">
        <w:t>Bảng INVENTORY_GROUP_FACTOR. Update row</w:t>
      </w:r>
      <w:r w:rsidR="00A812B3" w:rsidRPr="006A02C3">
        <w:t xml:space="preserve"> </w:t>
      </w:r>
    </w:p>
    <w:p w14:paraId="04793497" w14:textId="68F9CBA2" w:rsidR="00464553" w:rsidRPr="006A02C3" w:rsidRDefault="00464553">
      <w:pPr>
        <w:pStyle w:val="PAL3"/>
        <w:numPr>
          <w:ilvl w:val="0"/>
          <w:numId w:val="267"/>
        </w:numPr>
      </w:pPr>
      <w:r w:rsidRPr="006A02C3">
        <w:t>STATUS = ‘PEN’</w:t>
      </w:r>
    </w:p>
    <w:p w14:paraId="38E33303" w14:textId="77777777" w:rsidR="00464553" w:rsidRPr="006A02C3" w:rsidRDefault="00464553" w:rsidP="00512E56">
      <w:pPr>
        <w:pStyle w:val="Heading5"/>
        <w:tabs>
          <w:tab w:val="num" w:pos="1008"/>
        </w:tabs>
        <w:spacing w:line="360" w:lineRule="auto"/>
        <w:ind w:left="1008" w:hanging="1008"/>
        <w:jc w:val="both"/>
        <w:rPr>
          <w:highlight w:val="yellow"/>
        </w:rPr>
      </w:pPr>
      <w:r w:rsidRPr="006A02C3">
        <w:rPr>
          <w:highlight w:val="yellow"/>
        </w:rPr>
        <w:t>Mở lại nhóm tác động</w:t>
      </w:r>
    </w:p>
    <w:p w14:paraId="7F28CFBB" w14:textId="77777777" w:rsidR="00464553" w:rsidRPr="006A02C3" w:rsidRDefault="00464553">
      <w:pPr>
        <w:pStyle w:val="PAL0"/>
        <w:numPr>
          <w:ilvl w:val="0"/>
          <w:numId w:val="268"/>
        </w:numPr>
        <w:spacing w:line="360" w:lineRule="auto"/>
        <w:ind w:left="567"/>
      </w:pPr>
      <w:r w:rsidRPr="006A02C3">
        <w:t>Mở lại nhóm tác động (Khi người dùng tick chọn n dòng, click vào nút Mở lại)</w:t>
      </w:r>
    </w:p>
    <w:p w14:paraId="5BB62A60" w14:textId="43ACFF48" w:rsidR="00464553" w:rsidRPr="006A02C3" w:rsidRDefault="00464553" w:rsidP="00512E56">
      <w:pPr>
        <w:pStyle w:val="PAL1"/>
        <w:spacing w:line="360" w:lineRule="auto"/>
      </w:pPr>
      <w:r w:rsidRPr="006A02C3">
        <w:t>Hệ thống hiển thị dialog confirm</w:t>
      </w:r>
    </w:p>
    <w:p w14:paraId="0C0BCD46" w14:textId="2B11FEF8" w:rsidR="00464553" w:rsidRPr="006A02C3" w:rsidRDefault="00464553">
      <w:pPr>
        <w:pStyle w:val="PAL0"/>
        <w:numPr>
          <w:ilvl w:val="0"/>
          <w:numId w:val="269"/>
        </w:numPr>
        <w:spacing w:line="360" w:lineRule="auto"/>
        <w:ind w:left="1701"/>
      </w:pPr>
      <w:r w:rsidRPr="006A02C3">
        <w:t>Nếu chọn 1 dòng</w:t>
      </w:r>
      <w:r w:rsidR="00A812B3" w:rsidRPr="006A02C3">
        <w:t xml:space="preserve"> </w:t>
      </w:r>
      <w:r w:rsidRPr="006A02C3">
        <w:t xml:space="preserve">[Mở lại nhóm tác động? Bạn muốn thực hiện </w:t>
      </w:r>
      <w:r w:rsidRPr="006A02C3">
        <w:rPr>
          <w:b/>
        </w:rPr>
        <w:t xml:space="preserve">mở lại </w:t>
      </w:r>
      <w:r w:rsidRPr="006A02C3">
        <w:t xml:space="preserve">nhóm tác động </w:t>
      </w:r>
      <w:r w:rsidRPr="006A02C3">
        <w:rPr>
          <w:b/>
        </w:rPr>
        <w:t>&lt;Mã - Tên nhóm&gt;</w:t>
      </w:r>
      <w:r w:rsidRPr="006A02C3">
        <w:t>?] [btn Đóng][btn Mở lại]</w:t>
      </w:r>
    </w:p>
    <w:p w14:paraId="505D1DD3" w14:textId="77777777" w:rsidR="00A812B3" w:rsidRPr="006A02C3" w:rsidRDefault="00464553">
      <w:pPr>
        <w:pStyle w:val="PAL0"/>
        <w:numPr>
          <w:ilvl w:val="0"/>
          <w:numId w:val="269"/>
        </w:numPr>
        <w:spacing w:line="360" w:lineRule="auto"/>
        <w:ind w:left="1701"/>
      </w:pPr>
      <w:r w:rsidRPr="006A02C3">
        <w:t>Nếu chọn nhiều dòng</w:t>
      </w:r>
      <w:r w:rsidR="00A812B3" w:rsidRPr="006A02C3">
        <w:t xml:space="preserve"> </w:t>
      </w:r>
      <w:r w:rsidRPr="006A02C3">
        <w:t>[Mở lại nhóm tác động?</w:t>
      </w:r>
      <w:r w:rsidR="00A812B3" w:rsidRPr="006A02C3">
        <w:t xml:space="preserve"> </w:t>
      </w:r>
      <w:r w:rsidRPr="006A02C3">
        <w:t xml:space="preserve">Bạn muốn thực hiện </w:t>
      </w:r>
      <w:r w:rsidRPr="006A02C3">
        <w:rPr>
          <w:b/>
        </w:rPr>
        <w:t>mở lại n</w:t>
      </w:r>
      <w:r w:rsidRPr="006A02C3">
        <w:t xml:space="preserve"> nhóm tác động đã chọn?] [btn Đóng][btn Mở lại]</w:t>
      </w:r>
    </w:p>
    <w:p w14:paraId="085FC77B" w14:textId="2CC3032A" w:rsidR="00464553" w:rsidRPr="006A02C3" w:rsidRDefault="00464553">
      <w:pPr>
        <w:pStyle w:val="PAL0"/>
        <w:numPr>
          <w:ilvl w:val="0"/>
          <w:numId w:val="269"/>
        </w:numPr>
        <w:spacing w:line="360" w:lineRule="auto"/>
        <w:ind w:left="1701"/>
      </w:pPr>
      <w:r w:rsidRPr="006A02C3">
        <w:t>Người dùng chọn thao tác</w:t>
      </w:r>
    </w:p>
    <w:p w14:paraId="5D745BED" w14:textId="77777777" w:rsidR="00464553" w:rsidRPr="006A02C3" w:rsidRDefault="00464553">
      <w:pPr>
        <w:pStyle w:val="PAL0"/>
        <w:numPr>
          <w:ilvl w:val="0"/>
          <w:numId w:val="270"/>
        </w:numPr>
        <w:spacing w:line="360" w:lineRule="auto"/>
        <w:ind w:left="2268"/>
      </w:pPr>
      <w:r w:rsidRPr="006A02C3">
        <w:t>Chọn btn Đóng: đóng dialog confirm, không xảy ra sự kiện gì</w:t>
      </w:r>
    </w:p>
    <w:p w14:paraId="53F76D4F" w14:textId="77777777" w:rsidR="00464553" w:rsidRPr="006A02C3" w:rsidRDefault="00464553">
      <w:pPr>
        <w:pStyle w:val="PAL0"/>
        <w:numPr>
          <w:ilvl w:val="0"/>
          <w:numId w:val="270"/>
        </w:numPr>
        <w:spacing w:line="360" w:lineRule="auto"/>
        <w:ind w:left="2268"/>
      </w:pPr>
      <w:r w:rsidRPr="006A02C3">
        <w:t>Chọn btn Mở lại: đóng dialog confirm &amp; thực hiện action</w:t>
      </w:r>
    </w:p>
    <w:p w14:paraId="56296436" w14:textId="5DBF5207" w:rsidR="00464553" w:rsidRPr="006A02C3" w:rsidRDefault="00464553" w:rsidP="00512E56">
      <w:pPr>
        <w:pStyle w:val="PAL1"/>
        <w:spacing w:line="360" w:lineRule="auto"/>
      </w:pPr>
      <w:r w:rsidRPr="006A02C3">
        <w:t>Hệ thống thực hiện nghiệp vụ</w:t>
      </w:r>
    </w:p>
    <w:p w14:paraId="0CF656C5" w14:textId="77777777" w:rsidR="00464553" w:rsidRPr="006A02C3" w:rsidRDefault="00464553">
      <w:pPr>
        <w:pStyle w:val="PAL0"/>
        <w:numPr>
          <w:ilvl w:val="0"/>
          <w:numId w:val="271"/>
        </w:numPr>
        <w:spacing w:line="360" w:lineRule="auto"/>
        <w:ind w:left="1701"/>
      </w:pPr>
      <w:r w:rsidRPr="006A02C3">
        <w:t>Nếu chọn 1 dòng</w:t>
      </w:r>
    </w:p>
    <w:p w14:paraId="714D037A" w14:textId="1566AC90" w:rsidR="00464553" w:rsidRPr="006A02C3" w:rsidRDefault="00464553">
      <w:pPr>
        <w:pStyle w:val="PAL3"/>
        <w:numPr>
          <w:ilvl w:val="0"/>
          <w:numId w:val="272"/>
        </w:numPr>
      </w:pPr>
      <w:r w:rsidRPr="006A02C3">
        <w:t>Nếu thành công: hiển thị toast thông báo. Tự động mất đi sau n giây (n = cấu hình chung cho toàn hệ thống)</w:t>
      </w:r>
      <w:r w:rsidR="00A812B3" w:rsidRPr="006A02C3">
        <w:t xml:space="preserve"> </w:t>
      </w:r>
      <w:r w:rsidRPr="006A02C3">
        <w:t>[Mở lại nhóm tác động &lt;</w:t>
      </w:r>
      <w:r w:rsidRPr="006A02C3">
        <w:rPr>
          <w:b/>
        </w:rPr>
        <w:t>Mã - Tên nhóm</w:t>
      </w:r>
      <w:r w:rsidRPr="006A02C3">
        <w:t>&gt; thành công!]</w:t>
      </w:r>
    </w:p>
    <w:p w14:paraId="5817AE3E" w14:textId="6E26CAF2" w:rsidR="00464553" w:rsidRPr="006A02C3" w:rsidRDefault="00464553">
      <w:pPr>
        <w:pStyle w:val="PAL3"/>
        <w:numPr>
          <w:ilvl w:val="0"/>
          <w:numId w:val="272"/>
        </w:numPr>
      </w:pPr>
      <w:r w:rsidRPr="006A02C3">
        <w:t>Nếu thất bại: hiển thị dialog thông báo</w:t>
      </w:r>
      <w:r w:rsidR="00A812B3" w:rsidRPr="006A02C3">
        <w:t xml:space="preserve"> </w:t>
      </w:r>
      <w:r w:rsidRPr="006A02C3">
        <w:t>[Mở lại nhóm tác động &lt;</w:t>
      </w:r>
      <w:r w:rsidRPr="006A02C3">
        <w:rPr>
          <w:b/>
        </w:rPr>
        <w:t>Mã - Tên nhóm</w:t>
      </w:r>
      <w:r w:rsidRPr="006A02C3">
        <w:t>&gt; không thành công!</w:t>
      </w:r>
      <w:r w:rsidR="00A812B3" w:rsidRPr="006A02C3">
        <w:t xml:space="preserve"> </w:t>
      </w:r>
      <w:r w:rsidRPr="006A02C3">
        <w:t>&lt;</w:t>
      </w:r>
      <w:r w:rsidRPr="006A02C3">
        <w:rPr>
          <w:color w:val="FF0000"/>
        </w:rPr>
        <w:t>Thông tin lỗi</w:t>
      </w:r>
      <w:r w:rsidRPr="006A02C3">
        <w:t>&gt;] [btn Đóng]</w:t>
      </w:r>
    </w:p>
    <w:p w14:paraId="1F845485" w14:textId="77777777" w:rsidR="00464553" w:rsidRPr="006A02C3" w:rsidRDefault="00464553">
      <w:pPr>
        <w:pStyle w:val="PAL3"/>
        <w:numPr>
          <w:ilvl w:val="0"/>
          <w:numId w:val="272"/>
        </w:numPr>
      </w:pPr>
      <w:r w:rsidRPr="006A02C3">
        <w:t>Các trường hợp lỗi</w:t>
      </w:r>
    </w:p>
    <w:p w14:paraId="32AB3D8C" w14:textId="77777777" w:rsidR="00464553" w:rsidRPr="006A02C3" w:rsidRDefault="00464553">
      <w:pPr>
        <w:pStyle w:val="PAL0"/>
        <w:numPr>
          <w:ilvl w:val="0"/>
          <w:numId w:val="273"/>
        </w:numPr>
        <w:spacing w:line="360" w:lineRule="auto"/>
        <w:ind w:left="2835"/>
      </w:pPr>
      <w:r w:rsidRPr="006A02C3">
        <w:t>Nhóm tác động ở trạng thái Hoạt động: báo lỗi [Nhóm đang hoạt động]</w:t>
      </w:r>
    </w:p>
    <w:p w14:paraId="6E64E56B" w14:textId="77777777" w:rsidR="00464553" w:rsidRPr="006A02C3" w:rsidRDefault="00464553">
      <w:pPr>
        <w:pStyle w:val="PAL0"/>
        <w:numPr>
          <w:ilvl w:val="0"/>
          <w:numId w:val="271"/>
        </w:numPr>
        <w:spacing w:line="360" w:lineRule="auto"/>
        <w:ind w:left="1701"/>
      </w:pPr>
      <w:r w:rsidRPr="006A02C3">
        <w:lastRenderedPageBreak/>
        <w:t>Nếu chọn nhiều dòng</w:t>
      </w:r>
    </w:p>
    <w:p w14:paraId="48DBE0FE" w14:textId="1271C3D6" w:rsidR="00464553" w:rsidRPr="006A02C3" w:rsidRDefault="00464553">
      <w:pPr>
        <w:pStyle w:val="PAL3"/>
        <w:numPr>
          <w:ilvl w:val="0"/>
          <w:numId w:val="274"/>
        </w:numPr>
      </w:pPr>
      <w:r w:rsidRPr="006A02C3">
        <w:t>Hiển thị thông báo [Kết quả mở lại nhóm tác động</w:t>
      </w:r>
    </w:p>
    <w:p w14:paraId="36534624" w14:textId="77777777" w:rsidR="00464553" w:rsidRPr="006A02C3" w:rsidRDefault="00464553">
      <w:pPr>
        <w:pStyle w:val="PAL3"/>
        <w:numPr>
          <w:ilvl w:val="4"/>
          <w:numId w:val="274"/>
        </w:numPr>
      </w:pPr>
      <w:r w:rsidRPr="006A02C3">
        <w:t xml:space="preserve">Icon Pass + Mở lại </w:t>
      </w:r>
      <w:r w:rsidRPr="006A02C3">
        <w:rPr>
          <w:b/>
        </w:rPr>
        <w:t>n</w:t>
      </w:r>
      <w:r w:rsidRPr="006A02C3">
        <w:t xml:space="preserve"> nhóm tác động thành công</w:t>
      </w:r>
    </w:p>
    <w:p w14:paraId="78640D40" w14:textId="77777777" w:rsidR="00A812B3" w:rsidRPr="006A02C3" w:rsidRDefault="00464553">
      <w:pPr>
        <w:pStyle w:val="PAL3"/>
        <w:numPr>
          <w:ilvl w:val="4"/>
          <w:numId w:val="274"/>
        </w:numPr>
      </w:pPr>
      <w:r w:rsidRPr="006A02C3">
        <w:t xml:space="preserve">Icon Fail + Mở lại </w:t>
      </w:r>
      <w:r w:rsidRPr="006A02C3">
        <w:rPr>
          <w:b/>
        </w:rPr>
        <w:t>m</w:t>
      </w:r>
      <w:r w:rsidRPr="006A02C3">
        <w:t xml:space="preserve"> nhóm tác động không thành công. </w:t>
      </w:r>
      <w:r w:rsidRPr="006A02C3">
        <w:rPr>
          <w:color w:val="0070C0"/>
        </w:rPr>
        <w:t>Chi tiết lỗi</w:t>
      </w:r>
      <w:r w:rsidRPr="006A02C3">
        <w:t xml:space="preserve"> (m=0 thì ẩn dòng này)] [btn Đóng]</w:t>
      </w:r>
    </w:p>
    <w:p w14:paraId="03003A71" w14:textId="03DAB525" w:rsidR="00464553" w:rsidRPr="006A02C3" w:rsidRDefault="00464553">
      <w:pPr>
        <w:pStyle w:val="PAL3"/>
        <w:numPr>
          <w:ilvl w:val="4"/>
          <w:numId w:val="274"/>
        </w:numPr>
      </w:pPr>
      <w:r w:rsidRPr="006A02C3">
        <w:t>Khi nhấn link Chi tiết lỗi hiển thị pop_up Chi tiết lỗi gồm các cột:</w:t>
      </w:r>
    </w:p>
    <w:p w14:paraId="3ACEBB6C" w14:textId="77777777" w:rsidR="00464553" w:rsidRPr="006A02C3" w:rsidRDefault="00464553">
      <w:pPr>
        <w:pStyle w:val="PAL0"/>
        <w:numPr>
          <w:ilvl w:val="0"/>
          <w:numId w:val="275"/>
        </w:numPr>
        <w:spacing w:line="360" w:lineRule="auto"/>
        <w:ind w:left="3402"/>
      </w:pPr>
      <w:r w:rsidRPr="006A02C3">
        <w:t xml:space="preserve">Mã nhóm tác động </w:t>
      </w:r>
    </w:p>
    <w:p w14:paraId="0241F536" w14:textId="77777777" w:rsidR="00A812B3" w:rsidRPr="006A02C3" w:rsidRDefault="00464553">
      <w:pPr>
        <w:pStyle w:val="PAL0"/>
        <w:numPr>
          <w:ilvl w:val="0"/>
          <w:numId w:val="275"/>
        </w:numPr>
        <w:spacing w:line="360" w:lineRule="auto"/>
        <w:ind w:left="3402"/>
      </w:pPr>
      <w:r w:rsidRPr="006A02C3">
        <w:t>Tên nhóm tác động</w:t>
      </w:r>
    </w:p>
    <w:p w14:paraId="4B648530" w14:textId="74E4A2AE" w:rsidR="00464553" w:rsidRPr="006A02C3" w:rsidRDefault="00464553">
      <w:pPr>
        <w:pStyle w:val="PAL0"/>
        <w:numPr>
          <w:ilvl w:val="0"/>
          <w:numId w:val="276"/>
        </w:numPr>
        <w:spacing w:line="360" w:lineRule="auto"/>
        <w:ind w:left="2835"/>
      </w:pPr>
      <w:r w:rsidRPr="006A02C3">
        <w:t>Khi nhấn btn Đóng sẽ reload màn hình danh sách – hiển thị dữ liệu mới nhất</w:t>
      </w:r>
    </w:p>
    <w:p w14:paraId="6A56644B" w14:textId="77777777" w:rsidR="00464553" w:rsidRPr="006A02C3" w:rsidRDefault="00464553">
      <w:pPr>
        <w:pStyle w:val="PAL0"/>
        <w:numPr>
          <w:ilvl w:val="0"/>
          <w:numId w:val="271"/>
        </w:numPr>
        <w:spacing w:line="360" w:lineRule="auto"/>
        <w:ind w:left="1701"/>
      </w:pPr>
      <w:r w:rsidRPr="006A02C3">
        <w:t xml:space="preserve">Cập nhật CSDL. </w:t>
      </w:r>
    </w:p>
    <w:p w14:paraId="0F5273A1" w14:textId="77777777" w:rsidR="00464553" w:rsidRPr="006A02C3" w:rsidRDefault="00464553">
      <w:pPr>
        <w:pStyle w:val="PAL3"/>
        <w:numPr>
          <w:ilvl w:val="0"/>
          <w:numId w:val="277"/>
        </w:numPr>
      </w:pPr>
      <w:r w:rsidRPr="006A02C3">
        <w:t>Bảng INVENTORY_GROUP_FACTOR. Update row</w:t>
      </w:r>
    </w:p>
    <w:p w14:paraId="692AADEB" w14:textId="77777777" w:rsidR="00464553" w:rsidRPr="006A02C3" w:rsidRDefault="00464553">
      <w:pPr>
        <w:pStyle w:val="PAL0"/>
        <w:numPr>
          <w:ilvl w:val="0"/>
          <w:numId w:val="278"/>
        </w:numPr>
        <w:spacing w:line="360" w:lineRule="auto"/>
        <w:ind w:left="2835"/>
      </w:pPr>
      <w:r w:rsidRPr="006A02C3">
        <w:t>STATUS = ‘ACT</w:t>
      </w:r>
    </w:p>
    <w:p w14:paraId="255F06AF" w14:textId="77777777" w:rsidR="00464553" w:rsidRPr="006A02C3" w:rsidRDefault="00464553" w:rsidP="00512E56">
      <w:pPr>
        <w:pStyle w:val="Heading5"/>
        <w:spacing w:line="360" w:lineRule="auto"/>
      </w:pPr>
      <w:r w:rsidRPr="006A02C3">
        <w:t>Xem danh sách trạng thái</w:t>
      </w:r>
    </w:p>
    <w:p w14:paraId="49903A25" w14:textId="77777777" w:rsidR="00464553" w:rsidRPr="006A02C3" w:rsidRDefault="00464553" w:rsidP="00512E56">
      <w:pPr>
        <w:spacing w:line="360" w:lineRule="auto"/>
        <w:jc w:val="center"/>
      </w:pPr>
      <w:r w:rsidRPr="006A02C3">
        <w:rPr>
          <w:noProof/>
        </w:rPr>
        <w:lastRenderedPageBreak/>
        <w:drawing>
          <wp:inline distT="0" distB="0" distL="0" distR="0" wp14:anchorId="62035DCD" wp14:editId="36327F21">
            <wp:extent cx="6480175" cy="4102735"/>
            <wp:effectExtent l="0" t="0" r="0" b="0"/>
            <wp:docPr id="2078428374" name="Picture 207842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480175" cy="4102735"/>
                    </a:xfrm>
                    <a:prstGeom prst="rect">
                      <a:avLst/>
                    </a:prstGeom>
                    <a:noFill/>
                    <a:ln>
                      <a:noFill/>
                    </a:ln>
                  </pic:spPr>
                </pic:pic>
              </a:graphicData>
            </a:graphic>
          </wp:inline>
        </w:drawing>
      </w:r>
    </w:p>
    <w:p w14:paraId="3D137DBA" w14:textId="77777777" w:rsidR="00464553" w:rsidRPr="006A02C3" w:rsidRDefault="00464553">
      <w:pPr>
        <w:pStyle w:val="PAL0"/>
        <w:numPr>
          <w:ilvl w:val="0"/>
          <w:numId w:val="279"/>
        </w:numPr>
        <w:spacing w:line="360" w:lineRule="auto"/>
        <w:ind w:left="567"/>
      </w:pPr>
      <w:r w:rsidRPr="006A02C3">
        <w:t>Chuẩn bị dữ liệu (Khi người dùng click vào menu Kho &gt;&gt; Quy trình xử lý giao dịch kho &gt;&gt; chọn tab Quản lý trạng thái chuyển đổi)</w:t>
      </w:r>
    </w:p>
    <w:p w14:paraId="2FCB0BB5" w14:textId="774DB61C" w:rsidR="00464553" w:rsidRPr="006A02C3" w:rsidRDefault="00464553" w:rsidP="00512E56">
      <w:pPr>
        <w:pStyle w:val="PAL1"/>
        <w:spacing w:line="360" w:lineRule="auto"/>
      </w:pPr>
      <w:r w:rsidRPr="006A02C3">
        <w:t>Dữ liệu: theo bảng [Mô tả chi tiết các thành phần]</w:t>
      </w:r>
    </w:p>
    <w:p w14:paraId="1B8CEF01" w14:textId="77777777" w:rsidR="00464553" w:rsidRPr="006A02C3" w:rsidRDefault="00464553" w:rsidP="00512E56">
      <w:pPr>
        <w:pStyle w:val="Heading5"/>
        <w:spacing w:line="360" w:lineRule="auto"/>
      </w:pPr>
      <w:r w:rsidRPr="006A02C3">
        <w:t>Thêm mới/ Chỉnh sửa trạng thái</w:t>
      </w:r>
    </w:p>
    <w:p w14:paraId="08B9C173" w14:textId="77777777" w:rsidR="00464553" w:rsidRPr="006A02C3" w:rsidRDefault="00464553">
      <w:pPr>
        <w:pStyle w:val="PAL0"/>
        <w:numPr>
          <w:ilvl w:val="0"/>
          <w:numId w:val="280"/>
        </w:numPr>
        <w:spacing w:line="360" w:lineRule="auto"/>
        <w:ind w:left="567"/>
      </w:pPr>
      <w:r w:rsidRPr="006A02C3">
        <w:t>Chuẩn bị dữ liệu (Khi người dùng click vào nút Thêm mới hoặc icon Chỉnh sửa)</w:t>
      </w:r>
    </w:p>
    <w:p w14:paraId="2CF96532" w14:textId="77777777" w:rsidR="008A2DC4" w:rsidRPr="006A02C3" w:rsidRDefault="00464553" w:rsidP="00512E56">
      <w:pPr>
        <w:pStyle w:val="PAL1"/>
        <w:spacing w:line="360" w:lineRule="auto"/>
      </w:pPr>
      <w:r w:rsidRPr="006A02C3">
        <w:lastRenderedPageBreak/>
        <w:t>Dữ liệu: theo bảng [Mô tả chi tiết các thành phần]</w:t>
      </w:r>
    </w:p>
    <w:p w14:paraId="66E81B03" w14:textId="77777777" w:rsidR="008A2DC4" w:rsidRPr="006A02C3" w:rsidRDefault="00464553" w:rsidP="00512E56">
      <w:pPr>
        <w:pStyle w:val="PAL1"/>
        <w:spacing w:line="360" w:lineRule="auto"/>
      </w:pPr>
      <w:r w:rsidRPr="006A02C3">
        <w:t>Lưu thông tin (Khi người dùng nhập liệu vào form, click nút Thêm mới/ Cập nhật)</w:t>
      </w:r>
    </w:p>
    <w:p w14:paraId="2504BB90" w14:textId="032CC0AB" w:rsidR="00464553" w:rsidRPr="006A02C3" w:rsidRDefault="00464553" w:rsidP="00512E56">
      <w:pPr>
        <w:pStyle w:val="PAL1"/>
        <w:spacing w:line="360" w:lineRule="auto"/>
      </w:pPr>
      <w:r w:rsidRPr="006A02C3">
        <w:t>Hệ thống validate dữ liệu nhập: dữ liệu hợp lệ?</w:t>
      </w:r>
    </w:p>
    <w:p w14:paraId="358D609C" w14:textId="6A95E7D1" w:rsidR="008A2DC4" w:rsidRPr="006A02C3" w:rsidRDefault="00464553">
      <w:pPr>
        <w:pStyle w:val="PAL0"/>
        <w:numPr>
          <w:ilvl w:val="0"/>
          <w:numId w:val="281"/>
        </w:numPr>
        <w:spacing w:line="360" w:lineRule="auto"/>
        <w:ind w:left="1701"/>
      </w:pPr>
      <w:r w:rsidRPr="006A02C3">
        <w:t>Yes: qua bước (</w:t>
      </w:r>
      <w:r w:rsidR="00EF4971">
        <w:t>iii</w:t>
      </w:r>
      <w:r w:rsidRPr="006A02C3">
        <w:t>)</w:t>
      </w:r>
    </w:p>
    <w:p w14:paraId="232ABB52" w14:textId="0493CF89" w:rsidR="00464553" w:rsidRPr="006A02C3" w:rsidRDefault="00464553">
      <w:pPr>
        <w:pStyle w:val="PAL0"/>
        <w:numPr>
          <w:ilvl w:val="0"/>
          <w:numId w:val="281"/>
        </w:numPr>
        <w:spacing w:line="360" w:lineRule="auto"/>
        <w:ind w:left="1701"/>
      </w:pPr>
      <w:r w:rsidRPr="006A02C3">
        <w:t xml:space="preserve">No: báo lỗi </w:t>
      </w:r>
    </w:p>
    <w:p w14:paraId="396103B8" w14:textId="77777777" w:rsidR="00464553" w:rsidRPr="006A02C3" w:rsidRDefault="00464553">
      <w:pPr>
        <w:pStyle w:val="PAL0"/>
        <w:numPr>
          <w:ilvl w:val="0"/>
          <w:numId w:val="282"/>
        </w:numPr>
        <w:spacing w:line="360" w:lineRule="auto"/>
        <w:ind w:left="2268"/>
      </w:pPr>
      <w:r w:rsidRPr="006A02C3">
        <w:t>Không nhập trường bắt buộc: báo lỗi [Vui lòng nhập/chọn &lt;Tên trường&gt;]</w:t>
      </w:r>
    </w:p>
    <w:p w14:paraId="59D875E5" w14:textId="77777777" w:rsidR="00464553" w:rsidRPr="006A02C3" w:rsidRDefault="00464553">
      <w:pPr>
        <w:pStyle w:val="PAL0"/>
        <w:numPr>
          <w:ilvl w:val="0"/>
          <w:numId w:val="282"/>
        </w:numPr>
        <w:spacing w:line="360" w:lineRule="auto"/>
        <w:ind w:left="2268"/>
      </w:pPr>
      <w:r w:rsidRPr="006A02C3">
        <w:t>Mã trạng thái đã tồn tại: báo lỗi [Mã trạng thái đã tồn tại]</w:t>
      </w:r>
    </w:p>
    <w:p w14:paraId="602FBA0A" w14:textId="065B97BE" w:rsidR="00464553" w:rsidRPr="006A02C3" w:rsidRDefault="008A2DC4">
      <w:pPr>
        <w:pStyle w:val="PAL1"/>
        <w:numPr>
          <w:ilvl w:val="0"/>
          <w:numId w:val="281"/>
        </w:numPr>
        <w:spacing w:line="360" w:lineRule="auto"/>
        <w:ind w:left="1701"/>
      </w:pPr>
      <w:r w:rsidRPr="006A02C3">
        <w:t>Thành công h</w:t>
      </w:r>
      <w:r w:rsidR="00464553" w:rsidRPr="006A02C3">
        <w:t>iển thị thông báo [Thêm mới/Cập nhật trạng thái chuyển đổi &lt;</w:t>
      </w:r>
      <w:r w:rsidR="00464553" w:rsidRPr="006A02C3">
        <w:rPr>
          <w:b/>
        </w:rPr>
        <w:t>Mã - Tên trạng thái</w:t>
      </w:r>
      <w:r w:rsidR="00464553" w:rsidRPr="006A02C3">
        <w:t xml:space="preserve"> &gt; thành công]. Lưu dữ liệu vào CSDL </w:t>
      </w:r>
    </w:p>
    <w:p w14:paraId="22010865" w14:textId="77777777" w:rsidR="00464553" w:rsidRPr="006A02C3" w:rsidRDefault="00464553">
      <w:pPr>
        <w:pStyle w:val="PAL0"/>
        <w:numPr>
          <w:ilvl w:val="0"/>
          <w:numId w:val="283"/>
        </w:numPr>
        <w:spacing w:line="360" w:lineRule="auto"/>
        <w:ind w:left="2268"/>
      </w:pPr>
      <w:r w:rsidRPr="006A02C3">
        <w:t>Bảng INVENTORY_OPTIONAL_STATUS</w:t>
      </w:r>
    </w:p>
    <w:p w14:paraId="1CABE0B6" w14:textId="77777777" w:rsidR="00464553" w:rsidRPr="006A02C3" w:rsidRDefault="00464553" w:rsidP="0069407E">
      <w:pPr>
        <w:pStyle w:val="PAL3"/>
      </w:pPr>
      <w:r w:rsidRPr="006A02C3">
        <w:t>Mã trạng thái = CODE</w:t>
      </w:r>
    </w:p>
    <w:p w14:paraId="08D86DAD" w14:textId="77777777" w:rsidR="00464553" w:rsidRPr="006A02C3" w:rsidRDefault="00464553" w:rsidP="0069407E">
      <w:pPr>
        <w:pStyle w:val="PAL3"/>
      </w:pPr>
      <w:r w:rsidRPr="006A02C3">
        <w:t>Tên trạng thái = NAME</w:t>
      </w:r>
    </w:p>
    <w:p w14:paraId="71F44B3B" w14:textId="77777777" w:rsidR="00464553" w:rsidRPr="006A02C3" w:rsidRDefault="00464553" w:rsidP="00512E56">
      <w:pPr>
        <w:pStyle w:val="Heading5"/>
        <w:tabs>
          <w:tab w:val="num" w:pos="1008"/>
        </w:tabs>
        <w:spacing w:line="360" w:lineRule="auto"/>
        <w:ind w:left="1008" w:hanging="1008"/>
        <w:jc w:val="both"/>
        <w:rPr>
          <w:highlight w:val="yellow"/>
        </w:rPr>
      </w:pPr>
      <w:r w:rsidRPr="006A02C3">
        <w:rPr>
          <w:highlight w:val="yellow"/>
        </w:rPr>
        <w:t>Ngưng trạng thái chuyển đổi</w:t>
      </w:r>
    </w:p>
    <w:p w14:paraId="43F6F7EA" w14:textId="77777777" w:rsidR="00464553" w:rsidRPr="006A02C3" w:rsidRDefault="00464553">
      <w:pPr>
        <w:pStyle w:val="PAL0"/>
        <w:numPr>
          <w:ilvl w:val="0"/>
          <w:numId w:val="284"/>
        </w:numPr>
        <w:spacing w:line="360" w:lineRule="auto"/>
        <w:ind w:left="567"/>
      </w:pPr>
      <w:r w:rsidRPr="006A02C3">
        <w:t>Ngưng trạng thái chuyển đổi (Khi người dùng tick chọn n dòng, click vào nút Ngưng)</w:t>
      </w:r>
    </w:p>
    <w:p w14:paraId="7491B1FB" w14:textId="43D58BBA" w:rsidR="00464553" w:rsidRPr="006A02C3" w:rsidRDefault="00464553" w:rsidP="00512E56">
      <w:pPr>
        <w:pStyle w:val="PAL1"/>
        <w:spacing w:line="360" w:lineRule="auto"/>
      </w:pPr>
      <w:r w:rsidRPr="006A02C3">
        <w:t>Hệ thống hiển thị dialog confirm</w:t>
      </w:r>
    </w:p>
    <w:p w14:paraId="5ABCC1AF" w14:textId="44F4A686" w:rsidR="00464553" w:rsidRPr="006A02C3" w:rsidRDefault="00464553">
      <w:pPr>
        <w:pStyle w:val="PAL0"/>
        <w:numPr>
          <w:ilvl w:val="0"/>
          <w:numId w:val="285"/>
        </w:numPr>
        <w:spacing w:line="360" w:lineRule="auto"/>
        <w:ind w:left="1701"/>
      </w:pPr>
      <w:r w:rsidRPr="006A02C3">
        <w:t>Nếu chọn 1 dòng</w:t>
      </w:r>
      <w:r w:rsidR="008A2DC4" w:rsidRPr="006A02C3">
        <w:t xml:space="preserve"> </w:t>
      </w:r>
      <w:r w:rsidRPr="006A02C3">
        <w:t xml:space="preserve">[Ngưng trạng thái chuyển đổi? Bạn muốn thực hiện </w:t>
      </w:r>
      <w:r w:rsidRPr="006A02C3">
        <w:rPr>
          <w:b/>
        </w:rPr>
        <w:t xml:space="preserve">ngưng </w:t>
      </w:r>
      <w:r w:rsidRPr="006A02C3">
        <w:t xml:space="preserve">trạng thái chuyển đổi </w:t>
      </w:r>
      <w:r w:rsidRPr="006A02C3">
        <w:rPr>
          <w:b/>
        </w:rPr>
        <w:t>&lt;Mã - Tên trạng thái&gt;</w:t>
      </w:r>
      <w:r w:rsidRPr="006A02C3">
        <w:t>?] [btn Đóng][btn Ngưng]</w:t>
      </w:r>
    </w:p>
    <w:p w14:paraId="6819E2C6" w14:textId="77777777" w:rsidR="008A2DC4" w:rsidRPr="006A02C3" w:rsidRDefault="00464553">
      <w:pPr>
        <w:pStyle w:val="PAL0"/>
        <w:numPr>
          <w:ilvl w:val="0"/>
          <w:numId w:val="285"/>
        </w:numPr>
        <w:spacing w:line="360" w:lineRule="auto"/>
        <w:ind w:left="1701"/>
      </w:pPr>
      <w:r w:rsidRPr="006A02C3">
        <w:t>Nếu chọn nhiều dòng</w:t>
      </w:r>
      <w:r w:rsidR="008A2DC4" w:rsidRPr="006A02C3">
        <w:t xml:space="preserve"> </w:t>
      </w:r>
      <w:r w:rsidRPr="006A02C3">
        <w:t>[Ngưng trạng thái chuyển đổi?</w:t>
      </w:r>
      <w:r w:rsidR="008A2DC4" w:rsidRPr="006A02C3">
        <w:t xml:space="preserve"> </w:t>
      </w:r>
      <w:r w:rsidRPr="006A02C3">
        <w:t xml:space="preserve">Bạn muốn thực hiện </w:t>
      </w:r>
      <w:r w:rsidRPr="006A02C3">
        <w:rPr>
          <w:b/>
        </w:rPr>
        <w:t>ngưng n</w:t>
      </w:r>
      <w:r w:rsidRPr="006A02C3">
        <w:t xml:space="preserve"> trạng thái chuyển đổi đã chọn?] [btn Đóng][btn Ngưng]</w:t>
      </w:r>
    </w:p>
    <w:p w14:paraId="097C2CC1" w14:textId="0A1F26A3" w:rsidR="00464553" w:rsidRPr="006A02C3" w:rsidRDefault="00464553">
      <w:pPr>
        <w:pStyle w:val="PAL0"/>
        <w:numPr>
          <w:ilvl w:val="0"/>
          <w:numId w:val="285"/>
        </w:numPr>
        <w:spacing w:line="360" w:lineRule="auto"/>
        <w:ind w:left="1701"/>
      </w:pPr>
      <w:r w:rsidRPr="006A02C3">
        <w:t>Người dùng chọn thao tác</w:t>
      </w:r>
    </w:p>
    <w:p w14:paraId="7BCD9524" w14:textId="77777777" w:rsidR="00464553" w:rsidRPr="006A02C3" w:rsidRDefault="00464553">
      <w:pPr>
        <w:pStyle w:val="PAL0"/>
        <w:numPr>
          <w:ilvl w:val="0"/>
          <w:numId w:val="286"/>
        </w:numPr>
        <w:spacing w:line="360" w:lineRule="auto"/>
        <w:ind w:left="2268"/>
      </w:pPr>
      <w:r w:rsidRPr="006A02C3">
        <w:t>Chọn btn Đóng: đóng dialog confirm, không xảy ra sự kiện gì</w:t>
      </w:r>
    </w:p>
    <w:p w14:paraId="18DF8CA7" w14:textId="77777777" w:rsidR="00464553" w:rsidRPr="006A02C3" w:rsidRDefault="00464553">
      <w:pPr>
        <w:pStyle w:val="PAL0"/>
        <w:numPr>
          <w:ilvl w:val="0"/>
          <w:numId w:val="286"/>
        </w:numPr>
        <w:spacing w:line="360" w:lineRule="auto"/>
        <w:ind w:left="2268"/>
      </w:pPr>
      <w:r w:rsidRPr="006A02C3">
        <w:lastRenderedPageBreak/>
        <w:t>Chọn btn Ngưng: đóng dialog confirm &amp; thực hiện action</w:t>
      </w:r>
    </w:p>
    <w:p w14:paraId="53239ED6" w14:textId="326C3F7F" w:rsidR="00464553" w:rsidRPr="006A02C3" w:rsidRDefault="00464553" w:rsidP="00512E56">
      <w:pPr>
        <w:pStyle w:val="PAL1"/>
        <w:spacing w:line="360" w:lineRule="auto"/>
      </w:pPr>
      <w:r w:rsidRPr="006A02C3">
        <w:t>Hệ thống thực hiện nghiệp vụ</w:t>
      </w:r>
    </w:p>
    <w:p w14:paraId="18914C1D" w14:textId="77777777" w:rsidR="00464553" w:rsidRPr="006A02C3" w:rsidRDefault="00464553">
      <w:pPr>
        <w:pStyle w:val="PAL0"/>
        <w:numPr>
          <w:ilvl w:val="0"/>
          <w:numId w:val="287"/>
        </w:numPr>
        <w:spacing w:line="360" w:lineRule="auto"/>
        <w:ind w:left="1701"/>
      </w:pPr>
      <w:r w:rsidRPr="006A02C3">
        <w:t>Nếu chọn 1 dòng</w:t>
      </w:r>
    </w:p>
    <w:p w14:paraId="3E3F69D8" w14:textId="6E41AC70" w:rsidR="00464553" w:rsidRPr="006A02C3" w:rsidRDefault="00464553">
      <w:pPr>
        <w:pStyle w:val="PAL3"/>
        <w:numPr>
          <w:ilvl w:val="0"/>
          <w:numId w:val="288"/>
        </w:numPr>
      </w:pPr>
      <w:r w:rsidRPr="006A02C3">
        <w:t>Nếu thành công: hiển thị toast thông báo. Tự động mất đi sau n giây (n = cấu hình chung cho toàn hệ thống)</w:t>
      </w:r>
      <w:r w:rsidR="008A2DC4" w:rsidRPr="006A02C3">
        <w:t xml:space="preserve"> </w:t>
      </w:r>
      <w:r w:rsidRPr="006A02C3">
        <w:t>[Ngưng trạng thái chuyển đổi &lt;</w:t>
      </w:r>
      <w:r w:rsidRPr="006A02C3">
        <w:rPr>
          <w:b/>
        </w:rPr>
        <w:t>Mã - Tên trạng thái</w:t>
      </w:r>
      <w:r w:rsidRPr="006A02C3">
        <w:t xml:space="preserve"> &gt; thành công!]</w:t>
      </w:r>
    </w:p>
    <w:p w14:paraId="29CB4486" w14:textId="15A8FE04" w:rsidR="00464553" w:rsidRPr="006A02C3" w:rsidRDefault="00464553">
      <w:pPr>
        <w:pStyle w:val="PAL3"/>
        <w:numPr>
          <w:ilvl w:val="0"/>
          <w:numId w:val="288"/>
        </w:numPr>
      </w:pPr>
      <w:r w:rsidRPr="006A02C3">
        <w:t>Nếu thất bại: hiển thị dialog thông báo</w:t>
      </w:r>
      <w:r w:rsidR="008A2DC4" w:rsidRPr="006A02C3">
        <w:t xml:space="preserve"> [</w:t>
      </w:r>
      <w:r w:rsidRPr="006A02C3">
        <w:t>Ngưng trạng thái chuyển đổi &lt;</w:t>
      </w:r>
      <w:r w:rsidRPr="006A02C3">
        <w:rPr>
          <w:b/>
        </w:rPr>
        <w:t>Mã - Tên trạng thái</w:t>
      </w:r>
      <w:r w:rsidRPr="006A02C3">
        <w:t xml:space="preserve"> &gt; không thành công!</w:t>
      </w:r>
      <w:r w:rsidR="008A2DC4" w:rsidRPr="006A02C3">
        <w:t xml:space="preserve"> </w:t>
      </w:r>
      <w:r w:rsidRPr="006A02C3">
        <w:t>&lt;</w:t>
      </w:r>
      <w:r w:rsidRPr="006A02C3">
        <w:rPr>
          <w:color w:val="FF0000"/>
        </w:rPr>
        <w:t>Thông tin lỗi</w:t>
      </w:r>
      <w:r w:rsidRPr="006A02C3">
        <w:t>&gt;] [btn Đóng]</w:t>
      </w:r>
    </w:p>
    <w:p w14:paraId="76108A3D" w14:textId="77777777" w:rsidR="00464553" w:rsidRPr="006A02C3" w:rsidRDefault="00464553">
      <w:pPr>
        <w:pStyle w:val="PAL3"/>
        <w:numPr>
          <w:ilvl w:val="0"/>
          <w:numId w:val="288"/>
        </w:numPr>
      </w:pPr>
      <w:r w:rsidRPr="006A02C3">
        <w:t>Các trường hợp lỗi</w:t>
      </w:r>
    </w:p>
    <w:p w14:paraId="739443E3" w14:textId="77777777" w:rsidR="00464553" w:rsidRPr="006A02C3" w:rsidRDefault="00464553">
      <w:pPr>
        <w:pStyle w:val="PAL0"/>
        <w:numPr>
          <w:ilvl w:val="0"/>
          <w:numId w:val="289"/>
        </w:numPr>
        <w:spacing w:line="360" w:lineRule="auto"/>
        <w:ind w:left="2835"/>
      </w:pPr>
      <w:r w:rsidRPr="006A02C3">
        <w:t>Trạng thái chuyển đổi ở trạng thái Tạm ngưng: báo lỗi [Nhóm đã tạm ngưng]</w:t>
      </w:r>
    </w:p>
    <w:p w14:paraId="19FD53E1" w14:textId="77777777" w:rsidR="00464553" w:rsidRPr="006A02C3" w:rsidRDefault="00464553">
      <w:pPr>
        <w:pStyle w:val="PAL0"/>
        <w:numPr>
          <w:ilvl w:val="0"/>
          <w:numId w:val="287"/>
        </w:numPr>
        <w:spacing w:line="360" w:lineRule="auto"/>
        <w:ind w:left="1701"/>
      </w:pPr>
      <w:r w:rsidRPr="006A02C3">
        <w:t>Nếu chọn nhiều dòng</w:t>
      </w:r>
    </w:p>
    <w:p w14:paraId="396BA061" w14:textId="087613CB" w:rsidR="00464553" w:rsidRPr="006A02C3" w:rsidRDefault="00464553">
      <w:pPr>
        <w:pStyle w:val="PAL3"/>
        <w:numPr>
          <w:ilvl w:val="0"/>
          <w:numId w:val="290"/>
        </w:numPr>
      </w:pPr>
      <w:r w:rsidRPr="006A02C3">
        <w:t>Hiển thị thông báo [Kết quả ngưng trạng thái chuyển đổi</w:t>
      </w:r>
    </w:p>
    <w:p w14:paraId="70F472BE" w14:textId="77777777" w:rsidR="00464553" w:rsidRPr="006A02C3" w:rsidRDefault="00464553">
      <w:pPr>
        <w:pStyle w:val="PAL3"/>
        <w:numPr>
          <w:ilvl w:val="4"/>
          <w:numId w:val="290"/>
        </w:numPr>
      </w:pPr>
      <w:r w:rsidRPr="006A02C3">
        <w:t xml:space="preserve">Icon Pass + Ngưng </w:t>
      </w:r>
      <w:r w:rsidRPr="006A02C3">
        <w:rPr>
          <w:b/>
        </w:rPr>
        <w:t>n</w:t>
      </w:r>
      <w:r w:rsidRPr="006A02C3">
        <w:t xml:space="preserve"> trạng thái chuyển đổi thành công</w:t>
      </w:r>
    </w:p>
    <w:p w14:paraId="7AB5A8C5" w14:textId="77777777" w:rsidR="008A2DC4" w:rsidRPr="006A02C3" w:rsidRDefault="00464553">
      <w:pPr>
        <w:pStyle w:val="PAL3"/>
        <w:numPr>
          <w:ilvl w:val="4"/>
          <w:numId w:val="290"/>
        </w:numPr>
      </w:pPr>
      <w:r w:rsidRPr="006A02C3">
        <w:t xml:space="preserve">Icon Fail + Ngưng </w:t>
      </w:r>
      <w:r w:rsidRPr="006A02C3">
        <w:rPr>
          <w:b/>
        </w:rPr>
        <w:t>m</w:t>
      </w:r>
      <w:r w:rsidRPr="006A02C3">
        <w:t xml:space="preserve"> trạng thái chuyển đổi không thành công. </w:t>
      </w:r>
      <w:r w:rsidRPr="006A02C3">
        <w:rPr>
          <w:color w:val="0070C0"/>
        </w:rPr>
        <w:t>Chi tiết lỗi</w:t>
      </w:r>
      <w:r w:rsidRPr="006A02C3">
        <w:t xml:space="preserve"> (m=0 thì ẩn dòng này)] [btn Đóng]</w:t>
      </w:r>
    </w:p>
    <w:p w14:paraId="528B0F69" w14:textId="7B7CB842" w:rsidR="00464553" w:rsidRPr="006A02C3" w:rsidRDefault="00464553">
      <w:pPr>
        <w:pStyle w:val="PAL3"/>
        <w:numPr>
          <w:ilvl w:val="4"/>
          <w:numId w:val="290"/>
        </w:numPr>
      </w:pPr>
      <w:r w:rsidRPr="006A02C3">
        <w:t>Khi nhấn link Chi tiết lỗi hiển thị pop_up Chi tiết lỗi gồm các cột:</w:t>
      </w:r>
    </w:p>
    <w:p w14:paraId="3BDB1EDD" w14:textId="77777777" w:rsidR="00464553" w:rsidRPr="006A02C3" w:rsidRDefault="00464553">
      <w:pPr>
        <w:pStyle w:val="PAL0"/>
        <w:numPr>
          <w:ilvl w:val="0"/>
          <w:numId w:val="291"/>
        </w:numPr>
        <w:spacing w:line="360" w:lineRule="auto"/>
        <w:ind w:left="3402"/>
      </w:pPr>
      <w:r w:rsidRPr="006A02C3">
        <w:t xml:space="preserve">Mã trạng thái chuyển đổi </w:t>
      </w:r>
    </w:p>
    <w:p w14:paraId="603BD774" w14:textId="77777777" w:rsidR="00464553" w:rsidRPr="006A02C3" w:rsidRDefault="00464553">
      <w:pPr>
        <w:pStyle w:val="PAL0"/>
        <w:numPr>
          <w:ilvl w:val="0"/>
          <w:numId w:val="291"/>
        </w:numPr>
        <w:spacing w:line="360" w:lineRule="auto"/>
        <w:ind w:left="3402"/>
      </w:pPr>
      <w:r w:rsidRPr="006A02C3">
        <w:t>Tên trạng thái chuyển đổi</w:t>
      </w:r>
    </w:p>
    <w:p w14:paraId="72C56ECE" w14:textId="77777777" w:rsidR="00464553" w:rsidRPr="006A02C3" w:rsidRDefault="00464553">
      <w:pPr>
        <w:pStyle w:val="PAL0"/>
        <w:numPr>
          <w:ilvl w:val="0"/>
          <w:numId w:val="291"/>
        </w:numPr>
        <w:spacing w:line="360" w:lineRule="auto"/>
        <w:ind w:left="3402"/>
      </w:pPr>
      <w:r w:rsidRPr="006A02C3">
        <w:t>Thông tin lỗi</w:t>
      </w:r>
    </w:p>
    <w:p w14:paraId="1B38C3BB" w14:textId="77777777" w:rsidR="00464553" w:rsidRPr="006A02C3" w:rsidRDefault="00464553" w:rsidP="0069407E">
      <w:pPr>
        <w:pStyle w:val="PAL3"/>
      </w:pPr>
      <w:r w:rsidRPr="006A02C3">
        <w:t>Khi nhấn btn Đóng sẽ reload màn hình danh sách – hiển thị dữ liệu mới nhất</w:t>
      </w:r>
    </w:p>
    <w:p w14:paraId="6BB9B02D" w14:textId="77777777" w:rsidR="00464553" w:rsidRPr="006A02C3" w:rsidRDefault="00464553">
      <w:pPr>
        <w:pStyle w:val="PAL0"/>
        <w:numPr>
          <w:ilvl w:val="0"/>
          <w:numId w:val="287"/>
        </w:numPr>
        <w:spacing w:line="360" w:lineRule="auto"/>
        <w:ind w:left="1701"/>
      </w:pPr>
      <w:r w:rsidRPr="006A02C3">
        <w:t xml:space="preserve">Cập nhật CSDL. </w:t>
      </w:r>
    </w:p>
    <w:p w14:paraId="5710F609" w14:textId="77777777" w:rsidR="008A2DC4" w:rsidRPr="006A02C3" w:rsidRDefault="00464553">
      <w:pPr>
        <w:pStyle w:val="PAL3"/>
        <w:numPr>
          <w:ilvl w:val="0"/>
          <w:numId w:val="292"/>
        </w:numPr>
      </w:pPr>
      <w:r w:rsidRPr="006A02C3">
        <w:t>Bảng INVENTORY_OPTIONAL_STATUS. Update row</w:t>
      </w:r>
    </w:p>
    <w:p w14:paraId="5A1AD61B" w14:textId="18DC50B5" w:rsidR="00464553" w:rsidRPr="006A02C3" w:rsidRDefault="00464553">
      <w:pPr>
        <w:pStyle w:val="PAL3"/>
        <w:numPr>
          <w:ilvl w:val="0"/>
          <w:numId w:val="293"/>
        </w:numPr>
      </w:pPr>
      <w:r w:rsidRPr="006A02C3">
        <w:t>STATUS = ‘PEN’</w:t>
      </w:r>
    </w:p>
    <w:p w14:paraId="5294AB5D" w14:textId="77777777" w:rsidR="00464553" w:rsidRPr="006A02C3" w:rsidRDefault="00464553" w:rsidP="00512E56">
      <w:pPr>
        <w:pStyle w:val="Heading5"/>
        <w:tabs>
          <w:tab w:val="num" w:pos="1008"/>
        </w:tabs>
        <w:spacing w:line="360" w:lineRule="auto"/>
        <w:ind w:left="1008" w:hanging="1008"/>
        <w:jc w:val="both"/>
        <w:rPr>
          <w:highlight w:val="yellow"/>
        </w:rPr>
      </w:pPr>
      <w:r w:rsidRPr="006A02C3">
        <w:rPr>
          <w:highlight w:val="yellow"/>
        </w:rPr>
        <w:lastRenderedPageBreak/>
        <w:t>Mở lại trạng thái chuyển đổi</w:t>
      </w:r>
    </w:p>
    <w:p w14:paraId="2C7EFBA8" w14:textId="77777777" w:rsidR="00464553" w:rsidRPr="006A02C3" w:rsidRDefault="00464553">
      <w:pPr>
        <w:pStyle w:val="PAL0"/>
        <w:numPr>
          <w:ilvl w:val="0"/>
          <w:numId w:val="294"/>
        </w:numPr>
        <w:spacing w:line="360" w:lineRule="auto"/>
        <w:ind w:left="567"/>
      </w:pPr>
      <w:r w:rsidRPr="006A02C3">
        <w:t>Mở lại trạng thái chuyển đổi (Khi người dùng tick chọn n dòng, click vào nút Mở lại)</w:t>
      </w:r>
    </w:p>
    <w:p w14:paraId="1E8932F3" w14:textId="18C9AE24" w:rsidR="00464553" w:rsidRPr="006A02C3" w:rsidRDefault="00464553" w:rsidP="00512E56">
      <w:pPr>
        <w:pStyle w:val="PAL1"/>
        <w:spacing w:line="360" w:lineRule="auto"/>
      </w:pPr>
      <w:r w:rsidRPr="006A02C3">
        <w:t>Hệ thống hiển thị dialog confirm</w:t>
      </w:r>
    </w:p>
    <w:p w14:paraId="7B1E490B" w14:textId="287D27D9" w:rsidR="00464553" w:rsidRPr="006A02C3" w:rsidRDefault="00464553">
      <w:pPr>
        <w:pStyle w:val="PAL0"/>
        <w:numPr>
          <w:ilvl w:val="0"/>
          <w:numId w:val="295"/>
        </w:numPr>
        <w:spacing w:line="360" w:lineRule="auto"/>
        <w:ind w:left="1701"/>
      </w:pPr>
      <w:r w:rsidRPr="006A02C3">
        <w:t>Nếu chọn 1 dòng</w:t>
      </w:r>
      <w:r w:rsidR="008A2DC4" w:rsidRPr="006A02C3">
        <w:t xml:space="preserve"> </w:t>
      </w:r>
      <w:r w:rsidRPr="006A02C3">
        <w:t xml:space="preserve">[Mở lại trạng thái chuyển đổi? Bạn muốn thực hiện </w:t>
      </w:r>
      <w:r w:rsidRPr="006A02C3">
        <w:rPr>
          <w:b/>
        </w:rPr>
        <w:t xml:space="preserve">mở lại </w:t>
      </w:r>
      <w:r w:rsidRPr="006A02C3">
        <w:t xml:space="preserve">trạng thái chuyển đổi </w:t>
      </w:r>
      <w:r w:rsidRPr="006A02C3">
        <w:rPr>
          <w:b/>
        </w:rPr>
        <w:t>&lt;Mã - Tên trạng thái&gt;</w:t>
      </w:r>
      <w:r w:rsidRPr="006A02C3">
        <w:t>?] [btn Đóng][btn Mở lại]</w:t>
      </w:r>
    </w:p>
    <w:p w14:paraId="535AFA35" w14:textId="77777777" w:rsidR="008A2DC4" w:rsidRPr="006A02C3" w:rsidRDefault="00464553">
      <w:pPr>
        <w:pStyle w:val="PAL0"/>
        <w:numPr>
          <w:ilvl w:val="0"/>
          <w:numId w:val="295"/>
        </w:numPr>
        <w:spacing w:line="360" w:lineRule="auto"/>
        <w:ind w:left="1701"/>
      </w:pPr>
      <w:r w:rsidRPr="006A02C3">
        <w:t>Nếu chọn nhiều dòng</w:t>
      </w:r>
      <w:r w:rsidR="008A2DC4" w:rsidRPr="006A02C3">
        <w:t xml:space="preserve"> </w:t>
      </w:r>
      <w:r w:rsidRPr="006A02C3">
        <w:t>[Mở lại trạng thái chuyển đổi?</w:t>
      </w:r>
      <w:r w:rsidR="008A2DC4" w:rsidRPr="006A02C3">
        <w:t xml:space="preserve"> </w:t>
      </w:r>
      <w:r w:rsidRPr="006A02C3">
        <w:t xml:space="preserve">Bạn muốn thực hiện </w:t>
      </w:r>
      <w:r w:rsidRPr="006A02C3">
        <w:rPr>
          <w:b/>
        </w:rPr>
        <w:t>mở lại n</w:t>
      </w:r>
      <w:r w:rsidRPr="006A02C3">
        <w:t xml:space="preserve"> trạng thái chuyển đổi đã chọn?] [btn Đóng][btn Mở lại]</w:t>
      </w:r>
    </w:p>
    <w:p w14:paraId="69EE11B2" w14:textId="7AD187FD" w:rsidR="00464553" w:rsidRPr="006A02C3" w:rsidRDefault="00464553">
      <w:pPr>
        <w:pStyle w:val="PAL0"/>
        <w:numPr>
          <w:ilvl w:val="0"/>
          <w:numId w:val="295"/>
        </w:numPr>
        <w:spacing w:line="360" w:lineRule="auto"/>
        <w:ind w:left="1701"/>
      </w:pPr>
      <w:r w:rsidRPr="006A02C3">
        <w:t>Người dùng chọn thao tác</w:t>
      </w:r>
    </w:p>
    <w:p w14:paraId="6D29CB8D" w14:textId="77777777" w:rsidR="00464553" w:rsidRPr="006A02C3" w:rsidRDefault="00464553">
      <w:pPr>
        <w:pStyle w:val="PAL0"/>
        <w:numPr>
          <w:ilvl w:val="0"/>
          <w:numId w:val="296"/>
        </w:numPr>
        <w:spacing w:line="360" w:lineRule="auto"/>
        <w:ind w:left="2268"/>
      </w:pPr>
      <w:r w:rsidRPr="006A02C3">
        <w:t>Chọn btn Đóng: đóng dialog confirm, không xảy ra sự kiện gì</w:t>
      </w:r>
    </w:p>
    <w:p w14:paraId="7772E405" w14:textId="77777777" w:rsidR="00464553" w:rsidRPr="006A02C3" w:rsidRDefault="00464553">
      <w:pPr>
        <w:pStyle w:val="PAL0"/>
        <w:numPr>
          <w:ilvl w:val="0"/>
          <w:numId w:val="296"/>
        </w:numPr>
        <w:spacing w:line="360" w:lineRule="auto"/>
        <w:ind w:left="2268"/>
      </w:pPr>
      <w:r w:rsidRPr="006A02C3">
        <w:t>Chọn btn Mở lại: đóng dialog confirm &amp; thực hiện action</w:t>
      </w:r>
    </w:p>
    <w:p w14:paraId="0DA28124" w14:textId="73AA4606" w:rsidR="00464553" w:rsidRPr="006A02C3" w:rsidRDefault="00464553" w:rsidP="00512E56">
      <w:pPr>
        <w:pStyle w:val="PAL1"/>
        <w:spacing w:line="360" w:lineRule="auto"/>
      </w:pPr>
      <w:r w:rsidRPr="006A02C3">
        <w:t>Hệ thống thực hiện nghiệp vụ</w:t>
      </w:r>
    </w:p>
    <w:p w14:paraId="2E40F628" w14:textId="77777777" w:rsidR="00464553" w:rsidRPr="006A02C3" w:rsidRDefault="00464553">
      <w:pPr>
        <w:pStyle w:val="PAL0"/>
        <w:numPr>
          <w:ilvl w:val="0"/>
          <w:numId w:val="297"/>
        </w:numPr>
        <w:spacing w:line="360" w:lineRule="auto"/>
        <w:ind w:left="1701"/>
      </w:pPr>
      <w:r w:rsidRPr="006A02C3">
        <w:t>Nếu chọn 1 dòng</w:t>
      </w:r>
    </w:p>
    <w:p w14:paraId="09447E7F" w14:textId="4C50EB02" w:rsidR="00464553" w:rsidRPr="006A02C3" w:rsidRDefault="00464553">
      <w:pPr>
        <w:pStyle w:val="PAL3"/>
        <w:numPr>
          <w:ilvl w:val="0"/>
          <w:numId w:val="298"/>
        </w:numPr>
      </w:pPr>
      <w:r w:rsidRPr="006A02C3">
        <w:t>Nếu thành công: hiển thị toast thông báo. Tự động mất đi sau n giây (n = cấu hình chung cho toàn hệ thống)</w:t>
      </w:r>
      <w:r w:rsidR="008A2DC4" w:rsidRPr="006A02C3">
        <w:t xml:space="preserve"> </w:t>
      </w:r>
      <w:r w:rsidRPr="006A02C3">
        <w:t>[Mở lại trạng thái chuyển đổi &lt;</w:t>
      </w:r>
      <w:r w:rsidRPr="006A02C3">
        <w:rPr>
          <w:b/>
        </w:rPr>
        <w:t>Mã - Tên trạng thái</w:t>
      </w:r>
      <w:r w:rsidRPr="006A02C3">
        <w:t xml:space="preserve"> &gt; thành công!]</w:t>
      </w:r>
    </w:p>
    <w:p w14:paraId="0B1A645A" w14:textId="096D1522" w:rsidR="00464553" w:rsidRPr="006A02C3" w:rsidRDefault="00464553">
      <w:pPr>
        <w:pStyle w:val="PAL3"/>
        <w:numPr>
          <w:ilvl w:val="0"/>
          <w:numId w:val="298"/>
        </w:numPr>
      </w:pPr>
      <w:r w:rsidRPr="006A02C3">
        <w:t>Nếu thất bại: hiển thị dialog thông báo</w:t>
      </w:r>
      <w:r w:rsidR="008A2DC4" w:rsidRPr="006A02C3">
        <w:t xml:space="preserve"> </w:t>
      </w:r>
      <w:r w:rsidRPr="006A02C3">
        <w:t>[Mở lại trạng thái chuyển đổi &lt;</w:t>
      </w:r>
      <w:r w:rsidRPr="006A02C3">
        <w:rPr>
          <w:b/>
        </w:rPr>
        <w:t>Mã - Tên trạng thái</w:t>
      </w:r>
      <w:r w:rsidRPr="006A02C3">
        <w:t xml:space="preserve"> &gt; không thành công!</w:t>
      </w:r>
      <w:r w:rsidR="008A2DC4" w:rsidRPr="006A02C3">
        <w:t xml:space="preserve"> </w:t>
      </w:r>
      <w:r w:rsidRPr="006A02C3">
        <w:t>&lt;</w:t>
      </w:r>
      <w:r w:rsidRPr="006A02C3">
        <w:rPr>
          <w:color w:val="FF0000"/>
        </w:rPr>
        <w:t>Thông tin lỗi</w:t>
      </w:r>
      <w:r w:rsidRPr="006A02C3">
        <w:t>&gt;] [btn Đóng]</w:t>
      </w:r>
    </w:p>
    <w:p w14:paraId="0E888B71" w14:textId="77777777" w:rsidR="00464553" w:rsidRPr="006A02C3" w:rsidRDefault="00464553">
      <w:pPr>
        <w:pStyle w:val="PAL3"/>
        <w:numPr>
          <w:ilvl w:val="0"/>
          <w:numId w:val="298"/>
        </w:numPr>
      </w:pPr>
      <w:r w:rsidRPr="006A02C3">
        <w:t>Các trường hợp lỗi</w:t>
      </w:r>
    </w:p>
    <w:p w14:paraId="275A311D" w14:textId="77777777" w:rsidR="00464553" w:rsidRPr="006A02C3" w:rsidRDefault="00464553">
      <w:pPr>
        <w:pStyle w:val="PAL0"/>
        <w:numPr>
          <w:ilvl w:val="0"/>
          <w:numId w:val="299"/>
        </w:numPr>
        <w:spacing w:line="360" w:lineRule="auto"/>
        <w:ind w:left="2835"/>
      </w:pPr>
      <w:r w:rsidRPr="006A02C3">
        <w:t>Trạng thái chuyển đổi ở trạng thái Tạm mở lại: báo lỗi [Nhóm đã tạm mở lại]</w:t>
      </w:r>
    </w:p>
    <w:p w14:paraId="4A1AEED1" w14:textId="77777777" w:rsidR="00464553" w:rsidRPr="006A02C3" w:rsidRDefault="00464553">
      <w:pPr>
        <w:pStyle w:val="PAL0"/>
        <w:numPr>
          <w:ilvl w:val="0"/>
          <w:numId w:val="297"/>
        </w:numPr>
        <w:spacing w:line="360" w:lineRule="auto"/>
      </w:pPr>
      <w:r w:rsidRPr="006A02C3">
        <w:t>Nếu chọn nhiều dòng</w:t>
      </w:r>
    </w:p>
    <w:p w14:paraId="2967856A" w14:textId="5192FDB3" w:rsidR="00464553" w:rsidRPr="006A02C3" w:rsidRDefault="00464553">
      <w:pPr>
        <w:pStyle w:val="PAL3"/>
        <w:numPr>
          <w:ilvl w:val="0"/>
          <w:numId w:val="301"/>
        </w:numPr>
      </w:pPr>
      <w:r w:rsidRPr="006A02C3">
        <w:t>Hiển thị thông báo [Kết quả mở lại trạng thái chuyển đổi</w:t>
      </w:r>
    </w:p>
    <w:p w14:paraId="0375FBAB" w14:textId="77777777" w:rsidR="00464553" w:rsidRPr="006A02C3" w:rsidRDefault="00464553">
      <w:pPr>
        <w:pStyle w:val="PAL3"/>
        <w:numPr>
          <w:ilvl w:val="0"/>
          <w:numId w:val="302"/>
        </w:numPr>
      </w:pPr>
      <w:r w:rsidRPr="006A02C3">
        <w:t xml:space="preserve">Icon Pass + Mở lại </w:t>
      </w:r>
      <w:r w:rsidRPr="006A02C3">
        <w:rPr>
          <w:b/>
        </w:rPr>
        <w:t>n</w:t>
      </w:r>
      <w:r w:rsidRPr="006A02C3">
        <w:t xml:space="preserve"> trạng thái chuyển đổi thành công</w:t>
      </w:r>
    </w:p>
    <w:p w14:paraId="60447F86" w14:textId="77777777" w:rsidR="00464553" w:rsidRPr="006A02C3" w:rsidRDefault="00464553">
      <w:pPr>
        <w:pStyle w:val="PAL3"/>
        <w:numPr>
          <w:ilvl w:val="0"/>
          <w:numId w:val="302"/>
        </w:numPr>
      </w:pPr>
      <w:r w:rsidRPr="006A02C3">
        <w:lastRenderedPageBreak/>
        <w:t xml:space="preserve">Icon Fail + Mở lại </w:t>
      </w:r>
      <w:r w:rsidRPr="006A02C3">
        <w:rPr>
          <w:b/>
        </w:rPr>
        <w:t>m</w:t>
      </w:r>
      <w:r w:rsidRPr="006A02C3">
        <w:t xml:space="preserve"> trạng thái chuyển đổi không thành công. </w:t>
      </w:r>
      <w:r w:rsidRPr="006A02C3">
        <w:rPr>
          <w:color w:val="0070C0"/>
        </w:rPr>
        <w:t>Chi tiết lỗi</w:t>
      </w:r>
      <w:r w:rsidRPr="006A02C3">
        <w:t xml:space="preserve"> (m=0 thì ẩn dòng này)] [btn Đóng]</w:t>
      </w:r>
    </w:p>
    <w:p w14:paraId="3EDD1E8E" w14:textId="77777777" w:rsidR="00464553" w:rsidRPr="006A02C3" w:rsidRDefault="00464553">
      <w:pPr>
        <w:pStyle w:val="PAL3"/>
        <w:numPr>
          <w:ilvl w:val="0"/>
          <w:numId w:val="300"/>
        </w:numPr>
      </w:pPr>
      <w:r w:rsidRPr="006A02C3">
        <w:t>Khi nhấn link Chi tiết lỗi hiển thị pop_up Chi tiết lỗi gồm các cột:</w:t>
      </w:r>
    </w:p>
    <w:p w14:paraId="43EA167C" w14:textId="77777777" w:rsidR="00464553" w:rsidRPr="006A02C3" w:rsidRDefault="00464553">
      <w:pPr>
        <w:pStyle w:val="PAL0"/>
        <w:numPr>
          <w:ilvl w:val="0"/>
          <w:numId w:val="303"/>
        </w:numPr>
        <w:spacing w:line="360" w:lineRule="auto"/>
        <w:ind w:left="2835"/>
      </w:pPr>
      <w:r w:rsidRPr="006A02C3">
        <w:t xml:space="preserve">Mã trạng thái chuyển đổi </w:t>
      </w:r>
    </w:p>
    <w:p w14:paraId="066D7847" w14:textId="77777777" w:rsidR="00464553" w:rsidRPr="006A02C3" w:rsidRDefault="00464553">
      <w:pPr>
        <w:pStyle w:val="PAL0"/>
        <w:numPr>
          <w:ilvl w:val="0"/>
          <w:numId w:val="303"/>
        </w:numPr>
        <w:spacing w:line="360" w:lineRule="auto"/>
        <w:ind w:left="2835"/>
      </w:pPr>
      <w:r w:rsidRPr="006A02C3">
        <w:t>Tên trạng thái chuyển đổi</w:t>
      </w:r>
    </w:p>
    <w:p w14:paraId="30ABFE7B" w14:textId="77777777" w:rsidR="00464553" w:rsidRPr="006A02C3" w:rsidRDefault="00464553">
      <w:pPr>
        <w:pStyle w:val="PAL0"/>
        <w:numPr>
          <w:ilvl w:val="0"/>
          <w:numId w:val="303"/>
        </w:numPr>
        <w:spacing w:line="360" w:lineRule="auto"/>
        <w:ind w:left="2835"/>
      </w:pPr>
      <w:r w:rsidRPr="006A02C3">
        <w:t>Thông tin lỗi</w:t>
      </w:r>
    </w:p>
    <w:p w14:paraId="514E817C" w14:textId="77777777" w:rsidR="00464553" w:rsidRPr="006A02C3" w:rsidRDefault="00464553">
      <w:pPr>
        <w:pStyle w:val="PAL3"/>
        <w:numPr>
          <w:ilvl w:val="0"/>
          <w:numId w:val="304"/>
        </w:numPr>
      </w:pPr>
      <w:r w:rsidRPr="006A02C3">
        <w:t>Khi nhấn btn Đóng sẽ reload màn hình danh sách – hiển thị dữ liệu mới nhất</w:t>
      </w:r>
    </w:p>
    <w:p w14:paraId="4BCA52DB" w14:textId="77777777" w:rsidR="00464553" w:rsidRPr="006A02C3" w:rsidRDefault="00464553">
      <w:pPr>
        <w:pStyle w:val="PAL0"/>
        <w:numPr>
          <w:ilvl w:val="0"/>
          <w:numId w:val="297"/>
        </w:numPr>
        <w:spacing w:line="360" w:lineRule="auto"/>
        <w:ind w:left="1701"/>
      </w:pPr>
      <w:r w:rsidRPr="006A02C3">
        <w:t xml:space="preserve">Cập nhật CSDL. </w:t>
      </w:r>
    </w:p>
    <w:p w14:paraId="2BD9691C" w14:textId="77777777" w:rsidR="00464553" w:rsidRPr="006A02C3" w:rsidRDefault="00464553">
      <w:pPr>
        <w:pStyle w:val="PAL3"/>
        <w:numPr>
          <w:ilvl w:val="0"/>
          <w:numId w:val="305"/>
        </w:numPr>
      </w:pPr>
      <w:r w:rsidRPr="006A02C3">
        <w:t>Bảng INVENTORY_OPTIONAL_STATUS. Update row</w:t>
      </w:r>
    </w:p>
    <w:p w14:paraId="4EA230EF" w14:textId="77777777" w:rsidR="00464553" w:rsidRPr="006A02C3" w:rsidRDefault="00464553">
      <w:pPr>
        <w:pStyle w:val="PAL0"/>
        <w:numPr>
          <w:ilvl w:val="0"/>
          <w:numId w:val="306"/>
        </w:numPr>
        <w:spacing w:line="360" w:lineRule="auto"/>
        <w:ind w:left="2835"/>
      </w:pPr>
      <w:r w:rsidRPr="006A02C3">
        <w:t>STATUS = ‘ACT</w:t>
      </w:r>
    </w:p>
    <w:p w14:paraId="3F3C31E4" w14:textId="035917FA" w:rsidR="00464553" w:rsidRPr="006A02C3" w:rsidRDefault="00464553" w:rsidP="00512E56">
      <w:pPr>
        <w:pStyle w:val="Heading3"/>
        <w:spacing w:line="360" w:lineRule="auto"/>
      </w:pPr>
      <w:bookmarkStart w:id="39" w:name="_Toc235626129"/>
      <w:r w:rsidRPr="006A02C3">
        <w:t>Kho vansale</w:t>
      </w:r>
      <w:bookmarkEnd w:id="39"/>
    </w:p>
    <w:p w14:paraId="0352D558" w14:textId="77777777" w:rsidR="00464553" w:rsidRPr="006A02C3" w:rsidRDefault="00464553" w:rsidP="00512E56">
      <w:pPr>
        <w:pStyle w:val="Heading4"/>
        <w:spacing w:line="360" w:lineRule="auto"/>
      </w:pPr>
      <w:r w:rsidRPr="006A02C3">
        <w:t>Quản lý xuất nhập kho vansale</w:t>
      </w:r>
    </w:p>
    <w:p w14:paraId="1BCF3875" w14:textId="77777777" w:rsidR="00464553" w:rsidRPr="006A02C3" w:rsidRDefault="00464553" w:rsidP="00512E56">
      <w:pPr>
        <w:pStyle w:val="Heading5"/>
        <w:spacing w:line="360" w:lineRule="auto"/>
      </w:pPr>
      <w:r w:rsidRPr="006A02C3">
        <w:t>Thông tin chung chức năng</w:t>
      </w:r>
    </w:p>
    <w:p w14:paraId="77B5AFC7" w14:textId="77777777" w:rsidR="00464553" w:rsidRPr="006A02C3" w:rsidRDefault="00464553" w:rsidP="00512E56">
      <w:pPr>
        <w:pStyle w:val="Para1"/>
        <w:numPr>
          <w:ilvl w:val="0"/>
          <w:numId w:val="0"/>
        </w:numPr>
        <w:spacing w:line="360" w:lineRule="auto"/>
        <w:ind w:left="720"/>
        <w:rPr>
          <w:noProof/>
        </w:rPr>
      </w:pPr>
    </w:p>
    <w:p w14:paraId="10255CE2" w14:textId="77777777" w:rsidR="00464553" w:rsidRPr="006A02C3" w:rsidRDefault="00464553" w:rsidP="00512E56">
      <w:pPr>
        <w:pStyle w:val="Para1"/>
        <w:numPr>
          <w:ilvl w:val="0"/>
          <w:numId w:val="0"/>
        </w:numPr>
        <w:spacing w:line="360" w:lineRule="auto"/>
        <w:ind w:left="720"/>
        <w:jc w:val="center"/>
      </w:pPr>
      <w:r w:rsidRPr="006A02C3">
        <w:rPr>
          <w:noProof/>
        </w:rPr>
        <w:lastRenderedPageBreak/>
        <w:drawing>
          <wp:inline distT="0" distB="0" distL="0" distR="0" wp14:anchorId="4A43DFEB" wp14:editId="28F2066D">
            <wp:extent cx="4651513" cy="33806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srcRect r="24036"/>
                    <a:stretch/>
                  </pic:blipFill>
                  <pic:spPr bwMode="auto">
                    <a:xfrm>
                      <a:off x="0" y="0"/>
                      <a:ext cx="4651896" cy="3380952"/>
                    </a:xfrm>
                    <a:prstGeom prst="rect">
                      <a:avLst/>
                    </a:prstGeom>
                    <a:ln>
                      <a:noFill/>
                    </a:ln>
                    <a:extLst>
                      <a:ext uri="{53640926-AAD7-44D8-BBD7-CCE9431645EC}">
                        <a14:shadowObscured xmlns:a14="http://schemas.microsoft.com/office/drawing/2010/main"/>
                      </a:ext>
                    </a:extLst>
                  </pic:spPr>
                </pic:pic>
              </a:graphicData>
            </a:graphic>
          </wp:inline>
        </w:drawing>
      </w:r>
    </w:p>
    <w:p w14:paraId="0468F9AF" w14:textId="77777777" w:rsidR="00464553" w:rsidRPr="006A02C3" w:rsidRDefault="00464553" w:rsidP="00512E56">
      <w:pPr>
        <w:pStyle w:val="Para1"/>
        <w:spacing w:line="360" w:lineRule="auto"/>
      </w:pPr>
      <w:r w:rsidRPr="006A02C3">
        <w:t>Tác nhân: người dùng Head Office được phân quyền sử dụng chức năng</w:t>
      </w:r>
    </w:p>
    <w:p w14:paraId="4A3F6F2A" w14:textId="77777777" w:rsidR="00464553" w:rsidRPr="006A02C3" w:rsidRDefault="00464553" w:rsidP="00512E56">
      <w:pPr>
        <w:pStyle w:val="Para1"/>
        <w:spacing w:line="360" w:lineRule="auto"/>
      </w:pPr>
      <w:r w:rsidRPr="006A02C3">
        <w:t>Ý nghĩa chức năng: cho phép quản lý các giao dịch xuất nhập kho Vansale (</w:t>
      </w:r>
      <w:r w:rsidRPr="006A02C3">
        <w:rPr>
          <w:i/>
          <w:iCs/>
        </w:rPr>
        <w:t>Tạo phiếu xuất/nhập kho Vansale, Duyệt phiếu, Hủy phiếu…</w:t>
      </w:r>
      <w:r w:rsidRPr="006A02C3">
        <w:t>)</w:t>
      </w:r>
    </w:p>
    <w:p w14:paraId="7E9867C2" w14:textId="77777777" w:rsidR="00464553" w:rsidRPr="006A02C3" w:rsidRDefault="00464553" w:rsidP="00512E56">
      <w:pPr>
        <w:pStyle w:val="Para1"/>
        <w:spacing w:line="360" w:lineRule="auto"/>
      </w:pPr>
      <w:r w:rsidRPr="006A02C3">
        <w:t>Kho &gt;&gt; Kho vansale &gt;&gt; Quản lý xuất nhập kho Vansale</w:t>
      </w:r>
    </w:p>
    <w:p w14:paraId="37D184F3" w14:textId="77777777" w:rsidR="00464553" w:rsidRPr="006A02C3" w:rsidRDefault="00464553" w:rsidP="00512E56">
      <w:pPr>
        <w:pStyle w:val="Heading5"/>
        <w:spacing w:line="360" w:lineRule="auto"/>
      </w:pPr>
      <w:r w:rsidRPr="006A02C3">
        <w:t>Màn hình</w:t>
      </w:r>
    </w:p>
    <w:p w14:paraId="7BE62156" w14:textId="77777777" w:rsidR="00464553" w:rsidRPr="006A02C3" w:rsidRDefault="00464553" w:rsidP="00512E56">
      <w:pPr>
        <w:pStyle w:val="Heading6"/>
        <w:spacing w:line="360" w:lineRule="auto"/>
      </w:pPr>
      <w:r w:rsidRPr="006A02C3">
        <w:t>Quản lý xuất nhập kho Vansale</w:t>
      </w:r>
    </w:p>
    <w:p w14:paraId="4699CFE3" w14:textId="1838BC4D" w:rsidR="00464553" w:rsidRPr="006A02C3" w:rsidRDefault="000753DC" w:rsidP="00512E56">
      <w:pPr>
        <w:spacing w:line="360" w:lineRule="auto"/>
        <w:rPr>
          <w:noProof/>
        </w:rPr>
      </w:pPr>
      <w:r w:rsidRPr="000753DC">
        <w:rPr>
          <w:noProof/>
        </w:rPr>
        <w:lastRenderedPageBreak/>
        <w:drawing>
          <wp:inline distT="0" distB="0" distL="0" distR="0" wp14:anchorId="539C9463" wp14:editId="23B3D0D0">
            <wp:extent cx="8229600" cy="4060825"/>
            <wp:effectExtent l="0" t="0" r="0" b="0"/>
            <wp:docPr id="56457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71539" name=""/>
                    <pic:cNvPicPr/>
                  </pic:nvPicPr>
                  <pic:blipFill>
                    <a:blip r:embed="rId100"/>
                    <a:stretch>
                      <a:fillRect/>
                    </a:stretch>
                  </pic:blipFill>
                  <pic:spPr>
                    <a:xfrm>
                      <a:off x="0" y="0"/>
                      <a:ext cx="8229600" cy="4060825"/>
                    </a:xfrm>
                    <a:prstGeom prst="rect">
                      <a:avLst/>
                    </a:prstGeom>
                  </pic:spPr>
                </pic:pic>
              </a:graphicData>
            </a:graphic>
          </wp:inline>
        </w:drawing>
      </w:r>
    </w:p>
    <w:p w14:paraId="15C903D2" w14:textId="77777777" w:rsidR="00464553" w:rsidRPr="006A02C3" w:rsidRDefault="00464553" w:rsidP="00512E56">
      <w:pPr>
        <w:spacing w:line="360" w:lineRule="auto"/>
        <w:rPr>
          <w:i/>
          <w:iCs/>
          <w:noProof/>
        </w:rPr>
      </w:pPr>
      <w:r w:rsidRPr="006A02C3">
        <w:rPr>
          <w:i/>
          <w:iCs/>
          <w:noProof/>
        </w:rPr>
        <w:t>Hình: Tìm kiếm cơ bản</w:t>
      </w:r>
    </w:p>
    <w:p w14:paraId="5BA44649" w14:textId="50D758FB" w:rsidR="00464553" w:rsidRPr="006A02C3" w:rsidRDefault="000753DC" w:rsidP="00512E56">
      <w:pPr>
        <w:spacing w:line="360" w:lineRule="auto"/>
        <w:rPr>
          <w:noProof/>
        </w:rPr>
      </w:pPr>
      <w:r w:rsidRPr="000753DC">
        <w:rPr>
          <w:noProof/>
        </w:rPr>
        <w:lastRenderedPageBreak/>
        <w:drawing>
          <wp:inline distT="0" distB="0" distL="0" distR="0" wp14:anchorId="707D7936" wp14:editId="78AD8393">
            <wp:extent cx="8229600" cy="4015740"/>
            <wp:effectExtent l="0" t="0" r="0" b="0"/>
            <wp:docPr id="180983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3696" name=""/>
                    <pic:cNvPicPr/>
                  </pic:nvPicPr>
                  <pic:blipFill>
                    <a:blip r:embed="rId101"/>
                    <a:stretch>
                      <a:fillRect/>
                    </a:stretch>
                  </pic:blipFill>
                  <pic:spPr>
                    <a:xfrm>
                      <a:off x="0" y="0"/>
                      <a:ext cx="8229600" cy="4015740"/>
                    </a:xfrm>
                    <a:prstGeom prst="rect">
                      <a:avLst/>
                    </a:prstGeom>
                  </pic:spPr>
                </pic:pic>
              </a:graphicData>
            </a:graphic>
          </wp:inline>
        </w:drawing>
      </w:r>
    </w:p>
    <w:p w14:paraId="482944CC" w14:textId="77777777" w:rsidR="00464553" w:rsidRPr="006A02C3" w:rsidRDefault="00464553" w:rsidP="00512E56">
      <w:pPr>
        <w:spacing w:line="360" w:lineRule="auto"/>
        <w:rPr>
          <w:i/>
          <w:iCs/>
          <w:noProof/>
        </w:rPr>
      </w:pPr>
      <w:r w:rsidRPr="006A02C3">
        <w:rPr>
          <w:i/>
          <w:iCs/>
          <w:noProof/>
        </w:rPr>
        <w:t>Hình: Tìm kiếm nâng cao</w:t>
      </w:r>
    </w:p>
    <w:p w14:paraId="72411D9F" w14:textId="77777777" w:rsidR="00464553" w:rsidRPr="006A02C3" w:rsidRDefault="00464553" w:rsidP="00512E56">
      <w:pPr>
        <w:pStyle w:val="Heading7"/>
        <w:spacing w:line="360" w:lineRule="auto"/>
      </w:pPr>
      <w:r w:rsidRPr="006A02C3">
        <w:t>File đính kèm</w:t>
      </w:r>
    </w:p>
    <w:p w14:paraId="471A62F5" w14:textId="77777777" w:rsidR="00464553" w:rsidRPr="006A02C3" w:rsidRDefault="00464553" w:rsidP="00512E56">
      <w:pPr>
        <w:spacing w:line="360" w:lineRule="auto"/>
        <w:jc w:val="center"/>
        <w:rPr>
          <w:lang w:eastAsia="ar-SA"/>
        </w:rPr>
      </w:pPr>
      <w:r w:rsidRPr="006A02C3">
        <w:rPr>
          <w:noProof/>
        </w:rPr>
        <w:lastRenderedPageBreak/>
        <w:drawing>
          <wp:inline distT="0" distB="0" distL="0" distR="0" wp14:anchorId="75843C35" wp14:editId="6D06C519">
            <wp:extent cx="3476625" cy="2343150"/>
            <wp:effectExtent l="0" t="0" r="0" b="0"/>
            <wp:docPr id="207994578" name="Picture 20799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476625" cy="2343150"/>
                    </a:xfrm>
                    <a:prstGeom prst="rect">
                      <a:avLst/>
                    </a:prstGeom>
                    <a:noFill/>
                    <a:ln>
                      <a:noFill/>
                    </a:ln>
                  </pic:spPr>
                </pic:pic>
              </a:graphicData>
            </a:graphic>
          </wp:inline>
        </w:drawing>
      </w:r>
    </w:p>
    <w:p w14:paraId="5A533721" w14:textId="77777777" w:rsidR="00464553" w:rsidRPr="006A02C3" w:rsidRDefault="00464553" w:rsidP="00512E56">
      <w:pPr>
        <w:pStyle w:val="Heading6"/>
        <w:spacing w:line="360" w:lineRule="auto"/>
      </w:pPr>
      <w:r w:rsidRPr="006A02C3">
        <w:t xml:space="preserve">Xem chi tiết phiếu </w:t>
      </w:r>
    </w:p>
    <w:p w14:paraId="4576DCEE" w14:textId="77777777" w:rsidR="00464553" w:rsidRPr="006A02C3" w:rsidRDefault="00464553" w:rsidP="00512E56">
      <w:pPr>
        <w:spacing w:line="360" w:lineRule="auto"/>
        <w:rPr>
          <w:noProof/>
        </w:rPr>
      </w:pPr>
      <w:r w:rsidRPr="006A02C3">
        <w:rPr>
          <w:noProof/>
        </w:rPr>
        <w:lastRenderedPageBreak/>
        <w:drawing>
          <wp:inline distT="0" distB="0" distL="0" distR="0" wp14:anchorId="37C4360F" wp14:editId="7D5ABF87">
            <wp:extent cx="8229600" cy="4041140"/>
            <wp:effectExtent l="0" t="0" r="0" b="0"/>
            <wp:docPr id="93786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60265" name=""/>
                    <pic:cNvPicPr/>
                  </pic:nvPicPr>
                  <pic:blipFill>
                    <a:blip r:embed="rId103"/>
                    <a:stretch>
                      <a:fillRect/>
                    </a:stretch>
                  </pic:blipFill>
                  <pic:spPr>
                    <a:xfrm>
                      <a:off x="0" y="0"/>
                      <a:ext cx="8229600" cy="4041140"/>
                    </a:xfrm>
                    <a:prstGeom prst="rect">
                      <a:avLst/>
                    </a:prstGeom>
                  </pic:spPr>
                </pic:pic>
              </a:graphicData>
            </a:graphic>
          </wp:inline>
        </w:drawing>
      </w:r>
    </w:p>
    <w:p w14:paraId="7C067E88" w14:textId="77777777" w:rsidR="00464553" w:rsidRPr="006A02C3" w:rsidRDefault="00464553" w:rsidP="00512E56">
      <w:pPr>
        <w:spacing w:line="360" w:lineRule="auto"/>
        <w:rPr>
          <w:lang w:eastAsia="ar-SA"/>
        </w:rPr>
      </w:pPr>
    </w:p>
    <w:p w14:paraId="20313313" w14:textId="77777777" w:rsidR="00464553" w:rsidRPr="006A02C3" w:rsidRDefault="00464553" w:rsidP="00512E56">
      <w:pPr>
        <w:pStyle w:val="Heading7"/>
        <w:spacing w:line="360" w:lineRule="auto"/>
      </w:pPr>
      <w:r w:rsidRPr="006A02C3">
        <w:t>Thông tin xử lý</w:t>
      </w:r>
    </w:p>
    <w:p w14:paraId="1A81298F" w14:textId="77777777" w:rsidR="00464553" w:rsidRPr="006A02C3" w:rsidRDefault="00464553" w:rsidP="00512E56">
      <w:pPr>
        <w:spacing w:line="360" w:lineRule="auto"/>
        <w:rPr>
          <w:noProof/>
        </w:rPr>
      </w:pPr>
    </w:p>
    <w:p w14:paraId="68241BA1"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1D729555" wp14:editId="4FD797F3">
            <wp:extent cx="8229600" cy="4028440"/>
            <wp:effectExtent l="0" t="0" r="0" b="0"/>
            <wp:docPr id="137869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90821" name=""/>
                    <pic:cNvPicPr/>
                  </pic:nvPicPr>
                  <pic:blipFill>
                    <a:blip r:embed="rId104"/>
                    <a:stretch>
                      <a:fillRect/>
                    </a:stretch>
                  </pic:blipFill>
                  <pic:spPr>
                    <a:xfrm>
                      <a:off x="0" y="0"/>
                      <a:ext cx="8229600" cy="4028440"/>
                    </a:xfrm>
                    <a:prstGeom prst="rect">
                      <a:avLst/>
                    </a:prstGeom>
                  </pic:spPr>
                </pic:pic>
              </a:graphicData>
            </a:graphic>
          </wp:inline>
        </w:drawing>
      </w:r>
    </w:p>
    <w:p w14:paraId="4C44D0AB" w14:textId="77777777" w:rsidR="00464553" w:rsidRPr="006A02C3" w:rsidRDefault="00464553" w:rsidP="00512E56">
      <w:pPr>
        <w:pStyle w:val="Heading6"/>
        <w:spacing w:line="360" w:lineRule="auto"/>
      </w:pPr>
      <w:r w:rsidRPr="006A02C3">
        <w:t>Tạo phiếu xuất kho Vansale</w:t>
      </w:r>
    </w:p>
    <w:p w14:paraId="07062084" w14:textId="77777777" w:rsidR="00464553" w:rsidRPr="006A02C3" w:rsidRDefault="00464553" w:rsidP="00512E56">
      <w:pPr>
        <w:spacing w:line="360" w:lineRule="auto"/>
        <w:rPr>
          <w:noProof/>
        </w:rPr>
      </w:pPr>
      <w:r w:rsidRPr="006A02C3">
        <w:rPr>
          <w:noProof/>
        </w:rPr>
        <w:lastRenderedPageBreak/>
        <w:drawing>
          <wp:inline distT="0" distB="0" distL="0" distR="0" wp14:anchorId="1CED165A" wp14:editId="4E7F42B3">
            <wp:extent cx="8229600" cy="4019550"/>
            <wp:effectExtent l="0" t="0" r="0" b="0"/>
            <wp:docPr id="194981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11479" name=""/>
                    <pic:cNvPicPr/>
                  </pic:nvPicPr>
                  <pic:blipFill>
                    <a:blip r:embed="rId105"/>
                    <a:stretch>
                      <a:fillRect/>
                    </a:stretch>
                  </pic:blipFill>
                  <pic:spPr>
                    <a:xfrm>
                      <a:off x="0" y="0"/>
                      <a:ext cx="8229600" cy="4019550"/>
                    </a:xfrm>
                    <a:prstGeom prst="rect">
                      <a:avLst/>
                    </a:prstGeom>
                  </pic:spPr>
                </pic:pic>
              </a:graphicData>
            </a:graphic>
          </wp:inline>
        </w:drawing>
      </w:r>
    </w:p>
    <w:p w14:paraId="111A2D1D" w14:textId="77777777" w:rsidR="00464553" w:rsidRPr="006A02C3" w:rsidRDefault="00464553" w:rsidP="00512E56">
      <w:pPr>
        <w:spacing w:line="360" w:lineRule="auto"/>
        <w:rPr>
          <w:lang w:eastAsia="ar-SA"/>
        </w:rPr>
      </w:pPr>
    </w:p>
    <w:p w14:paraId="34417E1D" w14:textId="77777777" w:rsidR="00464553" w:rsidRPr="006A02C3" w:rsidRDefault="00464553" w:rsidP="00512E56">
      <w:pPr>
        <w:pStyle w:val="Heading7"/>
        <w:spacing w:line="360" w:lineRule="auto"/>
      </w:pPr>
      <w:r w:rsidRPr="006A02C3">
        <w:t>Thêm sản phẩm</w:t>
      </w:r>
    </w:p>
    <w:p w14:paraId="4F8FEA70" w14:textId="77777777" w:rsidR="00464553" w:rsidRPr="006A02C3" w:rsidRDefault="00464553" w:rsidP="00512E56">
      <w:pPr>
        <w:spacing w:line="360" w:lineRule="auto"/>
        <w:rPr>
          <w:noProof/>
        </w:rPr>
      </w:pPr>
    </w:p>
    <w:p w14:paraId="5F21A49A" w14:textId="77777777" w:rsidR="00464553" w:rsidRPr="006A02C3" w:rsidRDefault="00464553" w:rsidP="00512E56">
      <w:pPr>
        <w:spacing w:line="360" w:lineRule="auto"/>
        <w:rPr>
          <w:noProof/>
        </w:rPr>
      </w:pPr>
      <w:r w:rsidRPr="006A02C3">
        <w:rPr>
          <w:noProof/>
        </w:rPr>
        <w:lastRenderedPageBreak/>
        <w:drawing>
          <wp:inline distT="0" distB="0" distL="0" distR="0" wp14:anchorId="032EBC3A" wp14:editId="32F79F77">
            <wp:extent cx="8229600" cy="4022090"/>
            <wp:effectExtent l="0" t="0" r="0" b="0"/>
            <wp:docPr id="83043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7333" name=""/>
                    <pic:cNvPicPr/>
                  </pic:nvPicPr>
                  <pic:blipFill>
                    <a:blip r:embed="rId106"/>
                    <a:stretch>
                      <a:fillRect/>
                    </a:stretch>
                  </pic:blipFill>
                  <pic:spPr>
                    <a:xfrm>
                      <a:off x="0" y="0"/>
                      <a:ext cx="8229600" cy="4022090"/>
                    </a:xfrm>
                    <a:prstGeom prst="rect">
                      <a:avLst/>
                    </a:prstGeom>
                  </pic:spPr>
                </pic:pic>
              </a:graphicData>
            </a:graphic>
          </wp:inline>
        </w:drawing>
      </w:r>
    </w:p>
    <w:p w14:paraId="28B48096" w14:textId="77777777" w:rsidR="00464553" w:rsidRPr="006A02C3" w:rsidRDefault="00464553" w:rsidP="00512E56">
      <w:pPr>
        <w:spacing w:line="360" w:lineRule="auto"/>
        <w:jc w:val="center"/>
        <w:rPr>
          <w:i/>
          <w:iCs/>
          <w:noProof/>
        </w:rPr>
      </w:pPr>
      <w:r w:rsidRPr="006A02C3">
        <w:rPr>
          <w:i/>
          <w:iCs/>
          <w:noProof/>
        </w:rPr>
        <w:t>Hình: Tìm kiếm cơ bản</w:t>
      </w:r>
    </w:p>
    <w:p w14:paraId="2FB5CFC3" w14:textId="77777777" w:rsidR="00464553" w:rsidRPr="006A02C3" w:rsidRDefault="00464553" w:rsidP="00512E56">
      <w:pPr>
        <w:spacing w:line="360" w:lineRule="auto"/>
        <w:rPr>
          <w:i/>
          <w:iCs/>
          <w:noProof/>
        </w:rPr>
      </w:pPr>
      <w:r w:rsidRPr="006A02C3">
        <w:rPr>
          <w:i/>
          <w:iCs/>
          <w:noProof/>
        </w:rPr>
        <w:lastRenderedPageBreak/>
        <w:drawing>
          <wp:inline distT="0" distB="0" distL="0" distR="0" wp14:anchorId="60AD5A05" wp14:editId="75634EB9">
            <wp:extent cx="8229600" cy="4050030"/>
            <wp:effectExtent l="0" t="0" r="0" b="0"/>
            <wp:docPr id="90484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47156" name=""/>
                    <pic:cNvPicPr/>
                  </pic:nvPicPr>
                  <pic:blipFill>
                    <a:blip r:embed="rId107"/>
                    <a:stretch>
                      <a:fillRect/>
                    </a:stretch>
                  </pic:blipFill>
                  <pic:spPr>
                    <a:xfrm>
                      <a:off x="0" y="0"/>
                      <a:ext cx="8229600" cy="4050030"/>
                    </a:xfrm>
                    <a:prstGeom prst="rect">
                      <a:avLst/>
                    </a:prstGeom>
                  </pic:spPr>
                </pic:pic>
              </a:graphicData>
            </a:graphic>
          </wp:inline>
        </w:drawing>
      </w:r>
    </w:p>
    <w:p w14:paraId="6CF03A70" w14:textId="77777777" w:rsidR="00464553" w:rsidRDefault="00464553" w:rsidP="00512E56">
      <w:pPr>
        <w:spacing w:line="360" w:lineRule="auto"/>
        <w:jc w:val="center"/>
        <w:rPr>
          <w:i/>
          <w:iCs/>
          <w:noProof/>
        </w:rPr>
      </w:pPr>
      <w:r w:rsidRPr="006A02C3">
        <w:rPr>
          <w:i/>
          <w:iCs/>
          <w:noProof/>
        </w:rPr>
        <w:t>Hình: Tìm kiếm nâng cao</w:t>
      </w:r>
    </w:p>
    <w:p w14:paraId="6D88BF51" w14:textId="792AFB7F" w:rsidR="003E1C5D" w:rsidRDefault="003E1C5D" w:rsidP="00512E56">
      <w:pPr>
        <w:spacing w:line="360" w:lineRule="auto"/>
        <w:jc w:val="center"/>
        <w:rPr>
          <w:i/>
          <w:iCs/>
          <w:noProof/>
        </w:rPr>
      </w:pPr>
      <w:r w:rsidRPr="003E1C5D">
        <w:rPr>
          <w:i/>
          <w:iCs/>
          <w:noProof/>
        </w:rPr>
        <w:lastRenderedPageBreak/>
        <w:drawing>
          <wp:inline distT="0" distB="0" distL="0" distR="0" wp14:anchorId="00FF2656" wp14:editId="0B1EC2C9">
            <wp:extent cx="8229600" cy="4071620"/>
            <wp:effectExtent l="0" t="0" r="0" b="0"/>
            <wp:docPr id="12917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92287" name=""/>
                    <pic:cNvPicPr/>
                  </pic:nvPicPr>
                  <pic:blipFill>
                    <a:blip r:embed="rId108"/>
                    <a:stretch>
                      <a:fillRect/>
                    </a:stretch>
                  </pic:blipFill>
                  <pic:spPr>
                    <a:xfrm>
                      <a:off x="0" y="0"/>
                      <a:ext cx="8229600" cy="4071620"/>
                    </a:xfrm>
                    <a:prstGeom prst="rect">
                      <a:avLst/>
                    </a:prstGeom>
                  </pic:spPr>
                </pic:pic>
              </a:graphicData>
            </a:graphic>
          </wp:inline>
        </w:drawing>
      </w:r>
    </w:p>
    <w:p w14:paraId="02F2990C" w14:textId="29D2A5A4" w:rsidR="003E1C5D" w:rsidRPr="006A02C3" w:rsidRDefault="003E1C5D" w:rsidP="00512E56">
      <w:pPr>
        <w:spacing w:line="360" w:lineRule="auto"/>
        <w:jc w:val="center"/>
        <w:rPr>
          <w:i/>
          <w:iCs/>
          <w:noProof/>
        </w:rPr>
      </w:pPr>
      <w:r>
        <w:rPr>
          <w:i/>
          <w:iCs/>
          <w:noProof/>
        </w:rPr>
        <w:t>Hình: Hình ảnh sản phẩm trường hợp công ty có quản lý lotdate</w:t>
      </w:r>
    </w:p>
    <w:p w14:paraId="7D02F348" w14:textId="26CFB7B9" w:rsidR="003E1C5D" w:rsidRDefault="003E1C5D" w:rsidP="003E1C5D">
      <w:pPr>
        <w:pStyle w:val="Heading8"/>
      </w:pPr>
      <w:r>
        <w:t>Nâng cao – Thêm số lượng đối với sản phẩm có lotdate</w:t>
      </w:r>
    </w:p>
    <w:p w14:paraId="5AE0F341" w14:textId="5CE74B93" w:rsidR="003E1C5D" w:rsidRPr="003E1C5D" w:rsidRDefault="003E1C5D" w:rsidP="003E1C5D">
      <w:r w:rsidRPr="003E1C5D">
        <w:rPr>
          <w:noProof/>
        </w:rPr>
        <w:lastRenderedPageBreak/>
        <w:drawing>
          <wp:inline distT="0" distB="0" distL="0" distR="0" wp14:anchorId="304B2EDB" wp14:editId="44A9362E">
            <wp:extent cx="8229600" cy="4052570"/>
            <wp:effectExtent l="0" t="0" r="0" b="0"/>
            <wp:docPr id="20849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6250" name=""/>
                    <pic:cNvPicPr/>
                  </pic:nvPicPr>
                  <pic:blipFill>
                    <a:blip r:embed="rId109"/>
                    <a:stretch>
                      <a:fillRect/>
                    </a:stretch>
                  </pic:blipFill>
                  <pic:spPr>
                    <a:xfrm>
                      <a:off x="0" y="0"/>
                      <a:ext cx="8229600" cy="4052570"/>
                    </a:xfrm>
                    <a:prstGeom prst="rect">
                      <a:avLst/>
                    </a:prstGeom>
                  </pic:spPr>
                </pic:pic>
              </a:graphicData>
            </a:graphic>
          </wp:inline>
        </w:drawing>
      </w:r>
    </w:p>
    <w:p w14:paraId="56FEC948" w14:textId="77777777" w:rsidR="00464553" w:rsidRPr="006A02C3" w:rsidRDefault="00464553" w:rsidP="00512E56">
      <w:pPr>
        <w:pStyle w:val="Heading7"/>
        <w:spacing w:line="360" w:lineRule="auto"/>
      </w:pPr>
      <w:r w:rsidRPr="006A02C3">
        <w:t>Thay đổi số lượng xuất kho</w:t>
      </w:r>
    </w:p>
    <w:p w14:paraId="077CACE5" w14:textId="77777777" w:rsidR="00464553" w:rsidRPr="006A02C3" w:rsidRDefault="00464553" w:rsidP="00512E56">
      <w:pPr>
        <w:spacing w:line="360" w:lineRule="auto"/>
        <w:rPr>
          <w:noProof/>
        </w:rPr>
      </w:pPr>
    </w:p>
    <w:p w14:paraId="55018995" w14:textId="77777777" w:rsidR="00464553" w:rsidRDefault="00464553" w:rsidP="00512E56">
      <w:pPr>
        <w:spacing w:line="360" w:lineRule="auto"/>
        <w:jc w:val="center"/>
        <w:rPr>
          <w:noProof/>
        </w:rPr>
      </w:pPr>
      <w:r w:rsidRPr="006A02C3">
        <w:rPr>
          <w:noProof/>
        </w:rPr>
        <w:lastRenderedPageBreak/>
        <w:drawing>
          <wp:inline distT="0" distB="0" distL="0" distR="0" wp14:anchorId="7DD01866" wp14:editId="3344F160">
            <wp:extent cx="8229600" cy="4035425"/>
            <wp:effectExtent l="0" t="0" r="0" b="0"/>
            <wp:docPr id="102058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86103" name=""/>
                    <pic:cNvPicPr/>
                  </pic:nvPicPr>
                  <pic:blipFill>
                    <a:blip r:embed="rId110"/>
                    <a:stretch>
                      <a:fillRect/>
                    </a:stretch>
                  </pic:blipFill>
                  <pic:spPr>
                    <a:xfrm>
                      <a:off x="0" y="0"/>
                      <a:ext cx="8229600" cy="4035425"/>
                    </a:xfrm>
                    <a:prstGeom prst="rect">
                      <a:avLst/>
                    </a:prstGeom>
                  </pic:spPr>
                </pic:pic>
              </a:graphicData>
            </a:graphic>
          </wp:inline>
        </w:drawing>
      </w:r>
    </w:p>
    <w:p w14:paraId="6B8234F4" w14:textId="3D7C89EE" w:rsidR="00C13B29" w:rsidRDefault="00C13B29" w:rsidP="00512E56">
      <w:pPr>
        <w:spacing w:line="360" w:lineRule="auto"/>
        <w:jc w:val="center"/>
        <w:rPr>
          <w:i/>
          <w:iCs/>
          <w:noProof/>
        </w:rPr>
      </w:pPr>
      <w:r w:rsidRPr="00C13B29">
        <w:rPr>
          <w:i/>
          <w:iCs/>
          <w:noProof/>
        </w:rPr>
        <w:t>Hình:</w:t>
      </w:r>
      <w:r>
        <w:rPr>
          <w:noProof/>
        </w:rPr>
        <w:t xml:space="preserve"> </w:t>
      </w:r>
      <w:r w:rsidRPr="00C13B29">
        <w:rPr>
          <w:i/>
          <w:iCs/>
          <w:noProof/>
        </w:rPr>
        <w:t>Chỉnh sửa số lượng xuất kho đối với sản phẩm không quản lý lô</w:t>
      </w:r>
    </w:p>
    <w:p w14:paraId="1AF58669" w14:textId="77777777" w:rsidR="00C13B29" w:rsidRDefault="00C13B29" w:rsidP="00512E56">
      <w:pPr>
        <w:spacing w:line="360" w:lineRule="auto"/>
        <w:jc w:val="center"/>
        <w:rPr>
          <w:i/>
          <w:iCs/>
          <w:noProof/>
        </w:rPr>
      </w:pPr>
    </w:p>
    <w:p w14:paraId="17B816A4" w14:textId="56A67175" w:rsidR="00C13B29" w:rsidRDefault="00C13B29" w:rsidP="00512E56">
      <w:pPr>
        <w:spacing w:line="360" w:lineRule="auto"/>
        <w:jc w:val="center"/>
        <w:rPr>
          <w:noProof/>
        </w:rPr>
      </w:pPr>
      <w:r w:rsidRPr="00C13B29">
        <w:rPr>
          <w:noProof/>
        </w:rPr>
        <w:lastRenderedPageBreak/>
        <w:drawing>
          <wp:inline distT="0" distB="0" distL="0" distR="0" wp14:anchorId="4A5B6DC5" wp14:editId="07830E7D">
            <wp:extent cx="8229600" cy="4051935"/>
            <wp:effectExtent l="0" t="0" r="0" b="0"/>
            <wp:docPr id="115351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13665" name=""/>
                    <pic:cNvPicPr/>
                  </pic:nvPicPr>
                  <pic:blipFill>
                    <a:blip r:embed="rId111"/>
                    <a:stretch>
                      <a:fillRect/>
                    </a:stretch>
                  </pic:blipFill>
                  <pic:spPr>
                    <a:xfrm>
                      <a:off x="0" y="0"/>
                      <a:ext cx="8229600" cy="4051935"/>
                    </a:xfrm>
                    <a:prstGeom prst="rect">
                      <a:avLst/>
                    </a:prstGeom>
                  </pic:spPr>
                </pic:pic>
              </a:graphicData>
            </a:graphic>
          </wp:inline>
        </w:drawing>
      </w:r>
    </w:p>
    <w:p w14:paraId="3C1AE841" w14:textId="2BB91CB1" w:rsidR="00C13B29" w:rsidRPr="006A02C3" w:rsidRDefault="00C13B29" w:rsidP="00512E56">
      <w:pPr>
        <w:spacing w:line="360" w:lineRule="auto"/>
        <w:jc w:val="center"/>
        <w:rPr>
          <w:noProof/>
        </w:rPr>
      </w:pPr>
      <w:r w:rsidRPr="00C13B29">
        <w:rPr>
          <w:i/>
          <w:iCs/>
          <w:noProof/>
        </w:rPr>
        <w:t>Hình:</w:t>
      </w:r>
      <w:r>
        <w:rPr>
          <w:noProof/>
        </w:rPr>
        <w:t xml:space="preserve"> </w:t>
      </w:r>
      <w:r w:rsidRPr="00C13B29">
        <w:rPr>
          <w:i/>
          <w:iCs/>
          <w:noProof/>
        </w:rPr>
        <w:t xml:space="preserve">Chỉnh sửa số lượng xuất kho đối với sản phẩm </w:t>
      </w:r>
      <w:r>
        <w:rPr>
          <w:i/>
          <w:iCs/>
          <w:noProof/>
        </w:rPr>
        <w:t>có</w:t>
      </w:r>
      <w:r w:rsidRPr="00C13B29">
        <w:rPr>
          <w:i/>
          <w:iCs/>
          <w:noProof/>
        </w:rPr>
        <w:t xml:space="preserve"> quản lý lô</w:t>
      </w:r>
    </w:p>
    <w:p w14:paraId="37080267" w14:textId="77777777" w:rsidR="00464553" w:rsidRPr="006A02C3" w:rsidRDefault="00464553" w:rsidP="00512E56">
      <w:pPr>
        <w:pStyle w:val="Heading6"/>
        <w:spacing w:line="360" w:lineRule="auto"/>
      </w:pPr>
      <w:r w:rsidRPr="006A02C3">
        <w:t>Tạo phiếu nhập kho Vansale</w:t>
      </w:r>
    </w:p>
    <w:p w14:paraId="49510B20" w14:textId="77777777" w:rsidR="00464553" w:rsidRDefault="00464553" w:rsidP="00512E56">
      <w:pPr>
        <w:spacing w:line="360" w:lineRule="auto"/>
        <w:rPr>
          <w:noProof/>
        </w:rPr>
      </w:pPr>
      <w:r w:rsidRPr="006A02C3">
        <w:rPr>
          <w:noProof/>
        </w:rPr>
        <w:lastRenderedPageBreak/>
        <w:drawing>
          <wp:inline distT="0" distB="0" distL="0" distR="0" wp14:anchorId="76ECAE23" wp14:editId="70E172BE">
            <wp:extent cx="8229600" cy="3729355"/>
            <wp:effectExtent l="0" t="0" r="0" b="0"/>
            <wp:docPr id="47082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20657" name=""/>
                    <pic:cNvPicPr/>
                  </pic:nvPicPr>
                  <pic:blipFill>
                    <a:blip r:embed="rId112"/>
                    <a:stretch>
                      <a:fillRect/>
                    </a:stretch>
                  </pic:blipFill>
                  <pic:spPr>
                    <a:xfrm>
                      <a:off x="0" y="0"/>
                      <a:ext cx="8229600" cy="3729355"/>
                    </a:xfrm>
                    <a:prstGeom prst="rect">
                      <a:avLst/>
                    </a:prstGeom>
                  </pic:spPr>
                </pic:pic>
              </a:graphicData>
            </a:graphic>
          </wp:inline>
        </w:drawing>
      </w:r>
    </w:p>
    <w:p w14:paraId="2FC333DC" w14:textId="2B428F52" w:rsidR="00C13B29" w:rsidRDefault="00C13B29" w:rsidP="002120D8">
      <w:pPr>
        <w:spacing w:line="360" w:lineRule="auto"/>
        <w:jc w:val="center"/>
        <w:rPr>
          <w:noProof/>
        </w:rPr>
      </w:pPr>
      <w:r w:rsidRPr="002120D8">
        <w:rPr>
          <w:i/>
          <w:iCs/>
          <w:noProof/>
        </w:rPr>
        <w:t>Hình:</w:t>
      </w:r>
      <w:r>
        <w:rPr>
          <w:noProof/>
        </w:rPr>
        <w:t xml:space="preserve"> </w:t>
      </w:r>
      <w:r w:rsidR="002120D8" w:rsidRPr="002120D8">
        <w:rPr>
          <w:i/>
          <w:iCs/>
          <w:noProof/>
        </w:rPr>
        <w:t>Phiếu nhập kho với công ty không quản lý lotdate</w:t>
      </w:r>
    </w:p>
    <w:p w14:paraId="799038B1" w14:textId="77777777" w:rsidR="002120D8" w:rsidRDefault="002120D8" w:rsidP="00512E56">
      <w:pPr>
        <w:spacing w:line="360" w:lineRule="auto"/>
        <w:rPr>
          <w:noProof/>
        </w:rPr>
      </w:pPr>
    </w:p>
    <w:p w14:paraId="3376BF5B" w14:textId="6164C78A" w:rsidR="002120D8" w:rsidRDefault="002120D8" w:rsidP="00512E56">
      <w:pPr>
        <w:spacing w:line="360" w:lineRule="auto"/>
        <w:rPr>
          <w:noProof/>
        </w:rPr>
      </w:pPr>
      <w:r w:rsidRPr="002120D8">
        <w:rPr>
          <w:noProof/>
        </w:rPr>
        <w:lastRenderedPageBreak/>
        <w:drawing>
          <wp:inline distT="0" distB="0" distL="0" distR="0" wp14:anchorId="7247EF11" wp14:editId="181F73A5">
            <wp:extent cx="8229600" cy="4041775"/>
            <wp:effectExtent l="0" t="0" r="0" b="0"/>
            <wp:docPr id="128439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94368" name=""/>
                    <pic:cNvPicPr/>
                  </pic:nvPicPr>
                  <pic:blipFill>
                    <a:blip r:embed="rId113"/>
                    <a:stretch>
                      <a:fillRect/>
                    </a:stretch>
                  </pic:blipFill>
                  <pic:spPr>
                    <a:xfrm>
                      <a:off x="0" y="0"/>
                      <a:ext cx="8229600" cy="4041775"/>
                    </a:xfrm>
                    <a:prstGeom prst="rect">
                      <a:avLst/>
                    </a:prstGeom>
                  </pic:spPr>
                </pic:pic>
              </a:graphicData>
            </a:graphic>
          </wp:inline>
        </w:drawing>
      </w:r>
    </w:p>
    <w:p w14:paraId="3100C12E" w14:textId="56444307" w:rsidR="00464553" w:rsidRPr="006A02C3" w:rsidRDefault="002120D8" w:rsidP="002120D8">
      <w:pPr>
        <w:spacing w:line="360" w:lineRule="auto"/>
        <w:jc w:val="center"/>
        <w:rPr>
          <w:noProof/>
        </w:rPr>
      </w:pPr>
      <w:r w:rsidRPr="002120D8">
        <w:rPr>
          <w:i/>
          <w:iCs/>
          <w:noProof/>
        </w:rPr>
        <w:t>Hình:</w:t>
      </w:r>
      <w:r>
        <w:rPr>
          <w:noProof/>
        </w:rPr>
        <w:t xml:space="preserve"> </w:t>
      </w:r>
      <w:r w:rsidRPr="002120D8">
        <w:rPr>
          <w:i/>
          <w:iCs/>
          <w:noProof/>
        </w:rPr>
        <w:t>Phiếu nhập kho với công ty có quản lý lotdate</w:t>
      </w:r>
    </w:p>
    <w:p w14:paraId="04FFDB54" w14:textId="77777777" w:rsidR="00464553" w:rsidRPr="006A02C3" w:rsidRDefault="00464553" w:rsidP="00512E56">
      <w:pPr>
        <w:pStyle w:val="Heading5"/>
        <w:spacing w:line="360" w:lineRule="auto"/>
      </w:pPr>
      <w:r w:rsidRPr="006A02C3">
        <w:t>Mô tả chi tiết các thành phần</w:t>
      </w:r>
    </w:p>
    <w:p w14:paraId="668DE248" w14:textId="77777777" w:rsidR="00464553" w:rsidRPr="006A02C3" w:rsidRDefault="00464553" w:rsidP="00512E56">
      <w:pPr>
        <w:pStyle w:val="Heading6"/>
        <w:spacing w:line="360" w:lineRule="auto"/>
        <w:rPr>
          <w:highlight w:val="yellow"/>
        </w:rPr>
      </w:pPr>
      <w:r w:rsidRPr="006A02C3">
        <w:rPr>
          <w:highlight w:val="yellow"/>
        </w:rPr>
        <w:t>Quản lý xuất nhập kho Vansale</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27DFA4F" w14:textId="77777777" w:rsidTr="006D0B7A">
        <w:trPr>
          <w:tblHeader/>
        </w:trPr>
        <w:tc>
          <w:tcPr>
            <w:tcW w:w="828" w:type="dxa"/>
            <w:shd w:val="pct5" w:color="auto" w:fill="FFFFFF"/>
          </w:tcPr>
          <w:p w14:paraId="6C2EC9E8"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lastRenderedPageBreak/>
              <w:t>STT</w:t>
            </w:r>
          </w:p>
        </w:tc>
        <w:tc>
          <w:tcPr>
            <w:tcW w:w="2070" w:type="dxa"/>
            <w:shd w:val="pct5" w:color="auto" w:fill="FFFFFF"/>
          </w:tcPr>
          <w:p w14:paraId="5A04BCBF"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02C9C1C8"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111BD9B2"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747B3271"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354B1369"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1C346E73"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38B7C530" w14:textId="77777777" w:rsidTr="006D0B7A">
        <w:tc>
          <w:tcPr>
            <w:tcW w:w="13676" w:type="dxa"/>
            <w:gridSpan w:val="6"/>
            <w:shd w:val="clear" w:color="auto" w:fill="DEEAF6"/>
          </w:tcPr>
          <w:p w14:paraId="55F87BF2"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Điều kiện tìm kiếm</w:t>
            </w:r>
          </w:p>
        </w:tc>
      </w:tr>
      <w:tr w:rsidR="00464553" w:rsidRPr="006A02C3" w14:paraId="31C33AE6" w14:textId="77777777" w:rsidTr="006D0B7A">
        <w:tc>
          <w:tcPr>
            <w:tcW w:w="828" w:type="dxa"/>
          </w:tcPr>
          <w:p w14:paraId="7D1486D8"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178606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0BB25E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Autocomplete MultiSelect Chips</w:t>
            </w:r>
          </w:p>
        </w:tc>
        <w:tc>
          <w:tcPr>
            <w:tcW w:w="1598" w:type="dxa"/>
          </w:tcPr>
          <w:p w14:paraId="54EF26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B7DA2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2938077F" w14:textId="77777777" w:rsidR="00464553" w:rsidRPr="006A02C3" w:rsidRDefault="00464553" w:rsidP="00C87C71">
            <w:pPr>
              <w:pStyle w:val="GDP1"/>
            </w:pPr>
            <w:r w:rsidRPr="006A02C3">
              <w:t xml:space="preserve">Tập giá trị {Load danh sách đơn vị trạng thái Hoạt động &amp; thuộc phạm vi phân quyền của user login – hiển thị theo cấu trúc cây}. Hiển thị [Mã – Tên đơn vị]. Hiển thị [Mã – Tên đơn vị]. </w:t>
            </w:r>
            <w:r w:rsidRPr="006A02C3">
              <w:rPr>
                <w:bCs/>
              </w:rPr>
              <w:t>Bảng OPT_DIST_UNIT_REF join DIST_UNIT, lấy CODE -  NAME.</w:t>
            </w:r>
          </w:p>
          <w:p w14:paraId="65844F01"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p w14:paraId="1FD7B83A" w14:textId="77777777" w:rsidR="00464553" w:rsidRPr="006A02C3" w:rsidRDefault="00464553" w:rsidP="00C87C71">
            <w:pPr>
              <w:pStyle w:val="GDP1"/>
            </w:pPr>
            <w:r w:rsidRPr="006A02C3">
              <w:t>Là control dùng chung. Tham khảo cư xử của control tại chức năng Quản lý khách hàng &gt; Điều kiện tìm kiếm &gt; cbx Đơn vị</w:t>
            </w:r>
          </w:p>
        </w:tc>
      </w:tr>
      <w:tr w:rsidR="00464553" w:rsidRPr="006A02C3" w14:paraId="73E31CFC" w14:textId="77777777" w:rsidTr="006D0B7A">
        <w:tc>
          <w:tcPr>
            <w:tcW w:w="828" w:type="dxa"/>
          </w:tcPr>
          <w:p w14:paraId="29B75B61"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7A3959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phiếu</w:t>
            </w:r>
          </w:p>
        </w:tc>
        <w:tc>
          <w:tcPr>
            <w:tcW w:w="1800" w:type="dxa"/>
          </w:tcPr>
          <w:p w14:paraId="051FE5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33C28F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9F5D2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696024C" w14:textId="77777777" w:rsidR="00464553" w:rsidRPr="006A02C3" w:rsidRDefault="00464553" w:rsidP="00C87C71">
            <w:pPr>
              <w:pStyle w:val="GDP1"/>
            </w:pPr>
          </w:p>
        </w:tc>
      </w:tr>
      <w:tr w:rsidR="00464553" w:rsidRPr="009F3346" w14:paraId="3F1F7B97" w14:textId="77777777" w:rsidTr="006D0B7A">
        <w:tc>
          <w:tcPr>
            <w:tcW w:w="828" w:type="dxa"/>
          </w:tcPr>
          <w:p w14:paraId="6ADBE7A8"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1152F8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tạo phiếu</w:t>
            </w:r>
          </w:p>
        </w:tc>
        <w:tc>
          <w:tcPr>
            <w:tcW w:w="1800" w:type="dxa"/>
          </w:tcPr>
          <w:p w14:paraId="3712BE6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651E5E3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91128B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hiện tại – Ngày hiện tại</w:t>
            </w:r>
          </w:p>
        </w:tc>
        <w:tc>
          <w:tcPr>
            <w:tcW w:w="5850" w:type="dxa"/>
          </w:tcPr>
          <w:p w14:paraId="0252D76F" w14:textId="77777777" w:rsidR="00464553" w:rsidRPr="00BD3193" w:rsidRDefault="00464553" w:rsidP="00C87C71">
            <w:pPr>
              <w:pStyle w:val="GDP1"/>
              <w:rPr>
                <w:lang w:val="pt-BR"/>
              </w:rPr>
            </w:pPr>
            <w:r w:rsidRPr="00BD3193">
              <w:rPr>
                <w:lang w:val="pt-BR"/>
              </w:rPr>
              <w:t>Gồm 2 calendar Từ ngày – Đến ngày</w:t>
            </w:r>
          </w:p>
        </w:tc>
      </w:tr>
      <w:tr w:rsidR="00464553" w:rsidRPr="006A02C3" w14:paraId="02473DE5" w14:textId="77777777" w:rsidTr="006D0B7A">
        <w:tc>
          <w:tcPr>
            <w:tcW w:w="828" w:type="dxa"/>
          </w:tcPr>
          <w:p w14:paraId="35D52786" w14:textId="77777777" w:rsidR="00464553" w:rsidRPr="00BD3193" w:rsidRDefault="00464553">
            <w:pPr>
              <w:pStyle w:val="TableData12"/>
              <w:numPr>
                <w:ilvl w:val="0"/>
                <w:numId w:val="66"/>
              </w:numPr>
              <w:spacing w:line="360" w:lineRule="auto"/>
              <w:rPr>
                <w:rFonts w:ascii="Times New Roman" w:hAnsi="Times New Roman"/>
                <w:sz w:val="24"/>
                <w:szCs w:val="24"/>
                <w:lang w:val="pt-BR"/>
              </w:rPr>
            </w:pPr>
          </w:p>
        </w:tc>
        <w:tc>
          <w:tcPr>
            <w:tcW w:w="2070" w:type="dxa"/>
          </w:tcPr>
          <w:p w14:paraId="4D5A1E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phiếu</w:t>
            </w:r>
          </w:p>
        </w:tc>
        <w:tc>
          <w:tcPr>
            <w:tcW w:w="1800" w:type="dxa"/>
          </w:tcPr>
          <w:p w14:paraId="15412D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06C02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AADBF9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69AF8CB" w14:textId="77777777" w:rsidR="00464553" w:rsidRPr="006A02C3" w:rsidRDefault="00464553" w:rsidP="00C87C71">
            <w:pPr>
              <w:pStyle w:val="GDP1"/>
            </w:pPr>
            <w:r w:rsidRPr="006A02C3">
              <w:t>Tập giá trị {Xuất kho Vansale, Nhập kho Vansale}</w:t>
            </w:r>
          </w:p>
        </w:tc>
      </w:tr>
      <w:tr w:rsidR="00464553" w:rsidRPr="006A02C3" w14:paraId="72672AFD" w14:textId="77777777" w:rsidTr="006D0B7A">
        <w:tc>
          <w:tcPr>
            <w:tcW w:w="828" w:type="dxa"/>
          </w:tcPr>
          <w:p w14:paraId="021E2BDF"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5A85CD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5A38D0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50AD7D5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AAF3F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01BBFF1" w14:textId="77777777" w:rsidR="00464553" w:rsidRPr="006A02C3" w:rsidRDefault="00464553" w:rsidP="00C87C71">
            <w:pPr>
              <w:pStyle w:val="GDP1"/>
            </w:pPr>
            <w:r w:rsidRPr="006A02C3">
              <w:t>Tập giá trị {Load danh sách trạng thái chính của giao dịch kho}. Hiển thị Tên trạng thái. Sort theo aphabet</w:t>
            </w:r>
          </w:p>
          <w:p w14:paraId="639F5405" w14:textId="77777777" w:rsidR="00464553" w:rsidRPr="006A02C3" w:rsidRDefault="00464553" w:rsidP="00C87C71">
            <w:pPr>
              <w:pStyle w:val="GDP1"/>
            </w:pPr>
            <w:r w:rsidRPr="006A02C3">
              <w:t>Load từ bảng INVENTORY_OPTIONAL_STATUS.TITLE where tenant_id = ? and is_primary = 1</w:t>
            </w:r>
          </w:p>
        </w:tc>
      </w:tr>
      <w:tr w:rsidR="00464553" w:rsidRPr="006A02C3" w14:paraId="021387DF" w14:textId="77777777" w:rsidTr="006D0B7A">
        <w:tc>
          <w:tcPr>
            <w:tcW w:w="828" w:type="dxa"/>
          </w:tcPr>
          <w:p w14:paraId="7AE930AE"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5EFD7E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tiếp theo</w:t>
            </w:r>
          </w:p>
        </w:tc>
        <w:tc>
          <w:tcPr>
            <w:tcW w:w="1800" w:type="dxa"/>
          </w:tcPr>
          <w:p w14:paraId="3DE3D40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84ABC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62AB8C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FFF5958" w14:textId="77777777" w:rsidR="00464553" w:rsidRPr="006A02C3" w:rsidRDefault="00464553" w:rsidP="00C87C71">
            <w:pPr>
              <w:pStyle w:val="GDP1"/>
            </w:pPr>
            <w:r w:rsidRPr="006A02C3">
              <w:t>Load từ bảng INVENTORY_OPTIONAL_STATUS.TITLE where tenant_id = ? and is_primary = 1</w:t>
            </w:r>
          </w:p>
        </w:tc>
      </w:tr>
      <w:tr w:rsidR="00464553" w:rsidRPr="006A02C3" w14:paraId="1A375C5C" w14:textId="77777777" w:rsidTr="006D0B7A">
        <w:tc>
          <w:tcPr>
            <w:tcW w:w="13676" w:type="dxa"/>
            <w:gridSpan w:val="6"/>
          </w:tcPr>
          <w:p w14:paraId="42503613"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Nâng cao</w:t>
            </w:r>
          </w:p>
        </w:tc>
      </w:tr>
      <w:tr w:rsidR="00464553" w:rsidRPr="006A02C3" w14:paraId="260478F6" w14:textId="77777777" w:rsidTr="006D0B7A">
        <w:tc>
          <w:tcPr>
            <w:tcW w:w="828" w:type="dxa"/>
          </w:tcPr>
          <w:p w14:paraId="58DEFDA7"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7DB5CD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w:t>
            </w:r>
          </w:p>
        </w:tc>
        <w:tc>
          <w:tcPr>
            <w:tcW w:w="1800" w:type="dxa"/>
          </w:tcPr>
          <w:p w14:paraId="4295CB2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7A040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9D3C56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C49B2CD" w14:textId="77777777" w:rsidR="00464553" w:rsidRPr="006A02C3" w:rsidRDefault="00464553" w:rsidP="00C87C71">
            <w:pPr>
              <w:pStyle w:val="GDP1"/>
            </w:pPr>
            <w:r w:rsidRPr="006A02C3">
              <w:t xml:space="preserve">Tập giá trị {Load cụm kho thuộc đơn vị đang chọn trong cbx Đơn vị (có áp dụng đệ qui)}. Hiển thị [Mã – Tên cụm kho]. </w:t>
            </w:r>
          </w:p>
          <w:p w14:paraId="725D31E5" w14:textId="77777777" w:rsidR="00464553" w:rsidRPr="006A02C3" w:rsidRDefault="00464553" w:rsidP="00C87C71">
            <w:pPr>
              <w:pStyle w:val="GDP1"/>
            </w:pPr>
            <w:r w:rsidRPr="006A02C3">
              <w:t>Sort theo Mã đơn vị ASC, Mã cụm kho ASC</w:t>
            </w:r>
          </w:p>
          <w:p w14:paraId="7C500CB5" w14:textId="77777777" w:rsidR="00464553" w:rsidRPr="006A02C3" w:rsidRDefault="00464553" w:rsidP="00C87C71">
            <w:pPr>
              <w:pStyle w:val="GDP1"/>
            </w:pPr>
            <w:r w:rsidRPr="006A02C3">
              <w:t>Load dữ liệu từ bảng WAREHOUSE_GROUP.CODE – NAME where tenant_id= ? and dist_unit_id in (?) and is_active = 1</w:t>
            </w:r>
          </w:p>
        </w:tc>
      </w:tr>
      <w:tr w:rsidR="00464553" w:rsidRPr="006A02C3" w14:paraId="7671958D" w14:textId="77777777" w:rsidTr="006D0B7A">
        <w:tc>
          <w:tcPr>
            <w:tcW w:w="828" w:type="dxa"/>
          </w:tcPr>
          <w:p w14:paraId="14A13CED"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08AB157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2663F12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6327BE2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6B705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66B6FE7" w14:textId="77777777" w:rsidR="00464553" w:rsidRPr="006A02C3" w:rsidRDefault="00464553" w:rsidP="00C87C71">
            <w:pPr>
              <w:pStyle w:val="GDP1"/>
            </w:pPr>
            <w:r w:rsidRPr="006A02C3">
              <w:t>Chỉ enable sau khi đã chọn Cụm kho</w:t>
            </w:r>
          </w:p>
          <w:p w14:paraId="52B0AEBC" w14:textId="77777777" w:rsidR="00464553" w:rsidRPr="006A02C3" w:rsidRDefault="00464553" w:rsidP="00C87C71">
            <w:pPr>
              <w:pStyle w:val="GDP1"/>
            </w:pPr>
            <w:r w:rsidRPr="006A02C3">
              <w:t>Tập giá trị {Load kho thuộc cụm kho đang chọn trong cbx Cụm kho}. Hiển thị [Mã – Tên kho]</w:t>
            </w:r>
          </w:p>
          <w:p w14:paraId="5F2C3684" w14:textId="77777777" w:rsidR="00464553" w:rsidRPr="006A02C3" w:rsidRDefault="00464553" w:rsidP="00C87C71">
            <w:pPr>
              <w:pStyle w:val="GDP1"/>
            </w:pPr>
            <w:r w:rsidRPr="006A02C3">
              <w:t>Sort theo Mã đơn vị ASC, Mã cụm kho ASC, Mã kho ASC</w:t>
            </w:r>
          </w:p>
          <w:p w14:paraId="3E344616" w14:textId="77777777" w:rsidR="00464553" w:rsidRPr="006A02C3" w:rsidRDefault="00464553" w:rsidP="00C87C71">
            <w:pPr>
              <w:pStyle w:val="GDP1"/>
            </w:pPr>
            <w:r w:rsidRPr="006A02C3">
              <w:t>Load dữ liệu từ bảng WAREHOUSE.CODE – NAME where tenant_id= ? and warehouse_group_id = ? and is_active = 1</w:t>
            </w:r>
          </w:p>
        </w:tc>
      </w:tr>
      <w:tr w:rsidR="00464553" w:rsidRPr="006A02C3" w14:paraId="2288FA19" w14:textId="77777777" w:rsidTr="006D0B7A">
        <w:tc>
          <w:tcPr>
            <w:tcW w:w="828" w:type="dxa"/>
          </w:tcPr>
          <w:p w14:paraId="7E834113"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0C6463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02509B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696555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F9AFA2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77B0A2D" w14:textId="77777777" w:rsidR="00464553" w:rsidRPr="006A02C3" w:rsidRDefault="00464553" w:rsidP="00C87C71">
            <w:pPr>
              <w:pStyle w:val="GDP1"/>
            </w:pPr>
            <w:r w:rsidRPr="006A02C3">
              <w:t>Hint text: Nhập mã/tên sản phẩm</w:t>
            </w:r>
          </w:p>
          <w:p w14:paraId="364224C2" w14:textId="77777777" w:rsidR="00464553" w:rsidRPr="006A02C3" w:rsidRDefault="00464553" w:rsidP="00C87C71">
            <w:pPr>
              <w:pStyle w:val="GDP1"/>
            </w:pPr>
            <w:r w:rsidRPr="006A02C3">
              <w:t>Tìm kiếm theo mã/tên sản phẩm. Tìm những phiếu xuất nhập kho có chứa sản phẩm đang tìm</w:t>
            </w:r>
          </w:p>
        </w:tc>
      </w:tr>
      <w:tr w:rsidR="00464553" w:rsidRPr="006A02C3" w14:paraId="544F53F5" w14:textId="77777777" w:rsidTr="006D0B7A">
        <w:tc>
          <w:tcPr>
            <w:tcW w:w="828" w:type="dxa"/>
          </w:tcPr>
          <w:p w14:paraId="7BEF5FD4"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293C44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Nhân viên</w:t>
            </w:r>
          </w:p>
        </w:tc>
        <w:tc>
          <w:tcPr>
            <w:tcW w:w="1800" w:type="dxa"/>
          </w:tcPr>
          <w:p w14:paraId="081E84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15CE13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DDFDE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06933BE" w14:textId="77777777" w:rsidR="00464553" w:rsidRPr="006A02C3" w:rsidRDefault="00464553" w:rsidP="00C87C71">
            <w:pPr>
              <w:pStyle w:val="GDP1"/>
            </w:pPr>
            <w:r w:rsidRPr="006A02C3">
              <w:t>Hint text: Nhập mã/tên nhân viên</w:t>
            </w:r>
          </w:p>
          <w:p w14:paraId="4EF2D12C" w14:textId="77777777" w:rsidR="00464553" w:rsidRPr="006A02C3" w:rsidRDefault="00464553" w:rsidP="00C87C71">
            <w:pPr>
              <w:pStyle w:val="GDP1"/>
            </w:pPr>
            <w:r w:rsidRPr="006A02C3">
              <w:t>Tìm kiếm theo mã/tên nhân viên. Tìm những phiếu xuất nhập kho gán cho nhân viên đang tìm</w:t>
            </w:r>
          </w:p>
        </w:tc>
      </w:tr>
      <w:tr w:rsidR="00464553" w:rsidRPr="006A02C3" w14:paraId="2538914A" w14:textId="77777777" w:rsidTr="006D0B7A">
        <w:tc>
          <w:tcPr>
            <w:tcW w:w="828" w:type="dxa"/>
          </w:tcPr>
          <w:p w14:paraId="0254C915"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09B2CD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2B7E80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F0DB87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C69E9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46256FA3" w14:textId="77777777" w:rsidR="00464553" w:rsidRPr="006A02C3" w:rsidRDefault="00464553" w:rsidP="00C87C71">
            <w:pPr>
              <w:pStyle w:val="GDP1"/>
            </w:pPr>
          </w:p>
        </w:tc>
      </w:tr>
      <w:tr w:rsidR="00464553" w:rsidRPr="006A02C3" w14:paraId="55F51A8D" w14:textId="77777777" w:rsidTr="006D0B7A">
        <w:tc>
          <w:tcPr>
            <w:tcW w:w="828" w:type="dxa"/>
          </w:tcPr>
          <w:p w14:paraId="062A8BE5"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294572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684C86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5AC347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0AC47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3C4FA18B" w14:textId="77777777" w:rsidR="00464553" w:rsidRPr="006A02C3" w:rsidRDefault="00464553" w:rsidP="00C87C71">
            <w:pPr>
              <w:pStyle w:val="GDP1"/>
            </w:pPr>
          </w:p>
        </w:tc>
      </w:tr>
      <w:tr w:rsidR="00464553" w:rsidRPr="006A02C3" w14:paraId="40FB60BA" w14:textId="77777777" w:rsidTr="006D0B7A">
        <w:tc>
          <w:tcPr>
            <w:tcW w:w="828" w:type="dxa"/>
          </w:tcPr>
          <w:p w14:paraId="370870E2"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59DF69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6AEE16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AEFD7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E21B0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1D82E0EB" w14:textId="77777777" w:rsidR="00464553" w:rsidRPr="006A02C3" w:rsidRDefault="00464553" w:rsidP="00C87C71">
            <w:pPr>
              <w:pStyle w:val="GDP1"/>
            </w:pPr>
          </w:p>
        </w:tc>
      </w:tr>
      <w:tr w:rsidR="00464553" w:rsidRPr="006A02C3" w14:paraId="3E9C4E54" w14:textId="77777777" w:rsidTr="006D0B7A">
        <w:tc>
          <w:tcPr>
            <w:tcW w:w="13676" w:type="dxa"/>
            <w:gridSpan w:val="6"/>
            <w:shd w:val="clear" w:color="auto" w:fill="DEEAF6"/>
          </w:tcPr>
          <w:p w14:paraId="06BA92BF"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lastRenderedPageBreak/>
              <w:t>Danh sách giao dịch xuất nhập kho Vansale</w:t>
            </w:r>
          </w:p>
        </w:tc>
      </w:tr>
      <w:tr w:rsidR="00464553" w:rsidRPr="006A02C3" w14:paraId="77AF609A" w14:textId="77777777" w:rsidTr="006D0B7A">
        <w:tc>
          <w:tcPr>
            <w:tcW w:w="13676" w:type="dxa"/>
            <w:gridSpan w:val="6"/>
          </w:tcPr>
          <w:p w14:paraId="0D75B50D"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Thao tác</w:t>
            </w:r>
          </w:p>
        </w:tc>
      </w:tr>
      <w:tr w:rsidR="00464553" w:rsidRPr="006A02C3" w14:paraId="5415762B" w14:textId="77777777" w:rsidTr="006D0B7A">
        <w:tc>
          <w:tcPr>
            <w:tcW w:w="828" w:type="dxa"/>
          </w:tcPr>
          <w:p w14:paraId="1E19EC95"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6395D4B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060D45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62FDFA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5A393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5F6C2D5F" w14:textId="77777777" w:rsidR="00464553" w:rsidRPr="006A02C3" w:rsidRDefault="00464553" w:rsidP="00C87C71">
            <w:pPr>
              <w:pStyle w:val="GDP1"/>
            </w:pPr>
          </w:p>
        </w:tc>
      </w:tr>
      <w:tr w:rsidR="00464553" w:rsidRPr="006A02C3" w14:paraId="22A18DCB" w14:textId="77777777" w:rsidTr="006D0B7A">
        <w:tc>
          <w:tcPr>
            <w:tcW w:w="828" w:type="dxa"/>
          </w:tcPr>
          <w:p w14:paraId="56633599"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370C10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Duyệt</w:t>
            </w:r>
          </w:p>
        </w:tc>
        <w:tc>
          <w:tcPr>
            <w:tcW w:w="1800" w:type="dxa"/>
          </w:tcPr>
          <w:p w14:paraId="64E53AC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90DFB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87FEBD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1E865618" w14:textId="77777777" w:rsidR="00464553" w:rsidRPr="006A02C3" w:rsidRDefault="00464553" w:rsidP="00C87C71">
            <w:pPr>
              <w:pStyle w:val="GDP1"/>
            </w:pPr>
          </w:p>
        </w:tc>
      </w:tr>
      <w:tr w:rsidR="00464553" w:rsidRPr="006A02C3" w14:paraId="71E8D5E8" w14:textId="77777777" w:rsidTr="006D0B7A">
        <w:tc>
          <w:tcPr>
            <w:tcW w:w="828" w:type="dxa"/>
          </w:tcPr>
          <w:p w14:paraId="2AC96BA1"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0C32D2E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Tạo phiếu</w:t>
            </w:r>
          </w:p>
        </w:tc>
        <w:tc>
          <w:tcPr>
            <w:tcW w:w="1800" w:type="dxa"/>
          </w:tcPr>
          <w:p w14:paraId="14D108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Group Button</w:t>
            </w:r>
          </w:p>
        </w:tc>
        <w:tc>
          <w:tcPr>
            <w:tcW w:w="1598" w:type="dxa"/>
          </w:tcPr>
          <w:p w14:paraId="3238A13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18E28C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05C02E8C" w14:textId="77777777" w:rsidR="00464553" w:rsidRPr="006A02C3" w:rsidRDefault="00464553" w:rsidP="00C87C71">
            <w:pPr>
              <w:pStyle w:val="GDP1"/>
            </w:pPr>
            <w:r w:rsidRPr="006A02C3">
              <w:t>Gồm 2 option</w:t>
            </w:r>
          </w:p>
          <w:p w14:paraId="38C65DD1" w14:textId="77777777" w:rsidR="00464553" w:rsidRPr="006A02C3" w:rsidRDefault="00464553" w:rsidP="00C87C71">
            <w:pPr>
              <w:pStyle w:val="GDP2"/>
            </w:pPr>
            <w:r w:rsidRPr="006A02C3">
              <w:t>Phiếu xuất kho vansale</w:t>
            </w:r>
          </w:p>
          <w:p w14:paraId="2D09F42B" w14:textId="77777777" w:rsidR="00464553" w:rsidRPr="006A02C3" w:rsidRDefault="00464553" w:rsidP="00C87C71">
            <w:pPr>
              <w:pStyle w:val="GDP2"/>
            </w:pPr>
            <w:r w:rsidRPr="006A02C3">
              <w:t>Phiếu nhập kho vansale</w:t>
            </w:r>
          </w:p>
        </w:tc>
      </w:tr>
      <w:tr w:rsidR="00464553" w:rsidRPr="006A02C3" w14:paraId="126D2D79" w14:textId="77777777" w:rsidTr="006D0B7A">
        <w:tc>
          <w:tcPr>
            <w:tcW w:w="13676" w:type="dxa"/>
            <w:gridSpan w:val="6"/>
          </w:tcPr>
          <w:p w14:paraId="0C631FA5"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 xml:space="preserve">Datagrid </w:t>
            </w:r>
          </w:p>
          <w:p w14:paraId="51C1A1E1" w14:textId="77777777" w:rsidR="00464553" w:rsidRPr="006A02C3" w:rsidRDefault="00464553" w:rsidP="00C87C71">
            <w:pPr>
              <w:pStyle w:val="GDP1"/>
            </w:pPr>
            <w:r w:rsidRPr="006A02C3">
              <w:t>Load danh sách giao dịch xuất nhập kho Vansale thuộc đơn vị thuộc phân quyền của user login &amp; được gán cho nhân viên thuộc phân quyền của user login</w:t>
            </w:r>
          </w:p>
          <w:p w14:paraId="0C6C23A3" w14:textId="77777777" w:rsidR="00464553" w:rsidRPr="006A02C3" w:rsidRDefault="00464553" w:rsidP="00C87C71">
            <w:pPr>
              <w:pStyle w:val="GDP1"/>
            </w:pPr>
            <w:r w:rsidRPr="006A02C3">
              <w:t>Load dữ liệu từ bảng INVENTORY_VANSALE_TRANS</w:t>
            </w:r>
          </w:p>
          <w:p w14:paraId="2B9FD119" w14:textId="77777777" w:rsidR="00464553" w:rsidRPr="006A02C3" w:rsidRDefault="00464553" w:rsidP="00C87C71">
            <w:pPr>
              <w:pStyle w:val="GDP1"/>
            </w:pPr>
            <w:r w:rsidRPr="006A02C3">
              <w:t>Sort theo Ngày thực hiện DESC (TRANS_DATE)</w:t>
            </w:r>
          </w:p>
          <w:p w14:paraId="2D257E5B" w14:textId="77777777" w:rsidR="00464553" w:rsidRPr="006A02C3" w:rsidRDefault="00464553" w:rsidP="00C87C71">
            <w:pPr>
              <w:pStyle w:val="GDP1"/>
            </w:pPr>
            <w:r w:rsidRPr="006A02C3">
              <w:t>Phân trang theo quy định chung</w:t>
            </w:r>
          </w:p>
        </w:tc>
      </w:tr>
      <w:tr w:rsidR="00464553" w:rsidRPr="006A02C3" w14:paraId="2CA5A8EA" w14:textId="77777777" w:rsidTr="006D0B7A">
        <w:tc>
          <w:tcPr>
            <w:tcW w:w="828" w:type="dxa"/>
          </w:tcPr>
          <w:p w14:paraId="01762838"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2CF194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4AE3A0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1981E67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77248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w:t>
            </w:r>
          </w:p>
        </w:tc>
        <w:tc>
          <w:tcPr>
            <w:tcW w:w="5850" w:type="dxa"/>
          </w:tcPr>
          <w:p w14:paraId="6662B2AF" w14:textId="77777777" w:rsidR="00464553" w:rsidRPr="006A02C3" w:rsidRDefault="00464553" w:rsidP="00C87C71">
            <w:pPr>
              <w:pStyle w:val="GDP1"/>
            </w:pPr>
            <w:r w:rsidRPr="006A02C3">
              <w:t>CheckAll: xuất hiện trên Header</w:t>
            </w:r>
          </w:p>
          <w:p w14:paraId="736DC055" w14:textId="77777777" w:rsidR="00464553" w:rsidRPr="006A02C3" w:rsidRDefault="00464553" w:rsidP="00C87C71">
            <w:pPr>
              <w:pStyle w:val="GDP1"/>
            </w:pPr>
            <w:r w:rsidRPr="006A02C3">
              <w:t>CheckRow: xuất hiện trên từng Row</w:t>
            </w:r>
          </w:p>
          <w:p w14:paraId="54787823"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2D910E80" w14:textId="77777777" w:rsidTr="006D0B7A">
        <w:tc>
          <w:tcPr>
            <w:tcW w:w="828" w:type="dxa"/>
          </w:tcPr>
          <w:p w14:paraId="6A4DD672"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4728D1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03FAA9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24CC4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62E080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EF6165B" w14:textId="77777777" w:rsidR="00464553" w:rsidRPr="006A02C3" w:rsidRDefault="00464553" w:rsidP="00C87C71">
            <w:pPr>
              <w:pStyle w:val="GDP1"/>
            </w:pPr>
            <w:r w:rsidRPr="006A02C3">
              <w:t>Mã – Tên đơn vị</w:t>
            </w:r>
          </w:p>
          <w:p w14:paraId="41C494E6" w14:textId="77777777" w:rsidR="00464553" w:rsidRPr="006A02C3" w:rsidRDefault="00464553" w:rsidP="00C87C71">
            <w:pPr>
              <w:pStyle w:val="GDP1"/>
            </w:pPr>
            <w:r w:rsidRPr="006A02C3">
              <w:lastRenderedPageBreak/>
              <w:t>INVENTORY_VANSALE_TRANS.DIST_UNIT_ID join qua DIST_UNIT lấy CODE - NAME</w:t>
            </w:r>
          </w:p>
        </w:tc>
      </w:tr>
      <w:tr w:rsidR="00464553" w:rsidRPr="006A02C3" w14:paraId="424EF4C4" w14:textId="77777777" w:rsidTr="006D0B7A">
        <w:tc>
          <w:tcPr>
            <w:tcW w:w="828" w:type="dxa"/>
          </w:tcPr>
          <w:p w14:paraId="30E62143"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0796DC3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phiếu</w:t>
            </w:r>
          </w:p>
        </w:tc>
        <w:tc>
          <w:tcPr>
            <w:tcW w:w="1800" w:type="dxa"/>
          </w:tcPr>
          <w:p w14:paraId="418BBBE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8B5033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348E41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E6420E6" w14:textId="77777777" w:rsidR="00464553" w:rsidRPr="006A02C3" w:rsidRDefault="00464553" w:rsidP="00C87C71">
            <w:pPr>
              <w:pStyle w:val="GDP1"/>
            </w:pPr>
            <w:r w:rsidRPr="006A02C3">
              <w:t>INVENTORY_VANSALE_TRANS.TRANSACTION_NUMBER</w:t>
            </w:r>
          </w:p>
        </w:tc>
      </w:tr>
      <w:tr w:rsidR="00464553" w:rsidRPr="006A02C3" w14:paraId="23B81C63" w14:textId="77777777" w:rsidTr="006D0B7A">
        <w:tc>
          <w:tcPr>
            <w:tcW w:w="828" w:type="dxa"/>
          </w:tcPr>
          <w:p w14:paraId="6A10DB8B"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23C3434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phiếu</w:t>
            </w:r>
          </w:p>
        </w:tc>
        <w:tc>
          <w:tcPr>
            <w:tcW w:w="1800" w:type="dxa"/>
          </w:tcPr>
          <w:p w14:paraId="14F7F3B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74CE0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B575E4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1C9720F" w14:textId="77777777" w:rsidR="00464553" w:rsidRPr="006A02C3" w:rsidRDefault="00464553" w:rsidP="00C87C71">
            <w:pPr>
              <w:pStyle w:val="GDP1"/>
            </w:pPr>
            <w:r w:rsidRPr="006A02C3">
              <w:t>INVENTORY_VANSALE_TRANS.TRANS_TYPE</w:t>
            </w:r>
          </w:p>
          <w:p w14:paraId="38298B3B" w14:textId="77777777" w:rsidR="00464553" w:rsidRPr="006A02C3" w:rsidRDefault="00464553" w:rsidP="00C87C71">
            <w:pPr>
              <w:pStyle w:val="GDP2"/>
            </w:pPr>
            <w:r w:rsidRPr="006A02C3">
              <w:t>EXP_VAN: Xuất kho Vansale</w:t>
            </w:r>
          </w:p>
          <w:p w14:paraId="2CCF31D9" w14:textId="77777777" w:rsidR="00464553" w:rsidRPr="006A02C3" w:rsidRDefault="00464553" w:rsidP="00C87C71">
            <w:pPr>
              <w:pStyle w:val="GDP2"/>
            </w:pPr>
            <w:r w:rsidRPr="006A02C3">
              <w:t>IMP_VAN: Nhập kho Vansale</w:t>
            </w:r>
          </w:p>
        </w:tc>
      </w:tr>
      <w:tr w:rsidR="00464553" w:rsidRPr="006A02C3" w14:paraId="5336D6AD" w14:textId="77777777" w:rsidTr="006D0B7A">
        <w:tc>
          <w:tcPr>
            <w:tcW w:w="828" w:type="dxa"/>
          </w:tcPr>
          <w:p w14:paraId="6925D189"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6AE4713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p>
        </w:tc>
        <w:tc>
          <w:tcPr>
            <w:tcW w:w="1800" w:type="dxa"/>
          </w:tcPr>
          <w:p w14:paraId="58D88C9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6968A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859625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81DEC88" w14:textId="77777777" w:rsidR="00464553" w:rsidRPr="006A02C3" w:rsidRDefault="00464553" w:rsidP="00C87C71">
            <w:pPr>
              <w:pStyle w:val="GDP1"/>
            </w:pPr>
            <w:r w:rsidRPr="006A02C3">
              <w:t>Mã – Tên kho</w:t>
            </w:r>
          </w:p>
          <w:p w14:paraId="2F080A34" w14:textId="77777777" w:rsidR="00464553" w:rsidRPr="006A02C3" w:rsidRDefault="00464553" w:rsidP="00C87C71">
            <w:pPr>
              <w:pStyle w:val="GDP1"/>
            </w:pPr>
            <w:r w:rsidRPr="006A02C3">
              <w:t>Nếu là phiếu xuất: INVENTORY_VANSALE_TRANS.FROM_WAREHOUSE_ID join qua WAREHOUSE lấy CODE – NAME</w:t>
            </w:r>
          </w:p>
          <w:p w14:paraId="627C3CD6" w14:textId="77777777" w:rsidR="00464553" w:rsidRPr="006A02C3" w:rsidRDefault="00464553" w:rsidP="00C87C71">
            <w:pPr>
              <w:pStyle w:val="GDP1"/>
            </w:pPr>
            <w:r w:rsidRPr="006A02C3">
              <w:t>Nếu là phiếu nhập: INVENTORY_VANSALE_TRANS.TO_WAREHOUSE_ID join qua WAREHOUSE lấy CODE - NAME</w:t>
            </w:r>
          </w:p>
        </w:tc>
      </w:tr>
      <w:tr w:rsidR="00464553" w:rsidRPr="006A02C3" w14:paraId="4ABF773B" w14:textId="77777777" w:rsidTr="006D0B7A">
        <w:tc>
          <w:tcPr>
            <w:tcW w:w="828" w:type="dxa"/>
          </w:tcPr>
          <w:p w14:paraId="79D68B21"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36A45A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Nhân viên</w:t>
            </w:r>
          </w:p>
        </w:tc>
        <w:tc>
          <w:tcPr>
            <w:tcW w:w="1800" w:type="dxa"/>
          </w:tcPr>
          <w:p w14:paraId="5A303D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7BA44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FE1CC1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46085E5" w14:textId="77777777" w:rsidR="00464553" w:rsidRPr="006A02C3" w:rsidRDefault="00464553" w:rsidP="00C87C71">
            <w:pPr>
              <w:pStyle w:val="GDP1"/>
            </w:pPr>
            <w:r w:rsidRPr="006A02C3">
              <w:t>Mã – Tên nhân viên</w:t>
            </w:r>
          </w:p>
          <w:p w14:paraId="65FD8AB7" w14:textId="77777777" w:rsidR="00464553" w:rsidRPr="006A02C3" w:rsidRDefault="00464553" w:rsidP="00C87C71">
            <w:pPr>
              <w:pStyle w:val="GDP1"/>
            </w:pPr>
            <w:r w:rsidRPr="006A02C3">
              <w:lastRenderedPageBreak/>
              <w:t>Load từ bảng INVENTORY_VANSALE_TRANS.STAFF_ID join qua STAFF lấy CODE - NAME</w:t>
            </w:r>
          </w:p>
        </w:tc>
      </w:tr>
      <w:tr w:rsidR="00464553" w:rsidRPr="006A02C3" w14:paraId="19CA0922" w14:textId="77777777" w:rsidTr="006D0B7A">
        <w:tc>
          <w:tcPr>
            <w:tcW w:w="828" w:type="dxa"/>
          </w:tcPr>
          <w:p w14:paraId="2E4DE9BA"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7E0C4F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tạo phiếu</w:t>
            </w:r>
          </w:p>
        </w:tc>
        <w:tc>
          <w:tcPr>
            <w:tcW w:w="1800" w:type="dxa"/>
          </w:tcPr>
          <w:p w14:paraId="3952AD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3D8E2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268A32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348A0E2" w14:textId="77777777" w:rsidR="00464553" w:rsidRPr="006A02C3" w:rsidRDefault="00464553" w:rsidP="00C87C71">
            <w:pPr>
              <w:pStyle w:val="GDP1"/>
            </w:pPr>
            <w:r w:rsidRPr="006A02C3">
              <w:t>Ngày giờ (dd/mm/yyyy hh24:mi)</w:t>
            </w:r>
          </w:p>
          <w:p w14:paraId="3450C609" w14:textId="77777777" w:rsidR="00464553" w:rsidRPr="006A02C3" w:rsidRDefault="00464553" w:rsidP="00C87C71">
            <w:pPr>
              <w:pStyle w:val="GDP1"/>
            </w:pPr>
            <w:r w:rsidRPr="006A02C3">
              <w:t>Load từ bảng INVENTORY_VANSALE_TRANS.TRANS_DATE</w:t>
            </w:r>
          </w:p>
        </w:tc>
      </w:tr>
      <w:tr w:rsidR="00464553" w:rsidRPr="006A02C3" w14:paraId="14C538AE" w14:textId="77777777" w:rsidTr="006D0B7A">
        <w:tc>
          <w:tcPr>
            <w:tcW w:w="828" w:type="dxa"/>
          </w:tcPr>
          <w:p w14:paraId="76CD2A3A"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37D9DA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3BAD80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A2144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947F3C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85F22C2" w14:textId="77777777" w:rsidR="00464553" w:rsidRPr="006A02C3" w:rsidRDefault="00464553" w:rsidP="00C87C71">
            <w:pPr>
              <w:pStyle w:val="GDP1"/>
            </w:pPr>
            <w:r w:rsidRPr="006A02C3">
              <w:t>Load từ bảng INVENTORY_VANSALE_TRANS.TOTAL_AMOUNT</w:t>
            </w:r>
          </w:p>
        </w:tc>
      </w:tr>
      <w:tr w:rsidR="00464553" w:rsidRPr="006A02C3" w14:paraId="3D1A289E" w14:textId="77777777" w:rsidTr="006D0B7A">
        <w:tc>
          <w:tcPr>
            <w:tcW w:w="828" w:type="dxa"/>
          </w:tcPr>
          <w:p w14:paraId="6D1C3AA2"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6F0247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4578DE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8F7109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94542C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11FD424" w14:textId="77777777" w:rsidR="00464553" w:rsidRPr="006A02C3" w:rsidRDefault="00464553" w:rsidP="00C87C71">
            <w:pPr>
              <w:pStyle w:val="GDP1"/>
            </w:pPr>
            <w:r w:rsidRPr="006A02C3">
              <w:t>Load từ bảng INVENTORY_VANSALE_TRANS.CURRENT_STATUS_NAME</w:t>
            </w:r>
          </w:p>
        </w:tc>
      </w:tr>
      <w:tr w:rsidR="00464553" w:rsidRPr="006A02C3" w14:paraId="6ADE145B" w14:textId="77777777" w:rsidTr="006D0B7A">
        <w:tc>
          <w:tcPr>
            <w:tcW w:w="828" w:type="dxa"/>
          </w:tcPr>
          <w:p w14:paraId="2F951070"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04A4723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tiếp theo</w:t>
            </w:r>
          </w:p>
        </w:tc>
        <w:tc>
          <w:tcPr>
            <w:tcW w:w="1800" w:type="dxa"/>
          </w:tcPr>
          <w:p w14:paraId="33BEF7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01F7C4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2F0AF6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686C270" w14:textId="77777777" w:rsidR="00464553" w:rsidRPr="006A02C3" w:rsidRDefault="00464553" w:rsidP="00C87C71">
            <w:pPr>
              <w:pStyle w:val="GDP1"/>
            </w:pPr>
            <w:r w:rsidRPr="006A02C3">
              <w:t xml:space="preserve">Load từ bảng INVENTORY_VANSALE_TRANS.CURRENT_APPROVAL_STEP_ID join qua INVENTORY_APPROVAL_STEP lấy CURRENT_STATE. Join qua </w:t>
            </w:r>
            <w:r w:rsidRPr="006A02C3">
              <w:lastRenderedPageBreak/>
              <w:t>INVENTORY_OPTIONAL_STATUS lấy TITLE</w:t>
            </w:r>
          </w:p>
        </w:tc>
      </w:tr>
      <w:tr w:rsidR="00464553" w:rsidRPr="006A02C3" w14:paraId="5E2FCFC4" w14:textId="77777777" w:rsidTr="006D0B7A">
        <w:tc>
          <w:tcPr>
            <w:tcW w:w="828" w:type="dxa"/>
          </w:tcPr>
          <w:p w14:paraId="64BFE6CF"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310687D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View</w:t>
            </w:r>
          </w:p>
        </w:tc>
        <w:tc>
          <w:tcPr>
            <w:tcW w:w="1800" w:type="dxa"/>
          </w:tcPr>
          <w:p w14:paraId="6296FC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554EA09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473556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79F87F7" w14:textId="77777777" w:rsidR="00464553" w:rsidRPr="006A02C3" w:rsidRDefault="00464553" w:rsidP="00C87C71">
            <w:pPr>
              <w:pStyle w:val="GDP1"/>
            </w:pPr>
            <w:r w:rsidRPr="006A02C3">
              <w:t>Tooltip: Xem chi tiết</w:t>
            </w:r>
          </w:p>
        </w:tc>
      </w:tr>
      <w:tr w:rsidR="00464553" w:rsidRPr="006A02C3" w14:paraId="36797659" w14:textId="77777777" w:rsidTr="006D0B7A">
        <w:tc>
          <w:tcPr>
            <w:tcW w:w="828" w:type="dxa"/>
          </w:tcPr>
          <w:p w14:paraId="6B428584" w14:textId="77777777" w:rsidR="00464553" w:rsidRPr="006A02C3" w:rsidRDefault="00464553">
            <w:pPr>
              <w:pStyle w:val="TableData12"/>
              <w:numPr>
                <w:ilvl w:val="0"/>
                <w:numId w:val="66"/>
              </w:numPr>
              <w:spacing w:line="360" w:lineRule="auto"/>
              <w:rPr>
                <w:rFonts w:ascii="Times New Roman" w:hAnsi="Times New Roman"/>
                <w:sz w:val="24"/>
                <w:szCs w:val="24"/>
              </w:rPr>
            </w:pPr>
          </w:p>
        </w:tc>
        <w:tc>
          <w:tcPr>
            <w:tcW w:w="2070" w:type="dxa"/>
          </w:tcPr>
          <w:p w14:paraId="720907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file đính kèm</w:t>
            </w:r>
          </w:p>
        </w:tc>
        <w:tc>
          <w:tcPr>
            <w:tcW w:w="1800" w:type="dxa"/>
          </w:tcPr>
          <w:p w14:paraId="5F79237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455334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414ADC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85BF5AD" w14:textId="77777777" w:rsidR="00464553" w:rsidRPr="006A02C3" w:rsidRDefault="00464553" w:rsidP="00C87C71">
            <w:pPr>
              <w:pStyle w:val="GDP1"/>
            </w:pPr>
            <w:r w:rsidRPr="006A02C3">
              <w:t>Tooltip: Xem file đính kèm</w:t>
            </w:r>
          </w:p>
          <w:p w14:paraId="0AECB8C8" w14:textId="77777777" w:rsidR="00464553" w:rsidRPr="006A02C3" w:rsidRDefault="00464553" w:rsidP="00C87C71">
            <w:pPr>
              <w:pStyle w:val="GDP1"/>
            </w:pPr>
            <w:r w:rsidRPr="006A02C3">
              <w:t>Chỉ xuất hiện khi phiếu có đính kèm file</w:t>
            </w:r>
          </w:p>
        </w:tc>
      </w:tr>
    </w:tbl>
    <w:p w14:paraId="6CBDF5D1" w14:textId="77777777" w:rsidR="00464553" w:rsidRPr="006A02C3" w:rsidRDefault="00464553" w:rsidP="00512E56">
      <w:pPr>
        <w:spacing w:line="360" w:lineRule="auto"/>
        <w:rPr>
          <w:lang w:eastAsia="ar-SA"/>
        </w:rPr>
      </w:pPr>
    </w:p>
    <w:p w14:paraId="4E8C49B0" w14:textId="77777777" w:rsidR="00464553" w:rsidRPr="006A02C3" w:rsidRDefault="00464553" w:rsidP="00512E56">
      <w:pPr>
        <w:pStyle w:val="Heading7"/>
        <w:spacing w:line="360" w:lineRule="auto"/>
        <w:rPr>
          <w:highlight w:val="yellow"/>
        </w:rPr>
      </w:pPr>
      <w:r w:rsidRPr="006A02C3">
        <w:rPr>
          <w:highlight w:val="yellow"/>
        </w:rPr>
        <w:t>Danh sách file đính kèm</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751C650" w14:textId="77777777" w:rsidTr="006D0B7A">
        <w:trPr>
          <w:tblHeader/>
        </w:trPr>
        <w:tc>
          <w:tcPr>
            <w:tcW w:w="828" w:type="dxa"/>
            <w:shd w:val="pct5" w:color="auto" w:fill="FFFFFF"/>
          </w:tcPr>
          <w:p w14:paraId="76F3BB07"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STT</w:t>
            </w:r>
          </w:p>
        </w:tc>
        <w:tc>
          <w:tcPr>
            <w:tcW w:w="2070" w:type="dxa"/>
            <w:shd w:val="pct5" w:color="auto" w:fill="FFFFFF"/>
          </w:tcPr>
          <w:p w14:paraId="7F5AF06D"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5EC69396"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0318C36D"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680DEF95"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79AD0FCE"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7F443929"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555E1839" w14:textId="77777777" w:rsidTr="006D0B7A">
        <w:tc>
          <w:tcPr>
            <w:tcW w:w="828" w:type="dxa"/>
          </w:tcPr>
          <w:p w14:paraId="1731E4F9" w14:textId="77777777" w:rsidR="00464553" w:rsidRPr="006A02C3" w:rsidRDefault="00464553">
            <w:pPr>
              <w:pStyle w:val="TableData12"/>
              <w:numPr>
                <w:ilvl w:val="0"/>
                <w:numId w:val="58"/>
              </w:numPr>
              <w:spacing w:line="360" w:lineRule="auto"/>
              <w:rPr>
                <w:rFonts w:ascii="Times New Roman" w:hAnsi="Times New Roman"/>
                <w:sz w:val="24"/>
                <w:szCs w:val="24"/>
              </w:rPr>
            </w:pPr>
          </w:p>
        </w:tc>
        <w:tc>
          <w:tcPr>
            <w:tcW w:w="2070" w:type="dxa"/>
          </w:tcPr>
          <w:p w14:paraId="7029EC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file đính kèm</w:t>
            </w:r>
          </w:p>
        </w:tc>
        <w:tc>
          <w:tcPr>
            <w:tcW w:w="1800" w:type="dxa"/>
          </w:tcPr>
          <w:p w14:paraId="135B9A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Title </w:t>
            </w:r>
          </w:p>
        </w:tc>
        <w:tc>
          <w:tcPr>
            <w:tcW w:w="1598" w:type="dxa"/>
          </w:tcPr>
          <w:p w14:paraId="3C3C0C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Output </w:t>
            </w:r>
          </w:p>
        </w:tc>
        <w:tc>
          <w:tcPr>
            <w:tcW w:w="1530" w:type="dxa"/>
          </w:tcPr>
          <w:p w14:paraId="66C9222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D3069F7" w14:textId="77777777" w:rsidR="00464553" w:rsidRPr="006A02C3" w:rsidRDefault="00464553" w:rsidP="00C87C71">
            <w:pPr>
              <w:pStyle w:val="GDP1"/>
            </w:pPr>
          </w:p>
        </w:tc>
      </w:tr>
      <w:tr w:rsidR="00464553" w:rsidRPr="006A02C3" w14:paraId="4526881B" w14:textId="77777777" w:rsidTr="006D0B7A">
        <w:tc>
          <w:tcPr>
            <w:tcW w:w="828" w:type="dxa"/>
          </w:tcPr>
          <w:p w14:paraId="15D42757" w14:textId="77777777" w:rsidR="00464553" w:rsidRPr="006A02C3" w:rsidRDefault="00464553">
            <w:pPr>
              <w:pStyle w:val="TableData12"/>
              <w:numPr>
                <w:ilvl w:val="0"/>
                <w:numId w:val="58"/>
              </w:numPr>
              <w:spacing w:line="360" w:lineRule="auto"/>
              <w:rPr>
                <w:rFonts w:ascii="Times New Roman" w:hAnsi="Times New Roman"/>
                <w:sz w:val="24"/>
                <w:szCs w:val="24"/>
              </w:rPr>
            </w:pPr>
          </w:p>
        </w:tc>
        <w:tc>
          <w:tcPr>
            <w:tcW w:w="2070" w:type="dxa"/>
          </w:tcPr>
          <w:p w14:paraId="06F5E5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file đính kèm của phiếu: &lt;Mã phiếu&gt;</w:t>
            </w:r>
          </w:p>
        </w:tc>
        <w:tc>
          <w:tcPr>
            <w:tcW w:w="1800" w:type="dxa"/>
          </w:tcPr>
          <w:p w14:paraId="2281E3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6BF0478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BF5162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45ED538" w14:textId="77777777" w:rsidR="00464553" w:rsidRPr="006A02C3" w:rsidRDefault="00464553" w:rsidP="00C87C71">
            <w:pPr>
              <w:pStyle w:val="GDP1"/>
            </w:pPr>
            <w:r w:rsidRPr="006A02C3">
              <w:t>Load từ bảng INVENTORY_VANSALE_TRANS.TRANSACTION_NUMBER</w:t>
            </w:r>
          </w:p>
        </w:tc>
      </w:tr>
      <w:tr w:rsidR="00464553" w:rsidRPr="006A02C3" w14:paraId="3333C239" w14:textId="77777777" w:rsidTr="006D0B7A">
        <w:tc>
          <w:tcPr>
            <w:tcW w:w="13676" w:type="dxa"/>
            <w:gridSpan w:val="6"/>
          </w:tcPr>
          <w:p w14:paraId="72404793" w14:textId="77777777" w:rsidR="00464553" w:rsidRPr="006A02C3" w:rsidRDefault="00464553" w:rsidP="00C87C71">
            <w:pPr>
              <w:pStyle w:val="GDP1"/>
              <w:numPr>
                <w:ilvl w:val="0"/>
                <w:numId w:val="0"/>
              </w:numPr>
              <w:ind w:left="720"/>
            </w:pPr>
            <w:r w:rsidRPr="006A02C3">
              <w:t>Danh sách file đính kèm</w:t>
            </w:r>
          </w:p>
          <w:p w14:paraId="2706D574" w14:textId="77777777" w:rsidR="00464553" w:rsidRPr="006A02C3" w:rsidRDefault="00464553" w:rsidP="00C87C71">
            <w:pPr>
              <w:pStyle w:val="GDP1"/>
            </w:pPr>
            <w:r w:rsidRPr="006A02C3">
              <w:t>Load từ bảng INVENTORY_VANSALE_TRANS_ATTACHMENT</w:t>
            </w:r>
          </w:p>
          <w:p w14:paraId="4C379124" w14:textId="77777777" w:rsidR="00464553" w:rsidRPr="006A02C3" w:rsidRDefault="00464553" w:rsidP="00C87C71">
            <w:pPr>
              <w:pStyle w:val="GDP1"/>
            </w:pPr>
            <w:r w:rsidRPr="006A02C3">
              <w:t>Hiển thị Tên file (FILE_NAME)</w:t>
            </w:r>
          </w:p>
          <w:p w14:paraId="0AC7EF4B" w14:textId="77777777" w:rsidR="00464553" w:rsidRPr="006A02C3" w:rsidRDefault="00464553" w:rsidP="00C87C71">
            <w:pPr>
              <w:pStyle w:val="GDP1"/>
            </w:pPr>
            <w:r w:rsidRPr="006A02C3">
              <w:lastRenderedPageBreak/>
              <w:t>Sort theo Ngày tải lên DESC (CREATE_DATE)</w:t>
            </w:r>
          </w:p>
        </w:tc>
      </w:tr>
      <w:tr w:rsidR="00464553" w:rsidRPr="006A02C3" w14:paraId="2A4E486B" w14:textId="77777777" w:rsidTr="006D0B7A">
        <w:tc>
          <w:tcPr>
            <w:tcW w:w="828" w:type="dxa"/>
          </w:tcPr>
          <w:p w14:paraId="63AEE477" w14:textId="77777777" w:rsidR="00464553" w:rsidRPr="006A02C3" w:rsidRDefault="00464553">
            <w:pPr>
              <w:pStyle w:val="TableData12"/>
              <w:numPr>
                <w:ilvl w:val="0"/>
                <w:numId w:val="58"/>
              </w:numPr>
              <w:spacing w:line="360" w:lineRule="auto"/>
              <w:rPr>
                <w:rFonts w:ascii="Times New Roman" w:hAnsi="Times New Roman"/>
                <w:sz w:val="24"/>
                <w:szCs w:val="24"/>
              </w:rPr>
            </w:pPr>
          </w:p>
        </w:tc>
        <w:tc>
          <w:tcPr>
            <w:tcW w:w="2070" w:type="dxa"/>
          </w:tcPr>
          <w:p w14:paraId="477F88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Đính kèm</w:t>
            </w:r>
          </w:p>
        </w:tc>
        <w:tc>
          <w:tcPr>
            <w:tcW w:w="1800" w:type="dxa"/>
          </w:tcPr>
          <w:p w14:paraId="029D522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865B4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0C4C92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865893A" w14:textId="77777777" w:rsidR="00464553" w:rsidRPr="006A02C3" w:rsidRDefault="00464553" w:rsidP="00C87C71">
            <w:pPr>
              <w:pStyle w:val="GDP1"/>
            </w:pPr>
          </w:p>
        </w:tc>
      </w:tr>
      <w:tr w:rsidR="00464553" w:rsidRPr="006A02C3" w14:paraId="176EDA2E" w14:textId="77777777" w:rsidTr="006D0B7A">
        <w:tc>
          <w:tcPr>
            <w:tcW w:w="828" w:type="dxa"/>
          </w:tcPr>
          <w:p w14:paraId="183CFC40" w14:textId="77777777" w:rsidR="00464553" w:rsidRPr="006A02C3" w:rsidRDefault="00464553">
            <w:pPr>
              <w:pStyle w:val="TableData12"/>
              <w:numPr>
                <w:ilvl w:val="0"/>
                <w:numId w:val="58"/>
              </w:numPr>
              <w:spacing w:line="360" w:lineRule="auto"/>
              <w:rPr>
                <w:rFonts w:ascii="Times New Roman" w:hAnsi="Times New Roman"/>
                <w:sz w:val="24"/>
                <w:szCs w:val="24"/>
              </w:rPr>
            </w:pPr>
          </w:p>
        </w:tc>
        <w:tc>
          <w:tcPr>
            <w:tcW w:w="2070" w:type="dxa"/>
          </w:tcPr>
          <w:p w14:paraId="76A5F2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file</w:t>
            </w:r>
          </w:p>
        </w:tc>
        <w:tc>
          <w:tcPr>
            <w:tcW w:w="1800" w:type="dxa"/>
          </w:tcPr>
          <w:p w14:paraId="575E7E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5F362A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BF6E91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A58168F" w14:textId="77777777" w:rsidR="00464553" w:rsidRPr="006A02C3" w:rsidRDefault="00464553" w:rsidP="00C87C71">
            <w:pPr>
              <w:pStyle w:val="GDP1"/>
            </w:pPr>
            <w:r w:rsidRPr="006A02C3">
              <w:t>Nếu là file ảnh/pdf thì khi nhấn vào link sẽ mặc định VIEW file</w:t>
            </w:r>
          </w:p>
          <w:p w14:paraId="70661635" w14:textId="77777777" w:rsidR="00464553" w:rsidRPr="006A02C3" w:rsidRDefault="00464553" w:rsidP="00C87C71">
            <w:pPr>
              <w:pStyle w:val="GDP1"/>
            </w:pPr>
            <w:r w:rsidRPr="006A02C3">
              <w:t>Nếu không phải file ảnh/pdf thì khi nhấn vào link sẽ mặc định TẢI file</w:t>
            </w:r>
          </w:p>
        </w:tc>
      </w:tr>
      <w:tr w:rsidR="00464553" w:rsidRPr="006A02C3" w14:paraId="3DE857A9" w14:textId="77777777" w:rsidTr="006D0B7A">
        <w:tc>
          <w:tcPr>
            <w:tcW w:w="13676" w:type="dxa"/>
            <w:gridSpan w:val="6"/>
          </w:tcPr>
          <w:p w14:paraId="12B4D1FB"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Thao tác</w:t>
            </w:r>
          </w:p>
        </w:tc>
      </w:tr>
      <w:tr w:rsidR="00464553" w:rsidRPr="006A02C3" w14:paraId="3CC6A775" w14:textId="77777777" w:rsidTr="006D0B7A">
        <w:tc>
          <w:tcPr>
            <w:tcW w:w="828" w:type="dxa"/>
          </w:tcPr>
          <w:p w14:paraId="1577C131" w14:textId="77777777" w:rsidR="00464553" w:rsidRPr="006A02C3" w:rsidRDefault="00464553">
            <w:pPr>
              <w:pStyle w:val="TableData12"/>
              <w:numPr>
                <w:ilvl w:val="0"/>
                <w:numId w:val="58"/>
              </w:numPr>
              <w:spacing w:line="360" w:lineRule="auto"/>
              <w:rPr>
                <w:rFonts w:ascii="Times New Roman" w:hAnsi="Times New Roman"/>
                <w:sz w:val="24"/>
                <w:szCs w:val="24"/>
              </w:rPr>
            </w:pPr>
          </w:p>
        </w:tc>
        <w:tc>
          <w:tcPr>
            <w:tcW w:w="2070" w:type="dxa"/>
          </w:tcPr>
          <w:p w14:paraId="2E3B43A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329E2E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796191B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F1FD6F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387D36B" w14:textId="77777777" w:rsidR="00464553" w:rsidRPr="006A02C3" w:rsidRDefault="00464553" w:rsidP="00C87C71">
            <w:pPr>
              <w:pStyle w:val="GDP1"/>
            </w:pPr>
          </w:p>
        </w:tc>
      </w:tr>
    </w:tbl>
    <w:p w14:paraId="2C130973" w14:textId="77777777" w:rsidR="00464553" w:rsidRPr="006A02C3" w:rsidRDefault="00464553" w:rsidP="00512E56">
      <w:pPr>
        <w:spacing w:line="360" w:lineRule="auto"/>
        <w:rPr>
          <w:lang w:eastAsia="ar-SA"/>
        </w:rPr>
      </w:pPr>
    </w:p>
    <w:p w14:paraId="715E415D" w14:textId="77777777" w:rsidR="00464553" w:rsidRPr="006A02C3" w:rsidRDefault="00464553" w:rsidP="00512E56">
      <w:pPr>
        <w:pStyle w:val="Heading6"/>
        <w:spacing w:line="360" w:lineRule="auto"/>
        <w:rPr>
          <w:highlight w:val="yellow"/>
        </w:rPr>
      </w:pPr>
      <w:r w:rsidRPr="006A02C3">
        <w:rPr>
          <w:highlight w:val="yellow"/>
        </w:rPr>
        <w:t>Xem chi tiết phiếu xuất nhập kho Vansale</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628F5013" w14:textId="77777777" w:rsidTr="006D0B7A">
        <w:trPr>
          <w:tblHeader/>
        </w:trPr>
        <w:tc>
          <w:tcPr>
            <w:tcW w:w="828" w:type="dxa"/>
            <w:shd w:val="pct5" w:color="auto" w:fill="FFFFFF"/>
          </w:tcPr>
          <w:p w14:paraId="47FE7CA7"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STT</w:t>
            </w:r>
          </w:p>
        </w:tc>
        <w:tc>
          <w:tcPr>
            <w:tcW w:w="2070" w:type="dxa"/>
            <w:shd w:val="pct5" w:color="auto" w:fill="FFFFFF"/>
          </w:tcPr>
          <w:p w14:paraId="0900F3DB"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0497BC3A"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4C1CC23B"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06541E04"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641024FE"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5A67FE30"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7B4BF275" w14:textId="77777777" w:rsidTr="006D0B7A">
        <w:tc>
          <w:tcPr>
            <w:tcW w:w="828" w:type="dxa"/>
          </w:tcPr>
          <w:p w14:paraId="2EFFE489"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29EF2A5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chi tiết phiếu &lt;Mã phiếu&gt;</w:t>
            </w:r>
          </w:p>
        </w:tc>
        <w:tc>
          <w:tcPr>
            <w:tcW w:w="1800" w:type="dxa"/>
          </w:tcPr>
          <w:p w14:paraId="573946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4B5BC4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98293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A72A5B5" w14:textId="77777777" w:rsidR="00464553" w:rsidRPr="006A02C3" w:rsidRDefault="00464553" w:rsidP="00C87C71">
            <w:pPr>
              <w:pStyle w:val="GDP1"/>
            </w:pPr>
            <w:r w:rsidRPr="006A02C3">
              <w:t>Load từ bảng INVENTORY_VANSALE_TRANS.TRANSACTION_NUMBER</w:t>
            </w:r>
          </w:p>
        </w:tc>
      </w:tr>
      <w:tr w:rsidR="00464553" w:rsidRPr="006A02C3" w14:paraId="6AEB64CF" w14:textId="77777777" w:rsidTr="006D0B7A">
        <w:tc>
          <w:tcPr>
            <w:tcW w:w="13676" w:type="dxa"/>
            <w:gridSpan w:val="6"/>
          </w:tcPr>
          <w:p w14:paraId="2BA16D50" w14:textId="77777777" w:rsidR="00464553" w:rsidRPr="006A02C3" w:rsidRDefault="00464553" w:rsidP="00C87C71">
            <w:pPr>
              <w:pStyle w:val="GDP1"/>
              <w:numPr>
                <w:ilvl w:val="0"/>
                <w:numId w:val="0"/>
              </w:numPr>
            </w:pPr>
            <w:r w:rsidRPr="006A02C3">
              <w:t>Thao tác</w:t>
            </w:r>
          </w:p>
        </w:tc>
      </w:tr>
      <w:tr w:rsidR="00464553" w:rsidRPr="006A02C3" w14:paraId="6505318C" w14:textId="77777777" w:rsidTr="006D0B7A">
        <w:tc>
          <w:tcPr>
            <w:tcW w:w="828" w:type="dxa"/>
          </w:tcPr>
          <w:p w14:paraId="638755BA"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59F0BC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037F44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480EC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0FC24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04023DB0" w14:textId="77777777" w:rsidR="00464553" w:rsidRPr="006A02C3" w:rsidRDefault="00464553" w:rsidP="00C87C71">
            <w:pPr>
              <w:pStyle w:val="GDP1"/>
            </w:pPr>
            <w:r w:rsidRPr="006A02C3">
              <w:t>Quay về màn hình chính</w:t>
            </w:r>
          </w:p>
        </w:tc>
      </w:tr>
      <w:tr w:rsidR="00464553" w:rsidRPr="006A02C3" w14:paraId="6C21E640" w14:textId="77777777" w:rsidTr="006D0B7A">
        <w:tc>
          <w:tcPr>
            <w:tcW w:w="828" w:type="dxa"/>
          </w:tcPr>
          <w:p w14:paraId="134AB2EF"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33BF43F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4B9ECC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60F4A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3B2D5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6EBD3833" w14:textId="77777777" w:rsidR="00464553" w:rsidRPr="006A02C3" w:rsidRDefault="00464553" w:rsidP="00C87C71">
            <w:pPr>
              <w:pStyle w:val="GDP1"/>
            </w:pPr>
            <w:r w:rsidRPr="006A02C3">
              <w:t>Chỉ xuất hiện trên phiếu có trạng thái {Dự thảo}</w:t>
            </w:r>
          </w:p>
        </w:tc>
      </w:tr>
      <w:tr w:rsidR="00464553" w:rsidRPr="006A02C3" w14:paraId="59F4D33E" w14:textId="77777777" w:rsidTr="006D0B7A">
        <w:tc>
          <w:tcPr>
            <w:tcW w:w="828" w:type="dxa"/>
          </w:tcPr>
          <w:p w14:paraId="6B8B0A7A"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501DD3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Duyệt</w:t>
            </w:r>
          </w:p>
        </w:tc>
        <w:tc>
          <w:tcPr>
            <w:tcW w:w="1800" w:type="dxa"/>
          </w:tcPr>
          <w:p w14:paraId="234590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EBC17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0E36B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3FA5E2A6" w14:textId="77777777" w:rsidR="00464553" w:rsidRPr="006A02C3" w:rsidRDefault="00464553" w:rsidP="00C87C71">
            <w:pPr>
              <w:pStyle w:val="GDP1"/>
            </w:pPr>
            <w:r w:rsidRPr="006A02C3">
              <w:t>Chỉ xuất hiện trên phiếu có trạng thái {Dự thảo}</w:t>
            </w:r>
          </w:p>
        </w:tc>
      </w:tr>
      <w:tr w:rsidR="00464553" w:rsidRPr="006A02C3" w14:paraId="4340E45D" w14:textId="77777777" w:rsidTr="006D0B7A">
        <w:tc>
          <w:tcPr>
            <w:tcW w:w="828" w:type="dxa"/>
          </w:tcPr>
          <w:p w14:paraId="2058E2AB" w14:textId="77777777" w:rsidR="00464553" w:rsidRPr="006A02C3" w:rsidRDefault="00464553">
            <w:pPr>
              <w:pStyle w:val="TableData12"/>
              <w:numPr>
                <w:ilvl w:val="0"/>
                <w:numId w:val="17"/>
              </w:numPr>
              <w:spacing w:line="360" w:lineRule="auto"/>
              <w:rPr>
                <w:rFonts w:ascii="Times New Roman" w:hAnsi="Times New Roman"/>
                <w:color w:val="000000" w:themeColor="text1"/>
                <w:sz w:val="24"/>
                <w:szCs w:val="24"/>
              </w:rPr>
            </w:pPr>
          </w:p>
        </w:tc>
        <w:tc>
          <w:tcPr>
            <w:tcW w:w="2070" w:type="dxa"/>
          </w:tcPr>
          <w:p w14:paraId="0CFC783D" w14:textId="77777777" w:rsidR="00464553" w:rsidRPr="006A02C3" w:rsidRDefault="00464553" w:rsidP="00512E56">
            <w:pPr>
              <w:pStyle w:val="TableData12"/>
              <w:spacing w:line="360" w:lineRule="auto"/>
              <w:rPr>
                <w:rFonts w:ascii="Times New Roman" w:hAnsi="Times New Roman"/>
                <w:color w:val="000000" w:themeColor="text1"/>
                <w:sz w:val="24"/>
                <w:szCs w:val="24"/>
              </w:rPr>
            </w:pPr>
            <w:r w:rsidRPr="006A02C3">
              <w:rPr>
                <w:rFonts w:ascii="Times New Roman" w:hAnsi="Times New Roman"/>
                <w:color w:val="000000" w:themeColor="text1"/>
                <w:sz w:val="24"/>
                <w:szCs w:val="24"/>
              </w:rPr>
              <w:t>Thêm phiếu khác</w:t>
            </w:r>
          </w:p>
        </w:tc>
        <w:tc>
          <w:tcPr>
            <w:tcW w:w="1800" w:type="dxa"/>
          </w:tcPr>
          <w:p w14:paraId="4C9D85E4" w14:textId="77777777" w:rsidR="00464553" w:rsidRPr="006A02C3" w:rsidRDefault="00464553" w:rsidP="00512E56">
            <w:pPr>
              <w:pStyle w:val="TableData12"/>
              <w:spacing w:line="360" w:lineRule="auto"/>
              <w:rPr>
                <w:rFonts w:ascii="Times New Roman" w:hAnsi="Times New Roman"/>
                <w:color w:val="000000" w:themeColor="text1"/>
                <w:sz w:val="24"/>
                <w:szCs w:val="24"/>
              </w:rPr>
            </w:pPr>
            <w:r w:rsidRPr="006A02C3">
              <w:rPr>
                <w:rFonts w:ascii="Times New Roman" w:hAnsi="Times New Roman"/>
                <w:color w:val="000000" w:themeColor="text1"/>
                <w:sz w:val="24"/>
                <w:szCs w:val="24"/>
              </w:rPr>
              <w:t>Button</w:t>
            </w:r>
          </w:p>
        </w:tc>
        <w:tc>
          <w:tcPr>
            <w:tcW w:w="1598" w:type="dxa"/>
          </w:tcPr>
          <w:p w14:paraId="52264B7A" w14:textId="77777777" w:rsidR="00464553" w:rsidRPr="006A02C3" w:rsidRDefault="00464553" w:rsidP="00512E56">
            <w:pPr>
              <w:pStyle w:val="TableData12"/>
              <w:spacing w:line="360" w:lineRule="auto"/>
              <w:rPr>
                <w:rFonts w:ascii="Times New Roman" w:hAnsi="Times New Roman"/>
                <w:color w:val="000000" w:themeColor="text1"/>
                <w:sz w:val="24"/>
                <w:szCs w:val="24"/>
              </w:rPr>
            </w:pPr>
            <w:r w:rsidRPr="006A02C3">
              <w:rPr>
                <w:rFonts w:ascii="Times New Roman" w:hAnsi="Times New Roman"/>
                <w:color w:val="000000" w:themeColor="text1"/>
                <w:sz w:val="24"/>
                <w:szCs w:val="24"/>
              </w:rPr>
              <w:t>Input</w:t>
            </w:r>
          </w:p>
        </w:tc>
        <w:tc>
          <w:tcPr>
            <w:tcW w:w="1530" w:type="dxa"/>
          </w:tcPr>
          <w:p w14:paraId="222A6462" w14:textId="77777777" w:rsidR="00464553" w:rsidRPr="006A02C3" w:rsidRDefault="00464553" w:rsidP="00512E56">
            <w:pPr>
              <w:pStyle w:val="TableData12"/>
              <w:spacing w:line="360" w:lineRule="auto"/>
              <w:rPr>
                <w:rFonts w:ascii="Times New Roman" w:hAnsi="Times New Roman"/>
                <w:color w:val="000000" w:themeColor="text1"/>
                <w:sz w:val="24"/>
                <w:szCs w:val="24"/>
              </w:rPr>
            </w:pPr>
            <w:r w:rsidRPr="006A02C3">
              <w:rPr>
                <w:rFonts w:ascii="Times New Roman" w:hAnsi="Times New Roman"/>
                <w:color w:val="000000" w:themeColor="text1"/>
                <w:sz w:val="24"/>
                <w:szCs w:val="24"/>
              </w:rPr>
              <w:t>Enable</w:t>
            </w:r>
          </w:p>
        </w:tc>
        <w:tc>
          <w:tcPr>
            <w:tcW w:w="5850" w:type="dxa"/>
          </w:tcPr>
          <w:p w14:paraId="4F59CE01" w14:textId="77777777" w:rsidR="00464553" w:rsidRPr="006A02C3" w:rsidRDefault="00464553" w:rsidP="00C87C71">
            <w:pPr>
              <w:pStyle w:val="GDP1"/>
            </w:pPr>
            <w:r w:rsidRPr="006A02C3">
              <w:t>Chỉ xuất hiện trên luồng xem chi tiết phiếu ngay sau khi tạo phiếu. Trường hợp vào màn hình Xem chi tiết phiếu bằng cách nhấn icon Xem chi tiết sẽ không hiển thị btn này</w:t>
            </w:r>
          </w:p>
        </w:tc>
      </w:tr>
      <w:tr w:rsidR="00464553" w:rsidRPr="006A02C3" w14:paraId="40A94D0A" w14:textId="77777777" w:rsidTr="006D0B7A">
        <w:tc>
          <w:tcPr>
            <w:tcW w:w="13676" w:type="dxa"/>
            <w:gridSpan w:val="6"/>
            <w:shd w:val="clear" w:color="auto" w:fill="DEEAF6"/>
          </w:tcPr>
          <w:p w14:paraId="2B85A2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64553" w:rsidRPr="006A02C3" w14:paraId="7DCB5900" w14:textId="77777777" w:rsidTr="006D0B7A">
        <w:tc>
          <w:tcPr>
            <w:tcW w:w="828" w:type="dxa"/>
          </w:tcPr>
          <w:p w14:paraId="39FD40F0"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43B11B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phiếu</w:t>
            </w:r>
          </w:p>
        </w:tc>
        <w:tc>
          <w:tcPr>
            <w:tcW w:w="1800" w:type="dxa"/>
          </w:tcPr>
          <w:p w14:paraId="7C87D87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28810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8EE764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F3CC2A9" w14:textId="77777777" w:rsidR="00464553" w:rsidRPr="006A02C3" w:rsidRDefault="00464553" w:rsidP="00C87C71">
            <w:pPr>
              <w:pStyle w:val="GDP1"/>
            </w:pPr>
            <w:r w:rsidRPr="006A02C3">
              <w:t>Load từ bảng INVENTORY_VANSALE_TRANS.TRANS_TYPE</w:t>
            </w:r>
          </w:p>
          <w:p w14:paraId="4904ACB4" w14:textId="77777777" w:rsidR="00464553" w:rsidRPr="006A02C3" w:rsidRDefault="00464553" w:rsidP="00C87C71">
            <w:pPr>
              <w:pStyle w:val="GDP2"/>
            </w:pPr>
            <w:r w:rsidRPr="006A02C3">
              <w:t>EXP_VAN: Xuất kho Vansale</w:t>
            </w:r>
          </w:p>
          <w:p w14:paraId="53625107" w14:textId="77777777" w:rsidR="00464553" w:rsidRPr="006A02C3" w:rsidRDefault="00464553" w:rsidP="00C87C71">
            <w:pPr>
              <w:pStyle w:val="GDP2"/>
            </w:pPr>
            <w:r w:rsidRPr="006A02C3">
              <w:t>IMP_VAN: Nhập kho Vansale</w:t>
            </w:r>
          </w:p>
        </w:tc>
      </w:tr>
      <w:tr w:rsidR="00464553" w:rsidRPr="006A02C3" w14:paraId="19F805F5" w14:textId="77777777" w:rsidTr="006D0B7A">
        <w:tc>
          <w:tcPr>
            <w:tcW w:w="828" w:type="dxa"/>
          </w:tcPr>
          <w:p w14:paraId="7D223E92"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25C764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phiếu</w:t>
            </w:r>
          </w:p>
        </w:tc>
        <w:tc>
          <w:tcPr>
            <w:tcW w:w="1800" w:type="dxa"/>
          </w:tcPr>
          <w:p w14:paraId="6D6ECB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E8832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9F872C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B593FF9" w14:textId="77777777" w:rsidR="00464553" w:rsidRPr="006A02C3" w:rsidRDefault="00464553" w:rsidP="00C87C71">
            <w:pPr>
              <w:pStyle w:val="GDP1"/>
            </w:pPr>
            <w:r w:rsidRPr="006A02C3">
              <w:t>Load từ bảng INVENTORY_VANSALE_TRANS.TRANSACTION_NUMBER</w:t>
            </w:r>
          </w:p>
        </w:tc>
      </w:tr>
      <w:tr w:rsidR="00464553" w:rsidRPr="006A02C3" w14:paraId="0E1F490A" w14:textId="77777777" w:rsidTr="006D0B7A">
        <w:tc>
          <w:tcPr>
            <w:tcW w:w="828" w:type="dxa"/>
          </w:tcPr>
          <w:p w14:paraId="5B093AF4"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0C27904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tạo phiếu</w:t>
            </w:r>
          </w:p>
        </w:tc>
        <w:tc>
          <w:tcPr>
            <w:tcW w:w="1800" w:type="dxa"/>
          </w:tcPr>
          <w:p w14:paraId="64D62A3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71E4B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046778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A648589" w14:textId="77777777" w:rsidR="00464553" w:rsidRPr="006A02C3" w:rsidRDefault="00464553" w:rsidP="00C87C71">
            <w:pPr>
              <w:pStyle w:val="GDP1"/>
            </w:pPr>
            <w:r w:rsidRPr="006A02C3">
              <w:t>Ngày giờ (dd/mm/yyyy hh24:mi)</w:t>
            </w:r>
          </w:p>
          <w:p w14:paraId="1D63862E" w14:textId="77777777" w:rsidR="00464553" w:rsidRPr="006A02C3" w:rsidRDefault="00464553" w:rsidP="00C87C71">
            <w:pPr>
              <w:pStyle w:val="GDP1"/>
            </w:pPr>
            <w:r w:rsidRPr="006A02C3">
              <w:t>Load từ bảng INVENTORY_VANSALE_TRANS.TRANS_DA</w:t>
            </w:r>
            <w:r w:rsidRPr="006A02C3">
              <w:lastRenderedPageBreak/>
              <w:t>TE</w:t>
            </w:r>
          </w:p>
        </w:tc>
      </w:tr>
      <w:tr w:rsidR="00464553" w:rsidRPr="006A02C3" w14:paraId="07688515" w14:textId="77777777" w:rsidTr="006D0B7A">
        <w:tc>
          <w:tcPr>
            <w:tcW w:w="828" w:type="dxa"/>
          </w:tcPr>
          <w:p w14:paraId="6141AC31"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2F77D06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228302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16F9E3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BA91DE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1EC68CD" w14:textId="77777777" w:rsidR="00464553" w:rsidRPr="006A02C3" w:rsidRDefault="00464553" w:rsidP="00C87C71">
            <w:pPr>
              <w:pStyle w:val="GDP1"/>
            </w:pPr>
            <w:r w:rsidRPr="006A02C3">
              <w:t>Mã – Tên đơn vị</w:t>
            </w:r>
          </w:p>
          <w:p w14:paraId="157D6A6D" w14:textId="77777777" w:rsidR="00464553" w:rsidRPr="006A02C3" w:rsidRDefault="00464553" w:rsidP="00C87C71">
            <w:pPr>
              <w:pStyle w:val="GDP1"/>
            </w:pPr>
            <w:r w:rsidRPr="006A02C3">
              <w:t>Load từ bảng INVENTORY_VANSALE_TRANS.DIST_UNIT_ID join qua DIST_UNIT lấy CODE - NAME</w:t>
            </w:r>
          </w:p>
        </w:tc>
      </w:tr>
      <w:tr w:rsidR="00464553" w:rsidRPr="006A02C3" w14:paraId="4A39A1CC" w14:textId="77777777" w:rsidTr="006D0B7A">
        <w:tc>
          <w:tcPr>
            <w:tcW w:w="828" w:type="dxa"/>
          </w:tcPr>
          <w:p w14:paraId="4FC633EB"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01C2AE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24AEBA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E3F30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93BD81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7DD790B" w14:textId="77777777" w:rsidR="00464553" w:rsidRPr="006A02C3" w:rsidRDefault="00464553" w:rsidP="00C87C71">
            <w:pPr>
              <w:pStyle w:val="GDP1"/>
            </w:pPr>
            <w:r w:rsidRPr="006A02C3">
              <w:t>Mã – Tên cụm kho</w:t>
            </w:r>
          </w:p>
          <w:p w14:paraId="1679658D" w14:textId="77777777" w:rsidR="00464553" w:rsidRPr="006A02C3" w:rsidRDefault="00464553" w:rsidP="00C87C71">
            <w:pPr>
              <w:pStyle w:val="GDP1"/>
            </w:pPr>
            <w:r w:rsidRPr="006A02C3">
              <w:t>Load từ bảng INVENTORY_VANSALE_TRANS.WAREHOUSE_GROUP_ID join qua WAREHOUSE_GROUP lấy CODE – NAME</w:t>
            </w:r>
          </w:p>
        </w:tc>
      </w:tr>
      <w:tr w:rsidR="00464553" w:rsidRPr="006A02C3" w14:paraId="7DCCBB8E" w14:textId="77777777" w:rsidTr="006D0B7A">
        <w:tc>
          <w:tcPr>
            <w:tcW w:w="828" w:type="dxa"/>
          </w:tcPr>
          <w:p w14:paraId="2000E534"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5D65CA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p>
        </w:tc>
        <w:tc>
          <w:tcPr>
            <w:tcW w:w="1800" w:type="dxa"/>
          </w:tcPr>
          <w:p w14:paraId="25132C2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B90F6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34231A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D7700BA" w14:textId="77777777" w:rsidR="00464553" w:rsidRPr="006A02C3" w:rsidRDefault="00464553" w:rsidP="00C87C71">
            <w:pPr>
              <w:pStyle w:val="GDP1"/>
            </w:pPr>
            <w:r w:rsidRPr="006A02C3">
              <w:t>Mã – Tên kho</w:t>
            </w:r>
          </w:p>
          <w:p w14:paraId="29639020" w14:textId="77777777" w:rsidR="00464553" w:rsidRPr="006A02C3" w:rsidRDefault="00464553" w:rsidP="00C87C71">
            <w:pPr>
              <w:pStyle w:val="GDP1"/>
            </w:pPr>
            <w:r w:rsidRPr="006A02C3">
              <w:t>Nếu là phiếu xuất: INVENTORY_VANSALE_TRANS.FROM_WAREHOUSE_ID join qua WAREHOUSE lấy CODE – NAME</w:t>
            </w:r>
          </w:p>
          <w:p w14:paraId="6B9CEA13" w14:textId="77777777" w:rsidR="00464553" w:rsidRPr="006A02C3" w:rsidRDefault="00464553" w:rsidP="00C87C71">
            <w:pPr>
              <w:pStyle w:val="GDP1"/>
            </w:pPr>
            <w:r w:rsidRPr="006A02C3">
              <w:t xml:space="preserve">Nếu là phiếu nhập: INVENTORY_VANSALE_TRANS.TO_WAREHOUSE_ID join qua WAREHOUSE lấy CODE - </w:t>
            </w:r>
            <w:r w:rsidRPr="006A02C3">
              <w:lastRenderedPageBreak/>
              <w:t>NAME</w:t>
            </w:r>
          </w:p>
        </w:tc>
      </w:tr>
      <w:tr w:rsidR="00464553" w:rsidRPr="006A02C3" w14:paraId="63D23841" w14:textId="77777777" w:rsidTr="006D0B7A">
        <w:tc>
          <w:tcPr>
            <w:tcW w:w="828" w:type="dxa"/>
          </w:tcPr>
          <w:p w14:paraId="32444314"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7FCE1FE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Nhân viên</w:t>
            </w:r>
          </w:p>
        </w:tc>
        <w:tc>
          <w:tcPr>
            <w:tcW w:w="1800" w:type="dxa"/>
          </w:tcPr>
          <w:p w14:paraId="21AB69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7F7E8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CAC581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ABB8DD2" w14:textId="77777777" w:rsidR="00464553" w:rsidRPr="006A02C3" w:rsidRDefault="00464553" w:rsidP="00C87C71">
            <w:pPr>
              <w:pStyle w:val="GDP1"/>
            </w:pPr>
            <w:r w:rsidRPr="006A02C3">
              <w:t>Mã – Tên nhân viên</w:t>
            </w:r>
          </w:p>
          <w:p w14:paraId="183C7E9E" w14:textId="77777777" w:rsidR="00464553" w:rsidRPr="006A02C3" w:rsidRDefault="00464553" w:rsidP="00C87C71">
            <w:pPr>
              <w:pStyle w:val="GDP1"/>
            </w:pPr>
            <w:r w:rsidRPr="006A02C3">
              <w:t>Load từ bảng INVENTORY_VANSALE_TRANS.STAFF_ID join qua STAFF lấy CODE - NAME</w:t>
            </w:r>
          </w:p>
        </w:tc>
      </w:tr>
      <w:tr w:rsidR="00464553" w:rsidRPr="006A02C3" w14:paraId="28AA7DB4" w14:textId="77777777" w:rsidTr="006D0B7A">
        <w:tc>
          <w:tcPr>
            <w:tcW w:w="828" w:type="dxa"/>
          </w:tcPr>
          <w:p w14:paraId="12C5130C"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2D7869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7F6FAD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A4D592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46314C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81FD7E6" w14:textId="77777777" w:rsidR="00464553" w:rsidRPr="006A02C3" w:rsidRDefault="00464553" w:rsidP="00C87C71">
            <w:pPr>
              <w:pStyle w:val="GDP1"/>
            </w:pPr>
            <w:r w:rsidRPr="006A02C3">
              <w:t>Load từ bảng INVENTORY_VANSALE_TRANS.NOTE</w:t>
            </w:r>
          </w:p>
        </w:tc>
      </w:tr>
      <w:tr w:rsidR="00464553" w:rsidRPr="006A02C3" w14:paraId="6F8EC5EA" w14:textId="77777777" w:rsidTr="006D0B7A">
        <w:tc>
          <w:tcPr>
            <w:tcW w:w="13676" w:type="dxa"/>
            <w:gridSpan w:val="6"/>
            <w:shd w:val="clear" w:color="auto" w:fill="DEEAF6"/>
          </w:tcPr>
          <w:p w14:paraId="2FA532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Chi tiết phiếu</w:t>
            </w:r>
          </w:p>
        </w:tc>
      </w:tr>
      <w:tr w:rsidR="00464553" w:rsidRPr="006A02C3" w14:paraId="67027BAD" w14:textId="77777777" w:rsidTr="006D0B7A">
        <w:tc>
          <w:tcPr>
            <w:tcW w:w="13676" w:type="dxa"/>
            <w:gridSpan w:val="6"/>
            <w:shd w:val="clear" w:color="auto" w:fill="DEEAF6"/>
          </w:tcPr>
          <w:p w14:paraId="534BA0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sản phẩm bán/khuyến mãi</w:t>
            </w:r>
          </w:p>
          <w:p w14:paraId="1755C6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Nếu là phiếu xuất kho &amp; kho xuất là kho bán thì hiển thị [Danh sách sản phẩm bán]</w:t>
            </w:r>
          </w:p>
          <w:p w14:paraId="50ABB9C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Nếu là phiếu xuất kho &amp; kho xuất là kho khuyến mãi thì hiển thị [Danh sách sản phẩm khuyến mãi]</w:t>
            </w:r>
          </w:p>
        </w:tc>
      </w:tr>
      <w:tr w:rsidR="00464553" w:rsidRPr="006A02C3" w14:paraId="24F0536F" w14:textId="77777777" w:rsidTr="006D0B7A">
        <w:tc>
          <w:tcPr>
            <w:tcW w:w="13676" w:type="dxa"/>
            <w:gridSpan w:val="6"/>
          </w:tcPr>
          <w:p w14:paraId="654F9621"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 xml:space="preserve">Datagrid </w:t>
            </w:r>
          </w:p>
          <w:p w14:paraId="393F5A9D" w14:textId="77777777" w:rsidR="00464553" w:rsidRPr="006A02C3" w:rsidRDefault="00464553" w:rsidP="00C87C71">
            <w:pPr>
              <w:pStyle w:val="GDP1"/>
            </w:pPr>
            <w:r w:rsidRPr="006A02C3">
              <w:t xml:space="preserve">Load danh sách sản phẩm trong phiếu </w:t>
            </w:r>
          </w:p>
          <w:p w14:paraId="4E83FEB8" w14:textId="77777777" w:rsidR="00464553" w:rsidRPr="006A02C3" w:rsidRDefault="00464553" w:rsidP="00C87C71">
            <w:pPr>
              <w:pStyle w:val="GDP1"/>
            </w:pPr>
            <w:r w:rsidRPr="006A02C3">
              <w:t>Load từ bảng INVENTORY_VANSALE_TRANS_ITEM</w:t>
            </w:r>
          </w:p>
          <w:p w14:paraId="38CFAFD6" w14:textId="77777777" w:rsidR="00464553" w:rsidRPr="006A02C3" w:rsidRDefault="00464553" w:rsidP="00C87C71">
            <w:pPr>
              <w:pStyle w:val="GDP1"/>
            </w:pPr>
            <w:r w:rsidRPr="006A02C3">
              <w:t>Sort theo VISUAL_INDEX ASC</w:t>
            </w:r>
          </w:p>
          <w:p w14:paraId="12997A2A" w14:textId="77777777" w:rsidR="00464553" w:rsidRPr="006A02C3" w:rsidRDefault="00464553" w:rsidP="00C87C71">
            <w:pPr>
              <w:pStyle w:val="GDP1"/>
            </w:pPr>
            <w:r w:rsidRPr="006A02C3">
              <w:t>Load all, không phân trang</w:t>
            </w:r>
          </w:p>
        </w:tc>
      </w:tr>
      <w:tr w:rsidR="00464553" w:rsidRPr="006A02C3" w14:paraId="12CAE1CE" w14:textId="77777777" w:rsidTr="006D0B7A">
        <w:tc>
          <w:tcPr>
            <w:tcW w:w="828" w:type="dxa"/>
          </w:tcPr>
          <w:p w14:paraId="32BD8950"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2C49A0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1FA0F693"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7D20257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54A2BA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97AB051" w14:textId="77777777" w:rsidR="00464553" w:rsidRPr="006A02C3" w:rsidRDefault="00464553" w:rsidP="00C87C71">
            <w:pPr>
              <w:pStyle w:val="GDP1"/>
            </w:pPr>
            <w:r w:rsidRPr="006A02C3">
              <w:t>Load từ bảng INVENTORY_VANSALE_TRANS_ITEM.PRO</w:t>
            </w:r>
            <w:r w:rsidRPr="006A02C3">
              <w:lastRenderedPageBreak/>
              <w:t>DUCT_ID. Join qua PRODUCT lấy CODE</w:t>
            </w:r>
          </w:p>
        </w:tc>
      </w:tr>
      <w:tr w:rsidR="00464553" w:rsidRPr="006A02C3" w14:paraId="2D6F46C0" w14:textId="77777777" w:rsidTr="006D0B7A">
        <w:tc>
          <w:tcPr>
            <w:tcW w:w="828" w:type="dxa"/>
          </w:tcPr>
          <w:p w14:paraId="0C454F2A"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59FAC1F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03F10EE9"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51D5A7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C91904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7589C41" w14:textId="77777777" w:rsidR="00464553" w:rsidRPr="006A02C3" w:rsidRDefault="00464553" w:rsidP="00C87C71">
            <w:pPr>
              <w:pStyle w:val="GDP1"/>
            </w:pPr>
            <w:r w:rsidRPr="006A02C3">
              <w:t>Load từ bảng INVENTORY_VANSALE_TRANS_ITEM.PRODUCT_ID. Join qua PRODUCT lấy NAME</w:t>
            </w:r>
          </w:p>
        </w:tc>
      </w:tr>
      <w:tr w:rsidR="00464553" w:rsidRPr="006A02C3" w14:paraId="6842493B" w14:textId="77777777" w:rsidTr="006D0B7A">
        <w:tc>
          <w:tcPr>
            <w:tcW w:w="828" w:type="dxa"/>
          </w:tcPr>
          <w:p w14:paraId="20FA0520"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32A35A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Số lô</w:t>
            </w:r>
          </w:p>
        </w:tc>
        <w:tc>
          <w:tcPr>
            <w:tcW w:w="1800" w:type="dxa"/>
          </w:tcPr>
          <w:p w14:paraId="3FC5F5CA"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287310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152174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553E55F" w14:textId="77777777" w:rsidR="00464553" w:rsidRPr="006A02C3" w:rsidRDefault="00464553" w:rsidP="00C87C71">
            <w:pPr>
              <w:pStyle w:val="GDP1"/>
            </w:pPr>
            <w:r w:rsidRPr="006A02C3">
              <w:t xml:space="preserve">Chỉ những sản phẩm có quản lý lô mới có dữ liệu cột này. </w:t>
            </w:r>
            <w:r w:rsidRPr="006A02C3">
              <w:rPr>
                <w:color w:val="FF0000"/>
              </w:rPr>
              <w:t>Nếu tất cả sản phẩm trong grid đều không quản lý theo lô thì không xuất hiện cột này trên grid</w:t>
            </w:r>
            <w:r w:rsidRPr="006A02C3">
              <w:t xml:space="preserve"> (INVENTORY_VANSALE_TRANS_ITEM.HAS LOT = 1)</w:t>
            </w:r>
          </w:p>
          <w:p w14:paraId="1E933A8A" w14:textId="77777777" w:rsidR="00464553" w:rsidRPr="006A02C3" w:rsidRDefault="00464553" w:rsidP="00C87C71">
            <w:pPr>
              <w:pStyle w:val="GDP1"/>
            </w:pPr>
            <w:r w:rsidRPr="006A02C3">
              <w:t>Sản phẩm có lô sẽ hiển thị n dòng tương ứng với n lô</w:t>
            </w:r>
          </w:p>
          <w:p w14:paraId="11398F7C" w14:textId="77777777" w:rsidR="00464553" w:rsidRPr="006A02C3" w:rsidRDefault="00464553" w:rsidP="00C87C71">
            <w:pPr>
              <w:pStyle w:val="GDP1"/>
            </w:pPr>
            <w:r w:rsidRPr="006A02C3">
              <w:t>Load từ bảng INVENTORY_VANSALE_TRANS_ITEM_LOT.LOT – EXPIRE_DATE</w:t>
            </w:r>
          </w:p>
        </w:tc>
      </w:tr>
      <w:tr w:rsidR="00464553" w:rsidRPr="006A02C3" w14:paraId="3C3E5687" w14:textId="77777777" w:rsidTr="006D0B7A">
        <w:tc>
          <w:tcPr>
            <w:tcW w:w="828" w:type="dxa"/>
          </w:tcPr>
          <w:p w14:paraId="52005DAF"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7316E9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50F86A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513C5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2942BC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9617E7D" w14:textId="77777777" w:rsidR="00464553" w:rsidRPr="006A02C3" w:rsidRDefault="00464553" w:rsidP="00C87C71">
            <w:pPr>
              <w:pStyle w:val="GDP1"/>
            </w:pPr>
            <w:r w:rsidRPr="006A02C3">
              <w:t>Load từ bảng INVENTORY_VANSALE_TRANS_ITEM.UOM</w:t>
            </w:r>
          </w:p>
        </w:tc>
      </w:tr>
      <w:tr w:rsidR="00464553" w:rsidRPr="006A02C3" w14:paraId="705ADB7F" w14:textId="77777777" w:rsidTr="006D0B7A">
        <w:tc>
          <w:tcPr>
            <w:tcW w:w="828" w:type="dxa"/>
          </w:tcPr>
          <w:p w14:paraId="3E8A6012"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5D9463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giá (VAT)</w:t>
            </w:r>
          </w:p>
        </w:tc>
        <w:tc>
          <w:tcPr>
            <w:tcW w:w="1800" w:type="dxa"/>
          </w:tcPr>
          <w:p w14:paraId="20A747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C5E8DB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26EF82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632A7C4" w14:textId="77777777" w:rsidR="00464553" w:rsidRPr="006A02C3" w:rsidRDefault="00464553" w:rsidP="00C87C71">
            <w:pPr>
              <w:pStyle w:val="GDP1"/>
            </w:pPr>
            <w:r w:rsidRPr="006A02C3">
              <w:t xml:space="preserve">Load từ bảng </w:t>
            </w:r>
            <w:r w:rsidRPr="006A02C3">
              <w:lastRenderedPageBreak/>
              <w:t>INVENTORY_VANSALE_TRANS_ITEM.PRICE</w:t>
            </w:r>
          </w:p>
        </w:tc>
      </w:tr>
      <w:tr w:rsidR="00464553" w:rsidRPr="006A02C3" w14:paraId="51C3E7AA" w14:textId="77777777" w:rsidTr="006D0B7A">
        <w:tc>
          <w:tcPr>
            <w:tcW w:w="828" w:type="dxa"/>
          </w:tcPr>
          <w:p w14:paraId="68A39A69"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676790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nhập </w:t>
            </w:r>
          </w:p>
        </w:tc>
        <w:tc>
          <w:tcPr>
            <w:tcW w:w="1800" w:type="dxa"/>
          </w:tcPr>
          <w:p w14:paraId="0B3190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789009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DE95BD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C75ABB6" w14:textId="77777777" w:rsidR="00464553" w:rsidRPr="006A02C3" w:rsidRDefault="00464553" w:rsidP="00C87C71">
            <w:pPr>
              <w:pStyle w:val="GDP1"/>
            </w:pPr>
            <w:r w:rsidRPr="006A02C3">
              <w:t>Mã – Tên kho</w:t>
            </w:r>
          </w:p>
          <w:p w14:paraId="79494612" w14:textId="77777777" w:rsidR="00464553" w:rsidRPr="006A02C3" w:rsidRDefault="00464553" w:rsidP="00C87C71">
            <w:pPr>
              <w:pStyle w:val="GDP1"/>
            </w:pPr>
            <w:r w:rsidRPr="006A02C3">
              <w:t>Nếu là phiếu xuất: INVENTORY_VANSALE_TRANS.FROM_WAREHOUSE_ID join qua WAREHOUSE lấy CODE – NAME</w:t>
            </w:r>
          </w:p>
          <w:p w14:paraId="0B12228B" w14:textId="77777777" w:rsidR="00464553" w:rsidRPr="006A02C3" w:rsidRDefault="00464553" w:rsidP="00C87C71">
            <w:pPr>
              <w:pStyle w:val="GDP1"/>
            </w:pPr>
            <w:r w:rsidRPr="006A02C3">
              <w:t>Nếu là phiếu nhập: INVENTORY_VANSALE_TRANS.TO_WAREHOUSE_ID join qua WAREHOUSE lấy CODE - NAME</w:t>
            </w:r>
          </w:p>
        </w:tc>
      </w:tr>
      <w:tr w:rsidR="00464553" w:rsidRPr="006A02C3" w14:paraId="2FA33764" w14:textId="77777777" w:rsidTr="006D0B7A">
        <w:tc>
          <w:tcPr>
            <w:tcW w:w="828" w:type="dxa"/>
          </w:tcPr>
          <w:p w14:paraId="639B554C"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59243E1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Số lượng xuất/nhập</w:t>
            </w:r>
          </w:p>
        </w:tc>
        <w:tc>
          <w:tcPr>
            <w:tcW w:w="1800" w:type="dxa"/>
          </w:tcPr>
          <w:p w14:paraId="5E6DFC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C8AEA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840E16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C14754D" w14:textId="77777777" w:rsidR="00464553" w:rsidRPr="006A02C3" w:rsidRDefault="00464553" w:rsidP="00C87C71">
            <w:pPr>
              <w:pStyle w:val="GDP1"/>
            </w:pPr>
            <w:r w:rsidRPr="006A02C3">
              <w:t>Nếu là phiếu xuất/nhập thì tên cột là Số lượng xuất/nhập</w:t>
            </w:r>
          </w:p>
          <w:p w14:paraId="27E4E3FD" w14:textId="77777777" w:rsidR="00464553" w:rsidRPr="006A02C3" w:rsidRDefault="00464553" w:rsidP="00C87C71">
            <w:pPr>
              <w:pStyle w:val="GDP1"/>
            </w:pPr>
            <w:r w:rsidRPr="006A02C3">
              <w:t>Nếu sản phẩm không có lô: là số lượng xuất/nhập của sản phẩm (INVENTORY_VANSALE_TRANS_ITEM.QUANTITY)</w:t>
            </w:r>
          </w:p>
          <w:p w14:paraId="130B32A9" w14:textId="77777777" w:rsidR="00464553" w:rsidRPr="006A02C3" w:rsidRDefault="00464553" w:rsidP="00C87C71">
            <w:pPr>
              <w:pStyle w:val="GDP1"/>
            </w:pPr>
            <w:r w:rsidRPr="006A02C3">
              <w:t xml:space="preserve">Nếu sản phẩm có lô: là số lượng xuất/nhập của </w:t>
            </w:r>
            <w:r w:rsidRPr="006A02C3">
              <w:lastRenderedPageBreak/>
              <w:t>từng lô (INVENTORY_VANSALE_TRANS_ITEM_LOT.TOTAL</w:t>
            </w:r>
          </w:p>
        </w:tc>
      </w:tr>
      <w:tr w:rsidR="00464553" w:rsidRPr="006A02C3" w14:paraId="5B01C115" w14:textId="77777777" w:rsidTr="006D0B7A">
        <w:tc>
          <w:tcPr>
            <w:tcW w:w="828" w:type="dxa"/>
          </w:tcPr>
          <w:p w14:paraId="2390C16F"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03598B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1D47A9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1421E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0A6B45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6604B76" w14:textId="77777777" w:rsidR="00464553" w:rsidRPr="006A02C3" w:rsidRDefault="00464553" w:rsidP="00C87C71">
            <w:pPr>
              <w:pStyle w:val="GDP1"/>
            </w:pPr>
            <w:r w:rsidRPr="006A02C3">
              <w:t>Nếu sản phẩm không có lô: là thành tiền của sản phẩm (INVENTORY_VANSALE_TRANS_ITEM.QUANTITY)</w:t>
            </w:r>
          </w:p>
          <w:p w14:paraId="473BC502" w14:textId="77777777" w:rsidR="00464553" w:rsidRPr="006A02C3" w:rsidRDefault="00464553" w:rsidP="00C87C71">
            <w:pPr>
              <w:pStyle w:val="GDP1"/>
            </w:pPr>
            <w:r w:rsidRPr="006A02C3">
              <w:t>Nếu sản phẩm có lô: là thành tiền của từng lô (INVENTORY_VANSALE_TRANS_ITEM_LOT.TOTAL</w:t>
            </w:r>
          </w:p>
        </w:tc>
      </w:tr>
      <w:tr w:rsidR="00464553" w:rsidRPr="006A02C3" w14:paraId="0DD142D7" w14:textId="77777777" w:rsidTr="006D0B7A">
        <w:tc>
          <w:tcPr>
            <w:tcW w:w="13676" w:type="dxa"/>
            <w:gridSpan w:val="6"/>
            <w:shd w:val="clear" w:color="auto" w:fill="DEEAF6"/>
          </w:tcPr>
          <w:p w14:paraId="6D5916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Thông tin xử lý</w:t>
            </w:r>
          </w:p>
        </w:tc>
      </w:tr>
      <w:tr w:rsidR="00464553" w:rsidRPr="006A02C3" w14:paraId="45FB5EB9" w14:textId="77777777" w:rsidTr="006D0B7A">
        <w:tc>
          <w:tcPr>
            <w:tcW w:w="828" w:type="dxa"/>
          </w:tcPr>
          <w:p w14:paraId="2FFDE32F"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3A015A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610A935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DC419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700C48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3808F05" w14:textId="77777777" w:rsidR="00464553" w:rsidRPr="006A02C3" w:rsidRDefault="00464553" w:rsidP="00C87C71">
            <w:pPr>
              <w:pStyle w:val="GDP1"/>
            </w:pPr>
            <w:r w:rsidRPr="006A02C3">
              <w:t>Load từ bảng INVENTORY_VANSALE_TRANS.CURRENT_STATUS_NAME</w:t>
            </w:r>
          </w:p>
        </w:tc>
      </w:tr>
      <w:tr w:rsidR="00464553" w:rsidRPr="006A02C3" w14:paraId="37717D53" w14:textId="77777777" w:rsidTr="006D0B7A">
        <w:tc>
          <w:tcPr>
            <w:tcW w:w="828" w:type="dxa"/>
          </w:tcPr>
          <w:p w14:paraId="576DC9FB"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29EA75C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tiếp theo</w:t>
            </w:r>
          </w:p>
        </w:tc>
        <w:tc>
          <w:tcPr>
            <w:tcW w:w="1800" w:type="dxa"/>
          </w:tcPr>
          <w:p w14:paraId="22B62E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22606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7DA56E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E4425F9" w14:textId="77777777" w:rsidR="00464553" w:rsidRPr="006A02C3" w:rsidRDefault="00464553" w:rsidP="00C87C71">
            <w:pPr>
              <w:pStyle w:val="GDP1"/>
            </w:pPr>
            <w:r w:rsidRPr="006A02C3">
              <w:t xml:space="preserve">Load từ bảng INVENTORY_VANSALE_TRANS.CURRENT_APPROVAL_STEP_ID </w:t>
            </w:r>
          </w:p>
        </w:tc>
      </w:tr>
      <w:tr w:rsidR="00464553" w:rsidRPr="006A02C3" w14:paraId="7EB5ED23" w14:textId="77777777" w:rsidTr="006D0B7A">
        <w:tc>
          <w:tcPr>
            <w:tcW w:w="828" w:type="dxa"/>
          </w:tcPr>
          <w:p w14:paraId="17E1B804"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495D23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Thời gian thao tác </w:t>
            </w:r>
            <w:r w:rsidRPr="006A02C3">
              <w:rPr>
                <w:rFonts w:ascii="Times New Roman" w:hAnsi="Times New Roman"/>
                <w:sz w:val="24"/>
                <w:szCs w:val="24"/>
              </w:rPr>
              <w:lastRenderedPageBreak/>
              <w:t>cuối</w:t>
            </w:r>
          </w:p>
        </w:tc>
        <w:tc>
          <w:tcPr>
            <w:tcW w:w="1800" w:type="dxa"/>
          </w:tcPr>
          <w:p w14:paraId="151F52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 xml:space="preserve">Label </w:t>
            </w:r>
          </w:p>
        </w:tc>
        <w:tc>
          <w:tcPr>
            <w:tcW w:w="1598" w:type="dxa"/>
          </w:tcPr>
          <w:p w14:paraId="6DBF28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973FFC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228B509" w14:textId="77777777" w:rsidR="00464553" w:rsidRPr="006A02C3" w:rsidRDefault="00464553" w:rsidP="00C87C71">
            <w:pPr>
              <w:pStyle w:val="GDP1"/>
            </w:pPr>
            <w:r w:rsidRPr="006A02C3">
              <w:t xml:space="preserve">Load từ bảng </w:t>
            </w:r>
            <w:r w:rsidRPr="006A02C3">
              <w:lastRenderedPageBreak/>
              <w:t>INVENTORY_VANSALE_TRANS_TRACKING lấy LOGTIME của dòng mới nhất</w:t>
            </w:r>
          </w:p>
        </w:tc>
      </w:tr>
      <w:tr w:rsidR="00464553" w:rsidRPr="006A02C3" w14:paraId="72EC0880" w14:textId="77777777" w:rsidTr="006D0B7A">
        <w:tc>
          <w:tcPr>
            <w:tcW w:w="828" w:type="dxa"/>
          </w:tcPr>
          <w:p w14:paraId="245753DF"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45396B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thêm</w:t>
            </w:r>
          </w:p>
        </w:tc>
        <w:tc>
          <w:tcPr>
            <w:tcW w:w="1800" w:type="dxa"/>
          </w:tcPr>
          <w:p w14:paraId="46CE9D29"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7F700A2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84184D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491A822" w14:textId="77777777" w:rsidR="00464553" w:rsidRPr="006A02C3" w:rsidRDefault="00464553" w:rsidP="00C87C71">
            <w:pPr>
              <w:pStyle w:val="GDP1"/>
            </w:pPr>
          </w:p>
        </w:tc>
      </w:tr>
      <w:tr w:rsidR="00464553" w:rsidRPr="006A02C3" w14:paraId="2EEA2B8A" w14:textId="77777777" w:rsidTr="006D0B7A">
        <w:tc>
          <w:tcPr>
            <w:tcW w:w="13676" w:type="dxa"/>
            <w:gridSpan w:val="6"/>
            <w:shd w:val="clear" w:color="auto" w:fill="DEEAF6"/>
          </w:tcPr>
          <w:p w14:paraId="640F02C5" w14:textId="77777777" w:rsidR="00464553" w:rsidRPr="006A02C3" w:rsidRDefault="00464553" w:rsidP="00C87C71">
            <w:pPr>
              <w:pStyle w:val="GDP1"/>
              <w:numPr>
                <w:ilvl w:val="0"/>
                <w:numId w:val="0"/>
              </w:numPr>
            </w:pPr>
            <w:r w:rsidRPr="006A02C3">
              <w:t>Thông tin giá trị</w:t>
            </w:r>
          </w:p>
        </w:tc>
      </w:tr>
      <w:tr w:rsidR="00464553" w:rsidRPr="006A02C3" w14:paraId="41CCE955" w14:textId="77777777" w:rsidTr="006D0B7A">
        <w:tc>
          <w:tcPr>
            <w:tcW w:w="828" w:type="dxa"/>
          </w:tcPr>
          <w:p w14:paraId="68951D27"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3B8C611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1374CB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2B77BE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41919A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1F9A8C8" w14:textId="77777777" w:rsidR="00464553" w:rsidRPr="006A02C3" w:rsidRDefault="00464553" w:rsidP="00C87C71">
            <w:pPr>
              <w:pStyle w:val="GDP1"/>
            </w:pPr>
            <w:r w:rsidRPr="006A02C3">
              <w:t>Load từ bảng INVENTORY_VANSALE_TRANS.TOTAL_AMOUNT</w:t>
            </w:r>
          </w:p>
        </w:tc>
      </w:tr>
      <w:tr w:rsidR="00464553" w:rsidRPr="006A02C3" w14:paraId="226BE0F8" w14:textId="77777777" w:rsidTr="006D0B7A">
        <w:tc>
          <w:tcPr>
            <w:tcW w:w="828" w:type="dxa"/>
          </w:tcPr>
          <w:p w14:paraId="6D203233"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0732C3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SKUs</w:t>
            </w:r>
          </w:p>
        </w:tc>
        <w:tc>
          <w:tcPr>
            <w:tcW w:w="1800" w:type="dxa"/>
          </w:tcPr>
          <w:p w14:paraId="4193C04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C453C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727A9F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7AF7D6E" w14:textId="77777777" w:rsidR="00464553" w:rsidRPr="006A02C3" w:rsidRDefault="00464553" w:rsidP="00C87C71">
            <w:pPr>
              <w:pStyle w:val="GDP1"/>
            </w:pPr>
            <w:r w:rsidRPr="006A02C3">
              <w:t>Load từ bảng INVENTORY_VANSALE_TRANS.TOTAL_SKU</w:t>
            </w:r>
          </w:p>
        </w:tc>
      </w:tr>
      <w:tr w:rsidR="00464553" w:rsidRPr="006A02C3" w14:paraId="5728DC50" w14:textId="77777777" w:rsidTr="006D0B7A">
        <w:tc>
          <w:tcPr>
            <w:tcW w:w="828" w:type="dxa"/>
          </w:tcPr>
          <w:p w14:paraId="1FA25540"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31AD32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số lượng</w:t>
            </w:r>
          </w:p>
        </w:tc>
        <w:tc>
          <w:tcPr>
            <w:tcW w:w="1800" w:type="dxa"/>
          </w:tcPr>
          <w:p w14:paraId="5C8463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DFB7F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458298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53CC39B" w14:textId="77777777" w:rsidR="00464553" w:rsidRPr="006A02C3" w:rsidRDefault="00464553" w:rsidP="00C87C71">
            <w:pPr>
              <w:pStyle w:val="GDP1"/>
            </w:pPr>
            <w:r w:rsidRPr="006A02C3">
              <w:t>Load từ bảng INVENTORY_VANSALE_TRANS.TOTAL_QUANTITY</w:t>
            </w:r>
          </w:p>
        </w:tc>
      </w:tr>
      <w:tr w:rsidR="00464553" w:rsidRPr="006A02C3" w14:paraId="5F74555B" w14:textId="77777777" w:rsidTr="006D0B7A">
        <w:tc>
          <w:tcPr>
            <w:tcW w:w="13676" w:type="dxa"/>
            <w:gridSpan w:val="6"/>
            <w:shd w:val="clear" w:color="auto" w:fill="DEEAF6"/>
          </w:tcPr>
          <w:p w14:paraId="5598BC1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File đính kèm</w:t>
            </w:r>
          </w:p>
        </w:tc>
      </w:tr>
      <w:tr w:rsidR="00464553" w:rsidRPr="006A02C3" w14:paraId="3BBC72C0" w14:textId="77777777" w:rsidTr="006D0B7A">
        <w:tc>
          <w:tcPr>
            <w:tcW w:w="13676" w:type="dxa"/>
            <w:gridSpan w:val="6"/>
          </w:tcPr>
          <w:p w14:paraId="0CFB7B33" w14:textId="77777777" w:rsidR="00464553" w:rsidRPr="006A02C3" w:rsidRDefault="00464553" w:rsidP="00C87C71">
            <w:pPr>
              <w:pStyle w:val="GDP1"/>
              <w:numPr>
                <w:ilvl w:val="0"/>
                <w:numId w:val="0"/>
              </w:numPr>
              <w:ind w:left="720"/>
            </w:pPr>
            <w:r w:rsidRPr="006A02C3">
              <w:t>Danh sách file đính kèm</w:t>
            </w:r>
          </w:p>
          <w:p w14:paraId="26B1FFA9" w14:textId="77777777" w:rsidR="00464553" w:rsidRPr="006A02C3" w:rsidRDefault="00464553" w:rsidP="00C87C71">
            <w:pPr>
              <w:pStyle w:val="GDP1"/>
            </w:pPr>
            <w:r w:rsidRPr="006A02C3">
              <w:t>Load từ bảng INVENTORY_VANSALE_TRANS_ATTACHMENT</w:t>
            </w:r>
          </w:p>
          <w:p w14:paraId="15A9CFB6" w14:textId="77777777" w:rsidR="00464553" w:rsidRPr="006A02C3" w:rsidRDefault="00464553" w:rsidP="00C87C71">
            <w:pPr>
              <w:pStyle w:val="GDP1"/>
            </w:pPr>
            <w:r w:rsidRPr="006A02C3">
              <w:t>Hiển thị Tên file (FILE_NAME)</w:t>
            </w:r>
          </w:p>
          <w:p w14:paraId="2E924060" w14:textId="77777777" w:rsidR="00464553" w:rsidRPr="006A02C3" w:rsidRDefault="00464553" w:rsidP="00C87C71">
            <w:pPr>
              <w:pStyle w:val="GDP1"/>
            </w:pPr>
            <w:r w:rsidRPr="006A02C3">
              <w:t>Sort theo Ngày tải lên DESC (CREATE_DATE)</w:t>
            </w:r>
          </w:p>
        </w:tc>
      </w:tr>
      <w:tr w:rsidR="00464553" w:rsidRPr="006A02C3" w14:paraId="163E0AA6" w14:textId="77777777" w:rsidTr="006D0B7A">
        <w:tc>
          <w:tcPr>
            <w:tcW w:w="828" w:type="dxa"/>
          </w:tcPr>
          <w:p w14:paraId="478AFB5A"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39D990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Đính kèm</w:t>
            </w:r>
          </w:p>
        </w:tc>
        <w:tc>
          <w:tcPr>
            <w:tcW w:w="1800" w:type="dxa"/>
          </w:tcPr>
          <w:p w14:paraId="6A79F8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433DD0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4B30BD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3DB1193" w14:textId="77777777" w:rsidR="00464553" w:rsidRPr="006A02C3" w:rsidRDefault="00464553" w:rsidP="00C87C71">
            <w:pPr>
              <w:pStyle w:val="GDP1"/>
            </w:pPr>
          </w:p>
        </w:tc>
      </w:tr>
      <w:tr w:rsidR="00464553" w:rsidRPr="006A02C3" w14:paraId="2B38F31F" w14:textId="77777777" w:rsidTr="006D0B7A">
        <w:tc>
          <w:tcPr>
            <w:tcW w:w="828" w:type="dxa"/>
          </w:tcPr>
          <w:p w14:paraId="652B3867" w14:textId="77777777" w:rsidR="00464553" w:rsidRPr="006A02C3" w:rsidRDefault="00464553">
            <w:pPr>
              <w:pStyle w:val="TableData12"/>
              <w:numPr>
                <w:ilvl w:val="0"/>
                <w:numId w:val="17"/>
              </w:numPr>
              <w:spacing w:line="360" w:lineRule="auto"/>
              <w:rPr>
                <w:rFonts w:ascii="Times New Roman" w:hAnsi="Times New Roman"/>
                <w:sz w:val="24"/>
                <w:szCs w:val="24"/>
              </w:rPr>
            </w:pPr>
          </w:p>
        </w:tc>
        <w:tc>
          <w:tcPr>
            <w:tcW w:w="2070" w:type="dxa"/>
          </w:tcPr>
          <w:p w14:paraId="461FA6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file</w:t>
            </w:r>
          </w:p>
        </w:tc>
        <w:tc>
          <w:tcPr>
            <w:tcW w:w="1800" w:type="dxa"/>
          </w:tcPr>
          <w:p w14:paraId="474EE9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39507F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03C20E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DC6C4E2" w14:textId="77777777" w:rsidR="00464553" w:rsidRPr="006A02C3" w:rsidRDefault="00464553" w:rsidP="00C87C71">
            <w:pPr>
              <w:pStyle w:val="GDP1"/>
            </w:pPr>
            <w:r w:rsidRPr="006A02C3">
              <w:t>Nếu là file ảnh/pdf thì khi nhấn vào link sẽ mặc định VIEW file</w:t>
            </w:r>
          </w:p>
          <w:p w14:paraId="4D7C0E2F" w14:textId="77777777" w:rsidR="00464553" w:rsidRPr="006A02C3" w:rsidRDefault="00464553" w:rsidP="00C87C71">
            <w:pPr>
              <w:pStyle w:val="GDP1"/>
            </w:pPr>
            <w:r w:rsidRPr="006A02C3">
              <w:t>Nếu không phải file ảnh/pdf thì khi nhấn vào link sẽ mặc định TẢI file</w:t>
            </w:r>
          </w:p>
        </w:tc>
      </w:tr>
    </w:tbl>
    <w:p w14:paraId="42D3C221" w14:textId="77777777" w:rsidR="00464553" w:rsidRPr="006A02C3" w:rsidRDefault="00464553" w:rsidP="00512E56">
      <w:pPr>
        <w:spacing w:line="360" w:lineRule="auto"/>
        <w:rPr>
          <w:lang w:eastAsia="ar-SA"/>
        </w:rPr>
      </w:pPr>
    </w:p>
    <w:p w14:paraId="50CB4BF9" w14:textId="77777777" w:rsidR="00464553" w:rsidRPr="006A02C3" w:rsidRDefault="00464553" w:rsidP="00512E56">
      <w:pPr>
        <w:pStyle w:val="Heading7"/>
        <w:spacing w:line="360" w:lineRule="auto"/>
        <w:rPr>
          <w:highlight w:val="yellow"/>
        </w:rPr>
      </w:pPr>
      <w:r w:rsidRPr="006A02C3">
        <w:rPr>
          <w:highlight w:val="yellow"/>
        </w:rPr>
        <w:t>Trạng thái xử lý</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01450A0D" w14:textId="77777777" w:rsidTr="006D0B7A">
        <w:trPr>
          <w:tblHeader/>
        </w:trPr>
        <w:tc>
          <w:tcPr>
            <w:tcW w:w="828" w:type="dxa"/>
            <w:shd w:val="pct5" w:color="auto" w:fill="FFFFFF"/>
          </w:tcPr>
          <w:p w14:paraId="222E5D16"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STT</w:t>
            </w:r>
          </w:p>
        </w:tc>
        <w:tc>
          <w:tcPr>
            <w:tcW w:w="2070" w:type="dxa"/>
            <w:shd w:val="pct5" w:color="auto" w:fill="FFFFFF"/>
          </w:tcPr>
          <w:p w14:paraId="67B5CF5C"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44E0E95E"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0365990A"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6BACB899"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5C32A69D"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1E2EB791"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390C974E" w14:textId="77777777" w:rsidTr="006D0B7A">
        <w:tc>
          <w:tcPr>
            <w:tcW w:w="828" w:type="dxa"/>
          </w:tcPr>
          <w:p w14:paraId="509F3611" w14:textId="77777777" w:rsidR="00464553" w:rsidRPr="006A02C3" w:rsidRDefault="00464553">
            <w:pPr>
              <w:pStyle w:val="TableData12"/>
              <w:numPr>
                <w:ilvl w:val="0"/>
                <w:numId w:val="54"/>
              </w:numPr>
              <w:spacing w:line="360" w:lineRule="auto"/>
              <w:rPr>
                <w:rFonts w:ascii="Times New Roman" w:hAnsi="Times New Roman"/>
                <w:sz w:val="24"/>
                <w:szCs w:val="24"/>
              </w:rPr>
            </w:pPr>
          </w:p>
        </w:tc>
        <w:tc>
          <w:tcPr>
            <w:tcW w:w="2070" w:type="dxa"/>
          </w:tcPr>
          <w:p w14:paraId="06E9FD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xử lý phiếu: &lt;Mã phiếu &gt;</w:t>
            </w:r>
          </w:p>
        </w:tc>
        <w:tc>
          <w:tcPr>
            <w:tcW w:w="1800" w:type="dxa"/>
          </w:tcPr>
          <w:p w14:paraId="59AED5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234E77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Output </w:t>
            </w:r>
          </w:p>
        </w:tc>
        <w:tc>
          <w:tcPr>
            <w:tcW w:w="1530" w:type="dxa"/>
          </w:tcPr>
          <w:p w14:paraId="1454775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771EFE3" w14:textId="77777777" w:rsidR="00464553" w:rsidRPr="006A02C3" w:rsidRDefault="00464553" w:rsidP="00C87C71">
            <w:pPr>
              <w:pStyle w:val="GDP1"/>
            </w:pPr>
          </w:p>
        </w:tc>
      </w:tr>
      <w:tr w:rsidR="00464553" w:rsidRPr="006A02C3" w14:paraId="2EB8B1AF" w14:textId="77777777" w:rsidTr="006D0B7A">
        <w:tc>
          <w:tcPr>
            <w:tcW w:w="13676" w:type="dxa"/>
            <w:gridSpan w:val="6"/>
          </w:tcPr>
          <w:p w14:paraId="33155BE3"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Timeline</w:t>
            </w:r>
          </w:p>
          <w:p w14:paraId="5572D10E" w14:textId="77777777" w:rsidR="00464553" w:rsidRPr="006A02C3" w:rsidRDefault="00464553" w:rsidP="00C87C71">
            <w:pPr>
              <w:pStyle w:val="GDP1"/>
            </w:pPr>
            <w:r w:rsidRPr="006A02C3">
              <w:t>Load các bước xử lý phiếu xuất nhập kho Vansale</w:t>
            </w:r>
          </w:p>
          <w:p w14:paraId="30CAEBC4" w14:textId="77777777" w:rsidR="00464553" w:rsidRPr="006A02C3" w:rsidRDefault="00464553" w:rsidP="00C87C71">
            <w:pPr>
              <w:pStyle w:val="GDP1"/>
            </w:pPr>
            <w:r w:rsidRPr="006A02C3">
              <w:t>Load từ bảng INVENTORY_VANSALE_TRANS_TRACKING, INVENTORY_APPROVAL_NEXT_STATE, INVENTORY_APPROVAL_STEP</w:t>
            </w:r>
          </w:p>
          <w:p w14:paraId="73C38455" w14:textId="77777777" w:rsidR="00464553" w:rsidRPr="006A02C3" w:rsidRDefault="00464553" w:rsidP="00C87C71">
            <w:pPr>
              <w:pStyle w:val="GDP1"/>
            </w:pPr>
            <w:r w:rsidRPr="006A02C3">
              <w:t>Sort theo Thứ tự bước ASC (INVENTORY_APPROVAL_STEP.STEP_NO)</w:t>
            </w:r>
          </w:p>
        </w:tc>
      </w:tr>
      <w:tr w:rsidR="00464553" w:rsidRPr="006A02C3" w14:paraId="646DEFF9" w14:textId="77777777" w:rsidTr="006D0B7A">
        <w:tc>
          <w:tcPr>
            <w:tcW w:w="828" w:type="dxa"/>
          </w:tcPr>
          <w:p w14:paraId="7E854356" w14:textId="77777777" w:rsidR="00464553" w:rsidRPr="006A02C3" w:rsidRDefault="00464553">
            <w:pPr>
              <w:pStyle w:val="TableData12"/>
              <w:numPr>
                <w:ilvl w:val="0"/>
                <w:numId w:val="54"/>
              </w:numPr>
              <w:spacing w:line="360" w:lineRule="auto"/>
              <w:rPr>
                <w:rFonts w:ascii="Times New Roman" w:hAnsi="Times New Roman"/>
                <w:sz w:val="24"/>
                <w:szCs w:val="24"/>
              </w:rPr>
            </w:pPr>
          </w:p>
        </w:tc>
        <w:tc>
          <w:tcPr>
            <w:tcW w:w="2070" w:type="dxa"/>
          </w:tcPr>
          <w:p w14:paraId="597546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031904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71D51E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80913D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F4B5ED9" w14:textId="77777777" w:rsidR="00464553" w:rsidRPr="006A02C3" w:rsidRDefault="00464553" w:rsidP="00C87C71">
            <w:pPr>
              <w:pStyle w:val="GDP1"/>
            </w:pPr>
            <w:r w:rsidRPr="006A02C3">
              <w:t>Trạng thái đã qua: in nghiêng &amp; tô đậm</w:t>
            </w:r>
          </w:p>
          <w:p w14:paraId="79827DB3" w14:textId="77777777" w:rsidR="00464553" w:rsidRPr="006A02C3" w:rsidRDefault="00464553" w:rsidP="00C87C71">
            <w:pPr>
              <w:pStyle w:val="GDP1"/>
            </w:pPr>
            <w:r w:rsidRPr="006A02C3">
              <w:t>Trạng thái hiện tại: highlight text màu xanh</w:t>
            </w:r>
          </w:p>
          <w:p w14:paraId="1E1D3830" w14:textId="77777777" w:rsidR="00464553" w:rsidRPr="006A02C3" w:rsidRDefault="00464553" w:rsidP="00C87C71">
            <w:pPr>
              <w:pStyle w:val="GDP1"/>
            </w:pPr>
            <w:r w:rsidRPr="006A02C3">
              <w:t>Trạng thái tương lai: text màu xám</w:t>
            </w:r>
          </w:p>
          <w:p w14:paraId="62013C2A" w14:textId="77777777" w:rsidR="00464553" w:rsidRPr="006A02C3" w:rsidRDefault="00464553" w:rsidP="00C87C71">
            <w:pPr>
              <w:pStyle w:val="GDP1"/>
            </w:pPr>
            <w:r w:rsidRPr="006A02C3">
              <w:t>Load từ bảng INVENTORY_APPROVAL_NEXT_STATE.NEXT_STATE</w:t>
            </w:r>
          </w:p>
        </w:tc>
      </w:tr>
      <w:tr w:rsidR="00464553" w:rsidRPr="006A02C3" w14:paraId="34227012" w14:textId="77777777" w:rsidTr="006D0B7A">
        <w:tc>
          <w:tcPr>
            <w:tcW w:w="828" w:type="dxa"/>
          </w:tcPr>
          <w:p w14:paraId="689BFFB1" w14:textId="77777777" w:rsidR="00464553" w:rsidRPr="006A02C3" w:rsidRDefault="00464553">
            <w:pPr>
              <w:pStyle w:val="TableData12"/>
              <w:numPr>
                <w:ilvl w:val="0"/>
                <w:numId w:val="54"/>
              </w:numPr>
              <w:spacing w:line="360" w:lineRule="auto"/>
              <w:rPr>
                <w:rFonts w:ascii="Times New Roman" w:hAnsi="Times New Roman"/>
                <w:sz w:val="24"/>
                <w:szCs w:val="24"/>
              </w:rPr>
            </w:pPr>
          </w:p>
        </w:tc>
        <w:tc>
          <w:tcPr>
            <w:tcW w:w="2070" w:type="dxa"/>
          </w:tcPr>
          <w:p w14:paraId="43AD1A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Thời gian chuyển trạng thái</w:t>
            </w:r>
          </w:p>
        </w:tc>
        <w:tc>
          <w:tcPr>
            <w:tcW w:w="1800" w:type="dxa"/>
          </w:tcPr>
          <w:p w14:paraId="62D0C6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E4A94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E32998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639A172" w14:textId="77777777" w:rsidR="00464553" w:rsidRPr="006A02C3" w:rsidRDefault="00464553" w:rsidP="00C87C71">
            <w:pPr>
              <w:pStyle w:val="GDP1"/>
            </w:pPr>
            <w:r w:rsidRPr="006A02C3">
              <w:t>Ngày giờ (dd/mm/yyyy hh24:mi:ss)</w:t>
            </w:r>
          </w:p>
          <w:p w14:paraId="2BF3697B" w14:textId="77777777" w:rsidR="00464553" w:rsidRPr="006A02C3" w:rsidRDefault="00464553" w:rsidP="00C87C71">
            <w:pPr>
              <w:pStyle w:val="GDP1"/>
            </w:pPr>
            <w:r w:rsidRPr="006A02C3">
              <w:t>Load từ bảng INVENTORY_TRANSFER_TRACKING.LOGTIME</w:t>
            </w:r>
          </w:p>
        </w:tc>
      </w:tr>
      <w:tr w:rsidR="00464553" w:rsidRPr="006A02C3" w14:paraId="2A0C895E" w14:textId="77777777" w:rsidTr="006D0B7A">
        <w:tc>
          <w:tcPr>
            <w:tcW w:w="13676" w:type="dxa"/>
            <w:gridSpan w:val="6"/>
          </w:tcPr>
          <w:p w14:paraId="28323AF5"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Thao tác</w:t>
            </w:r>
          </w:p>
        </w:tc>
      </w:tr>
      <w:tr w:rsidR="00464553" w:rsidRPr="006A02C3" w14:paraId="74AEF14F" w14:textId="77777777" w:rsidTr="006D0B7A">
        <w:tc>
          <w:tcPr>
            <w:tcW w:w="828" w:type="dxa"/>
          </w:tcPr>
          <w:p w14:paraId="3DFEB61D" w14:textId="77777777" w:rsidR="00464553" w:rsidRPr="006A02C3" w:rsidRDefault="00464553">
            <w:pPr>
              <w:pStyle w:val="TableData12"/>
              <w:numPr>
                <w:ilvl w:val="0"/>
                <w:numId w:val="54"/>
              </w:numPr>
              <w:spacing w:line="360" w:lineRule="auto"/>
              <w:rPr>
                <w:rFonts w:ascii="Times New Roman" w:hAnsi="Times New Roman"/>
                <w:sz w:val="24"/>
                <w:szCs w:val="24"/>
              </w:rPr>
            </w:pPr>
          </w:p>
        </w:tc>
        <w:tc>
          <w:tcPr>
            <w:tcW w:w="2070" w:type="dxa"/>
          </w:tcPr>
          <w:p w14:paraId="6F9D3D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7E52A4E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438C1F9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1A47AD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E0A1AB2" w14:textId="77777777" w:rsidR="00464553" w:rsidRPr="006A02C3" w:rsidRDefault="00464553" w:rsidP="00C87C71">
            <w:pPr>
              <w:pStyle w:val="GDP1"/>
            </w:pPr>
          </w:p>
        </w:tc>
      </w:tr>
    </w:tbl>
    <w:p w14:paraId="766C4AF3" w14:textId="77777777" w:rsidR="00464553" w:rsidRPr="006A02C3" w:rsidRDefault="00464553" w:rsidP="00512E56">
      <w:pPr>
        <w:spacing w:line="360" w:lineRule="auto"/>
        <w:rPr>
          <w:lang w:eastAsia="ar-SA"/>
        </w:rPr>
      </w:pPr>
    </w:p>
    <w:p w14:paraId="338431CE" w14:textId="77777777" w:rsidR="00464553" w:rsidRPr="006A02C3" w:rsidRDefault="00464553" w:rsidP="00512E56">
      <w:pPr>
        <w:pStyle w:val="Heading6"/>
        <w:spacing w:line="360" w:lineRule="auto"/>
        <w:rPr>
          <w:highlight w:val="yellow"/>
        </w:rPr>
      </w:pPr>
      <w:r w:rsidRPr="006A02C3">
        <w:rPr>
          <w:highlight w:val="yellow"/>
        </w:rPr>
        <w:t>Tạo phiếu xuất kho Vansale</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6B36487D" w14:textId="77777777" w:rsidTr="006D0B7A">
        <w:trPr>
          <w:tblHeader/>
        </w:trPr>
        <w:tc>
          <w:tcPr>
            <w:tcW w:w="828" w:type="dxa"/>
            <w:shd w:val="pct5" w:color="auto" w:fill="FFFFFF"/>
          </w:tcPr>
          <w:p w14:paraId="71778A78"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STT</w:t>
            </w:r>
          </w:p>
        </w:tc>
        <w:tc>
          <w:tcPr>
            <w:tcW w:w="2070" w:type="dxa"/>
            <w:shd w:val="pct5" w:color="auto" w:fill="FFFFFF"/>
          </w:tcPr>
          <w:p w14:paraId="1208073F"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590AB3DB"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0AA2CCB3"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2293B756"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17ED1C96"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7E6E5EC3"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F208A3D" w14:textId="77777777" w:rsidTr="006D0B7A">
        <w:tc>
          <w:tcPr>
            <w:tcW w:w="13676" w:type="dxa"/>
            <w:gridSpan w:val="6"/>
          </w:tcPr>
          <w:p w14:paraId="1C87C1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732C5277" w14:textId="77777777" w:rsidTr="006D0B7A">
        <w:tc>
          <w:tcPr>
            <w:tcW w:w="828" w:type="dxa"/>
          </w:tcPr>
          <w:p w14:paraId="3E64156F"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209723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61495A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619AF02"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325BCF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073ABB33" w14:textId="77777777" w:rsidR="00464553" w:rsidRPr="006A02C3" w:rsidRDefault="00464553" w:rsidP="00C87C71">
            <w:pPr>
              <w:pStyle w:val="GDP1"/>
            </w:pPr>
            <w:r w:rsidRPr="006A02C3">
              <w:t>Quay về màn hình chính</w:t>
            </w:r>
          </w:p>
        </w:tc>
      </w:tr>
      <w:tr w:rsidR="00464553" w:rsidRPr="006A02C3" w14:paraId="44BFEBA1" w14:textId="77777777" w:rsidTr="006D0B7A">
        <w:tc>
          <w:tcPr>
            <w:tcW w:w="828" w:type="dxa"/>
          </w:tcPr>
          <w:p w14:paraId="06648F41"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5AD853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Tạo phiếu</w:t>
            </w:r>
          </w:p>
        </w:tc>
        <w:tc>
          <w:tcPr>
            <w:tcW w:w="1800" w:type="dxa"/>
          </w:tcPr>
          <w:p w14:paraId="37F5358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512CEDC"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4D96B9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2A637659" w14:textId="77777777" w:rsidR="00464553" w:rsidRPr="006A02C3" w:rsidRDefault="00464553" w:rsidP="00C87C71">
            <w:pPr>
              <w:pStyle w:val="GDP1"/>
            </w:pPr>
          </w:p>
        </w:tc>
      </w:tr>
      <w:tr w:rsidR="00464553" w:rsidRPr="006A02C3" w14:paraId="751D79D2" w14:textId="77777777" w:rsidTr="006D0B7A">
        <w:tc>
          <w:tcPr>
            <w:tcW w:w="13676" w:type="dxa"/>
            <w:gridSpan w:val="6"/>
            <w:shd w:val="clear" w:color="auto" w:fill="DEEAF6"/>
          </w:tcPr>
          <w:p w14:paraId="11BF5B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64553" w:rsidRPr="006A02C3" w14:paraId="7510D5CA" w14:textId="77777777" w:rsidTr="006D0B7A">
        <w:tc>
          <w:tcPr>
            <w:tcW w:w="828" w:type="dxa"/>
          </w:tcPr>
          <w:p w14:paraId="06D774FD"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12AFBF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phiếu</w:t>
            </w:r>
          </w:p>
        </w:tc>
        <w:tc>
          <w:tcPr>
            <w:tcW w:w="1800" w:type="dxa"/>
          </w:tcPr>
          <w:p w14:paraId="7B55C7B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24DC8D3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C22D5BE"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F6EB48A" w14:textId="77777777" w:rsidR="00464553" w:rsidRPr="006A02C3" w:rsidRDefault="00464553" w:rsidP="00C87C71">
            <w:pPr>
              <w:pStyle w:val="GDP1"/>
            </w:pPr>
            <w:r w:rsidRPr="006A02C3">
              <w:t>Xuất kho Vansale</w:t>
            </w:r>
          </w:p>
        </w:tc>
      </w:tr>
      <w:tr w:rsidR="00464553" w:rsidRPr="006A02C3" w14:paraId="5151F468" w14:textId="77777777" w:rsidTr="006D0B7A">
        <w:tc>
          <w:tcPr>
            <w:tcW w:w="828" w:type="dxa"/>
          </w:tcPr>
          <w:p w14:paraId="21E6A769"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28B138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phiếu + icon Info</w:t>
            </w:r>
          </w:p>
        </w:tc>
        <w:tc>
          <w:tcPr>
            <w:tcW w:w="1800" w:type="dxa"/>
          </w:tcPr>
          <w:p w14:paraId="31E0633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0849F2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7EA8AA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BD4E495" w14:textId="77777777" w:rsidR="00464553" w:rsidRPr="006A02C3" w:rsidRDefault="00464553" w:rsidP="00C87C71">
            <w:pPr>
              <w:pStyle w:val="GDP1"/>
            </w:pPr>
            <w:r w:rsidRPr="006A02C3">
              <w:t>Tooltip: Mã phiếu sẽ tự động gen theo quy tắc: XKV[3 số ngẫu nhiên từ 001-999].[Chuỗi 15 số]</w:t>
            </w:r>
          </w:p>
        </w:tc>
      </w:tr>
      <w:tr w:rsidR="00464553" w:rsidRPr="006A02C3" w14:paraId="41D0C7FC" w14:textId="77777777" w:rsidTr="006D0B7A">
        <w:tc>
          <w:tcPr>
            <w:tcW w:w="828" w:type="dxa"/>
          </w:tcPr>
          <w:p w14:paraId="501A102C"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12EB52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tạo phiếu</w:t>
            </w:r>
          </w:p>
        </w:tc>
        <w:tc>
          <w:tcPr>
            <w:tcW w:w="1800" w:type="dxa"/>
          </w:tcPr>
          <w:p w14:paraId="68C450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E5A6C6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DFC998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E9ADD82" w14:textId="77777777" w:rsidR="00464553" w:rsidRPr="006A02C3" w:rsidRDefault="00464553" w:rsidP="00C87C71">
            <w:pPr>
              <w:pStyle w:val="GDP1"/>
            </w:pPr>
            <w:r w:rsidRPr="006A02C3">
              <w:t>Định dạng: dd/mm/yyyy</w:t>
            </w:r>
          </w:p>
          <w:p w14:paraId="76309BAA" w14:textId="77777777" w:rsidR="00464553" w:rsidRPr="006A02C3" w:rsidRDefault="00464553" w:rsidP="00C87C71">
            <w:pPr>
              <w:pStyle w:val="GDP1"/>
            </w:pPr>
            <w:r w:rsidRPr="006A02C3">
              <w:t>Ngày hiện tại</w:t>
            </w:r>
          </w:p>
        </w:tc>
      </w:tr>
      <w:tr w:rsidR="00464553" w:rsidRPr="006A02C3" w14:paraId="5D7DCB86" w14:textId="77777777" w:rsidTr="006D0B7A">
        <w:tc>
          <w:tcPr>
            <w:tcW w:w="828" w:type="dxa"/>
          </w:tcPr>
          <w:p w14:paraId="0194F8E0"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4B1C53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18B019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Autocomplete </w:t>
            </w:r>
          </w:p>
        </w:tc>
        <w:tc>
          <w:tcPr>
            <w:tcW w:w="1598" w:type="dxa"/>
          </w:tcPr>
          <w:p w14:paraId="36D115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E36BDE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5209558" w14:textId="77777777" w:rsidR="00464553" w:rsidRPr="006A02C3" w:rsidRDefault="00464553" w:rsidP="00C87C71">
            <w:pPr>
              <w:pStyle w:val="GDP1"/>
            </w:pPr>
            <w:r w:rsidRPr="006A02C3">
              <w:t xml:space="preserve">Tập giá trị {Load danh sách đơn vị thuộc loại đơn vị [Có phân phối hàng hóa] trạng thái Hoạt động &amp; thuộc phạm vi phân quyền của user login}. Hiển thị [Mã – Tên đơn vị]. </w:t>
            </w:r>
            <w:r w:rsidRPr="006A02C3">
              <w:rPr>
                <w:bCs/>
              </w:rPr>
              <w:t>Bảng OPT_DIST_UNIT_REF join DIST_UNIT, lấy CODE -  NAME.</w:t>
            </w:r>
          </w:p>
          <w:p w14:paraId="2E0E3AEB" w14:textId="77777777" w:rsidR="00464553" w:rsidRPr="006A02C3" w:rsidRDefault="00464553" w:rsidP="00C87C71">
            <w:pPr>
              <w:pStyle w:val="GDP1"/>
            </w:pPr>
            <w:r w:rsidRPr="006A02C3">
              <w:t>Sort theo aphabet</w:t>
            </w:r>
          </w:p>
          <w:p w14:paraId="72F71D10" w14:textId="77777777" w:rsidR="00464553" w:rsidRPr="006A02C3" w:rsidRDefault="00464553" w:rsidP="00C87C71">
            <w:pPr>
              <w:pStyle w:val="GDP1"/>
            </w:pPr>
            <w:r w:rsidRPr="006A02C3">
              <w:t>Bắt buộc chọn</w:t>
            </w:r>
          </w:p>
          <w:p w14:paraId="0D22EAE6" w14:textId="77777777" w:rsidR="00464553" w:rsidRPr="006A02C3" w:rsidRDefault="00464553" w:rsidP="00C87C71">
            <w:pPr>
              <w:pStyle w:val="GDP1"/>
            </w:pPr>
            <w:r w:rsidRPr="006A02C3">
              <w:t xml:space="preserve">Autocomplete gần đúng, không phân biệt hoa thường, không phân biệt dấu theo Mã hoặc Tên </w:t>
            </w:r>
            <w:r w:rsidRPr="006A02C3">
              <w:lastRenderedPageBreak/>
              <w:t>đơn vị (LIKE upper(‘%từ khóa đã bỏ dấu%’))</w:t>
            </w:r>
          </w:p>
          <w:p w14:paraId="0F9A253E" w14:textId="77777777" w:rsidR="00464553" w:rsidRPr="006A02C3" w:rsidRDefault="00464553" w:rsidP="00C87C71">
            <w:pPr>
              <w:pStyle w:val="GDP1"/>
            </w:pPr>
            <w:r w:rsidRPr="006A02C3">
              <w:t>Là control dùng chung. Tham khảo cư xử của control tại chức năng Quản lý điều chỉnh kho &gt; Tạo mới đơn điều chỉnh kho &gt; cbx Đơn vị</w:t>
            </w:r>
          </w:p>
          <w:p w14:paraId="27936B08" w14:textId="77777777" w:rsidR="00464553" w:rsidRPr="006A02C3" w:rsidRDefault="00464553" w:rsidP="00C87C71">
            <w:pPr>
              <w:pStyle w:val="GDP1"/>
            </w:pPr>
            <w:r w:rsidRPr="006A02C3">
              <w:t>Lưu vào bảng INVENTORY_VANSALE_TRANS.DIST_UNIT_ID</w:t>
            </w:r>
          </w:p>
        </w:tc>
      </w:tr>
      <w:tr w:rsidR="00464553" w:rsidRPr="006A02C3" w14:paraId="352EF2F9" w14:textId="77777777" w:rsidTr="006D0B7A">
        <w:tc>
          <w:tcPr>
            <w:tcW w:w="828" w:type="dxa"/>
          </w:tcPr>
          <w:p w14:paraId="3DF5C7AB"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18F9CB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 xuất*</w:t>
            </w:r>
          </w:p>
        </w:tc>
        <w:tc>
          <w:tcPr>
            <w:tcW w:w="1800" w:type="dxa"/>
          </w:tcPr>
          <w:p w14:paraId="420E57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3B31DDF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31D171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E0A7B7C" w14:textId="77777777" w:rsidR="00464553" w:rsidRPr="006A02C3" w:rsidRDefault="00464553" w:rsidP="00C87C71">
            <w:pPr>
              <w:pStyle w:val="GDP1"/>
            </w:pPr>
            <w:r w:rsidRPr="006A02C3">
              <w:t>Chỉ enable sau khi đã chọn Đơn vị</w:t>
            </w:r>
          </w:p>
          <w:p w14:paraId="43300024" w14:textId="77777777" w:rsidR="00464553" w:rsidRPr="006A02C3" w:rsidRDefault="00464553" w:rsidP="00C87C71">
            <w:pPr>
              <w:pStyle w:val="GDP1"/>
            </w:pPr>
            <w:r w:rsidRPr="006A02C3">
              <w:t>Tập giá trị: Load cụm kho thỏa các điều kiện</w:t>
            </w:r>
          </w:p>
          <w:p w14:paraId="2382497C" w14:textId="77777777" w:rsidR="00464553" w:rsidRPr="006A02C3" w:rsidRDefault="00464553" w:rsidP="00C87C71">
            <w:pPr>
              <w:pStyle w:val="GDP2"/>
            </w:pPr>
            <w:r w:rsidRPr="006A02C3">
              <w:t xml:space="preserve">Trạng thái Hoạt động </w:t>
            </w:r>
          </w:p>
          <w:p w14:paraId="5849DCCF" w14:textId="77777777" w:rsidR="00464553" w:rsidRPr="006A02C3" w:rsidRDefault="00464553" w:rsidP="00C87C71">
            <w:pPr>
              <w:pStyle w:val="GDP2"/>
            </w:pPr>
            <w:r w:rsidRPr="006A02C3">
              <w:t>Thuộc Đơn vị đang chọn trong cbx Đơn vị</w:t>
            </w:r>
          </w:p>
          <w:p w14:paraId="24A8C4F9" w14:textId="77777777" w:rsidR="00464553" w:rsidRPr="006A02C3" w:rsidRDefault="00464553" w:rsidP="00C87C71">
            <w:pPr>
              <w:pStyle w:val="GDP1"/>
            </w:pPr>
            <w:r w:rsidRPr="006A02C3">
              <w:t>Hiển thị [Mã – Tên cụm kho]. Sort theo aphabet</w:t>
            </w:r>
          </w:p>
          <w:p w14:paraId="79993AC7" w14:textId="77777777" w:rsidR="00464553" w:rsidRPr="006A02C3" w:rsidRDefault="00464553" w:rsidP="00C87C71">
            <w:pPr>
              <w:pStyle w:val="GDP1"/>
            </w:pPr>
            <w:r w:rsidRPr="006A02C3">
              <w:t>Bắt buộc chọn</w:t>
            </w:r>
          </w:p>
          <w:p w14:paraId="0670D896" w14:textId="77777777" w:rsidR="00464553" w:rsidRPr="006A02C3" w:rsidRDefault="00464553" w:rsidP="00C87C71">
            <w:pPr>
              <w:pStyle w:val="GDP1"/>
            </w:pPr>
            <w:r w:rsidRPr="006A02C3">
              <w:t>Load dữ liệu từ bảng WAREHOUSE_GROUP.CODE – NAME where tenant_id= ? and dist_unit_id = ? and is_active = 1</w:t>
            </w:r>
          </w:p>
          <w:p w14:paraId="3231A25F" w14:textId="77777777" w:rsidR="00464553" w:rsidRPr="006A02C3" w:rsidRDefault="00464553" w:rsidP="00C87C71">
            <w:pPr>
              <w:pStyle w:val="GDP1"/>
            </w:pPr>
            <w:r w:rsidRPr="006A02C3">
              <w:t xml:space="preserve">Lưu vào bảng INVENTORY_VANSALE_TRANS. </w:t>
            </w:r>
            <w:r w:rsidRPr="006A02C3">
              <w:lastRenderedPageBreak/>
              <w:t>FROM_WAREHOUSE_GROUP_ID</w:t>
            </w:r>
          </w:p>
        </w:tc>
      </w:tr>
      <w:tr w:rsidR="00464553" w:rsidRPr="006A02C3" w14:paraId="744E3B63" w14:textId="77777777" w:rsidTr="006D0B7A">
        <w:tc>
          <w:tcPr>
            <w:tcW w:w="828" w:type="dxa"/>
          </w:tcPr>
          <w:p w14:paraId="652C19D7"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67E82FB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 xuất*</w:t>
            </w:r>
          </w:p>
        </w:tc>
        <w:tc>
          <w:tcPr>
            <w:tcW w:w="1800" w:type="dxa"/>
          </w:tcPr>
          <w:p w14:paraId="517B34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7E9830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F79B60D"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B49E683" w14:textId="77777777" w:rsidR="00464553" w:rsidRPr="006A02C3" w:rsidRDefault="00464553" w:rsidP="00C87C71">
            <w:pPr>
              <w:pStyle w:val="GDP1"/>
            </w:pPr>
            <w:r w:rsidRPr="006A02C3">
              <w:t>Chỉ enable sau khi đã chọn Cụm kho xuất</w:t>
            </w:r>
          </w:p>
          <w:p w14:paraId="0D1D2EF9" w14:textId="77777777" w:rsidR="00464553" w:rsidRPr="006A02C3" w:rsidRDefault="00464553" w:rsidP="00C87C71">
            <w:pPr>
              <w:pStyle w:val="GDP1"/>
            </w:pPr>
            <w:r w:rsidRPr="006A02C3">
              <w:t>Tập giá trị: Load kho thỏa các điều kiện</w:t>
            </w:r>
          </w:p>
          <w:p w14:paraId="339FB1D7" w14:textId="77777777" w:rsidR="00464553" w:rsidRPr="006A02C3" w:rsidRDefault="00464553" w:rsidP="00C87C71">
            <w:pPr>
              <w:pStyle w:val="GDP2"/>
            </w:pPr>
            <w:r w:rsidRPr="006A02C3">
              <w:t>Thuộc loại kho {Kho bán, Kho khuyến mãi, Kho cận date}</w:t>
            </w:r>
          </w:p>
          <w:p w14:paraId="10766577" w14:textId="77777777" w:rsidR="00464553" w:rsidRPr="006A02C3" w:rsidRDefault="00464553" w:rsidP="00C87C71">
            <w:pPr>
              <w:pStyle w:val="GDP2"/>
            </w:pPr>
            <w:r w:rsidRPr="006A02C3">
              <w:t xml:space="preserve">Trạng thái Hoạt động </w:t>
            </w:r>
          </w:p>
          <w:p w14:paraId="291F5056" w14:textId="77777777" w:rsidR="00464553" w:rsidRPr="006A02C3" w:rsidRDefault="00464553" w:rsidP="00C87C71">
            <w:pPr>
              <w:pStyle w:val="GDP2"/>
            </w:pPr>
            <w:r w:rsidRPr="006A02C3">
              <w:t>Thuộc Đơn vị đang chọn trong cbx Đơn vị</w:t>
            </w:r>
          </w:p>
          <w:p w14:paraId="3159BF5F" w14:textId="77777777" w:rsidR="00464553" w:rsidRPr="006A02C3" w:rsidRDefault="00464553" w:rsidP="00C87C71">
            <w:pPr>
              <w:pStyle w:val="GDP1"/>
            </w:pPr>
            <w:r w:rsidRPr="006A02C3">
              <w:t>Hiển thị [Mã – Tên kho]. Sort theo aphabet</w:t>
            </w:r>
          </w:p>
          <w:p w14:paraId="5B0F67F7" w14:textId="77777777" w:rsidR="00464553" w:rsidRPr="006A02C3" w:rsidRDefault="00464553" w:rsidP="00C87C71">
            <w:pPr>
              <w:pStyle w:val="GDP1"/>
            </w:pPr>
            <w:r w:rsidRPr="006A02C3">
              <w:t>Bắt buộc chọn</w:t>
            </w:r>
          </w:p>
          <w:p w14:paraId="7914615E" w14:textId="77777777" w:rsidR="00464553" w:rsidRPr="006A02C3" w:rsidRDefault="00464553" w:rsidP="00C87C71">
            <w:pPr>
              <w:pStyle w:val="GDP1"/>
            </w:pPr>
            <w:r w:rsidRPr="006A02C3">
              <w:t>Load dữ liệu từ bảng WAREHOUSE.CODE – NAME where tenant_id= ? and dist_unit_id = ? and is_active = 1 and warehouse_type in {‘SELL’, ‘PROMO’,’CLOSE_DATE’}</w:t>
            </w:r>
          </w:p>
          <w:p w14:paraId="1DE84FE8" w14:textId="77777777" w:rsidR="00464553" w:rsidRPr="006A02C3" w:rsidRDefault="00464553" w:rsidP="00C87C71">
            <w:pPr>
              <w:pStyle w:val="GDP1"/>
            </w:pPr>
            <w:r w:rsidRPr="006A02C3">
              <w:t>Lưu vào bảng INVENTORY_VANSALE_TRANS. FROM_WAREHOUSE_ID</w:t>
            </w:r>
          </w:p>
        </w:tc>
      </w:tr>
      <w:tr w:rsidR="00464553" w:rsidRPr="006A02C3" w14:paraId="7F9856B5" w14:textId="77777777" w:rsidTr="006D0B7A">
        <w:tc>
          <w:tcPr>
            <w:tcW w:w="828" w:type="dxa"/>
          </w:tcPr>
          <w:p w14:paraId="7849496F"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2E932C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Nhân viên*</w:t>
            </w:r>
          </w:p>
        </w:tc>
        <w:tc>
          <w:tcPr>
            <w:tcW w:w="1800" w:type="dxa"/>
          </w:tcPr>
          <w:p w14:paraId="5F2F2E7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Autocomplete</w:t>
            </w:r>
          </w:p>
        </w:tc>
        <w:tc>
          <w:tcPr>
            <w:tcW w:w="1598" w:type="dxa"/>
          </w:tcPr>
          <w:p w14:paraId="3016E8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9F071B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847C7B0" w14:textId="77777777" w:rsidR="00464553" w:rsidRPr="006A02C3" w:rsidRDefault="00464553" w:rsidP="00C87C71">
            <w:pPr>
              <w:pStyle w:val="GDP1"/>
            </w:pPr>
            <w:r w:rsidRPr="006A02C3">
              <w:t>Tập giá trị: Load danh sách nhân viên thỏa các điều kiện</w:t>
            </w:r>
          </w:p>
          <w:p w14:paraId="14C4599F" w14:textId="77777777" w:rsidR="00464553" w:rsidRPr="006A02C3" w:rsidRDefault="00464553" w:rsidP="00C87C71">
            <w:pPr>
              <w:pStyle w:val="GDP2"/>
            </w:pPr>
            <w:r w:rsidRPr="006A02C3">
              <w:lastRenderedPageBreak/>
              <w:t>Trạng thái Hoạt động</w:t>
            </w:r>
          </w:p>
          <w:p w14:paraId="4BAEE275" w14:textId="77777777" w:rsidR="00464553" w:rsidRPr="006A02C3" w:rsidRDefault="00464553" w:rsidP="00C87C71">
            <w:pPr>
              <w:pStyle w:val="GDP2"/>
            </w:pPr>
            <w:r w:rsidRPr="006A02C3">
              <w:t>Thuộc loại nhân viên được phép Tạo đơn hàng</w:t>
            </w:r>
          </w:p>
          <w:p w14:paraId="0F32771A" w14:textId="77777777" w:rsidR="00464553" w:rsidRPr="006A02C3" w:rsidRDefault="00464553" w:rsidP="00C87C71">
            <w:pPr>
              <w:pStyle w:val="GDP2"/>
            </w:pPr>
            <w:r w:rsidRPr="006A02C3">
              <w:t xml:space="preserve">Thuộc phạm vi phân quyền của user login </w:t>
            </w:r>
          </w:p>
          <w:p w14:paraId="1E0FD6B2" w14:textId="77777777" w:rsidR="00464553" w:rsidRPr="006A02C3" w:rsidRDefault="00464553" w:rsidP="00C87C71">
            <w:pPr>
              <w:pStyle w:val="GDP1"/>
            </w:pPr>
            <w:r w:rsidRPr="006A02C3">
              <w:t>Hiển thị [Mã – Tên nhân viên]. Sort theo aphabet</w:t>
            </w:r>
          </w:p>
          <w:p w14:paraId="60AC319F" w14:textId="77777777" w:rsidR="00464553" w:rsidRPr="006A02C3" w:rsidRDefault="00464553" w:rsidP="00C87C71">
            <w:pPr>
              <w:pStyle w:val="GDP1"/>
            </w:pPr>
            <w:r w:rsidRPr="006A02C3">
              <w:t>Autocomplete theo Mã/ Tên nhân viên</w:t>
            </w:r>
          </w:p>
          <w:p w14:paraId="48F87B20" w14:textId="77777777" w:rsidR="00464553" w:rsidRPr="006A02C3" w:rsidRDefault="00464553" w:rsidP="00C87C71">
            <w:pPr>
              <w:pStyle w:val="GDP1"/>
            </w:pPr>
            <w:r w:rsidRPr="006A02C3">
              <w:t>Lưu vào bảng INVENTORY_VANSALE_TRANS. STAFF_ID</w:t>
            </w:r>
          </w:p>
        </w:tc>
      </w:tr>
      <w:tr w:rsidR="00464553" w:rsidRPr="006A02C3" w14:paraId="581C81C0" w14:textId="77777777" w:rsidTr="006D0B7A">
        <w:tc>
          <w:tcPr>
            <w:tcW w:w="828" w:type="dxa"/>
          </w:tcPr>
          <w:p w14:paraId="12436707"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3ED422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6B2A400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4EE661E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7476270"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8985C60" w14:textId="77777777" w:rsidR="00464553" w:rsidRPr="006A02C3" w:rsidRDefault="00464553" w:rsidP="00C87C71">
            <w:pPr>
              <w:pStyle w:val="GDP1"/>
            </w:pPr>
            <w:r w:rsidRPr="006A02C3">
              <w:t>Lưu vào bảng INVENTORY_VANSALE_TRANS. NOTE</w:t>
            </w:r>
          </w:p>
        </w:tc>
      </w:tr>
      <w:tr w:rsidR="00464553" w:rsidRPr="006A02C3" w14:paraId="2166086A" w14:textId="77777777" w:rsidTr="006D0B7A">
        <w:tc>
          <w:tcPr>
            <w:tcW w:w="13676" w:type="dxa"/>
            <w:gridSpan w:val="6"/>
            <w:shd w:val="clear" w:color="auto" w:fill="DEEAF6"/>
          </w:tcPr>
          <w:p w14:paraId="58AA89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Chi tiết phiếu xuất/nhập kho</w:t>
            </w:r>
          </w:p>
        </w:tc>
      </w:tr>
      <w:tr w:rsidR="00464553" w:rsidRPr="006A02C3" w14:paraId="3B463539" w14:textId="77777777" w:rsidTr="006D0B7A">
        <w:tc>
          <w:tcPr>
            <w:tcW w:w="13676" w:type="dxa"/>
            <w:gridSpan w:val="6"/>
          </w:tcPr>
          <w:p w14:paraId="625D95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28C82DD2" w14:textId="77777777" w:rsidTr="006D0B7A">
        <w:tc>
          <w:tcPr>
            <w:tcW w:w="828" w:type="dxa"/>
          </w:tcPr>
          <w:p w14:paraId="0F74A314"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08A0E1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Nhập file</w:t>
            </w:r>
          </w:p>
        </w:tc>
        <w:tc>
          <w:tcPr>
            <w:tcW w:w="1800" w:type="dxa"/>
          </w:tcPr>
          <w:p w14:paraId="1F033D6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A5780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9EF06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w:t>
            </w:r>
          </w:p>
        </w:tc>
        <w:tc>
          <w:tcPr>
            <w:tcW w:w="5850" w:type="dxa"/>
          </w:tcPr>
          <w:p w14:paraId="11E567B4" w14:textId="77777777" w:rsidR="00464553" w:rsidRPr="006A02C3" w:rsidRDefault="00464553" w:rsidP="00C87C71">
            <w:pPr>
              <w:pStyle w:val="GDP1"/>
            </w:pPr>
            <w:r w:rsidRPr="006A02C3">
              <w:t>Chỉ enable sau khi đã chọn giá trị cbx Kho</w:t>
            </w:r>
          </w:p>
        </w:tc>
      </w:tr>
      <w:tr w:rsidR="00464553" w:rsidRPr="006A02C3" w14:paraId="5AF4DF4A" w14:textId="77777777" w:rsidTr="006D0B7A">
        <w:tc>
          <w:tcPr>
            <w:tcW w:w="828" w:type="dxa"/>
          </w:tcPr>
          <w:p w14:paraId="2292AB6E"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6FC762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sản phẩm</w:t>
            </w:r>
          </w:p>
        </w:tc>
        <w:tc>
          <w:tcPr>
            <w:tcW w:w="1800" w:type="dxa"/>
          </w:tcPr>
          <w:p w14:paraId="4F0CEE5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E209C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41288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Disable</w:t>
            </w:r>
          </w:p>
        </w:tc>
        <w:tc>
          <w:tcPr>
            <w:tcW w:w="5850" w:type="dxa"/>
          </w:tcPr>
          <w:p w14:paraId="561E1412" w14:textId="77777777" w:rsidR="00464553" w:rsidRPr="006A02C3" w:rsidRDefault="00464553" w:rsidP="00C87C71">
            <w:pPr>
              <w:pStyle w:val="GDP1"/>
            </w:pPr>
            <w:r w:rsidRPr="006A02C3">
              <w:t>Chỉ enable sau khi đã chọn giá trị cbx Kho</w:t>
            </w:r>
          </w:p>
        </w:tc>
      </w:tr>
      <w:tr w:rsidR="00464553" w:rsidRPr="006A02C3" w14:paraId="65741D2F" w14:textId="77777777" w:rsidTr="006D0B7A">
        <w:tc>
          <w:tcPr>
            <w:tcW w:w="13676" w:type="dxa"/>
            <w:gridSpan w:val="6"/>
          </w:tcPr>
          <w:p w14:paraId="7F26F12C"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 xml:space="preserve">Datagrid Danh sách sản phẩm </w:t>
            </w:r>
          </w:p>
          <w:p w14:paraId="13FF1647" w14:textId="77777777" w:rsidR="00464553" w:rsidRPr="006A02C3" w:rsidRDefault="00464553" w:rsidP="00C87C71">
            <w:pPr>
              <w:pStyle w:val="GDP1"/>
            </w:pPr>
            <w:r w:rsidRPr="006A02C3">
              <w:t xml:space="preserve">Load danh sách sản phẩm trong phiếu </w:t>
            </w:r>
          </w:p>
          <w:p w14:paraId="3C066DD9" w14:textId="77777777" w:rsidR="00464553" w:rsidRPr="006A02C3" w:rsidRDefault="00464553" w:rsidP="00C87C71">
            <w:pPr>
              <w:pStyle w:val="GDP1"/>
            </w:pPr>
            <w:r w:rsidRPr="006A02C3">
              <w:t>Sort theo Thứ tự hiển thị ASC</w:t>
            </w:r>
          </w:p>
          <w:p w14:paraId="5DB0DF51" w14:textId="77777777" w:rsidR="00464553" w:rsidRPr="006A02C3" w:rsidRDefault="00464553" w:rsidP="00C87C71">
            <w:pPr>
              <w:pStyle w:val="GDP1"/>
            </w:pPr>
            <w:r w:rsidRPr="006A02C3">
              <w:t>Load all, không phân trang</w:t>
            </w:r>
          </w:p>
        </w:tc>
      </w:tr>
      <w:tr w:rsidR="00464553" w:rsidRPr="006A02C3" w14:paraId="32C48BB5" w14:textId="77777777" w:rsidTr="006D0B7A">
        <w:tc>
          <w:tcPr>
            <w:tcW w:w="828" w:type="dxa"/>
          </w:tcPr>
          <w:p w14:paraId="32909075"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6F02A0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52C34B32"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29289EC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660C59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988DE4A" w14:textId="77777777" w:rsidR="00464553" w:rsidRPr="006A02C3" w:rsidRDefault="00464553" w:rsidP="00C87C71">
            <w:pPr>
              <w:pStyle w:val="GDP1"/>
            </w:pPr>
          </w:p>
        </w:tc>
      </w:tr>
      <w:tr w:rsidR="00464553" w:rsidRPr="006A02C3" w14:paraId="121355E3" w14:textId="77777777" w:rsidTr="006D0B7A">
        <w:tc>
          <w:tcPr>
            <w:tcW w:w="828" w:type="dxa"/>
          </w:tcPr>
          <w:p w14:paraId="39307BE4" w14:textId="77777777" w:rsidR="00464553" w:rsidRPr="006A02C3" w:rsidRDefault="00464553">
            <w:pPr>
              <w:pStyle w:val="TableData12"/>
              <w:numPr>
                <w:ilvl w:val="0"/>
                <w:numId w:val="18"/>
              </w:numPr>
              <w:spacing w:line="360" w:lineRule="auto"/>
              <w:rPr>
                <w:rFonts w:ascii="Times New Roman" w:hAnsi="Times New Roman"/>
                <w:sz w:val="24"/>
                <w:szCs w:val="24"/>
              </w:rPr>
            </w:pPr>
          </w:p>
        </w:tc>
        <w:tc>
          <w:tcPr>
            <w:tcW w:w="2070" w:type="dxa"/>
          </w:tcPr>
          <w:p w14:paraId="140DAB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6B6DA768"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68BC1F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410EF0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8AEB99B" w14:textId="77777777" w:rsidR="00464553" w:rsidRPr="006A02C3" w:rsidRDefault="00464553" w:rsidP="00C87C71">
            <w:pPr>
              <w:pStyle w:val="GDP1"/>
            </w:pPr>
          </w:p>
        </w:tc>
      </w:tr>
      <w:tr w:rsidR="002120D8" w:rsidRPr="006A02C3" w14:paraId="38D60682" w14:textId="77777777" w:rsidTr="006D0B7A">
        <w:tc>
          <w:tcPr>
            <w:tcW w:w="828" w:type="dxa"/>
          </w:tcPr>
          <w:p w14:paraId="6FDAE3A5"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3B5C24EE" w14:textId="2F134036"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59019F31" w14:textId="10931FB4" w:rsidR="002120D8" w:rsidRPr="006A02C3" w:rsidRDefault="002120D8" w:rsidP="002120D8">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2E4507BF" w14:textId="7733E5D3"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9470846"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25152FC3" w14:textId="77777777" w:rsidR="002120D8" w:rsidRPr="006A02C3" w:rsidRDefault="002120D8" w:rsidP="002120D8">
            <w:pPr>
              <w:pStyle w:val="GDP1"/>
            </w:pPr>
          </w:p>
        </w:tc>
      </w:tr>
      <w:tr w:rsidR="002120D8" w:rsidRPr="006A02C3" w14:paraId="3BF918B0" w14:textId="77777777" w:rsidTr="006D0B7A">
        <w:tc>
          <w:tcPr>
            <w:tcW w:w="828" w:type="dxa"/>
          </w:tcPr>
          <w:p w14:paraId="54A8F6AB"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710BDAF4" w14:textId="1D04BAA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Đơn giá</w:t>
            </w:r>
          </w:p>
        </w:tc>
        <w:tc>
          <w:tcPr>
            <w:tcW w:w="1800" w:type="dxa"/>
          </w:tcPr>
          <w:p w14:paraId="6EDBC4DD" w14:textId="59795AD4" w:rsidR="002120D8" w:rsidRPr="006A02C3" w:rsidRDefault="002120D8" w:rsidP="002120D8">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001C46CE" w14:textId="1F9E5FC5"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7D4EB55"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1E54F2F3" w14:textId="77777777" w:rsidR="002120D8" w:rsidRPr="006A02C3" w:rsidRDefault="002120D8" w:rsidP="002120D8">
            <w:pPr>
              <w:pStyle w:val="GDP1"/>
            </w:pPr>
          </w:p>
        </w:tc>
      </w:tr>
      <w:tr w:rsidR="002120D8" w:rsidRPr="006A02C3" w14:paraId="0302A5FB" w14:textId="77777777" w:rsidTr="006D0B7A">
        <w:tc>
          <w:tcPr>
            <w:tcW w:w="828" w:type="dxa"/>
          </w:tcPr>
          <w:p w14:paraId="3C0F650D"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35A47878"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01AE57C8"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86A5260"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1E6E1A1"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516AA32C" w14:textId="77777777" w:rsidR="002120D8" w:rsidRPr="006A02C3" w:rsidRDefault="002120D8" w:rsidP="002120D8">
            <w:pPr>
              <w:pStyle w:val="GDP1"/>
            </w:pPr>
          </w:p>
        </w:tc>
      </w:tr>
      <w:tr w:rsidR="002120D8" w:rsidRPr="006A02C3" w14:paraId="6E529EDC" w14:textId="77777777" w:rsidTr="006D0B7A">
        <w:tc>
          <w:tcPr>
            <w:tcW w:w="828" w:type="dxa"/>
          </w:tcPr>
          <w:p w14:paraId="17A63D3E"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5F8829B3" w14:textId="23FDCD60"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Đơn giá</w:t>
            </w:r>
            <w:r>
              <w:rPr>
                <w:rFonts w:ascii="Times New Roman" w:hAnsi="Times New Roman"/>
                <w:sz w:val="24"/>
                <w:szCs w:val="24"/>
              </w:rPr>
              <w:t xml:space="preserve"> (VAT) (VND)</w:t>
            </w:r>
          </w:p>
        </w:tc>
        <w:tc>
          <w:tcPr>
            <w:tcW w:w="1800" w:type="dxa"/>
          </w:tcPr>
          <w:p w14:paraId="05B48F06"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ADF883B"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C7A4255"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294F9D4F" w14:textId="77777777" w:rsidR="002120D8" w:rsidRPr="006A02C3" w:rsidRDefault="002120D8" w:rsidP="002120D8">
            <w:pPr>
              <w:pStyle w:val="GDP1"/>
            </w:pPr>
          </w:p>
        </w:tc>
      </w:tr>
      <w:tr w:rsidR="002120D8" w:rsidRPr="006A02C3" w14:paraId="3FA6AEBA" w14:textId="77777777" w:rsidTr="006D0B7A">
        <w:tc>
          <w:tcPr>
            <w:tcW w:w="828" w:type="dxa"/>
          </w:tcPr>
          <w:p w14:paraId="7DFA83AE"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0E9A9F07" w14:textId="440D1CA4" w:rsidR="002120D8" w:rsidRPr="006A02C3" w:rsidRDefault="002120D8" w:rsidP="002120D8">
            <w:pPr>
              <w:pStyle w:val="TableData12"/>
              <w:spacing w:line="360" w:lineRule="auto"/>
              <w:rPr>
                <w:rFonts w:ascii="Times New Roman" w:hAnsi="Times New Roman"/>
                <w:sz w:val="24"/>
                <w:szCs w:val="24"/>
              </w:rPr>
            </w:pPr>
            <w:r>
              <w:rPr>
                <w:rFonts w:ascii="Times New Roman" w:hAnsi="Times New Roman"/>
                <w:sz w:val="24"/>
                <w:szCs w:val="24"/>
              </w:rPr>
              <w:t>Mã</w:t>
            </w:r>
            <w:r w:rsidRPr="006A02C3">
              <w:rPr>
                <w:rFonts w:ascii="Times New Roman" w:hAnsi="Times New Roman"/>
                <w:sz w:val="24"/>
                <w:szCs w:val="24"/>
              </w:rPr>
              <w:t xml:space="preserve"> lô</w:t>
            </w:r>
          </w:p>
        </w:tc>
        <w:tc>
          <w:tcPr>
            <w:tcW w:w="1800" w:type="dxa"/>
          </w:tcPr>
          <w:p w14:paraId="5CD389E9" w14:textId="24141AE5"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A5E9C97" w14:textId="0BEC14D3"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AAA2ABD"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5CE975A6" w14:textId="77777777" w:rsidR="002120D8" w:rsidRPr="006A02C3" w:rsidRDefault="002120D8" w:rsidP="002120D8">
            <w:pPr>
              <w:pStyle w:val="GDP1"/>
            </w:pPr>
            <w:r w:rsidRPr="006A02C3">
              <w:t>Số lô – Ngày hết hạn</w:t>
            </w:r>
          </w:p>
          <w:p w14:paraId="4D36855A" w14:textId="035340FE" w:rsidR="002120D8" w:rsidRPr="006A02C3" w:rsidRDefault="002120D8" w:rsidP="002120D8">
            <w:pPr>
              <w:pStyle w:val="GDP1"/>
            </w:pPr>
            <w:r w:rsidRPr="006A02C3">
              <w:t>Chỉ những sản phẩm có quản lý lô mới có dữ liệu cột này. Nếu tất cả sản phẩm trong grid đều không quản lý theo lô thì không xuất hiện cột này trên grid</w:t>
            </w:r>
          </w:p>
        </w:tc>
      </w:tr>
      <w:tr w:rsidR="002120D8" w:rsidRPr="006A02C3" w14:paraId="2459E37C" w14:textId="77777777" w:rsidTr="006D0B7A">
        <w:tc>
          <w:tcPr>
            <w:tcW w:w="828" w:type="dxa"/>
          </w:tcPr>
          <w:p w14:paraId="65710460"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3BC1BBE1" w14:textId="360BB99E" w:rsidR="002120D8" w:rsidRDefault="002120D8" w:rsidP="002120D8">
            <w:pPr>
              <w:pStyle w:val="TableData12"/>
              <w:spacing w:line="360" w:lineRule="auto"/>
              <w:rPr>
                <w:rFonts w:ascii="Times New Roman" w:hAnsi="Times New Roman"/>
                <w:sz w:val="24"/>
                <w:szCs w:val="24"/>
              </w:rPr>
            </w:pPr>
            <w:r>
              <w:rPr>
                <w:rFonts w:ascii="Times New Roman" w:hAnsi="Times New Roman"/>
                <w:sz w:val="24"/>
                <w:szCs w:val="24"/>
              </w:rPr>
              <w:t>Ngày hết hạn</w:t>
            </w:r>
          </w:p>
        </w:tc>
        <w:tc>
          <w:tcPr>
            <w:tcW w:w="1800" w:type="dxa"/>
          </w:tcPr>
          <w:p w14:paraId="12517AE3" w14:textId="085361D0"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AE40944" w14:textId="01DC1380"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9445562"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4D8C8F14" w14:textId="77777777" w:rsidR="002120D8" w:rsidRPr="006A02C3" w:rsidRDefault="002120D8" w:rsidP="002120D8">
            <w:pPr>
              <w:pStyle w:val="GDP1"/>
            </w:pPr>
          </w:p>
        </w:tc>
      </w:tr>
      <w:tr w:rsidR="002120D8" w:rsidRPr="006A02C3" w14:paraId="543F3316" w14:textId="77777777" w:rsidTr="006D0B7A">
        <w:tc>
          <w:tcPr>
            <w:tcW w:w="828" w:type="dxa"/>
          </w:tcPr>
          <w:p w14:paraId="1CD6CA24"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771597D9" w14:textId="6F41E368" w:rsidR="002120D8" w:rsidRDefault="002120D8" w:rsidP="002120D8">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126F58B2" w14:textId="5F2D56C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4AA57B0" w14:textId="696705A1"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5F2EF87"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73DBD9CB" w14:textId="77777777" w:rsidR="002120D8" w:rsidRPr="006A02C3" w:rsidRDefault="002120D8" w:rsidP="002120D8">
            <w:pPr>
              <w:pStyle w:val="GDP1"/>
            </w:pPr>
          </w:p>
        </w:tc>
      </w:tr>
      <w:tr w:rsidR="002120D8" w:rsidRPr="006A02C3" w14:paraId="5F28B410" w14:textId="77777777" w:rsidTr="006D0B7A">
        <w:tc>
          <w:tcPr>
            <w:tcW w:w="828" w:type="dxa"/>
          </w:tcPr>
          <w:p w14:paraId="72A562D8"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4DCDDB4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Tồn kho tạm ứng</w:t>
            </w:r>
          </w:p>
        </w:tc>
        <w:tc>
          <w:tcPr>
            <w:tcW w:w="1800" w:type="dxa"/>
          </w:tcPr>
          <w:p w14:paraId="6D62E2ED"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5A882A8"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CA91184"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6D11CE6A" w14:textId="77777777" w:rsidR="002120D8" w:rsidRPr="006A02C3" w:rsidRDefault="002120D8" w:rsidP="002120D8">
            <w:pPr>
              <w:pStyle w:val="GDP1"/>
            </w:pPr>
          </w:p>
        </w:tc>
      </w:tr>
      <w:tr w:rsidR="002120D8" w:rsidRPr="006A02C3" w14:paraId="07905D43" w14:textId="77777777" w:rsidTr="006D0B7A">
        <w:tc>
          <w:tcPr>
            <w:tcW w:w="828" w:type="dxa"/>
          </w:tcPr>
          <w:p w14:paraId="3790B7E2"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45EB2C6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Số lượng xuất</w:t>
            </w:r>
          </w:p>
        </w:tc>
        <w:tc>
          <w:tcPr>
            <w:tcW w:w="1800" w:type="dxa"/>
          </w:tcPr>
          <w:p w14:paraId="6A140479"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CFC7C9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D4540AB"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04CEAB5A" w14:textId="77777777" w:rsidR="002120D8" w:rsidRPr="006A02C3" w:rsidRDefault="002120D8" w:rsidP="002120D8">
            <w:pPr>
              <w:pStyle w:val="GDP1"/>
            </w:pPr>
          </w:p>
        </w:tc>
      </w:tr>
      <w:tr w:rsidR="002120D8" w:rsidRPr="006A02C3" w14:paraId="30FEA79A" w14:textId="77777777" w:rsidTr="006D0B7A">
        <w:tc>
          <w:tcPr>
            <w:tcW w:w="828" w:type="dxa"/>
          </w:tcPr>
          <w:p w14:paraId="48568458"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3A1FF5DE" w14:textId="46F7768C"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r>
              <w:rPr>
                <w:rFonts w:ascii="Times New Roman" w:hAnsi="Times New Roman"/>
                <w:sz w:val="24"/>
                <w:szCs w:val="24"/>
              </w:rPr>
              <w:t xml:space="preserve"> (VND)</w:t>
            </w:r>
          </w:p>
        </w:tc>
        <w:tc>
          <w:tcPr>
            <w:tcW w:w="1800" w:type="dxa"/>
          </w:tcPr>
          <w:p w14:paraId="77280D94"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69DCEFD"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F1AB339"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3E5A8074" w14:textId="77777777" w:rsidR="002120D8" w:rsidRPr="006A02C3" w:rsidRDefault="002120D8" w:rsidP="002120D8">
            <w:pPr>
              <w:pStyle w:val="GDP1"/>
            </w:pPr>
          </w:p>
        </w:tc>
      </w:tr>
      <w:tr w:rsidR="002120D8" w:rsidRPr="006A02C3" w14:paraId="6C698F18" w14:textId="77777777" w:rsidTr="006D0B7A">
        <w:tc>
          <w:tcPr>
            <w:tcW w:w="828" w:type="dxa"/>
          </w:tcPr>
          <w:p w14:paraId="34708108"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5B12F1B0"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Edit</w:t>
            </w:r>
          </w:p>
        </w:tc>
        <w:tc>
          <w:tcPr>
            <w:tcW w:w="1800" w:type="dxa"/>
          </w:tcPr>
          <w:p w14:paraId="00CEC85B"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17E8EF40"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E2F39D3"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54CA353F" w14:textId="77777777" w:rsidR="002120D8" w:rsidRPr="006A02C3" w:rsidRDefault="002120D8" w:rsidP="002120D8">
            <w:pPr>
              <w:pStyle w:val="GDP1"/>
            </w:pPr>
            <w:r w:rsidRPr="006A02C3">
              <w:t>Tooltip: Chỉnh sửa</w:t>
            </w:r>
          </w:p>
        </w:tc>
      </w:tr>
      <w:tr w:rsidR="002120D8" w:rsidRPr="006A02C3" w14:paraId="71DEB21B" w14:textId="77777777" w:rsidTr="006D0B7A">
        <w:tc>
          <w:tcPr>
            <w:tcW w:w="828" w:type="dxa"/>
          </w:tcPr>
          <w:p w14:paraId="28A38A6D"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25023112"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Delete</w:t>
            </w:r>
          </w:p>
        </w:tc>
        <w:tc>
          <w:tcPr>
            <w:tcW w:w="1800" w:type="dxa"/>
          </w:tcPr>
          <w:p w14:paraId="60213F3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76837D0B"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D60FB32"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7C916BBA" w14:textId="77777777" w:rsidR="002120D8" w:rsidRPr="006A02C3" w:rsidRDefault="002120D8" w:rsidP="002120D8">
            <w:pPr>
              <w:pStyle w:val="GDP1"/>
            </w:pPr>
            <w:r w:rsidRPr="006A02C3">
              <w:t>Tooltip: Xóa</w:t>
            </w:r>
          </w:p>
        </w:tc>
      </w:tr>
      <w:tr w:rsidR="002120D8" w:rsidRPr="006A02C3" w14:paraId="17D45CA2" w14:textId="77777777" w:rsidTr="006D0B7A">
        <w:tc>
          <w:tcPr>
            <w:tcW w:w="13676" w:type="dxa"/>
            <w:gridSpan w:val="6"/>
            <w:shd w:val="clear" w:color="auto" w:fill="DEEAF6"/>
          </w:tcPr>
          <w:p w14:paraId="0763B99C" w14:textId="77777777" w:rsidR="002120D8" w:rsidRPr="006A02C3" w:rsidRDefault="002120D8" w:rsidP="002120D8">
            <w:pPr>
              <w:pStyle w:val="GDP1"/>
              <w:numPr>
                <w:ilvl w:val="0"/>
                <w:numId w:val="0"/>
              </w:numPr>
            </w:pPr>
            <w:r w:rsidRPr="006A02C3">
              <w:t>Thông tin giá trị</w:t>
            </w:r>
          </w:p>
        </w:tc>
      </w:tr>
      <w:tr w:rsidR="002120D8" w:rsidRPr="006A02C3" w14:paraId="35D892FF" w14:textId="77777777" w:rsidTr="006D0B7A">
        <w:tc>
          <w:tcPr>
            <w:tcW w:w="828" w:type="dxa"/>
          </w:tcPr>
          <w:p w14:paraId="48F266DA"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16609549"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124BCE11"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12D0CA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84B88DC"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44CE351E" w14:textId="77777777" w:rsidR="002120D8" w:rsidRPr="006A02C3" w:rsidRDefault="002120D8" w:rsidP="002120D8">
            <w:pPr>
              <w:pStyle w:val="GDP1"/>
            </w:pPr>
            <w:r w:rsidRPr="006A02C3">
              <w:t>Tự động tính theo công thức = Tổng Thành tiền các dòng sản phẩm trong grid Danh sách sản phẩm</w:t>
            </w:r>
          </w:p>
        </w:tc>
      </w:tr>
      <w:tr w:rsidR="002120D8" w:rsidRPr="006A02C3" w14:paraId="5C2351D4" w14:textId="77777777" w:rsidTr="006D0B7A">
        <w:tc>
          <w:tcPr>
            <w:tcW w:w="828" w:type="dxa"/>
          </w:tcPr>
          <w:p w14:paraId="508C04F8"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26A7911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Tổng SKUs</w:t>
            </w:r>
          </w:p>
        </w:tc>
        <w:tc>
          <w:tcPr>
            <w:tcW w:w="1800" w:type="dxa"/>
          </w:tcPr>
          <w:p w14:paraId="0576B20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359925C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F4B8F66"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20C90DCE" w14:textId="77777777" w:rsidR="002120D8" w:rsidRPr="006A02C3" w:rsidRDefault="002120D8" w:rsidP="002120D8">
            <w:pPr>
              <w:pStyle w:val="GDP1"/>
            </w:pPr>
            <w:r w:rsidRPr="006A02C3">
              <w:t>Tự động tính theo công thức = Đếm các sản phẩm trong grid Danh sách sản phẩm (distinct Mã sản phẩm)</w:t>
            </w:r>
          </w:p>
        </w:tc>
      </w:tr>
      <w:tr w:rsidR="002120D8" w:rsidRPr="006A02C3" w14:paraId="4AB31F7B" w14:textId="77777777" w:rsidTr="006D0B7A">
        <w:tc>
          <w:tcPr>
            <w:tcW w:w="828" w:type="dxa"/>
          </w:tcPr>
          <w:p w14:paraId="5207227B"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76C2BB2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Tổng số lượng</w:t>
            </w:r>
          </w:p>
        </w:tc>
        <w:tc>
          <w:tcPr>
            <w:tcW w:w="1800" w:type="dxa"/>
          </w:tcPr>
          <w:p w14:paraId="279375CE"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F1B2C30"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07B0ACD"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7B5A1A62" w14:textId="77777777" w:rsidR="002120D8" w:rsidRPr="006A02C3" w:rsidRDefault="002120D8" w:rsidP="002120D8">
            <w:pPr>
              <w:pStyle w:val="GDP1"/>
            </w:pPr>
            <w:r w:rsidRPr="006A02C3">
              <w:t>Tự động tính theo công thức = Tổng Số lượng xuất các dòng sản phẩm trong grid Danh sách sản phẩm</w:t>
            </w:r>
          </w:p>
        </w:tc>
      </w:tr>
      <w:tr w:rsidR="002120D8" w:rsidRPr="006A02C3" w14:paraId="209A5B02" w14:textId="77777777" w:rsidTr="006D0B7A">
        <w:tc>
          <w:tcPr>
            <w:tcW w:w="13676" w:type="dxa"/>
            <w:gridSpan w:val="6"/>
            <w:shd w:val="clear" w:color="auto" w:fill="DEEAF6"/>
          </w:tcPr>
          <w:p w14:paraId="54CB9184"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File đính kèm</w:t>
            </w:r>
          </w:p>
        </w:tc>
      </w:tr>
      <w:tr w:rsidR="002120D8" w:rsidRPr="006A02C3" w14:paraId="58646386" w14:textId="77777777" w:rsidTr="006D0B7A">
        <w:tc>
          <w:tcPr>
            <w:tcW w:w="828" w:type="dxa"/>
          </w:tcPr>
          <w:p w14:paraId="5CA21E56" w14:textId="77777777" w:rsidR="002120D8" w:rsidRPr="006A02C3" w:rsidRDefault="002120D8" w:rsidP="002120D8">
            <w:pPr>
              <w:pStyle w:val="TableData12"/>
              <w:numPr>
                <w:ilvl w:val="0"/>
                <w:numId w:val="18"/>
              </w:numPr>
              <w:spacing w:line="360" w:lineRule="auto"/>
              <w:rPr>
                <w:rFonts w:ascii="Times New Roman" w:hAnsi="Times New Roman"/>
                <w:sz w:val="24"/>
                <w:szCs w:val="24"/>
              </w:rPr>
            </w:pPr>
          </w:p>
        </w:tc>
        <w:tc>
          <w:tcPr>
            <w:tcW w:w="2070" w:type="dxa"/>
          </w:tcPr>
          <w:p w14:paraId="5272B570" w14:textId="1F25B55C" w:rsidR="002120D8" w:rsidRPr="006A02C3" w:rsidRDefault="002120D8" w:rsidP="002120D8">
            <w:pPr>
              <w:pStyle w:val="TableData12"/>
              <w:spacing w:line="360" w:lineRule="auto"/>
              <w:rPr>
                <w:rFonts w:ascii="Times New Roman" w:hAnsi="Times New Roman"/>
                <w:sz w:val="24"/>
                <w:szCs w:val="24"/>
              </w:rPr>
            </w:pPr>
            <w:r>
              <w:rPr>
                <w:rFonts w:ascii="Times New Roman" w:hAnsi="Times New Roman"/>
                <w:sz w:val="24"/>
                <w:szCs w:val="24"/>
              </w:rPr>
              <w:t>Chọn tệp</w:t>
            </w:r>
          </w:p>
        </w:tc>
        <w:tc>
          <w:tcPr>
            <w:tcW w:w="1800" w:type="dxa"/>
          </w:tcPr>
          <w:p w14:paraId="15A76E9E" w14:textId="17894033" w:rsidR="002120D8" w:rsidRPr="006A02C3" w:rsidRDefault="002120D8" w:rsidP="002120D8">
            <w:pPr>
              <w:pStyle w:val="TableData12"/>
              <w:spacing w:line="360" w:lineRule="auto"/>
              <w:rPr>
                <w:rFonts w:ascii="Times New Roman" w:hAnsi="Times New Roman"/>
                <w:sz w:val="24"/>
                <w:szCs w:val="24"/>
              </w:rPr>
            </w:pPr>
            <w:r>
              <w:rPr>
                <w:rFonts w:ascii="Times New Roman" w:hAnsi="Times New Roman"/>
                <w:sz w:val="24"/>
                <w:szCs w:val="24"/>
              </w:rPr>
              <w:t>Button</w:t>
            </w:r>
            <w:r w:rsidRPr="006A02C3">
              <w:rPr>
                <w:rFonts w:ascii="Times New Roman" w:hAnsi="Times New Roman"/>
                <w:sz w:val="24"/>
                <w:szCs w:val="24"/>
              </w:rPr>
              <w:t xml:space="preserve"> </w:t>
            </w:r>
          </w:p>
        </w:tc>
        <w:tc>
          <w:tcPr>
            <w:tcW w:w="1598" w:type="dxa"/>
          </w:tcPr>
          <w:p w14:paraId="534B7093" w14:textId="0770A9FD" w:rsidR="002120D8" w:rsidRPr="006A02C3" w:rsidRDefault="002120D8" w:rsidP="002120D8">
            <w:pPr>
              <w:pStyle w:val="TableData12"/>
              <w:spacing w:line="360" w:lineRule="auto"/>
              <w:rPr>
                <w:rFonts w:ascii="Times New Roman" w:hAnsi="Times New Roman"/>
                <w:sz w:val="24"/>
                <w:szCs w:val="24"/>
              </w:rPr>
            </w:pPr>
          </w:p>
        </w:tc>
        <w:tc>
          <w:tcPr>
            <w:tcW w:w="1530" w:type="dxa"/>
          </w:tcPr>
          <w:p w14:paraId="102A94B1"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4C97033F" w14:textId="77777777" w:rsidR="002120D8" w:rsidRPr="006A02C3" w:rsidRDefault="002120D8" w:rsidP="002120D8">
            <w:pPr>
              <w:pStyle w:val="GDP1"/>
            </w:pPr>
          </w:p>
        </w:tc>
      </w:tr>
      <w:tr w:rsidR="00A26722" w:rsidRPr="006A02C3" w14:paraId="77453129" w14:textId="77777777" w:rsidTr="006D0B7A">
        <w:tc>
          <w:tcPr>
            <w:tcW w:w="828" w:type="dxa"/>
          </w:tcPr>
          <w:p w14:paraId="09D7B582" w14:textId="77777777" w:rsidR="00A26722" w:rsidRPr="006A02C3" w:rsidRDefault="00A26722" w:rsidP="00A26722">
            <w:pPr>
              <w:pStyle w:val="TableData12"/>
              <w:numPr>
                <w:ilvl w:val="0"/>
                <w:numId w:val="18"/>
              </w:numPr>
              <w:spacing w:line="360" w:lineRule="auto"/>
              <w:rPr>
                <w:rFonts w:ascii="Times New Roman" w:hAnsi="Times New Roman"/>
                <w:sz w:val="24"/>
                <w:szCs w:val="24"/>
              </w:rPr>
            </w:pPr>
          </w:p>
        </w:tc>
        <w:tc>
          <w:tcPr>
            <w:tcW w:w="2070" w:type="dxa"/>
          </w:tcPr>
          <w:p w14:paraId="335AF6E6" w14:textId="7CC3EA10" w:rsidR="00A26722" w:rsidRDefault="00A26722" w:rsidP="00A26722">
            <w:pPr>
              <w:pStyle w:val="TableData12"/>
              <w:spacing w:line="360" w:lineRule="auto"/>
              <w:rPr>
                <w:rFonts w:ascii="Times New Roman" w:hAnsi="Times New Roman"/>
                <w:sz w:val="24"/>
                <w:szCs w:val="24"/>
              </w:rPr>
            </w:pPr>
            <w:r>
              <w:rPr>
                <w:rFonts w:ascii="Times New Roman" w:hAnsi="Times New Roman"/>
                <w:sz w:val="24"/>
                <w:szCs w:val="24"/>
              </w:rPr>
              <w:t>Thông tin tải file</w:t>
            </w:r>
          </w:p>
        </w:tc>
        <w:tc>
          <w:tcPr>
            <w:tcW w:w="1800" w:type="dxa"/>
          </w:tcPr>
          <w:p w14:paraId="43BE91A6" w14:textId="77777777" w:rsidR="00A26722" w:rsidRDefault="00A26722" w:rsidP="00A26722">
            <w:pPr>
              <w:pStyle w:val="TableData12"/>
              <w:spacing w:line="360" w:lineRule="auto"/>
              <w:rPr>
                <w:rFonts w:ascii="Times New Roman" w:hAnsi="Times New Roman"/>
                <w:sz w:val="24"/>
                <w:szCs w:val="24"/>
              </w:rPr>
            </w:pPr>
          </w:p>
        </w:tc>
        <w:tc>
          <w:tcPr>
            <w:tcW w:w="1598" w:type="dxa"/>
          </w:tcPr>
          <w:p w14:paraId="00E65AB6" w14:textId="02F76C37" w:rsidR="00A26722" w:rsidRPr="006A02C3" w:rsidRDefault="00A26722" w:rsidP="00A26722">
            <w:pPr>
              <w:pStyle w:val="TableData12"/>
              <w:spacing w:line="360" w:lineRule="auto"/>
              <w:rPr>
                <w:rFonts w:ascii="Times New Roman" w:hAnsi="Times New Roman"/>
                <w:sz w:val="24"/>
                <w:szCs w:val="24"/>
              </w:rPr>
            </w:pPr>
            <w:r>
              <w:rPr>
                <w:rFonts w:ascii="Times New Roman" w:hAnsi="Times New Roman"/>
                <w:sz w:val="24"/>
                <w:szCs w:val="24"/>
              </w:rPr>
              <w:t>Output</w:t>
            </w:r>
          </w:p>
        </w:tc>
        <w:tc>
          <w:tcPr>
            <w:tcW w:w="1530" w:type="dxa"/>
          </w:tcPr>
          <w:p w14:paraId="20329D95" w14:textId="77777777" w:rsidR="00A26722" w:rsidRPr="006A02C3" w:rsidRDefault="00A26722" w:rsidP="00A26722">
            <w:pPr>
              <w:pStyle w:val="TableData12"/>
              <w:spacing w:line="360" w:lineRule="auto"/>
              <w:rPr>
                <w:rFonts w:ascii="Times New Roman" w:hAnsi="Times New Roman"/>
                <w:sz w:val="24"/>
                <w:szCs w:val="24"/>
              </w:rPr>
            </w:pPr>
          </w:p>
        </w:tc>
        <w:tc>
          <w:tcPr>
            <w:tcW w:w="5850" w:type="dxa"/>
          </w:tcPr>
          <w:p w14:paraId="68FF2BF5" w14:textId="77777777" w:rsidR="00A26722" w:rsidRPr="006A02C3" w:rsidRDefault="00A26722" w:rsidP="00A26722">
            <w:pPr>
              <w:pStyle w:val="GDP1"/>
            </w:pPr>
            <w:r w:rsidRPr="006A02C3">
              <w:t>Cấu hình loại file &amp; dung lượng đính kèm quy định tại APP_SETTING_ENTRY where APP_SETTING_ID = WH_FILE_MAX_SIZE_UPLOAD/ WH_FILE_MIN_SIZE_UPLOAD/ WH_FILE_TYPE_UPLOAD</w:t>
            </w:r>
          </w:p>
          <w:p w14:paraId="50D43013" w14:textId="204635C4" w:rsidR="00A26722" w:rsidRPr="006A02C3" w:rsidRDefault="00A26722" w:rsidP="00A26722">
            <w:pPr>
              <w:pStyle w:val="GDP1"/>
            </w:pPr>
            <w:r>
              <w:t xml:space="preserve">File tải lên lưu </w:t>
            </w:r>
            <w:r w:rsidRPr="006A02C3">
              <w:t xml:space="preserve">vào bảng </w:t>
            </w:r>
            <w:r w:rsidRPr="006A02C3">
              <w:lastRenderedPageBreak/>
              <w:t>INVENTORY_VANSALE_TRANS_ATTACHMENT</w:t>
            </w:r>
          </w:p>
        </w:tc>
      </w:tr>
    </w:tbl>
    <w:p w14:paraId="0000B58E" w14:textId="77777777" w:rsidR="00464553" w:rsidRPr="006A02C3" w:rsidRDefault="00464553" w:rsidP="00512E56">
      <w:pPr>
        <w:spacing w:line="360" w:lineRule="auto"/>
        <w:rPr>
          <w:lang w:eastAsia="ar-SA"/>
        </w:rPr>
      </w:pPr>
    </w:p>
    <w:p w14:paraId="3641A7E8" w14:textId="77777777" w:rsidR="00464553" w:rsidRPr="006A02C3" w:rsidRDefault="00464553" w:rsidP="00512E56">
      <w:pPr>
        <w:pStyle w:val="Heading7"/>
        <w:spacing w:line="360" w:lineRule="auto"/>
        <w:rPr>
          <w:highlight w:val="yellow"/>
        </w:rPr>
      </w:pPr>
      <w:r w:rsidRPr="006A02C3">
        <w:rPr>
          <w:highlight w:val="yellow"/>
        </w:rPr>
        <w:t>Thêm sản phẩm</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2EC2F4B" w14:textId="77777777" w:rsidTr="006D0B7A">
        <w:trPr>
          <w:tblHeader/>
        </w:trPr>
        <w:tc>
          <w:tcPr>
            <w:tcW w:w="828" w:type="dxa"/>
            <w:shd w:val="pct5" w:color="auto" w:fill="FFFFFF"/>
          </w:tcPr>
          <w:p w14:paraId="0FD34647"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STT</w:t>
            </w:r>
          </w:p>
        </w:tc>
        <w:tc>
          <w:tcPr>
            <w:tcW w:w="2070" w:type="dxa"/>
            <w:shd w:val="pct5" w:color="auto" w:fill="FFFFFF"/>
          </w:tcPr>
          <w:p w14:paraId="373BCEA3"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0C730993"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34431562"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0C98274C"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44284828"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5864ED30"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6E6D418B" w14:textId="77777777" w:rsidTr="006D0B7A">
        <w:tc>
          <w:tcPr>
            <w:tcW w:w="13676" w:type="dxa"/>
            <w:gridSpan w:val="6"/>
          </w:tcPr>
          <w:p w14:paraId="29DF1675"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Thao tác</w:t>
            </w:r>
          </w:p>
        </w:tc>
      </w:tr>
      <w:tr w:rsidR="00464553" w:rsidRPr="006A02C3" w14:paraId="3A80B781" w14:textId="77777777" w:rsidTr="006D0B7A">
        <w:tc>
          <w:tcPr>
            <w:tcW w:w="828" w:type="dxa"/>
          </w:tcPr>
          <w:p w14:paraId="707876CA" w14:textId="77777777" w:rsidR="00464553" w:rsidRPr="006A02C3" w:rsidRDefault="00464553">
            <w:pPr>
              <w:pStyle w:val="TableData12"/>
              <w:numPr>
                <w:ilvl w:val="0"/>
                <w:numId w:val="19"/>
              </w:numPr>
              <w:spacing w:line="360" w:lineRule="auto"/>
              <w:rPr>
                <w:rFonts w:ascii="Times New Roman" w:hAnsi="Times New Roman"/>
                <w:sz w:val="24"/>
                <w:szCs w:val="24"/>
              </w:rPr>
            </w:pPr>
          </w:p>
        </w:tc>
        <w:tc>
          <w:tcPr>
            <w:tcW w:w="2070" w:type="dxa"/>
          </w:tcPr>
          <w:p w14:paraId="587228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2E9AF9E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A72E3A6"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7494160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701D98ED" w14:textId="77777777" w:rsidR="00464553" w:rsidRPr="006A02C3" w:rsidRDefault="00464553" w:rsidP="00C87C71">
            <w:pPr>
              <w:pStyle w:val="GDP1"/>
            </w:pPr>
            <w:r w:rsidRPr="006A02C3">
              <w:t>Quay về màn hình chính</w:t>
            </w:r>
          </w:p>
        </w:tc>
      </w:tr>
      <w:tr w:rsidR="00464553" w:rsidRPr="006A02C3" w14:paraId="7D164A2F" w14:textId="77777777" w:rsidTr="006D0B7A">
        <w:tc>
          <w:tcPr>
            <w:tcW w:w="828" w:type="dxa"/>
          </w:tcPr>
          <w:p w14:paraId="770CAFFE" w14:textId="77777777" w:rsidR="00464553" w:rsidRPr="006A02C3" w:rsidRDefault="00464553">
            <w:pPr>
              <w:pStyle w:val="TableData12"/>
              <w:numPr>
                <w:ilvl w:val="0"/>
                <w:numId w:val="19"/>
              </w:numPr>
              <w:spacing w:line="360" w:lineRule="auto"/>
              <w:rPr>
                <w:rFonts w:ascii="Times New Roman" w:hAnsi="Times New Roman"/>
                <w:sz w:val="24"/>
                <w:szCs w:val="24"/>
              </w:rPr>
            </w:pPr>
          </w:p>
        </w:tc>
        <w:tc>
          <w:tcPr>
            <w:tcW w:w="2070" w:type="dxa"/>
          </w:tcPr>
          <w:p w14:paraId="3CC8A5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sản phẩm</w:t>
            </w:r>
          </w:p>
        </w:tc>
        <w:tc>
          <w:tcPr>
            <w:tcW w:w="1800" w:type="dxa"/>
          </w:tcPr>
          <w:p w14:paraId="78766E2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26D3CE3"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63C5C59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35399502" w14:textId="77777777" w:rsidR="00464553" w:rsidRPr="006A02C3" w:rsidRDefault="00464553" w:rsidP="00C87C71">
            <w:pPr>
              <w:pStyle w:val="GDP1"/>
            </w:pPr>
            <w:r w:rsidRPr="006A02C3">
              <w:t xml:space="preserve">Đóng màn hình Chọn sản phẩm &amp; đem các sản phẩm đã chọn vào màn hình Tạo phiếu xuất kho Vansale </w:t>
            </w:r>
          </w:p>
        </w:tc>
      </w:tr>
      <w:tr w:rsidR="00464553" w:rsidRPr="006A02C3" w14:paraId="4CF844F8" w14:textId="77777777" w:rsidTr="006D0B7A">
        <w:tc>
          <w:tcPr>
            <w:tcW w:w="13676" w:type="dxa"/>
            <w:gridSpan w:val="6"/>
            <w:shd w:val="clear" w:color="auto" w:fill="DEEAF6"/>
          </w:tcPr>
          <w:p w14:paraId="5B28F2D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3E35D769" w14:textId="77777777" w:rsidTr="006D0B7A">
        <w:tc>
          <w:tcPr>
            <w:tcW w:w="828" w:type="dxa"/>
          </w:tcPr>
          <w:p w14:paraId="6B7AC066" w14:textId="77777777" w:rsidR="00464553" w:rsidRPr="006A02C3" w:rsidRDefault="00464553">
            <w:pPr>
              <w:pStyle w:val="TableData12"/>
              <w:numPr>
                <w:ilvl w:val="0"/>
                <w:numId w:val="19"/>
              </w:numPr>
              <w:spacing w:line="360" w:lineRule="auto"/>
              <w:rPr>
                <w:rFonts w:ascii="Times New Roman" w:hAnsi="Times New Roman"/>
                <w:sz w:val="24"/>
                <w:szCs w:val="24"/>
              </w:rPr>
            </w:pPr>
          </w:p>
        </w:tc>
        <w:tc>
          <w:tcPr>
            <w:tcW w:w="2070" w:type="dxa"/>
          </w:tcPr>
          <w:p w14:paraId="5F33EE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666028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11F4D2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82B1C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8ED99E6" w14:textId="77777777" w:rsidR="00464553" w:rsidRPr="006A02C3" w:rsidRDefault="00464553" w:rsidP="00C87C71">
            <w:pPr>
              <w:pStyle w:val="GDP1"/>
            </w:pPr>
            <w:r w:rsidRPr="006A02C3">
              <w:t>Hint text: Nhập mã/ tên sản phẩm</w:t>
            </w:r>
          </w:p>
        </w:tc>
      </w:tr>
      <w:tr w:rsidR="00464553" w:rsidRPr="006A02C3" w14:paraId="3A9B0CE9" w14:textId="77777777" w:rsidTr="006D0B7A">
        <w:tc>
          <w:tcPr>
            <w:tcW w:w="828" w:type="dxa"/>
          </w:tcPr>
          <w:p w14:paraId="32959C3B" w14:textId="77777777" w:rsidR="00464553" w:rsidRPr="006A02C3" w:rsidRDefault="00464553">
            <w:pPr>
              <w:pStyle w:val="TableData12"/>
              <w:numPr>
                <w:ilvl w:val="0"/>
                <w:numId w:val="19"/>
              </w:numPr>
              <w:spacing w:line="360" w:lineRule="auto"/>
              <w:rPr>
                <w:rFonts w:ascii="Times New Roman" w:hAnsi="Times New Roman"/>
                <w:sz w:val="24"/>
                <w:szCs w:val="24"/>
              </w:rPr>
            </w:pPr>
          </w:p>
        </w:tc>
        <w:tc>
          <w:tcPr>
            <w:tcW w:w="2070" w:type="dxa"/>
          </w:tcPr>
          <w:p w14:paraId="3097490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 sản phẩm</w:t>
            </w:r>
          </w:p>
        </w:tc>
        <w:tc>
          <w:tcPr>
            <w:tcW w:w="1800" w:type="dxa"/>
          </w:tcPr>
          <w:p w14:paraId="36D9FB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w:t>
            </w:r>
          </w:p>
        </w:tc>
        <w:tc>
          <w:tcPr>
            <w:tcW w:w="1598" w:type="dxa"/>
          </w:tcPr>
          <w:p w14:paraId="637FC8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836273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08B7938" w14:textId="77777777" w:rsidR="00464553" w:rsidRPr="006A02C3" w:rsidRDefault="00464553" w:rsidP="00C87C71">
            <w:pPr>
              <w:pStyle w:val="GDP1"/>
            </w:pPr>
            <w:r w:rsidRPr="006A02C3">
              <w:t>Tập giá trị {Load danh mục sản phẩm theo cấu trúc cây}</w:t>
            </w:r>
          </w:p>
          <w:p w14:paraId="51B62612" w14:textId="77777777" w:rsidR="00464553" w:rsidRPr="006A02C3" w:rsidRDefault="00464553" w:rsidP="00C87C71">
            <w:pPr>
              <w:pStyle w:val="GDP1"/>
            </w:pPr>
            <w:r w:rsidRPr="006A02C3">
              <w:t>Hiển thị [Mã – Tên danh mục]. Sort theo Mã danh mục ASC</w:t>
            </w:r>
          </w:p>
          <w:p w14:paraId="53DF5A61" w14:textId="77777777" w:rsidR="00464553" w:rsidRPr="006A02C3" w:rsidRDefault="00464553" w:rsidP="00C87C71">
            <w:pPr>
              <w:pStyle w:val="GDP1"/>
            </w:pPr>
            <w:r w:rsidRPr="006A02C3">
              <w:lastRenderedPageBreak/>
              <w:t>Load từ bảng PRODUCT_CATEGORY.CODE - NAME</w:t>
            </w:r>
          </w:p>
        </w:tc>
      </w:tr>
      <w:tr w:rsidR="00464553" w:rsidRPr="006A02C3" w14:paraId="291A9518" w14:textId="77777777" w:rsidTr="006D0B7A">
        <w:tc>
          <w:tcPr>
            <w:tcW w:w="828" w:type="dxa"/>
          </w:tcPr>
          <w:p w14:paraId="694B2008" w14:textId="77777777" w:rsidR="00464553" w:rsidRPr="006A02C3" w:rsidRDefault="00464553">
            <w:pPr>
              <w:pStyle w:val="TableData12"/>
              <w:numPr>
                <w:ilvl w:val="0"/>
                <w:numId w:val="19"/>
              </w:numPr>
              <w:spacing w:line="360" w:lineRule="auto"/>
              <w:rPr>
                <w:rFonts w:ascii="Times New Roman" w:hAnsi="Times New Roman"/>
                <w:sz w:val="24"/>
                <w:szCs w:val="24"/>
              </w:rPr>
            </w:pPr>
          </w:p>
        </w:tc>
        <w:tc>
          <w:tcPr>
            <w:tcW w:w="2070" w:type="dxa"/>
          </w:tcPr>
          <w:p w14:paraId="0218C7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0BAA1EE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86FDCC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676C2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518A2AF" w14:textId="77777777" w:rsidR="00464553" w:rsidRPr="006A02C3" w:rsidRDefault="00464553" w:rsidP="00C87C71">
            <w:pPr>
              <w:pStyle w:val="GDP1"/>
            </w:pPr>
            <w:r w:rsidRPr="006A02C3">
              <w:t>Tập giá trị {Load danh sách loại sản phẩm}</w:t>
            </w:r>
          </w:p>
          <w:p w14:paraId="7D25FE9B" w14:textId="77777777" w:rsidR="00464553" w:rsidRPr="006A02C3" w:rsidRDefault="00464553" w:rsidP="00C87C71">
            <w:pPr>
              <w:pStyle w:val="GDP1"/>
            </w:pPr>
            <w:r w:rsidRPr="006A02C3">
              <w:t>Hiển thị [Mã – Tên loại]. Sort theo Mã loại ASC</w:t>
            </w:r>
          </w:p>
          <w:p w14:paraId="35A57F8A" w14:textId="77777777" w:rsidR="00464553" w:rsidRPr="006A02C3" w:rsidRDefault="00464553" w:rsidP="00C87C71">
            <w:pPr>
              <w:pStyle w:val="GDP1"/>
            </w:pPr>
            <w:r w:rsidRPr="006A02C3">
              <w:t>Load từ bảng PRODUCT_TYPE.CODE - NAME</w:t>
            </w:r>
          </w:p>
        </w:tc>
      </w:tr>
      <w:tr w:rsidR="00464553" w:rsidRPr="006A02C3" w14:paraId="7074D74D" w14:textId="77777777" w:rsidTr="006D0B7A">
        <w:tc>
          <w:tcPr>
            <w:tcW w:w="13676" w:type="dxa"/>
            <w:gridSpan w:val="6"/>
          </w:tcPr>
          <w:p w14:paraId="7BD689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4E2B467E" w14:textId="77777777" w:rsidTr="006D0B7A">
        <w:tc>
          <w:tcPr>
            <w:tcW w:w="828" w:type="dxa"/>
          </w:tcPr>
          <w:p w14:paraId="4D749F54" w14:textId="77777777" w:rsidR="00464553" w:rsidRPr="006A02C3" w:rsidRDefault="00464553">
            <w:pPr>
              <w:pStyle w:val="TableData12"/>
              <w:numPr>
                <w:ilvl w:val="0"/>
                <w:numId w:val="19"/>
              </w:numPr>
              <w:spacing w:line="360" w:lineRule="auto"/>
              <w:rPr>
                <w:rFonts w:ascii="Times New Roman" w:hAnsi="Times New Roman"/>
                <w:sz w:val="24"/>
                <w:szCs w:val="24"/>
              </w:rPr>
            </w:pPr>
          </w:p>
        </w:tc>
        <w:tc>
          <w:tcPr>
            <w:tcW w:w="2070" w:type="dxa"/>
          </w:tcPr>
          <w:p w14:paraId="0E114B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Giá</w:t>
            </w:r>
          </w:p>
        </w:tc>
        <w:tc>
          <w:tcPr>
            <w:tcW w:w="1800" w:type="dxa"/>
          </w:tcPr>
          <w:p w14:paraId="487E12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279C97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D6EF4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4B46054" w14:textId="77777777" w:rsidR="00464553" w:rsidRPr="006A02C3" w:rsidRDefault="00464553" w:rsidP="00C87C71">
            <w:pPr>
              <w:pStyle w:val="GDP1"/>
            </w:pPr>
            <w:r w:rsidRPr="006A02C3">
              <w:t>Gồm 2 textbox Giá trị từ - Giá trị đến</w:t>
            </w:r>
          </w:p>
          <w:p w14:paraId="76E0707F" w14:textId="77777777" w:rsidR="00464553" w:rsidRPr="006A02C3" w:rsidRDefault="00464553" w:rsidP="00C87C71">
            <w:pPr>
              <w:pStyle w:val="GDP1"/>
            </w:pPr>
            <w:r w:rsidRPr="006A02C3">
              <w:t xml:space="preserve">Kiểu số tự nhiên </w:t>
            </w:r>
          </w:p>
          <w:p w14:paraId="1B48AD41" w14:textId="77777777" w:rsidR="00464553" w:rsidRPr="006A02C3" w:rsidRDefault="00464553" w:rsidP="00C87C71">
            <w:pPr>
              <w:pStyle w:val="GDP1"/>
            </w:pPr>
            <w:r w:rsidRPr="006A02C3">
              <w:t>Tìm các sản phẩm có giá trong khoảng tìm kiếm</w:t>
            </w:r>
          </w:p>
        </w:tc>
      </w:tr>
      <w:tr w:rsidR="00464553" w:rsidRPr="006A02C3" w14:paraId="2E5A933E" w14:textId="77777777" w:rsidTr="006D0B7A">
        <w:tc>
          <w:tcPr>
            <w:tcW w:w="828" w:type="dxa"/>
          </w:tcPr>
          <w:p w14:paraId="6D3C2C3C" w14:textId="77777777" w:rsidR="00464553" w:rsidRPr="006A02C3" w:rsidRDefault="00464553">
            <w:pPr>
              <w:pStyle w:val="TableData12"/>
              <w:numPr>
                <w:ilvl w:val="0"/>
                <w:numId w:val="19"/>
              </w:numPr>
              <w:spacing w:line="360" w:lineRule="auto"/>
              <w:rPr>
                <w:rFonts w:ascii="Times New Roman" w:hAnsi="Times New Roman"/>
                <w:sz w:val="24"/>
                <w:szCs w:val="24"/>
              </w:rPr>
            </w:pPr>
          </w:p>
        </w:tc>
        <w:tc>
          <w:tcPr>
            <w:tcW w:w="2070" w:type="dxa"/>
          </w:tcPr>
          <w:p w14:paraId="3879D92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358D9C6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14B58A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3944EA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B9B3D48" w14:textId="77777777" w:rsidR="00464553" w:rsidRPr="006A02C3" w:rsidRDefault="00464553" w:rsidP="00C87C71">
            <w:pPr>
              <w:pStyle w:val="GDP1"/>
            </w:pPr>
            <w:r w:rsidRPr="006A02C3">
              <w:t>Gồm 2 textbox Giá trị từ - Giá trị đến</w:t>
            </w:r>
          </w:p>
          <w:p w14:paraId="4D8AC55A" w14:textId="77777777" w:rsidR="00464553" w:rsidRPr="006A02C3" w:rsidRDefault="00464553" w:rsidP="00C87C71">
            <w:pPr>
              <w:pStyle w:val="GDP1"/>
            </w:pPr>
            <w:r w:rsidRPr="006A02C3">
              <w:t>Kiểu số tự nhiên</w:t>
            </w:r>
          </w:p>
          <w:p w14:paraId="5FC1F180" w14:textId="77777777" w:rsidR="00464553" w:rsidRPr="006A02C3" w:rsidRDefault="00464553" w:rsidP="00C87C71">
            <w:pPr>
              <w:pStyle w:val="GDP1"/>
            </w:pPr>
            <w:r w:rsidRPr="006A02C3">
              <w:t>Tìm các sản phẩm có tồn kho trong khoảng tìm kiếm</w:t>
            </w:r>
          </w:p>
        </w:tc>
      </w:tr>
      <w:tr w:rsidR="002120D8" w:rsidRPr="006A02C3" w14:paraId="321B1B4A" w14:textId="77777777" w:rsidTr="006D0B7A">
        <w:tc>
          <w:tcPr>
            <w:tcW w:w="828" w:type="dxa"/>
          </w:tcPr>
          <w:p w14:paraId="6C417284"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25D33574" w14:textId="7BE19CEB" w:rsidR="002120D8" w:rsidRPr="006A02C3" w:rsidRDefault="002120D8" w:rsidP="002120D8">
            <w:pPr>
              <w:pStyle w:val="TableData12"/>
              <w:spacing w:line="360" w:lineRule="auto"/>
              <w:rPr>
                <w:rFonts w:ascii="Times New Roman" w:hAnsi="Times New Roman"/>
                <w:sz w:val="24"/>
                <w:szCs w:val="24"/>
              </w:rPr>
            </w:pPr>
            <w:r>
              <w:rPr>
                <w:rFonts w:ascii="Times New Roman" w:hAnsi="Times New Roman"/>
                <w:sz w:val="24"/>
                <w:szCs w:val="24"/>
              </w:rPr>
              <w:t>Lô</w:t>
            </w:r>
          </w:p>
        </w:tc>
        <w:tc>
          <w:tcPr>
            <w:tcW w:w="1800" w:type="dxa"/>
          </w:tcPr>
          <w:p w14:paraId="32B67497" w14:textId="31C58CE2" w:rsidR="002120D8" w:rsidRPr="006A02C3" w:rsidRDefault="002120D8" w:rsidP="002120D8">
            <w:pPr>
              <w:pStyle w:val="TableData12"/>
              <w:spacing w:line="360" w:lineRule="auto"/>
              <w:rPr>
                <w:rFonts w:ascii="Times New Roman" w:hAnsi="Times New Roman"/>
                <w:sz w:val="24"/>
                <w:szCs w:val="24"/>
              </w:rPr>
            </w:pPr>
            <w:r>
              <w:rPr>
                <w:rFonts w:ascii="Times New Roman" w:hAnsi="Times New Roman"/>
                <w:sz w:val="24"/>
                <w:szCs w:val="24"/>
              </w:rPr>
              <w:t>Textbox</w:t>
            </w:r>
          </w:p>
        </w:tc>
        <w:tc>
          <w:tcPr>
            <w:tcW w:w="1598" w:type="dxa"/>
          </w:tcPr>
          <w:p w14:paraId="1CA38958" w14:textId="272445B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8D8A932" w14:textId="35934736"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ADFADCB" w14:textId="108BBA15" w:rsidR="002120D8" w:rsidRPr="006A02C3" w:rsidRDefault="002120D8" w:rsidP="002120D8">
            <w:pPr>
              <w:pStyle w:val="GDP1"/>
            </w:pPr>
            <w:r>
              <w:t>Tìm lô tương ứng với thông tin nhập vào</w:t>
            </w:r>
          </w:p>
        </w:tc>
      </w:tr>
      <w:tr w:rsidR="002120D8" w:rsidRPr="006A02C3" w14:paraId="2A6A743F" w14:textId="77777777" w:rsidTr="006D0B7A">
        <w:tc>
          <w:tcPr>
            <w:tcW w:w="13676" w:type="dxa"/>
            <w:gridSpan w:val="6"/>
          </w:tcPr>
          <w:p w14:paraId="63CF7FE6"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2120D8" w:rsidRPr="006A02C3" w14:paraId="663DF4BC" w14:textId="77777777" w:rsidTr="006D0B7A">
        <w:tc>
          <w:tcPr>
            <w:tcW w:w="828" w:type="dxa"/>
          </w:tcPr>
          <w:p w14:paraId="50FA589F"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2F26AD65"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79D6C92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FF0496B"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03D5CC6"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4D1CD5AC" w14:textId="77777777" w:rsidR="002120D8" w:rsidRPr="006A02C3" w:rsidRDefault="002120D8" w:rsidP="002120D8">
            <w:pPr>
              <w:pStyle w:val="GDP1"/>
            </w:pPr>
          </w:p>
        </w:tc>
      </w:tr>
      <w:tr w:rsidR="002120D8" w:rsidRPr="006A02C3" w14:paraId="67D6604E" w14:textId="77777777" w:rsidTr="006D0B7A">
        <w:tc>
          <w:tcPr>
            <w:tcW w:w="828" w:type="dxa"/>
          </w:tcPr>
          <w:p w14:paraId="71E2C2EF"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235D4795"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4C8FE33D"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70D7945"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AF22B4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6773FDA4" w14:textId="77777777" w:rsidR="002120D8" w:rsidRPr="006A02C3" w:rsidRDefault="002120D8" w:rsidP="002120D8">
            <w:pPr>
              <w:pStyle w:val="GDP1"/>
            </w:pPr>
          </w:p>
        </w:tc>
      </w:tr>
      <w:tr w:rsidR="002120D8" w:rsidRPr="006A02C3" w14:paraId="0FC57309" w14:textId="77777777" w:rsidTr="006D0B7A">
        <w:tc>
          <w:tcPr>
            <w:tcW w:w="828" w:type="dxa"/>
          </w:tcPr>
          <w:p w14:paraId="26398779"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080EFF75"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 xml:space="preserve">Nâng cao/ Thu </w:t>
            </w:r>
            <w:r w:rsidRPr="006A02C3">
              <w:rPr>
                <w:rFonts w:ascii="Times New Roman" w:hAnsi="Times New Roman"/>
                <w:sz w:val="24"/>
                <w:szCs w:val="24"/>
              </w:rPr>
              <w:lastRenderedPageBreak/>
              <w:t>gọn</w:t>
            </w:r>
          </w:p>
        </w:tc>
        <w:tc>
          <w:tcPr>
            <w:tcW w:w="1800" w:type="dxa"/>
          </w:tcPr>
          <w:p w14:paraId="426ADE75"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 xml:space="preserve">Link </w:t>
            </w:r>
          </w:p>
        </w:tc>
        <w:tc>
          <w:tcPr>
            <w:tcW w:w="1598" w:type="dxa"/>
          </w:tcPr>
          <w:p w14:paraId="18E4F5C3"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2B509B7"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16427D16" w14:textId="77777777" w:rsidR="002120D8" w:rsidRPr="006A02C3" w:rsidRDefault="002120D8" w:rsidP="002120D8">
            <w:pPr>
              <w:pStyle w:val="GDP1"/>
            </w:pPr>
          </w:p>
        </w:tc>
      </w:tr>
      <w:tr w:rsidR="002120D8" w:rsidRPr="006A02C3" w14:paraId="7C447DAC" w14:textId="77777777" w:rsidTr="006D0B7A">
        <w:tc>
          <w:tcPr>
            <w:tcW w:w="13676" w:type="dxa"/>
            <w:gridSpan w:val="6"/>
            <w:shd w:val="clear" w:color="auto" w:fill="DEEAF6"/>
          </w:tcPr>
          <w:p w14:paraId="24DAE308"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Danh sách sản phẩm xuất kho</w:t>
            </w:r>
          </w:p>
        </w:tc>
      </w:tr>
      <w:tr w:rsidR="002120D8" w:rsidRPr="006A02C3" w14:paraId="1861D214" w14:textId="77777777" w:rsidTr="006D0B7A">
        <w:tc>
          <w:tcPr>
            <w:tcW w:w="828" w:type="dxa"/>
          </w:tcPr>
          <w:p w14:paraId="6A963288"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1F1D7FC6"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Tổng sản lượng xuất kho</w:t>
            </w:r>
          </w:p>
        </w:tc>
        <w:tc>
          <w:tcPr>
            <w:tcW w:w="1800" w:type="dxa"/>
          </w:tcPr>
          <w:p w14:paraId="49BB85C7"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3A07FBA2"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4D559C"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34DA20C2" w14:textId="77777777" w:rsidR="002120D8" w:rsidRPr="006A02C3" w:rsidRDefault="002120D8" w:rsidP="002120D8">
            <w:pPr>
              <w:pStyle w:val="GDP1"/>
            </w:pPr>
            <w:r w:rsidRPr="006A02C3">
              <w:t>Hiển thị tổng số lượng sản phẩm đã chọn</w:t>
            </w:r>
          </w:p>
          <w:p w14:paraId="2F277936" w14:textId="77777777" w:rsidR="002120D8" w:rsidRPr="006A02C3" w:rsidRDefault="002120D8" w:rsidP="002120D8">
            <w:pPr>
              <w:pStyle w:val="GDP1"/>
            </w:pPr>
            <w:r w:rsidRPr="006A02C3">
              <w:t>Nhấn vào sẽ đóng màn hình Chọn sản phẩm &amp; đem các sản phẩm đã chọn vào màn hình Tạo phiếu</w:t>
            </w:r>
          </w:p>
        </w:tc>
      </w:tr>
      <w:tr w:rsidR="002120D8" w:rsidRPr="006A02C3" w14:paraId="4D8F4C4A" w14:textId="77777777" w:rsidTr="006D0B7A">
        <w:tc>
          <w:tcPr>
            <w:tcW w:w="828" w:type="dxa"/>
          </w:tcPr>
          <w:p w14:paraId="7BC50B59"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51515D7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Tổng SKUs xuất kho</w:t>
            </w:r>
          </w:p>
        </w:tc>
        <w:tc>
          <w:tcPr>
            <w:tcW w:w="1800" w:type="dxa"/>
          </w:tcPr>
          <w:p w14:paraId="397BECCF"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23892B8"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F618EA9"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4CAABFDD" w14:textId="77777777" w:rsidR="002120D8" w:rsidRPr="006A02C3" w:rsidRDefault="002120D8" w:rsidP="002120D8">
            <w:pPr>
              <w:pStyle w:val="GDP1"/>
            </w:pPr>
            <w:r w:rsidRPr="006A02C3">
              <w:t>Đếm tổng số mặt hàng đã chọn (distinct Mã sản phẩm)</w:t>
            </w:r>
          </w:p>
        </w:tc>
      </w:tr>
      <w:tr w:rsidR="002120D8" w:rsidRPr="006A02C3" w14:paraId="27A9302E" w14:textId="77777777" w:rsidTr="006D0B7A">
        <w:tc>
          <w:tcPr>
            <w:tcW w:w="13676" w:type="dxa"/>
            <w:gridSpan w:val="6"/>
          </w:tcPr>
          <w:p w14:paraId="0D6E85E8" w14:textId="77777777" w:rsidR="002120D8" w:rsidRPr="006A02C3" w:rsidRDefault="002120D8" w:rsidP="002120D8">
            <w:pPr>
              <w:pStyle w:val="TableData12"/>
              <w:spacing w:line="360" w:lineRule="auto"/>
              <w:rPr>
                <w:rFonts w:ascii="Times New Roman" w:hAnsi="Times New Roman"/>
                <w:i/>
                <w:iCs/>
                <w:sz w:val="24"/>
                <w:szCs w:val="24"/>
              </w:rPr>
            </w:pPr>
            <w:r w:rsidRPr="006A02C3">
              <w:rPr>
                <w:rFonts w:ascii="Times New Roman" w:hAnsi="Times New Roman"/>
                <w:i/>
                <w:iCs/>
                <w:sz w:val="24"/>
                <w:szCs w:val="24"/>
              </w:rPr>
              <w:t>Datagrid</w:t>
            </w:r>
          </w:p>
          <w:p w14:paraId="6413D2A5" w14:textId="77777777" w:rsidR="002120D8" w:rsidRPr="006A02C3" w:rsidRDefault="002120D8" w:rsidP="002120D8">
            <w:pPr>
              <w:pStyle w:val="GDP1"/>
            </w:pPr>
            <w:r w:rsidRPr="006A02C3">
              <w:t>Load danh sách sản phẩm thỏa các điều kiện</w:t>
            </w:r>
          </w:p>
          <w:p w14:paraId="6784FB13" w14:textId="77777777" w:rsidR="002120D8" w:rsidRPr="006A02C3" w:rsidRDefault="002120D8" w:rsidP="002120D8">
            <w:pPr>
              <w:pStyle w:val="GDP2"/>
            </w:pPr>
            <w:r w:rsidRPr="006A02C3">
              <w:t>Thuộc kho đã chọn trong cbx Kho xuất ở màn hình Tạo phiếu xuất kho Vansale</w:t>
            </w:r>
          </w:p>
          <w:p w14:paraId="73A100C2" w14:textId="77777777" w:rsidR="002120D8" w:rsidRPr="006A02C3" w:rsidRDefault="002120D8" w:rsidP="002120D8">
            <w:pPr>
              <w:pStyle w:val="GDP2"/>
            </w:pPr>
            <w:r w:rsidRPr="006A02C3">
              <w:t>Có tồn kho đáp ứng &gt; 0</w:t>
            </w:r>
          </w:p>
          <w:p w14:paraId="02A71229" w14:textId="77777777" w:rsidR="002120D8" w:rsidRPr="006A02C3" w:rsidRDefault="002120D8" w:rsidP="002120D8">
            <w:pPr>
              <w:pStyle w:val="GDP2"/>
            </w:pPr>
            <w:r w:rsidRPr="006A02C3">
              <w:t>Trạng thái sản phẩm = [Hoạt động]</w:t>
            </w:r>
          </w:p>
          <w:p w14:paraId="5E704FC9" w14:textId="77777777" w:rsidR="002120D8" w:rsidRPr="006A02C3" w:rsidRDefault="002120D8" w:rsidP="002120D8">
            <w:pPr>
              <w:pStyle w:val="GDP2"/>
            </w:pPr>
            <w:r w:rsidRPr="006A02C3">
              <w:t>Sản phẩm có thuộc tính [Cho phép bán hàng = Có]</w:t>
            </w:r>
          </w:p>
          <w:p w14:paraId="15B1C843" w14:textId="77777777" w:rsidR="002120D8" w:rsidRPr="006A02C3" w:rsidRDefault="002120D8" w:rsidP="002120D8">
            <w:pPr>
              <w:pStyle w:val="GDP1"/>
            </w:pPr>
            <w:r w:rsidRPr="006A02C3">
              <w:t>Load dữ liệu từ bảng PRODUCT, INVENTORY, INVENTORY_LOT</w:t>
            </w:r>
          </w:p>
          <w:p w14:paraId="605C6E95" w14:textId="77777777" w:rsidR="002120D8" w:rsidRPr="006A02C3" w:rsidRDefault="002120D8" w:rsidP="002120D8">
            <w:pPr>
              <w:pStyle w:val="GDP1"/>
            </w:pPr>
            <w:r w:rsidRPr="006A02C3">
              <w:t>Sort theo VISUAL_INDEX ASC</w:t>
            </w:r>
          </w:p>
          <w:p w14:paraId="43CA521D" w14:textId="77777777" w:rsidR="002120D8" w:rsidRDefault="002120D8" w:rsidP="002120D8">
            <w:pPr>
              <w:pStyle w:val="GDP1"/>
            </w:pPr>
            <w:r w:rsidRPr="006A02C3">
              <w:t>Không phân trang</w:t>
            </w:r>
          </w:p>
          <w:p w14:paraId="65EBE3C6" w14:textId="77777777" w:rsidR="00F6033F" w:rsidRDefault="00F6033F" w:rsidP="002120D8">
            <w:pPr>
              <w:pStyle w:val="GDP1"/>
            </w:pPr>
            <w:r>
              <w:t>Trường hợp công ty có quản lý lô:</w:t>
            </w:r>
          </w:p>
          <w:p w14:paraId="267C3580" w14:textId="77777777" w:rsidR="00F6033F" w:rsidRDefault="00F6033F" w:rsidP="00F6033F">
            <w:pPr>
              <w:pStyle w:val="GDP1"/>
              <w:numPr>
                <w:ilvl w:val="3"/>
                <w:numId w:val="5"/>
              </w:numPr>
              <w:ind w:left="1134"/>
            </w:pPr>
            <w:r>
              <w:lastRenderedPageBreak/>
              <w:t>TH sản phẩm không quản lý lô =&gt; Ẩn lô</w:t>
            </w:r>
          </w:p>
          <w:p w14:paraId="3120BBF6" w14:textId="77777777" w:rsidR="00F6033F" w:rsidRDefault="00F6033F" w:rsidP="00F6033F">
            <w:pPr>
              <w:pStyle w:val="GDP1"/>
              <w:numPr>
                <w:ilvl w:val="3"/>
                <w:numId w:val="5"/>
              </w:numPr>
              <w:ind w:left="1134"/>
            </w:pPr>
            <w:r>
              <w:t>TH sản phẩm quản lý lô nhưng chưa có lô nào =&gt; Ẩn sản phẩm</w:t>
            </w:r>
          </w:p>
          <w:p w14:paraId="3BA4BCCF" w14:textId="62DC1BBB" w:rsidR="00F6033F" w:rsidRDefault="00F6033F" w:rsidP="00F6033F">
            <w:pPr>
              <w:pStyle w:val="GDP1"/>
              <w:numPr>
                <w:ilvl w:val="3"/>
                <w:numId w:val="5"/>
              </w:numPr>
              <w:ind w:left="1134"/>
            </w:pPr>
            <w:r>
              <w:t>TH sản phẩm quản lý lô và có lô, load lô trong kho đã chọn điều chỉnh có tồn đáp ứng &gt; 0 thỏa mãn các điều sau:</w:t>
            </w:r>
          </w:p>
          <w:p w14:paraId="39EC1FCD" w14:textId="77777777" w:rsidR="00F6033F" w:rsidRDefault="00F6033F" w:rsidP="00F6033F">
            <w:pPr>
              <w:pStyle w:val="GDP1"/>
              <w:numPr>
                <w:ilvl w:val="0"/>
                <w:numId w:val="547"/>
              </w:numPr>
              <w:ind w:left="1701"/>
            </w:pPr>
            <w:r>
              <w:t>Nếu sản phẩm có cấu hình product_stock_conf. is_near_expiry_allowed = 1, load lô còn hạn và sắp hết hạn</w:t>
            </w:r>
          </w:p>
          <w:p w14:paraId="328CC3B4" w14:textId="77777777" w:rsidR="00F6033F" w:rsidRDefault="00F6033F" w:rsidP="00F6033F">
            <w:pPr>
              <w:pStyle w:val="GDP1"/>
              <w:numPr>
                <w:ilvl w:val="0"/>
                <w:numId w:val="547"/>
              </w:numPr>
              <w:ind w:left="1701"/>
            </w:pPr>
            <w:r>
              <w:t>Nếu sản phẩm có cấu hình product_stock_conf. is_near_expiry_allowed = 0, load lô còn hạn</w:t>
            </w:r>
          </w:p>
          <w:p w14:paraId="550B2577" w14:textId="5D3CAE20" w:rsidR="00F6033F" w:rsidRPr="006A02C3" w:rsidRDefault="00F6033F" w:rsidP="00F6033F">
            <w:pPr>
              <w:pStyle w:val="GDP1"/>
              <w:numPr>
                <w:ilvl w:val="0"/>
                <w:numId w:val="547"/>
              </w:numPr>
              <w:ind w:left="1701"/>
            </w:pPr>
            <w:r>
              <w:t>Lô load lên sort theo ngày hết hạn gần nhất đến xa nhất</w:t>
            </w:r>
          </w:p>
        </w:tc>
      </w:tr>
      <w:tr w:rsidR="002120D8" w:rsidRPr="006A02C3" w14:paraId="5CBE1E47" w14:textId="77777777" w:rsidTr="006D0B7A">
        <w:tc>
          <w:tcPr>
            <w:tcW w:w="828" w:type="dxa"/>
          </w:tcPr>
          <w:p w14:paraId="20AA2868"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3ADCF380"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Tổng số lượng</w:t>
            </w:r>
          </w:p>
        </w:tc>
        <w:tc>
          <w:tcPr>
            <w:tcW w:w="1800" w:type="dxa"/>
          </w:tcPr>
          <w:p w14:paraId="4976478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9A39BB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49A0E8D"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552D2B36" w14:textId="77777777" w:rsidR="002120D8" w:rsidRPr="006A02C3" w:rsidRDefault="002120D8" w:rsidP="002120D8">
            <w:pPr>
              <w:pStyle w:val="GDP1"/>
            </w:pPr>
            <w:r w:rsidRPr="006A02C3">
              <w:t>Tổng số lượng của sản phẩm đã add vào giỏ hàng</w:t>
            </w:r>
          </w:p>
          <w:p w14:paraId="40DF975A" w14:textId="47AEF182" w:rsidR="002120D8" w:rsidRPr="006A02C3" w:rsidRDefault="002120D8" w:rsidP="002120D8">
            <w:pPr>
              <w:pStyle w:val="GDP1"/>
            </w:pPr>
            <w:r w:rsidRPr="006A02C3">
              <w:t>Nếu sản phẩm có biển thể</w:t>
            </w:r>
            <w:r w:rsidR="00F6033F">
              <w:t xml:space="preserve"> hoặc/và có quản lý lô</w:t>
            </w:r>
            <w:r w:rsidRPr="006A02C3">
              <w:t>: Tổng số lượng của sản phẩm = SUM (Tổng số số lượng các biến thể</w:t>
            </w:r>
            <w:r w:rsidR="00F6033F">
              <w:t xml:space="preserve"> và từng lô</w:t>
            </w:r>
            <w:r w:rsidRPr="006A02C3">
              <w:t>)</w:t>
            </w:r>
          </w:p>
        </w:tc>
      </w:tr>
      <w:tr w:rsidR="002120D8" w:rsidRPr="006A02C3" w14:paraId="04E33B9D" w14:textId="77777777" w:rsidTr="006D0B7A">
        <w:tc>
          <w:tcPr>
            <w:tcW w:w="828" w:type="dxa"/>
          </w:tcPr>
          <w:p w14:paraId="049C67AF"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7F424889"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Hình ảnh sản phẩm</w:t>
            </w:r>
          </w:p>
        </w:tc>
        <w:tc>
          <w:tcPr>
            <w:tcW w:w="1800" w:type="dxa"/>
          </w:tcPr>
          <w:p w14:paraId="2CE5B72B"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3B0A8CB"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B4821C1"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0943B0D3" w14:textId="77777777" w:rsidR="002120D8" w:rsidRPr="006A02C3" w:rsidRDefault="002120D8" w:rsidP="002120D8">
            <w:pPr>
              <w:pStyle w:val="GDP1"/>
            </w:pPr>
            <w:r w:rsidRPr="006A02C3">
              <w:t>Load từ bảng PRODUCT_IMAGE where IMAGE_TYPE = ‘AVA’</w:t>
            </w:r>
          </w:p>
        </w:tc>
      </w:tr>
      <w:tr w:rsidR="002120D8" w:rsidRPr="006A02C3" w14:paraId="6FA782C9" w14:textId="77777777" w:rsidTr="006D0B7A">
        <w:tc>
          <w:tcPr>
            <w:tcW w:w="828" w:type="dxa"/>
          </w:tcPr>
          <w:p w14:paraId="1C72A8EA"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75C6D94B"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Giá</w:t>
            </w:r>
          </w:p>
        </w:tc>
        <w:tc>
          <w:tcPr>
            <w:tcW w:w="1800" w:type="dxa"/>
          </w:tcPr>
          <w:p w14:paraId="688B0C9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96F619D"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1008C92"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0D1D69ED" w14:textId="77777777" w:rsidR="002120D8" w:rsidRPr="006A02C3" w:rsidRDefault="002120D8" w:rsidP="002120D8">
            <w:pPr>
              <w:pStyle w:val="GDP1"/>
            </w:pPr>
            <w:r w:rsidRPr="006A02C3">
              <w:t xml:space="preserve">Giá theo bảng giá bán ra mặc định </w:t>
            </w:r>
          </w:p>
          <w:p w14:paraId="3C755502" w14:textId="77777777" w:rsidR="002120D8" w:rsidRPr="006A02C3" w:rsidRDefault="002120D8" w:rsidP="002120D8">
            <w:pPr>
              <w:pStyle w:val="Para1"/>
              <w:numPr>
                <w:ilvl w:val="0"/>
                <w:numId w:val="67"/>
              </w:numPr>
              <w:spacing w:before="240" w:line="360" w:lineRule="auto"/>
            </w:pPr>
            <w:r w:rsidRPr="006A02C3">
              <w:t>Load từ bảng PRICE_ENTRY.PRICE where</w:t>
            </w:r>
            <w:r w:rsidRPr="006A02C3">
              <w:rPr>
                <w:b/>
              </w:rPr>
              <w:t xml:space="preserve"> </w:t>
            </w:r>
          </w:p>
          <w:p w14:paraId="7C4AFDA2" w14:textId="77777777" w:rsidR="002120D8" w:rsidRPr="006A02C3" w:rsidRDefault="002120D8" w:rsidP="002120D8">
            <w:pPr>
              <w:pStyle w:val="GDP2"/>
              <w:numPr>
                <w:ilvl w:val="1"/>
                <w:numId w:val="67"/>
              </w:numPr>
            </w:pPr>
            <w:r w:rsidRPr="006A02C3">
              <w:t>PRICE_ENTRY.PRICE_LIST_ID = PRICE_LIST.ID</w:t>
            </w:r>
          </w:p>
          <w:p w14:paraId="63F13885" w14:textId="77777777" w:rsidR="002120D8" w:rsidRPr="006A02C3" w:rsidRDefault="002120D8" w:rsidP="002120D8">
            <w:pPr>
              <w:pStyle w:val="GDP2"/>
              <w:numPr>
                <w:ilvl w:val="1"/>
                <w:numId w:val="67"/>
              </w:numPr>
            </w:pPr>
            <w:r w:rsidRPr="006A02C3">
              <w:t>PRICE_LIST. IS_DEFAULT = 1 and TYPE = ‘SELL’</w:t>
            </w:r>
          </w:p>
          <w:p w14:paraId="38122C25" w14:textId="77777777" w:rsidR="002120D8" w:rsidRPr="006A02C3" w:rsidRDefault="002120D8" w:rsidP="002120D8">
            <w:pPr>
              <w:pStyle w:val="GDP2"/>
              <w:numPr>
                <w:ilvl w:val="1"/>
                <w:numId w:val="67"/>
              </w:numPr>
            </w:pPr>
            <w:r w:rsidRPr="006A02C3">
              <w:lastRenderedPageBreak/>
              <w:t xml:space="preserve">PRICE_ENTRY đang hiệu lực (IS_ACTIVE = 1 and FROM_DATE &lt;= SYSDATE &lt;= TO_DATE </w:t>
            </w:r>
          </w:p>
          <w:p w14:paraId="2C345B83" w14:textId="77777777" w:rsidR="002120D8" w:rsidRPr="006A02C3" w:rsidRDefault="002120D8" w:rsidP="002120D8">
            <w:pPr>
              <w:pStyle w:val="GDP2"/>
              <w:numPr>
                <w:ilvl w:val="1"/>
                <w:numId w:val="67"/>
              </w:numPr>
            </w:pPr>
            <w:r w:rsidRPr="006A02C3">
              <w:t>PRICE_LIST đang hiệu lực (STATUS = ‘ACT’ and FROM_DATE &lt;= SYSDATE &lt;= TO_DATE</w:t>
            </w:r>
          </w:p>
        </w:tc>
      </w:tr>
      <w:tr w:rsidR="002120D8" w:rsidRPr="006A02C3" w14:paraId="2327945A" w14:textId="77777777" w:rsidTr="006D0B7A">
        <w:tc>
          <w:tcPr>
            <w:tcW w:w="828" w:type="dxa"/>
          </w:tcPr>
          <w:p w14:paraId="08513CD4"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2F974265"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58DAEB11"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178C4DD"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1253C62"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3C8A5D3C" w14:textId="77777777" w:rsidR="002120D8" w:rsidRPr="006A02C3" w:rsidRDefault="002120D8" w:rsidP="002120D8">
            <w:pPr>
              <w:pStyle w:val="GDP1"/>
            </w:pPr>
            <w:r w:rsidRPr="006A02C3">
              <w:t>Load từ bảng PRODUCT.CODE</w:t>
            </w:r>
          </w:p>
        </w:tc>
      </w:tr>
      <w:tr w:rsidR="002120D8" w:rsidRPr="006A02C3" w14:paraId="4D37E063" w14:textId="77777777" w:rsidTr="006D0B7A">
        <w:tc>
          <w:tcPr>
            <w:tcW w:w="828" w:type="dxa"/>
          </w:tcPr>
          <w:p w14:paraId="4072F419"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150B2DC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68E85587"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4261042"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34A8340"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4C9A0ED5" w14:textId="77777777" w:rsidR="002120D8" w:rsidRPr="006A02C3" w:rsidRDefault="002120D8" w:rsidP="002120D8">
            <w:pPr>
              <w:pStyle w:val="GDP1"/>
            </w:pPr>
            <w:r w:rsidRPr="006A02C3">
              <w:t>Load từ bảng PRODUCT.NAME</w:t>
            </w:r>
          </w:p>
        </w:tc>
      </w:tr>
      <w:tr w:rsidR="002120D8" w:rsidRPr="006A02C3" w14:paraId="3F715882" w14:textId="77777777" w:rsidTr="006D0B7A">
        <w:tc>
          <w:tcPr>
            <w:tcW w:w="828" w:type="dxa"/>
          </w:tcPr>
          <w:p w14:paraId="73A81C17"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134A8E4D"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2E41E1D6"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Select Button</w:t>
            </w:r>
          </w:p>
        </w:tc>
        <w:tc>
          <w:tcPr>
            <w:tcW w:w="1598" w:type="dxa"/>
          </w:tcPr>
          <w:p w14:paraId="30819B9F"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73BE42C"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4FAD5BC7" w14:textId="77777777" w:rsidR="002120D8" w:rsidRPr="006A02C3" w:rsidRDefault="002120D8" w:rsidP="002120D8">
            <w:pPr>
              <w:pStyle w:val="GDP1"/>
            </w:pPr>
            <w:r w:rsidRPr="006A02C3">
              <w:t>Load danh sách đơn vị tính của sản phẩm</w:t>
            </w:r>
          </w:p>
          <w:p w14:paraId="48A6BB6E" w14:textId="77777777" w:rsidR="002120D8" w:rsidRPr="006A02C3" w:rsidRDefault="002120D8" w:rsidP="002120D8">
            <w:pPr>
              <w:pStyle w:val="GDP1"/>
            </w:pPr>
            <w:r w:rsidRPr="006A02C3">
              <w:t>Load từ bảng PRODUCT_UOM.TITLE</w:t>
            </w:r>
          </w:p>
        </w:tc>
      </w:tr>
      <w:tr w:rsidR="002120D8" w:rsidRPr="006A02C3" w14:paraId="2C091641" w14:textId="77777777" w:rsidTr="006D0B7A">
        <w:tc>
          <w:tcPr>
            <w:tcW w:w="828" w:type="dxa"/>
          </w:tcPr>
          <w:p w14:paraId="7A5D3C21"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65D8B413"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Thuộc tính biến thể</w:t>
            </w:r>
          </w:p>
        </w:tc>
        <w:tc>
          <w:tcPr>
            <w:tcW w:w="1800" w:type="dxa"/>
          </w:tcPr>
          <w:p w14:paraId="458120EE"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Select Button</w:t>
            </w:r>
          </w:p>
        </w:tc>
        <w:tc>
          <w:tcPr>
            <w:tcW w:w="1598" w:type="dxa"/>
          </w:tcPr>
          <w:p w14:paraId="05D9371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923EF2E"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729BB8E2" w14:textId="77777777" w:rsidR="002120D8" w:rsidRPr="006A02C3" w:rsidRDefault="002120D8" w:rsidP="002120D8">
            <w:pPr>
              <w:pStyle w:val="GDP1"/>
            </w:pPr>
            <w:r w:rsidRPr="006A02C3">
              <w:t>Load danh sách thuộc tính tham gia tạo ra biến thể sản phẩm</w:t>
            </w:r>
          </w:p>
          <w:p w14:paraId="5B10BBFF" w14:textId="77777777" w:rsidR="002120D8" w:rsidRPr="006A02C3" w:rsidRDefault="002120D8" w:rsidP="002120D8">
            <w:pPr>
              <w:pStyle w:val="GDP1"/>
            </w:pPr>
            <w:r w:rsidRPr="006A02C3">
              <w:t>Load từ bảng PRODUCT_OPTION_ENUM.VALUE where PRODUCT_OPTION_ENUM.OPTION_ID = PRODUCT_OPTION.ID and PRODUCT_OPTION.PRODUCT_ID = ?</w:t>
            </w:r>
          </w:p>
        </w:tc>
      </w:tr>
      <w:tr w:rsidR="002120D8" w:rsidRPr="006A02C3" w14:paraId="5C38114F" w14:textId="77777777" w:rsidTr="006D0B7A">
        <w:tc>
          <w:tcPr>
            <w:tcW w:w="828" w:type="dxa"/>
          </w:tcPr>
          <w:p w14:paraId="73A795AD"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7F25F46C" w14:textId="1E0495AB" w:rsidR="002120D8" w:rsidRPr="006A02C3" w:rsidRDefault="00F6033F" w:rsidP="002120D8">
            <w:pPr>
              <w:pStyle w:val="TableData12"/>
              <w:spacing w:line="360" w:lineRule="auto"/>
              <w:rPr>
                <w:rFonts w:ascii="Times New Roman" w:hAnsi="Times New Roman"/>
                <w:sz w:val="24"/>
                <w:szCs w:val="24"/>
              </w:rPr>
            </w:pPr>
            <w:r>
              <w:rPr>
                <w:rFonts w:ascii="Times New Roman" w:hAnsi="Times New Roman"/>
                <w:sz w:val="24"/>
                <w:szCs w:val="24"/>
              </w:rPr>
              <w:t>L</w:t>
            </w:r>
            <w:r w:rsidR="002120D8" w:rsidRPr="006A02C3">
              <w:rPr>
                <w:rFonts w:ascii="Times New Roman" w:hAnsi="Times New Roman"/>
                <w:sz w:val="24"/>
                <w:szCs w:val="24"/>
              </w:rPr>
              <w:t>ô</w:t>
            </w:r>
          </w:p>
        </w:tc>
        <w:tc>
          <w:tcPr>
            <w:tcW w:w="1800" w:type="dxa"/>
          </w:tcPr>
          <w:p w14:paraId="6E1EC6B2"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r w:rsidRPr="006A02C3">
              <w:rPr>
                <w:rFonts w:ascii="Times New Roman" w:hAnsi="Times New Roman"/>
                <w:sz w:val="24"/>
                <w:szCs w:val="24"/>
              </w:rPr>
              <w:lastRenderedPageBreak/>
              <w:t>Autocomplete</w:t>
            </w:r>
          </w:p>
        </w:tc>
        <w:tc>
          <w:tcPr>
            <w:tcW w:w="1598" w:type="dxa"/>
          </w:tcPr>
          <w:p w14:paraId="2DB9976C"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Input</w:t>
            </w:r>
          </w:p>
        </w:tc>
        <w:tc>
          <w:tcPr>
            <w:tcW w:w="1530" w:type="dxa"/>
          </w:tcPr>
          <w:p w14:paraId="43F2CE58"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54E2E414" w14:textId="77777777" w:rsidR="002120D8" w:rsidRPr="006A02C3" w:rsidRDefault="002120D8" w:rsidP="002120D8">
            <w:pPr>
              <w:pStyle w:val="GDP1"/>
            </w:pPr>
            <w:r w:rsidRPr="006A02C3">
              <w:t>Chỉ xuất hiện trên sản phẩm có quản lý lô</w:t>
            </w:r>
          </w:p>
          <w:p w14:paraId="1F54B280" w14:textId="77777777" w:rsidR="002120D8" w:rsidRPr="006A02C3" w:rsidRDefault="002120D8" w:rsidP="002120D8">
            <w:pPr>
              <w:pStyle w:val="GDP1"/>
            </w:pPr>
            <w:r w:rsidRPr="006A02C3">
              <w:lastRenderedPageBreak/>
              <w:t>Tập giá trị {Load các lô có tồn kho tạm ứng &gt; 0 theo sản phẩm cha/biến thể &amp; kho}</w:t>
            </w:r>
          </w:p>
          <w:p w14:paraId="0F50AD2C" w14:textId="77777777" w:rsidR="002120D8" w:rsidRPr="006A02C3" w:rsidRDefault="002120D8" w:rsidP="002120D8">
            <w:pPr>
              <w:pStyle w:val="GDP1"/>
            </w:pPr>
            <w:r w:rsidRPr="006A02C3">
              <w:t>Hiển thị Số lô – Ngày hết hạn. Sort theo Ngày hết hạn DESC</w:t>
            </w:r>
          </w:p>
          <w:p w14:paraId="78C943B9" w14:textId="5DBA9B37" w:rsidR="002120D8" w:rsidRPr="006A02C3" w:rsidRDefault="002120D8" w:rsidP="00F6033F">
            <w:pPr>
              <w:pStyle w:val="GDP1"/>
            </w:pPr>
            <w:r w:rsidRPr="006A02C3">
              <w:t>Autocomplete theo Số lô</w:t>
            </w:r>
          </w:p>
        </w:tc>
      </w:tr>
      <w:tr w:rsidR="00F6033F" w:rsidRPr="006A02C3" w14:paraId="4AF005E4" w14:textId="77777777" w:rsidTr="006D0B7A">
        <w:tc>
          <w:tcPr>
            <w:tcW w:w="828" w:type="dxa"/>
          </w:tcPr>
          <w:p w14:paraId="3640FB09" w14:textId="77777777" w:rsidR="00F6033F" w:rsidRPr="006A02C3" w:rsidRDefault="00F6033F" w:rsidP="002120D8">
            <w:pPr>
              <w:pStyle w:val="TableData12"/>
              <w:numPr>
                <w:ilvl w:val="0"/>
                <w:numId w:val="19"/>
              </w:numPr>
              <w:spacing w:line="360" w:lineRule="auto"/>
              <w:rPr>
                <w:rFonts w:ascii="Times New Roman" w:hAnsi="Times New Roman"/>
                <w:sz w:val="24"/>
                <w:szCs w:val="24"/>
              </w:rPr>
            </w:pPr>
          </w:p>
        </w:tc>
        <w:tc>
          <w:tcPr>
            <w:tcW w:w="2070" w:type="dxa"/>
          </w:tcPr>
          <w:p w14:paraId="75EB4808" w14:textId="5DFE5DB4" w:rsidR="00F6033F" w:rsidRDefault="00F6033F" w:rsidP="002120D8">
            <w:pPr>
              <w:pStyle w:val="TableData12"/>
              <w:spacing w:line="360" w:lineRule="auto"/>
              <w:rPr>
                <w:rFonts w:ascii="Times New Roman" w:hAnsi="Times New Roman"/>
                <w:sz w:val="24"/>
                <w:szCs w:val="24"/>
              </w:rPr>
            </w:pPr>
            <w:r>
              <w:rPr>
                <w:rFonts w:ascii="Times New Roman" w:hAnsi="Times New Roman"/>
                <w:sz w:val="24"/>
                <w:szCs w:val="24"/>
              </w:rPr>
              <w:t>Ngày hết hạn</w:t>
            </w:r>
          </w:p>
        </w:tc>
        <w:tc>
          <w:tcPr>
            <w:tcW w:w="1800" w:type="dxa"/>
          </w:tcPr>
          <w:p w14:paraId="5E374AD9" w14:textId="7095735A" w:rsidR="00F6033F" w:rsidRPr="006A02C3" w:rsidRDefault="00F6033F" w:rsidP="002120D8">
            <w:pPr>
              <w:pStyle w:val="TableData12"/>
              <w:spacing w:line="360" w:lineRule="auto"/>
              <w:rPr>
                <w:rFonts w:ascii="Times New Roman" w:hAnsi="Times New Roman"/>
                <w:sz w:val="24"/>
                <w:szCs w:val="24"/>
              </w:rPr>
            </w:pPr>
            <w:r>
              <w:rPr>
                <w:rFonts w:ascii="Times New Roman" w:hAnsi="Times New Roman"/>
                <w:sz w:val="24"/>
                <w:szCs w:val="24"/>
              </w:rPr>
              <w:t>Label</w:t>
            </w:r>
          </w:p>
        </w:tc>
        <w:tc>
          <w:tcPr>
            <w:tcW w:w="1598" w:type="dxa"/>
          </w:tcPr>
          <w:p w14:paraId="0A3F4F10" w14:textId="663BB369" w:rsidR="00F6033F" w:rsidRPr="006A02C3" w:rsidRDefault="00F6033F" w:rsidP="002120D8">
            <w:pPr>
              <w:pStyle w:val="TableData12"/>
              <w:spacing w:line="360" w:lineRule="auto"/>
              <w:rPr>
                <w:rFonts w:ascii="Times New Roman" w:hAnsi="Times New Roman"/>
                <w:sz w:val="24"/>
                <w:szCs w:val="24"/>
              </w:rPr>
            </w:pPr>
            <w:r>
              <w:rPr>
                <w:rFonts w:ascii="Times New Roman" w:hAnsi="Times New Roman"/>
                <w:sz w:val="24"/>
                <w:szCs w:val="24"/>
              </w:rPr>
              <w:t>Output</w:t>
            </w:r>
          </w:p>
        </w:tc>
        <w:tc>
          <w:tcPr>
            <w:tcW w:w="1530" w:type="dxa"/>
          </w:tcPr>
          <w:p w14:paraId="39C8BF54" w14:textId="77777777" w:rsidR="00F6033F" w:rsidRPr="006A02C3" w:rsidRDefault="00F6033F" w:rsidP="002120D8">
            <w:pPr>
              <w:pStyle w:val="TableData12"/>
              <w:spacing w:line="360" w:lineRule="auto"/>
              <w:rPr>
                <w:rFonts w:ascii="Times New Roman" w:hAnsi="Times New Roman"/>
                <w:sz w:val="24"/>
                <w:szCs w:val="24"/>
              </w:rPr>
            </w:pPr>
          </w:p>
        </w:tc>
        <w:tc>
          <w:tcPr>
            <w:tcW w:w="5850" w:type="dxa"/>
          </w:tcPr>
          <w:p w14:paraId="6560BAED" w14:textId="2EAD71DC" w:rsidR="00F6033F" w:rsidRPr="006A02C3" w:rsidRDefault="00F6033F" w:rsidP="002120D8">
            <w:pPr>
              <w:pStyle w:val="GDP1"/>
            </w:pPr>
            <w:r>
              <w:t xml:space="preserve">Tương ứng với lô đã chọn, hiển thị ngày hết hạn </w:t>
            </w:r>
            <w:r w:rsidRPr="006A02C3">
              <w:t>INVENTORY_LOT.LOT – EXPIRE_DATE where WAREHOUSE_ID = ? and AVAILABLE_QUANTITY &gt; 0</w:t>
            </w:r>
          </w:p>
        </w:tc>
      </w:tr>
      <w:tr w:rsidR="002120D8" w:rsidRPr="006A02C3" w14:paraId="71838F07" w14:textId="77777777" w:rsidTr="006D0B7A">
        <w:tc>
          <w:tcPr>
            <w:tcW w:w="828" w:type="dxa"/>
          </w:tcPr>
          <w:p w14:paraId="6DFCDC56"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189DCAE0"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787CC21F"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5301BC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1A71065"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012C9769" w14:textId="77777777" w:rsidR="002120D8" w:rsidRPr="006A02C3" w:rsidRDefault="002120D8" w:rsidP="002120D8">
            <w:pPr>
              <w:pStyle w:val="GDP1"/>
            </w:pPr>
            <w:r w:rsidRPr="006A02C3">
              <w:t>Load theo giá trị Đơn vị tính, Biến thể, Lô, Kho đã chọn</w:t>
            </w:r>
          </w:p>
          <w:p w14:paraId="26B94AC6" w14:textId="1DDB5453" w:rsidR="002120D8" w:rsidRPr="006A02C3" w:rsidRDefault="002120D8" w:rsidP="002120D8">
            <w:pPr>
              <w:pStyle w:val="GDP1"/>
            </w:pPr>
            <w:r w:rsidRPr="006A02C3">
              <w:t xml:space="preserve">Nếu sản phẩm không </w:t>
            </w:r>
            <w:r w:rsidR="00F6033F">
              <w:t>quản lý lô</w:t>
            </w:r>
            <w:r w:rsidRPr="006A02C3">
              <w:t>: INVENTORY.AVAILABLE_QUANTITY</w:t>
            </w:r>
          </w:p>
          <w:p w14:paraId="2D7652AD" w14:textId="16934EDD" w:rsidR="002120D8" w:rsidRPr="006A02C3" w:rsidRDefault="002120D8" w:rsidP="002120D8">
            <w:pPr>
              <w:pStyle w:val="GDP1"/>
            </w:pPr>
            <w:r w:rsidRPr="006A02C3">
              <w:t xml:space="preserve">Nếu sản phẩm có </w:t>
            </w:r>
            <w:r w:rsidR="00F6033F">
              <w:t>quản lý lô</w:t>
            </w:r>
            <w:r w:rsidRPr="006A02C3">
              <w:t xml:space="preserve">: </w:t>
            </w:r>
          </w:p>
          <w:p w14:paraId="2F4E7FA4" w14:textId="77777777" w:rsidR="002120D8" w:rsidRPr="006A02C3" w:rsidRDefault="002120D8" w:rsidP="002120D8">
            <w:pPr>
              <w:pStyle w:val="GDP1"/>
            </w:pPr>
            <w:r w:rsidRPr="006A02C3">
              <w:t>INVENTORY_LOT.AVAILABLE_QUANTITY</w:t>
            </w:r>
          </w:p>
        </w:tc>
      </w:tr>
      <w:tr w:rsidR="002120D8" w:rsidRPr="006A02C3" w14:paraId="05EE3339" w14:textId="77777777" w:rsidTr="006D0B7A">
        <w:tc>
          <w:tcPr>
            <w:tcW w:w="828" w:type="dxa"/>
          </w:tcPr>
          <w:p w14:paraId="5F12FCEF"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767E48F1"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Số lượng xuất</w:t>
            </w:r>
          </w:p>
        </w:tc>
        <w:tc>
          <w:tcPr>
            <w:tcW w:w="1800" w:type="dxa"/>
          </w:tcPr>
          <w:p w14:paraId="65C149DF"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433BE7D2"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C394E22"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 xml:space="preserve">Blank </w:t>
            </w:r>
          </w:p>
        </w:tc>
        <w:tc>
          <w:tcPr>
            <w:tcW w:w="5850" w:type="dxa"/>
          </w:tcPr>
          <w:p w14:paraId="6D776F4D" w14:textId="77777777" w:rsidR="002120D8" w:rsidRPr="006A02C3" w:rsidRDefault="002120D8" w:rsidP="002120D8">
            <w:pPr>
              <w:pStyle w:val="GDP1"/>
            </w:pPr>
            <w:r w:rsidRPr="006A02C3">
              <w:t>Kiểu số tự nhiên &gt; 0</w:t>
            </w:r>
          </w:p>
          <w:p w14:paraId="19F5CE0B" w14:textId="77777777" w:rsidR="002120D8" w:rsidRPr="006A02C3" w:rsidRDefault="002120D8" w:rsidP="002120D8">
            <w:pPr>
              <w:pStyle w:val="GDP1"/>
            </w:pPr>
            <w:r w:rsidRPr="006A02C3">
              <w:t xml:space="preserve">Có icon +/- để tăng/ giảm số lượng </w:t>
            </w:r>
          </w:p>
        </w:tc>
      </w:tr>
      <w:tr w:rsidR="002120D8" w:rsidRPr="006A02C3" w14:paraId="0BF69962" w14:textId="77777777" w:rsidTr="006D0B7A">
        <w:tc>
          <w:tcPr>
            <w:tcW w:w="828" w:type="dxa"/>
          </w:tcPr>
          <w:p w14:paraId="1E2FC02A" w14:textId="77777777" w:rsidR="002120D8" w:rsidRPr="006A02C3" w:rsidRDefault="002120D8" w:rsidP="002120D8">
            <w:pPr>
              <w:pStyle w:val="TableData12"/>
              <w:numPr>
                <w:ilvl w:val="0"/>
                <w:numId w:val="19"/>
              </w:numPr>
              <w:spacing w:line="360" w:lineRule="auto"/>
              <w:rPr>
                <w:rFonts w:ascii="Times New Roman" w:hAnsi="Times New Roman"/>
                <w:sz w:val="24"/>
                <w:szCs w:val="24"/>
              </w:rPr>
            </w:pPr>
          </w:p>
        </w:tc>
        <w:tc>
          <w:tcPr>
            <w:tcW w:w="2070" w:type="dxa"/>
          </w:tcPr>
          <w:p w14:paraId="28EBD66A"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Thêm/Cập nhật</w:t>
            </w:r>
          </w:p>
        </w:tc>
        <w:tc>
          <w:tcPr>
            <w:tcW w:w="1800" w:type="dxa"/>
          </w:tcPr>
          <w:p w14:paraId="7A8D5B19"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1BECCFEF" w14:textId="77777777" w:rsidR="002120D8" w:rsidRPr="006A02C3" w:rsidRDefault="002120D8" w:rsidP="002120D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6F1D56B" w14:textId="77777777" w:rsidR="002120D8" w:rsidRPr="006A02C3" w:rsidRDefault="002120D8" w:rsidP="002120D8">
            <w:pPr>
              <w:pStyle w:val="TableData12"/>
              <w:spacing w:line="360" w:lineRule="auto"/>
              <w:rPr>
                <w:rFonts w:ascii="Times New Roman" w:hAnsi="Times New Roman"/>
                <w:sz w:val="24"/>
                <w:szCs w:val="24"/>
              </w:rPr>
            </w:pPr>
          </w:p>
        </w:tc>
        <w:tc>
          <w:tcPr>
            <w:tcW w:w="5850" w:type="dxa"/>
          </w:tcPr>
          <w:p w14:paraId="669562A7" w14:textId="77777777" w:rsidR="002120D8" w:rsidRPr="006A02C3" w:rsidRDefault="002120D8" w:rsidP="002120D8">
            <w:pPr>
              <w:pStyle w:val="GDP1"/>
            </w:pPr>
          </w:p>
        </w:tc>
      </w:tr>
    </w:tbl>
    <w:p w14:paraId="0E66E99F" w14:textId="77777777" w:rsidR="00464553" w:rsidRPr="006A02C3" w:rsidRDefault="00464553" w:rsidP="00512E56">
      <w:pPr>
        <w:spacing w:line="360" w:lineRule="auto"/>
        <w:rPr>
          <w:lang w:eastAsia="ar-SA"/>
        </w:rPr>
      </w:pPr>
    </w:p>
    <w:p w14:paraId="1D1D21E6" w14:textId="77777777" w:rsidR="00464553" w:rsidRPr="006A02C3" w:rsidRDefault="00464553" w:rsidP="00512E56">
      <w:pPr>
        <w:pStyle w:val="Heading7"/>
        <w:spacing w:line="360" w:lineRule="auto"/>
        <w:rPr>
          <w:highlight w:val="yellow"/>
        </w:rPr>
      </w:pPr>
      <w:r w:rsidRPr="006A02C3">
        <w:rPr>
          <w:highlight w:val="yellow"/>
        </w:rPr>
        <w:lastRenderedPageBreak/>
        <w:t>Thay đổi số lượng xuất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5626914B" w14:textId="77777777" w:rsidTr="006D0B7A">
        <w:trPr>
          <w:tblHeader/>
        </w:trPr>
        <w:tc>
          <w:tcPr>
            <w:tcW w:w="828" w:type="dxa"/>
            <w:shd w:val="pct5" w:color="auto" w:fill="FFFFFF"/>
          </w:tcPr>
          <w:p w14:paraId="01AA43AF"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STT</w:t>
            </w:r>
          </w:p>
        </w:tc>
        <w:tc>
          <w:tcPr>
            <w:tcW w:w="2070" w:type="dxa"/>
            <w:shd w:val="pct5" w:color="auto" w:fill="FFFFFF"/>
          </w:tcPr>
          <w:p w14:paraId="7BF33CDA"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3D7284D0"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6D5DEA1D"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46EB5079"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4C7B0833"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26F668FE"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22C1E078" w14:textId="77777777" w:rsidTr="006D0B7A">
        <w:tc>
          <w:tcPr>
            <w:tcW w:w="828" w:type="dxa"/>
          </w:tcPr>
          <w:p w14:paraId="20A0CCDB" w14:textId="77777777" w:rsidR="00464553" w:rsidRPr="006A02C3" w:rsidRDefault="00464553">
            <w:pPr>
              <w:pStyle w:val="TableData12"/>
              <w:numPr>
                <w:ilvl w:val="0"/>
                <w:numId w:val="20"/>
              </w:numPr>
              <w:spacing w:line="360" w:lineRule="auto"/>
              <w:rPr>
                <w:rFonts w:ascii="Times New Roman" w:hAnsi="Times New Roman"/>
                <w:sz w:val="24"/>
                <w:szCs w:val="24"/>
              </w:rPr>
            </w:pPr>
          </w:p>
        </w:tc>
        <w:tc>
          <w:tcPr>
            <w:tcW w:w="2070" w:type="dxa"/>
          </w:tcPr>
          <w:p w14:paraId="53DFA28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Hình ảnh sản phẩm</w:t>
            </w:r>
          </w:p>
        </w:tc>
        <w:tc>
          <w:tcPr>
            <w:tcW w:w="1800" w:type="dxa"/>
          </w:tcPr>
          <w:p w14:paraId="456B25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A84E7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7BBACD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5E2396E" w14:textId="77777777" w:rsidR="00464553" w:rsidRPr="006A02C3" w:rsidRDefault="00464553" w:rsidP="00C87C71">
            <w:pPr>
              <w:pStyle w:val="GDP1"/>
            </w:pPr>
            <w:r w:rsidRPr="006A02C3">
              <w:t>Load từ bảng PRODUCT_IMAGE</w:t>
            </w:r>
          </w:p>
        </w:tc>
      </w:tr>
      <w:tr w:rsidR="00464553" w:rsidRPr="006A02C3" w14:paraId="1B9BDBEC" w14:textId="77777777" w:rsidTr="006D0B7A">
        <w:tc>
          <w:tcPr>
            <w:tcW w:w="828" w:type="dxa"/>
          </w:tcPr>
          <w:p w14:paraId="02CD1538" w14:textId="77777777" w:rsidR="00464553" w:rsidRPr="006A02C3" w:rsidRDefault="00464553">
            <w:pPr>
              <w:pStyle w:val="TableData12"/>
              <w:numPr>
                <w:ilvl w:val="0"/>
                <w:numId w:val="20"/>
              </w:numPr>
              <w:spacing w:line="360" w:lineRule="auto"/>
              <w:rPr>
                <w:rFonts w:ascii="Times New Roman" w:hAnsi="Times New Roman"/>
                <w:sz w:val="24"/>
                <w:szCs w:val="24"/>
              </w:rPr>
            </w:pPr>
          </w:p>
        </w:tc>
        <w:tc>
          <w:tcPr>
            <w:tcW w:w="2070" w:type="dxa"/>
          </w:tcPr>
          <w:p w14:paraId="10B3AC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57F1970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A3C5E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9054EF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BB28B6E" w14:textId="77777777" w:rsidR="00464553" w:rsidRPr="006A02C3" w:rsidRDefault="00464553" w:rsidP="00C87C71">
            <w:pPr>
              <w:pStyle w:val="GDP1"/>
            </w:pPr>
            <w:r w:rsidRPr="006A02C3">
              <w:t>Load từ bảng INVENTORY_VANSALE_TRANS_ITEM.PRODUCT_ID join qua PRODUCT lấy NAME</w:t>
            </w:r>
          </w:p>
        </w:tc>
      </w:tr>
      <w:tr w:rsidR="00464553" w:rsidRPr="006A02C3" w14:paraId="4AB510EB" w14:textId="77777777" w:rsidTr="006D0B7A">
        <w:tc>
          <w:tcPr>
            <w:tcW w:w="828" w:type="dxa"/>
          </w:tcPr>
          <w:p w14:paraId="4550A1DC" w14:textId="77777777" w:rsidR="00464553" w:rsidRPr="006A02C3" w:rsidRDefault="00464553">
            <w:pPr>
              <w:pStyle w:val="TableData12"/>
              <w:numPr>
                <w:ilvl w:val="0"/>
                <w:numId w:val="20"/>
              </w:numPr>
              <w:spacing w:line="360" w:lineRule="auto"/>
              <w:rPr>
                <w:rFonts w:ascii="Times New Roman" w:hAnsi="Times New Roman"/>
                <w:sz w:val="24"/>
                <w:szCs w:val="24"/>
              </w:rPr>
            </w:pPr>
          </w:p>
        </w:tc>
        <w:tc>
          <w:tcPr>
            <w:tcW w:w="2070" w:type="dxa"/>
          </w:tcPr>
          <w:p w14:paraId="415E46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58C14ED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AFB71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B2F56E6"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225AEF1" w14:textId="77777777" w:rsidR="00464553" w:rsidRPr="006A02C3" w:rsidRDefault="00464553" w:rsidP="00C87C71">
            <w:pPr>
              <w:pStyle w:val="GDP1"/>
            </w:pPr>
            <w:r w:rsidRPr="006A02C3">
              <w:t xml:space="preserve">Load từ bảng INVENTORY_VANSALE_TRANS_ITEM.PRODUCT_ID join qua PRODUCT lấy CODE </w:t>
            </w:r>
          </w:p>
        </w:tc>
      </w:tr>
      <w:tr w:rsidR="00464553" w:rsidRPr="006A02C3" w14:paraId="2E8FD393" w14:textId="77777777" w:rsidTr="006D0B7A">
        <w:tc>
          <w:tcPr>
            <w:tcW w:w="828" w:type="dxa"/>
          </w:tcPr>
          <w:p w14:paraId="1F56D825" w14:textId="77777777" w:rsidR="00464553" w:rsidRPr="006A02C3" w:rsidRDefault="00464553">
            <w:pPr>
              <w:pStyle w:val="TableData12"/>
              <w:numPr>
                <w:ilvl w:val="0"/>
                <w:numId w:val="20"/>
              </w:numPr>
              <w:spacing w:line="360" w:lineRule="auto"/>
              <w:rPr>
                <w:rFonts w:ascii="Times New Roman" w:hAnsi="Times New Roman"/>
                <w:sz w:val="24"/>
                <w:szCs w:val="24"/>
              </w:rPr>
            </w:pPr>
          </w:p>
        </w:tc>
        <w:tc>
          <w:tcPr>
            <w:tcW w:w="2070" w:type="dxa"/>
          </w:tcPr>
          <w:p w14:paraId="61AED5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0B52318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B41E91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A991A2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E8C7C78" w14:textId="77777777" w:rsidR="00464553" w:rsidRPr="006A02C3" w:rsidRDefault="00464553" w:rsidP="00C87C71">
            <w:pPr>
              <w:pStyle w:val="GDP1"/>
            </w:pPr>
            <w:r w:rsidRPr="006A02C3">
              <w:t>Load từ bảng INVENTORY_VANSALE_TRANS_ITEM.UOM join qua PRODUCT_UOM lấy TITLE</w:t>
            </w:r>
          </w:p>
        </w:tc>
      </w:tr>
      <w:tr w:rsidR="00464553" w:rsidRPr="006A02C3" w14:paraId="527AF5BD" w14:textId="77777777" w:rsidTr="006D0B7A">
        <w:tc>
          <w:tcPr>
            <w:tcW w:w="828" w:type="dxa"/>
          </w:tcPr>
          <w:p w14:paraId="5EB468EB" w14:textId="77777777" w:rsidR="00464553" w:rsidRPr="006A02C3" w:rsidRDefault="00464553">
            <w:pPr>
              <w:pStyle w:val="TableData12"/>
              <w:numPr>
                <w:ilvl w:val="0"/>
                <w:numId w:val="20"/>
              </w:numPr>
              <w:spacing w:line="360" w:lineRule="auto"/>
              <w:rPr>
                <w:rFonts w:ascii="Times New Roman" w:hAnsi="Times New Roman"/>
                <w:sz w:val="24"/>
                <w:szCs w:val="24"/>
              </w:rPr>
            </w:pPr>
          </w:p>
        </w:tc>
        <w:tc>
          <w:tcPr>
            <w:tcW w:w="2070" w:type="dxa"/>
          </w:tcPr>
          <w:p w14:paraId="4A29FA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4772654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AA360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8A8D313"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FB65F83" w14:textId="77777777" w:rsidR="00464553" w:rsidRPr="006A02C3" w:rsidRDefault="00464553" w:rsidP="00C87C71">
            <w:pPr>
              <w:pStyle w:val="GDP1"/>
            </w:pPr>
            <w:r w:rsidRPr="006A02C3">
              <w:t>Load từ bảng INVENTORY_VANSALE_TRANS_ITEM.WAREHOUSE_ID join qua WAREHOUSE lấy NAME</w:t>
            </w:r>
          </w:p>
        </w:tc>
      </w:tr>
      <w:tr w:rsidR="00464553" w:rsidRPr="006A02C3" w14:paraId="5037770E" w14:textId="77777777" w:rsidTr="006D0B7A">
        <w:tc>
          <w:tcPr>
            <w:tcW w:w="828" w:type="dxa"/>
          </w:tcPr>
          <w:p w14:paraId="523222A2" w14:textId="77777777" w:rsidR="00464553" w:rsidRPr="006A02C3" w:rsidRDefault="00464553">
            <w:pPr>
              <w:pStyle w:val="TableData12"/>
              <w:numPr>
                <w:ilvl w:val="0"/>
                <w:numId w:val="20"/>
              </w:numPr>
              <w:spacing w:line="360" w:lineRule="auto"/>
              <w:rPr>
                <w:rFonts w:ascii="Times New Roman" w:hAnsi="Times New Roman"/>
                <w:sz w:val="24"/>
                <w:szCs w:val="24"/>
              </w:rPr>
            </w:pPr>
          </w:p>
        </w:tc>
        <w:tc>
          <w:tcPr>
            <w:tcW w:w="2070" w:type="dxa"/>
          </w:tcPr>
          <w:p w14:paraId="68678B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676FCC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6FAB1B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7FF7B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A4E2F12" w14:textId="77777777" w:rsidR="00464553" w:rsidRPr="006A02C3" w:rsidRDefault="00464553" w:rsidP="00C87C71">
            <w:pPr>
              <w:pStyle w:val="GDP1"/>
            </w:pPr>
            <w:r w:rsidRPr="006A02C3">
              <w:t>Nếu sản phẩm không có lô: INVENTORY.AVAILABLE_QUANTITY</w:t>
            </w:r>
          </w:p>
          <w:p w14:paraId="6470A359" w14:textId="77777777" w:rsidR="00464553" w:rsidRPr="006A02C3" w:rsidRDefault="00464553" w:rsidP="00C87C71">
            <w:pPr>
              <w:pStyle w:val="GDP1"/>
            </w:pPr>
            <w:r w:rsidRPr="006A02C3">
              <w:t xml:space="preserve">Nếu sản phẩm có lô: </w:t>
            </w:r>
            <w:r w:rsidRPr="006A02C3">
              <w:lastRenderedPageBreak/>
              <w:t>INVENTORY_LOT.AVAILABLE_QUANTITY</w:t>
            </w:r>
          </w:p>
        </w:tc>
      </w:tr>
      <w:tr w:rsidR="00464553" w:rsidRPr="006A02C3" w14:paraId="58EE4E9F" w14:textId="77777777" w:rsidTr="006D0B7A">
        <w:tc>
          <w:tcPr>
            <w:tcW w:w="828" w:type="dxa"/>
          </w:tcPr>
          <w:p w14:paraId="7ADF393C" w14:textId="77777777" w:rsidR="00464553" w:rsidRPr="006A02C3" w:rsidRDefault="00464553">
            <w:pPr>
              <w:pStyle w:val="TableData12"/>
              <w:numPr>
                <w:ilvl w:val="0"/>
                <w:numId w:val="20"/>
              </w:numPr>
              <w:spacing w:line="360" w:lineRule="auto"/>
              <w:rPr>
                <w:rFonts w:ascii="Times New Roman" w:hAnsi="Times New Roman"/>
                <w:sz w:val="24"/>
                <w:szCs w:val="24"/>
              </w:rPr>
            </w:pPr>
          </w:p>
        </w:tc>
        <w:tc>
          <w:tcPr>
            <w:tcW w:w="2070" w:type="dxa"/>
          </w:tcPr>
          <w:p w14:paraId="60A3BB3D" w14:textId="189FCD66" w:rsidR="00464553" w:rsidRPr="006A02C3" w:rsidRDefault="00F6033F" w:rsidP="00512E56">
            <w:pPr>
              <w:pStyle w:val="TableData12"/>
              <w:spacing w:line="360" w:lineRule="auto"/>
              <w:rPr>
                <w:rFonts w:ascii="Times New Roman" w:hAnsi="Times New Roman"/>
                <w:sz w:val="24"/>
                <w:szCs w:val="24"/>
              </w:rPr>
            </w:pPr>
            <w:r>
              <w:rPr>
                <w:rFonts w:ascii="Times New Roman" w:hAnsi="Times New Roman"/>
                <w:sz w:val="24"/>
                <w:szCs w:val="24"/>
              </w:rPr>
              <w:t>Mã</w:t>
            </w:r>
            <w:r w:rsidR="00464553" w:rsidRPr="006A02C3">
              <w:rPr>
                <w:rFonts w:ascii="Times New Roman" w:hAnsi="Times New Roman"/>
                <w:sz w:val="24"/>
                <w:szCs w:val="24"/>
              </w:rPr>
              <w:t xml:space="preserve"> lô</w:t>
            </w:r>
          </w:p>
        </w:tc>
        <w:tc>
          <w:tcPr>
            <w:tcW w:w="1800" w:type="dxa"/>
          </w:tcPr>
          <w:p w14:paraId="04530A8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0C777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F489AC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F674C7E" w14:textId="22B36229" w:rsidR="00464553" w:rsidRPr="006A02C3" w:rsidRDefault="00464553" w:rsidP="00C87C71">
            <w:pPr>
              <w:pStyle w:val="GDP1"/>
            </w:pPr>
            <w:r w:rsidRPr="006A02C3">
              <w:t>Load từ bảng INVENTORY_VANSALE_TRANS_ITEM_LOT.LOT</w:t>
            </w:r>
          </w:p>
        </w:tc>
      </w:tr>
      <w:tr w:rsidR="00F6033F" w:rsidRPr="006A02C3" w14:paraId="1E26E975" w14:textId="77777777" w:rsidTr="006D0B7A">
        <w:tc>
          <w:tcPr>
            <w:tcW w:w="828" w:type="dxa"/>
          </w:tcPr>
          <w:p w14:paraId="7F091685" w14:textId="77777777" w:rsidR="00F6033F" w:rsidRPr="006A02C3" w:rsidRDefault="00F6033F" w:rsidP="00F6033F">
            <w:pPr>
              <w:pStyle w:val="TableData12"/>
              <w:numPr>
                <w:ilvl w:val="0"/>
                <w:numId w:val="20"/>
              </w:numPr>
              <w:spacing w:line="360" w:lineRule="auto"/>
              <w:rPr>
                <w:rFonts w:ascii="Times New Roman" w:hAnsi="Times New Roman"/>
                <w:sz w:val="24"/>
                <w:szCs w:val="24"/>
              </w:rPr>
            </w:pPr>
          </w:p>
        </w:tc>
        <w:tc>
          <w:tcPr>
            <w:tcW w:w="2070" w:type="dxa"/>
          </w:tcPr>
          <w:p w14:paraId="1AB1F2F7" w14:textId="0097C2C1" w:rsidR="00F6033F" w:rsidRDefault="00F6033F" w:rsidP="00F6033F">
            <w:pPr>
              <w:pStyle w:val="TableData12"/>
              <w:spacing w:line="360" w:lineRule="auto"/>
              <w:rPr>
                <w:rFonts w:ascii="Times New Roman" w:hAnsi="Times New Roman"/>
                <w:sz w:val="24"/>
                <w:szCs w:val="24"/>
              </w:rPr>
            </w:pPr>
            <w:r>
              <w:rPr>
                <w:rFonts w:ascii="Times New Roman" w:hAnsi="Times New Roman"/>
                <w:sz w:val="24"/>
                <w:szCs w:val="24"/>
              </w:rPr>
              <w:t>Ngày hết hạn</w:t>
            </w:r>
          </w:p>
        </w:tc>
        <w:tc>
          <w:tcPr>
            <w:tcW w:w="1800" w:type="dxa"/>
          </w:tcPr>
          <w:p w14:paraId="37C2B0F1" w14:textId="13779388"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30AE4C4" w14:textId="6D639701"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3F71D88" w14:textId="77777777" w:rsidR="00F6033F" w:rsidRPr="006A02C3" w:rsidRDefault="00F6033F" w:rsidP="00F6033F">
            <w:pPr>
              <w:pStyle w:val="TableData12"/>
              <w:spacing w:line="360" w:lineRule="auto"/>
              <w:rPr>
                <w:rFonts w:ascii="Times New Roman" w:hAnsi="Times New Roman"/>
                <w:sz w:val="24"/>
                <w:szCs w:val="24"/>
              </w:rPr>
            </w:pPr>
          </w:p>
        </w:tc>
        <w:tc>
          <w:tcPr>
            <w:tcW w:w="5850" w:type="dxa"/>
          </w:tcPr>
          <w:p w14:paraId="0A349438" w14:textId="56C975F7" w:rsidR="00F6033F" w:rsidRPr="006A02C3" w:rsidRDefault="00F6033F" w:rsidP="00F6033F">
            <w:pPr>
              <w:pStyle w:val="GDP1"/>
            </w:pPr>
            <w:r w:rsidRPr="006A02C3">
              <w:t>Load từ bảng INVENTORY_VANSALE_TRANS_ITEM_LOT. EXPIRE_DATE</w:t>
            </w:r>
          </w:p>
        </w:tc>
      </w:tr>
      <w:tr w:rsidR="00F6033F" w:rsidRPr="006A02C3" w14:paraId="5D86EAE2" w14:textId="77777777" w:rsidTr="006D0B7A">
        <w:tc>
          <w:tcPr>
            <w:tcW w:w="828" w:type="dxa"/>
          </w:tcPr>
          <w:p w14:paraId="494B033A" w14:textId="77777777" w:rsidR="00F6033F" w:rsidRPr="006A02C3" w:rsidRDefault="00F6033F" w:rsidP="00F6033F">
            <w:pPr>
              <w:pStyle w:val="TableData12"/>
              <w:numPr>
                <w:ilvl w:val="0"/>
                <w:numId w:val="20"/>
              </w:numPr>
              <w:spacing w:line="360" w:lineRule="auto"/>
              <w:rPr>
                <w:rFonts w:ascii="Times New Roman" w:hAnsi="Times New Roman"/>
                <w:sz w:val="24"/>
                <w:szCs w:val="24"/>
              </w:rPr>
            </w:pPr>
          </w:p>
        </w:tc>
        <w:tc>
          <w:tcPr>
            <w:tcW w:w="2070" w:type="dxa"/>
          </w:tcPr>
          <w:p w14:paraId="5DC79D43"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Số lượng xuất kho</w:t>
            </w:r>
          </w:p>
        </w:tc>
        <w:tc>
          <w:tcPr>
            <w:tcW w:w="1800" w:type="dxa"/>
          </w:tcPr>
          <w:p w14:paraId="4DE90156"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Textbox [15]</w:t>
            </w:r>
          </w:p>
        </w:tc>
        <w:tc>
          <w:tcPr>
            <w:tcW w:w="1598" w:type="dxa"/>
          </w:tcPr>
          <w:p w14:paraId="7EE50C97"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4210095"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Load từ DB</w:t>
            </w:r>
          </w:p>
        </w:tc>
        <w:tc>
          <w:tcPr>
            <w:tcW w:w="5850" w:type="dxa"/>
          </w:tcPr>
          <w:p w14:paraId="71201431" w14:textId="77777777" w:rsidR="00F6033F" w:rsidRPr="006A02C3" w:rsidRDefault="00F6033F" w:rsidP="00F6033F">
            <w:pPr>
              <w:pStyle w:val="GDP1"/>
            </w:pPr>
            <w:r w:rsidRPr="006A02C3">
              <w:t>Kiểu số tự nhiên &gt; 0</w:t>
            </w:r>
          </w:p>
          <w:p w14:paraId="76B38140" w14:textId="77777777" w:rsidR="00F6033F" w:rsidRPr="006A02C3" w:rsidRDefault="00F6033F" w:rsidP="00F6033F">
            <w:pPr>
              <w:pStyle w:val="GDP1"/>
            </w:pPr>
            <w:r w:rsidRPr="006A02C3">
              <w:t>Có icon +/- để tăng/ giảm số lượng mua</w:t>
            </w:r>
          </w:p>
          <w:p w14:paraId="5F72725A" w14:textId="77777777" w:rsidR="00F6033F" w:rsidRPr="006A02C3" w:rsidRDefault="00F6033F" w:rsidP="00F6033F">
            <w:pPr>
              <w:pStyle w:val="GDP1"/>
            </w:pPr>
            <w:r w:rsidRPr="006A02C3">
              <w:t>Nếu sản phẩm không quản lý lô: là số lượng xuất/nhập của sản phẩm (INVENTORY_VANSALE_TRANS_ITEM.QUANTITY)</w:t>
            </w:r>
          </w:p>
          <w:p w14:paraId="4499DB82" w14:textId="77777777" w:rsidR="00F6033F" w:rsidRPr="006A02C3" w:rsidRDefault="00F6033F" w:rsidP="00F6033F">
            <w:pPr>
              <w:pStyle w:val="GDP1"/>
            </w:pPr>
            <w:r w:rsidRPr="006A02C3">
              <w:t>Nếu sản phẩm có quản lý lô: là số lượng xuất/nhập của từng lô (INVENTORY_VANSALE_TRANS_ITEM_LOT.QUANTITY)</w:t>
            </w:r>
          </w:p>
        </w:tc>
      </w:tr>
      <w:tr w:rsidR="00F6033F" w:rsidRPr="006A02C3" w14:paraId="0BD4CF46" w14:textId="77777777" w:rsidTr="006D0B7A">
        <w:tc>
          <w:tcPr>
            <w:tcW w:w="13676" w:type="dxa"/>
            <w:gridSpan w:val="6"/>
          </w:tcPr>
          <w:p w14:paraId="1BEDC615" w14:textId="77777777" w:rsidR="00F6033F" w:rsidRPr="006A02C3" w:rsidRDefault="00F6033F" w:rsidP="00F6033F">
            <w:pPr>
              <w:pStyle w:val="TableData12"/>
              <w:spacing w:line="360" w:lineRule="auto"/>
              <w:rPr>
                <w:rFonts w:ascii="Times New Roman" w:hAnsi="Times New Roman"/>
                <w:i/>
                <w:iCs/>
                <w:sz w:val="24"/>
                <w:szCs w:val="24"/>
              </w:rPr>
            </w:pPr>
            <w:r w:rsidRPr="006A02C3">
              <w:rPr>
                <w:rFonts w:ascii="Times New Roman" w:hAnsi="Times New Roman"/>
                <w:i/>
                <w:iCs/>
                <w:sz w:val="24"/>
                <w:szCs w:val="24"/>
              </w:rPr>
              <w:t>Thao tác</w:t>
            </w:r>
          </w:p>
        </w:tc>
      </w:tr>
      <w:tr w:rsidR="00F6033F" w:rsidRPr="006A02C3" w14:paraId="5F4426FA" w14:textId="77777777" w:rsidTr="006D0B7A">
        <w:tc>
          <w:tcPr>
            <w:tcW w:w="828" w:type="dxa"/>
          </w:tcPr>
          <w:p w14:paraId="7E207A61" w14:textId="77777777" w:rsidR="00F6033F" w:rsidRPr="006A02C3" w:rsidRDefault="00F6033F" w:rsidP="00F6033F">
            <w:pPr>
              <w:pStyle w:val="TableData12"/>
              <w:numPr>
                <w:ilvl w:val="0"/>
                <w:numId w:val="20"/>
              </w:numPr>
              <w:spacing w:line="360" w:lineRule="auto"/>
              <w:rPr>
                <w:rFonts w:ascii="Times New Roman" w:hAnsi="Times New Roman"/>
                <w:sz w:val="24"/>
                <w:szCs w:val="24"/>
              </w:rPr>
            </w:pPr>
          </w:p>
        </w:tc>
        <w:tc>
          <w:tcPr>
            <w:tcW w:w="2070" w:type="dxa"/>
          </w:tcPr>
          <w:p w14:paraId="3F03E628"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13A15D62"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0882BB4"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3016D95"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18D5DB20" w14:textId="77777777" w:rsidR="00F6033F" w:rsidRPr="006A02C3" w:rsidRDefault="00F6033F" w:rsidP="00F6033F">
            <w:pPr>
              <w:pStyle w:val="GDP1"/>
            </w:pPr>
          </w:p>
        </w:tc>
      </w:tr>
      <w:tr w:rsidR="00F6033F" w:rsidRPr="006A02C3" w14:paraId="287A07E7" w14:textId="77777777" w:rsidTr="006D0B7A">
        <w:tc>
          <w:tcPr>
            <w:tcW w:w="828" w:type="dxa"/>
          </w:tcPr>
          <w:p w14:paraId="5498222E" w14:textId="77777777" w:rsidR="00F6033F" w:rsidRPr="006A02C3" w:rsidRDefault="00F6033F" w:rsidP="00F6033F">
            <w:pPr>
              <w:pStyle w:val="TableData12"/>
              <w:numPr>
                <w:ilvl w:val="0"/>
                <w:numId w:val="20"/>
              </w:numPr>
              <w:spacing w:line="360" w:lineRule="auto"/>
              <w:rPr>
                <w:rFonts w:ascii="Times New Roman" w:hAnsi="Times New Roman"/>
                <w:sz w:val="24"/>
                <w:szCs w:val="24"/>
              </w:rPr>
            </w:pPr>
          </w:p>
        </w:tc>
        <w:tc>
          <w:tcPr>
            <w:tcW w:w="2070" w:type="dxa"/>
          </w:tcPr>
          <w:p w14:paraId="6B6424FC"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Lưu</w:t>
            </w:r>
          </w:p>
        </w:tc>
        <w:tc>
          <w:tcPr>
            <w:tcW w:w="1800" w:type="dxa"/>
          </w:tcPr>
          <w:p w14:paraId="7BEBD56C"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167966F"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E02E017" w14:textId="77777777" w:rsidR="00F6033F" w:rsidRPr="006A02C3" w:rsidRDefault="00F6033F" w:rsidP="00F6033F">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6F5B9BEF" w14:textId="77777777" w:rsidR="00F6033F" w:rsidRPr="006A02C3" w:rsidRDefault="00F6033F" w:rsidP="00F6033F">
            <w:pPr>
              <w:pStyle w:val="GDP1"/>
            </w:pPr>
          </w:p>
        </w:tc>
      </w:tr>
    </w:tbl>
    <w:p w14:paraId="6C8DE7EE" w14:textId="77777777" w:rsidR="00464553" w:rsidRPr="006A02C3" w:rsidRDefault="00464553" w:rsidP="00512E56">
      <w:pPr>
        <w:spacing w:line="360" w:lineRule="auto"/>
        <w:rPr>
          <w:lang w:eastAsia="ar-SA"/>
        </w:rPr>
      </w:pPr>
    </w:p>
    <w:p w14:paraId="1B078C73" w14:textId="77777777" w:rsidR="00464553" w:rsidRPr="006A02C3" w:rsidRDefault="00464553" w:rsidP="00512E56">
      <w:pPr>
        <w:pStyle w:val="Heading6"/>
        <w:spacing w:line="360" w:lineRule="auto"/>
        <w:rPr>
          <w:highlight w:val="yellow"/>
        </w:rPr>
      </w:pPr>
      <w:r w:rsidRPr="006A02C3">
        <w:rPr>
          <w:highlight w:val="yellow"/>
        </w:rPr>
        <w:t>Tạo phiếu nhập kho Vansale</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D8EEB35" w14:textId="77777777" w:rsidTr="006D0B7A">
        <w:trPr>
          <w:tblHeader/>
        </w:trPr>
        <w:tc>
          <w:tcPr>
            <w:tcW w:w="828" w:type="dxa"/>
            <w:shd w:val="pct5" w:color="auto" w:fill="FFFFFF"/>
          </w:tcPr>
          <w:p w14:paraId="0BA3DC57"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STT</w:t>
            </w:r>
          </w:p>
        </w:tc>
        <w:tc>
          <w:tcPr>
            <w:tcW w:w="2070" w:type="dxa"/>
            <w:shd w:val="pct5" w:color="auto" w:fill="FFFFFF"/>
          </w:tcPr>
          <w:p w14:paraId="2848B0CD"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07B36EFC"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09B56A1B"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0FB435E6"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0F8472DA"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6736D4CF"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331447CF" w14:textId="77777777" w:rsidTr="006D0B7A">
        <w:tc>
          <w:tcPr>
            <w:tcW w:w="13676" w:type="dxa"/>
            <w:gridSpan w:val="6"/>
          </w:tcPr>
          <w:p w14:paraId="2EE21A3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77C20428" w14:textId="77777777" w:rsidTr="006D0B7A">
        <w:tc>
          <w:tcPr>
            <w:tcW w:w="828" w:type="dxa"/>
          </w:tcPr>
          <w:p w14:paraId="2C13A0E6"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081063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77B5FA1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B4725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36583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3885956B" w14:textId="77777777" w:rsidR="00464553" w:rsidRPr="006A02C3" w:rsidRDefault="00464553" w:rsidP="00C87C71">
            <w:pPr>
              <w:pStyle w:val="GDP1"/>
            </w:pPr>
            <w:r w:rsidRPr="006A02C3">
              <w:t>Quay về màn hình chính</w:t>
            </w:r>
          </w:p>
        </w:tc>
      </w:tr>
      <w:tr w:rsidR="00464553" w:rsidRPr="006A02C3" w14:paraId="0DD18F2F" w14:textId="77777777" w:rsidTr="006D0B7A">
        <w:tc>
          <w:tcPr>
            <w:tcW w:w="828" w:type="dxa"/>
          </w:tcPr>
          <w:p w14:paraId="69266E03"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025750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Tạo phiếu</w:t>
            </w:r>
          </w:p>
        </w:tc>
        <w:tc>
          <w:tcPr>
            <w:tcW w:w="1800" w:type="dxa"/>
          </w:tcPr>
          <w:p w14:paraId="6AA95F5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EBC9C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4CCB4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5C463E51" w14:textId="77777777" w:rsidR="00464553" w:rsidRPr="006A02C3" w:rsidRDefault="00464553" w:rsidP="00C87C71">
            <w:pPr>
              <w:pStyle w:val="GDP1"/>
            </w:pPr>
          </w:p>
        </w:tc>
      </w:tr>
      <w:tr w:rsidR="00464553" w:rsidRPr="006A02C3" w14:paraId="1EB595E2" w14:textId="77777777" w:rsidTr="006D0B7A">
        <w:tc>
          <w:tcPr>
            <w:tcW w:w="13676" w:type="dxa"/>
            <w:gridSpan w:val="6"/>
            <w:shd w:val="clear" w:color="auto" w:fill="DEEAF6"/>
          </w:tcPr>
          <w:p w14:paraId="3B6EA4D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64553" w:rsidRPr="006A02C3" w14:paraId="53CBCC78" w14:textId="77777777" w:rsidTr="006D0B7A">
        <w:tc>
          <w:tcPr>
            <w:tcW w:w="828" w:type="dxa"/>
          </w:tcPr>
          <w:p w14:paraId="3743BC2B"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3C9698E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phiếu</w:t>
            </w:r>
          </w:p>
        </w:tc>
        <w:tc>
          <w:tcPr>
            <w:tcW w:w="1800" w:type="dxa"/>
          </w:tcPr>
          <w:p w14:paraId="7873F9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1427727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85E54C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5E66C0B" w14:textId="77777777" w:rsidR="00464553" w:rsidRPr="006A02C3" w:rsidRDefault="00464553" w:rsidP="00C87C71">
            <w:pPr>
              <w:pStyle w:val="GDP1"/>
            </w:pPr>
            <w:r w:rsidRPr="006A02C3">
              <w:t>Nhập kho Vansale</w:t>
            </w:r>
          </w:p>
        </w:tc>
      </w:tr>
      <w:tr w:rsidR="00464553" w:rsidRPr="006A02C3" w14:paraId="67CE354B" w14:textId="77777777" w:rsidTr="006D0B7A">
        <w:tc>
          <w:tcPr>
            <w:tcW w:w="828" w:type="dxa"/>
          </w:tcPr>
          <w:p w14:paraId="4C6FF5B4"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7E31D9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phiếu + icon Info</w:t>
            </w:r>
          </w:p>
        </w:tc>
        <w:tc>
          <w:tcPr>
            <w:tcW w:w="1800" w:type="dxa"/>
          </w:tcPr>
          <w:p w14:paraId="5976A3C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3776867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911C71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1A0FB638" w14:textId="77777777" w:rsidR="00464553" w:rsidRPr="006A02C3" w:rsidRDefault="00464553" w:rsidP="00C87C71">
            <w:pPr>
              <w:pStyle w:val="GDP1"/>
            </w:pPr>
            <w:r w:rsidRPr="006A02C3">
              <w:t>Tooltip: Mã phiếu sẽ tự động gen theo quy tắc: NKV[3 số ngẫu nhiên từ 001-999].[Chuỗi 15 số]</w:t>
            </w:r>
          </w:p>
        </w:tc>
      </w:tr>
      <w:tr w:rsidR="00464553" w:rsidRPr="006A02C3" w14:paraId="2CAE749D" w14:textId="77777777" w:rsidTr="006D0B7A">
        <w:tc>
          <w:tcPr>
            <w:tcW w:w="828" w:type="dxa"/>
          </w:tcPr>
          <w:p w14:paraId="6CDF6BDD"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5239F3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tạo phiếu</w:t>
            </w:r>
          </w:p>
        </w:tc>
        <w:tc>
          <w:tcPr>
            <w:tcW w:w="1800" w:type="dxa"/>
          </w:tcPr>
          <w:p w14:paraId="144027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C3599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F46FFD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1D24927" w14:textId="77777777" w:rsidR="00464553" w:rsidRPr="006A02C3" w:rsidRDefault="00464553" w:rsidP="00C87C71">
            <w:pPr>
              <w:pStyle w:val="GDP1"/>
            </w:pPr>
            <w:r w:rsidRPr="006A02C3">
              <w:t>Định dạng: dd/mm/yyyy</w:t>
            </w:r>
          </w:p>
          <w:p w14:paraId="0B4D39C8" w14:textId="77777777" w:rsidR="00464553" w:rsidRPr="006A02C3" w:rsidRDefault="00464553" w:rsidP="00C87C71">
            <w:pPr>
              <w:pStyle w:val="GDP1"/>
            </w:pPr>
            <w:r w:rsidRPr="006A02C3">
              <w:t>Ngày hiện tại</w:t>
            </w:r>
          </w:p>
        </w:tc>
      </w:tr>
      <w:tr w:rsidR="00464553" w:rsidRPr="006A02C3" w14:paraId="490BFCD3" w14:textId="77777777" w:rsidTr="006D0B7A">
        <w:tc>
          <w:tcPr>
            <w:tcW w:w="828" w:type="dxa"/>
          </w:tcPr>
          <w:p w14:paraId="3BBC8566"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4A5676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71FF25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Autocomplete </w:t>
            </w:r>
          </w:p>
        </w:tc>
        <w:tc>
          <w:tcPr>
            <w:tcW w:w="1598" w:type="dxa"/>
          </w:tcPr>
          <w:p w14:paraId="646105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918CD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7862C98" w14:textId="77777777" w:rsidR="00464553" w:rsidRPr="006A02C3" w:rsidRDefault="00464553" w:rsidP="00C87C71">
            <w:pPr>
              <w:pStyle w:val="GDP1"/>
            </w:pPr>
            <w:r w:rsidRPr="006A02C3">
              <w:t xml:space="preserve">Tập giá trị {Load danh sách đơn vị thuộc loại đơn vị [Có phân phối hàng hóa] trạng thái Hoạt động </w:t>
            </w:r>
            <w:r w:rsidRPr="006A02C3">
              <w:lastRenderedPageBreak/>
              <w:t xml:space="preserve">&amp; thuộc phạm vi phân quyền của user login}. Hiển thị [Mã – Tên đơn vị]. </w:t>
            </w:r>
            <w:r w:rsidRPr="006A02C3">
              <w:rPr>
                <w:bCs/>
              </w:rPr>
              <w:t>Bảng OPT_DIST_UNIT_REF join DIST_UNIT, lấy CODE -  NAME.</w:t>
            </w:r>
          </w:p>
          <w:p w14:paraId="0169AD3F" w14:textId="77777777" w:rsidR="00464553" w:rsidRPr="006A02C3" w:rsidRDefault="00464553" w:rsidP="00C87C71">
            <w:pPr>
              <w:pStyle w:val="GDP1"/>
            </w:pPr>
            <w:r w:rsidRPr="006A02C3">
              <w:t>Sort theo aphabet</w:t>
            </w:r>
          </w:p>
          <w:p w14:paraId="4E27FE30" w14:textId="77777777" w:rsidR="00464553" w:rsidRPr="006A02C3" w:rsidRDefault="00464553" w:rsidP="00C87C71">
            <w:pPr>
              <w:pStyle w:val="GDP1"/>
            </w:pPr>
            <w:r w:rsidRPr="006A02C3">
              <w:t>Bắt buộc chọn</w:t>
            </w:r>
          </w:p>
          <w:p w14:paraId="6F4F4908"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p w14:paraId="4FB1BC27" w14:textId="77777777" w:rsidR="00464553" w:rsidRPr="006A02C3" w:rsidRDefault="00464553" w:rsidP="00C87C71">
            <w:pPr>
              <w:pStyle w:val="GDP1"/>
            </w:pPr>
            <w:r w:rsidRPr="006A02C3">
              <w:t>Là control dùng chung. Tham khảo cư xử của control tại chức năng Quản lý điều chỉnh kho &gt; Tạo mới đơn điều chỉnh kho &gt; cbx Đơn vị</w:t>
            </w:r>
          </w:p>
          <w:p w14:paraId="708C14EF" w14:textId="77777777" w:rsidR="00464553" w:rsidRPr="006A02C3" w:rsidRDefault="00464553" w:rsidP="00C87C71">
            <w:pPr>
              <w:pStyle w:val="GDP1"/>
            </w:pPr>
            <w:r w:rsidRPr="006A02C3">
              <w:t>Lưu vào bảng INVENTORY_VANSALE_TRANS. DIST_UNIT_ID</w:t>
            </w:r>
          </w:p>
        </w:tc>
      </w:tr>
      <w:tr w:rsidR="00464553" w:rsidRPr="006A02C3" w14:paraId="4701FF82" w14:textId="77777777" w:rsidTr="006D0B7A">
        <w:tc>
          <w:tcPr>
            <w:tcW w:w="828" w:type="dxa"/>
          </w:tcPr>
          <w:p w14:paraId="6BEF08FC" w14:textId="77777777" w:rsidR="00464553" w:rsidRPr="006A02C3" w:rsidRDefault="00464553">
            <w:pPr>
              <w:pStyle w:val="TableData12"/>
              <w:numPr>
                <w:ilvl w:val="0"/>
                <w:numId w:val="55"/>
              </w:numPr>
              <w:spacing w:line="360" w:lineRule="auto"/>
              <w:rPr>
                <w:rFonts w:ascii="Times New Roman" w:hAnsi="Times New Roman"/>
                <w:color w:val="FF0000"/>
                <w:sz w:val="24"/>
                <w:szCs w:val="24"/>
              </w:rPr>
            </w:pPr>
          </w:p>
        </w:tc>
        <w:tc>
          <w:tcPr>
            <w:tcW w:w="2070" w:type="dxa"/>
          </w:tcPr>
          <w:p w14:paraId="4C389FA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 nhập*</w:t>
            </w:r>
          </w:p>
        </w:tc>
        <w:tc>
          <w:tcPr>
            <w:tcW w:w="1800" w:type="dxa"/>
          </w:tcPr>
          <w:p w14:paraId="3352EB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0F1D4D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244F97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B23F472" w14:textId="77777777" w:rsidR="00464553" w:rsidRPr="006A02C3" w:rsidRDefault="00464553" w:rsidP="00C87C71">
            <w:pPr>
              <w:pStyle w:val="GDP1"/>
            </w:pPr>
            <w:r w:rsidRPr="006A02C3">
              <w:t>Chỉ enable sau khi đã chọn Đơn vị</w:t>
            </w:r>
          </w:p>
          <w:p w14:paraId="0D65908F" w14:textId="77777777" w:rsidR="00464553" w:rsidRPr="006A02C3" w:rsidRDefault="00464553" w:rsidP="00C87C71">
            <w:pPr>
              <w:pStyle w:val="GDP1"/>
            </w:pPr>
            <w:r w:rsidRPr="006A02C3">
              <w:t>Tập giá trị: Load cụm kho thỏa các điều kiện</w:t>
            </w:r>
          </w:p>
          <w:p w14:paraId="0C677AF2" w14:textId="77777777" w:rsidR="00464553" w:rsidRPr="006A02C3" w:rsidRDefault="00464553" w:rsidP="00C87C71">
            <w:pPr>
              <w:pStyle w:val="GDP2"/>
            </w:pPr>
            <w:r w:rsidRPr="006A02C3">
              <w:t xml:space="preserve">Trạng thái Hoạt động </w:t>
            </w:r>
          </w:p>
          <w:p w14:paraId="78E443D8" w14:textId="77777777" w:rsidR="00464553" w:rsidRPr="006A02C3" w:rsidRDefault="00464553" w:rsidP="00C87C71">
            <w:pPr>
              <w:pStyle w:val="GDP2"/>
            </w:pPr>
            <w:r w:rsidRPr="006A02C3">
              <w:lastRenderedPageBreak/>
              <w:t>Thuộc Đơn vị đang chọn trong cbx Đơn vị</w:t>
            </w:r>
          </w:p>
          <w:p w14:paraId="680B9C91" w14:textId="77777777" w:rsidR="00464553" w:rsidRPr="006A02C3" w:rsidRDefault="00464553" w:rsidP="00C87C71">
            <w:pPr>
              <w:pStyle w:val="GDP1"/>
            </w:pPr>
            <w:r w:rsidRPr="006A02C3">
              <w:t>Hiển thị [Mã – Tên cụm kho]. Sort theo aphabet</w:t>
            </w:r>
          </w:p>
          <w:p w14:paraId="2082647C" w14:textId="77777777" w:rsidR="00464553" w:rsidRPr="006A02C3" w:rsidRDefault="00464553" w:rsidP="00C87C71">
            <w:pPr>
              <w:pStyle w:val="GDP1"/>
            </w:pPr>
            <w:r w:rsidRPr="006A02C3">
              <w:t>Bắt buộc chọn</w:t>
            </w:r>
          </w:p>
          <w:p w14:paraId="45559B8C" w14:textId="77777777" w:rsidR="00464553" w:rsidRPr="006A02C3" w:rsidRDefault="00464553" w:rsidP="00C87C71">
            <w:pPr>
              <w:pStyle w:val="GDP1"/>
            </w:pPr>
            <w:r w:rsidRPr="006A02C3">
              <w:t>Load dữ liệu từ bảng WAREHOUSE_GROUP.CODE – NAME where tenant_id= ? and dist_unit_id = ? and is_active = 1</w:t>
            </w:r>
          </w:p>
          <w:p w14:paraId="003D3409" w14:textId="77777777" w:rsidR="00464553" w:rsidRPr="006A02C3" w:rsidRDefault="00464553" w:rsidP="00C87C71">
            <w:pPr>
              <w:pStyle w:val="GDP1"/>
            </w:pPr>
            <w:r w:rsidRPr="006A02C3">
              <w:t>Lưu vào bảng INVENTORY_VANSALE_TRANS. TO_WAREHOUSE_GROUP_ID</w:t>
            </w:r>
          </w:p>
        </w:tc>
      </w:tr>
      <w:tr w:rsidR="00464553" w:rsidRPr="006A02C3" w14:paraId="177B2E43" w14:textId="77777777" w:rsidTr="006D0B7A">
        <w:tc>
          <w:tcPr>
            <w:tcW w:w="828" w:type="dxa"/>
          </w:tcPr>
          <w:p w14:paraId="32B3E795"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3AC820B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Nhân viên*</w:t>
            </w:r>
          </w:p>
        </w:tc>
        <w:tc>
          <w:tcPr>
            <w:tcW w:w="1800" w:type="dxa"/>
          </w:tcPr>
          <w:p w14:paraId="2A9AC6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Autocomplete</w:t>
            </w:r>
          </w:p>
        </w:tc>
        <w:tc>
          <w:tcPr>
            <w:tcW w:w="1598" w:type="dxa"/>
          </w:tcPr>
          <w:p w14:paraId="0EBBDA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7B3BD5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573202D" w14:textId="77777777" w:rsidR="00464553" w:rsidRPr="006A02C3" w:rsidRDefault="00464553" w:rsidP="00C87C71">
            <w:pPr>
              <w:pStyle w:val="GDP1"/>
            </w:pPr>
            <w:r w:rsidRPr="006A02C3">
              <w:t>Tập giá trị: Load danh sách nhân viên thỏa các điều kiện</w:t>
            </w:r>
          </w:p>
          <w:p w14:paraId="4CA61DF6" w14:textId="77777777" w:rsidR="00464553" w:rsidRPr="006A02C3" w:rsidRDefault="00464553" w:rsidP="00C87C71">
            <w:pPr>
              <w:pStyle w:val="GDP2"/>
            </w:pPr>
            <w:r w:rsidRPr="006A02C3">
              <w:t>Trạng thái Hoạt động</w:t>
            </w:r>
          </w:p>
          <w:p w14:paraId="1BD84860" w14:textId="77777777" w:rsidR="00464553" w:rsidRPr="006A02C3" w:rsidRDefault="00464553" w:rsidP="00C87C71">
            <w:pPr>
              <w:pStyle w:val="GDP2"/>
            </w:pPr>
            <w:r w:rsidRPr="006A02C3">
              <w:t xml:space="preserve">Thuộc phạm vi phân quyền của user login </w:t>
            </w:r>
          </w:p>
          <w:p w14:paraId="535D54D4" w14:textId="77777777" w:rsidR="00464553" w:rsidRPr="006A02C3" w:rsidRDefault="00464553" w:rsidP="00C87C71">
            <w:pPr>
              <w:pStyle w:val="GDP2"/>
            </w:pPr>
            <w:r w:rsidRPr="006A02C3">
              <w:t>Đã được tạo giao dịch xuất kho Vansale (tồn tại trong bảng VANSALE_LOCK)</w:t>
            </w:r>
          </w:p>
          <w:p w14:paraId="3E8C2D92" w14:textId="77777777" w:rsidR="00464553" w:rsidRPr="006A02C3" w:rsidRDefault="00464553" w:rsidP="00C87C71">
            <w:pPr>
              <w:pStyle w:val="GDP1"/>
            </w:pPr>
            <w:r w:rsidRPr="006A02C3">
              <w:t>Hiển thị [Mã – Tên nhân viên]. Sort theo aphabet</w:t>
            </w:r>
          </w:p>
          <w:p w14:paraId="22BD0ABD" w14:textId="77777777" w:rsidR="00464553" w:rsidRPr="006A02C3" w:rsidRDefault="00464553" w:rsidP="00C87C71">
            <w:pPr>
              <w:pStyle w:val="GDP1"/>
            </w:pPr>
            <w:r w:rsidRPr="006A02C3">
              <w:t>Bắt buộc chọn</w:t>
            </w:r>
          </w:p>
          <w:p w14:paraId="4951C030" w14:textId="77777777" w:rsidR="00464553" w:rsidRPr="006A02C3" w:rsidRDefault="00464553" w:rsidP="00C87C71">
            <w:pPr>
              <w:pStyle w:val="GDP1"/>
            </w:pPr>
            <w:r w:rsidRPr="006A02C3">
              <w:t>Autocomplete theo Mã/ Tên nhân viên</w:t>
            </w:r>
          </w:p>
          <w:p w14:paraId="6046CEDF" w14:textId="77777777" w:rsidR="00464553" w:rsidRPr="006A02C3" w:rsidRDefault="00464553" w:rsidP="00C87C71">
            <w:pPr>
              <w:pStyle w:val="GDP1"/>
            </w:pPr>
            <w:r w:rsidRPr="006A02C3">
              <w:lastRenderedPageBreak/>
              <w:t>Lưu vào bảng INVENTORY_VANSALE_TRANS. STAFF_ID</w:t>
            </w:r>
          </w:p>
        </w:tc>
      </w:tr>
      <w:tr w:rsidR="00464553" w:rsidRPr="006A02C3" w14:paraId="0C2E9A60" w14:textId="77777777" w:rsidTr="006D0B7A">
        <w:tc>
          <w:tcPr>
            <w:tcW w:w="828" w:type="dxa"/>
          </w:tcPr>
          <w:p w14:paraId="6BAA6D5F"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0432B5B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287236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409CD5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BAD999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DEA2F8A" w14:textId="77777777" w:rsidR="00464553" w:rsidRPr="006A02C3" w:rsidRDefault="00464553" w:rsidP="00C87C71">
            <w:pPr>
              <w:pStyle w:val="GDP1"/>
            </w:pPr>
            <w:r w:rsidRPr="006A02C3">
              <w:t>Lưu vào bảng INVENTORY_VANSALE_TRANS. NOTE</w:t>
            </w:r>
          </w:p>
        </w:tc>
      </w:tr>
      <w:tr w:rsidR="00464553" w:rsidRPr="006A02C3" w14:paraId="5969C040" w14:textId="77777777" w:rsidTr="006D0B7A">
        <w:tc>
          <w:tcPr>
            <w:tcW w:w="13676" w:type="dxa"/>
            <w:gridSpan w:val="6"/>
            <w:shd w:val="clear" w:color="auto" w:fill="DEEAF6"/>
          </w:tcPr>
          <w:p w14:paraId="72E5152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Chi tiết phiếu nhập kho</w:t>
            </w:r>
          </w:p>
        </w:tc>
      </w:tr>
      <w:tr w:rsidR="00464553" w:rsidRPr="006A02C3" w14:paraId="7D8D349B" w14:textId="77777777" w:rsidTr="006D0B7A">
        <w:tc>
          <w:tcPr>
            <w:tcW w:w="13676" w:type="dxa"/>
            <w:gridSpan w:val="6"/>
          </w:tcPr>
          <w:p w14:paraId="490148E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Gồm 3 Datagrid Danh sách sản phẩm kho bán; Danh sách sản phẩm kho khuyến mãi; Danh sách sản phẩm kho cận date</w:t>
            </w:r>
          </w:p>
          <w:p w14:paraId="515727E7" w14:textId="77777777" w:rsidR="00464553" w:rsidRPr="006A02C3" w:rsidRDefault="00464553" w:rsidP="00C87C71">
            <w:pPr>
              <w:pStyle w:val="GDP1"/>
            </w:pPr>
            <w:r w:rsidRPr="006A02C3">
              <w:t xml:space="preserve">Load danh sách sản phẩm hiện tại trong kho nhân viên cần thu hồi về kho NPP </w:t>
            </w:r>
          </w:p>
          <w:p w14:paraId="17A29C2B" w14:textId="77777777" w:rsidR="00464553" w:rsidRPr="006A02C3" w:rsidRDefault="00464553" w:rsidP="00C87C71">
            <w:pPr>
              <w:pStyle w:val="GDP1"/>
            </w:pPr>
            <w:r w:rsidRPr="006A02C3">
              <w:t>Load từ bảng VANSALE_INVENTORY, VANSALE_INVENTORY_LOT</w:t>
            </w:r>
          </w:p>
          <w:p w14:paraId="544DC987" w14:textId="77777777" w:rsidR="00464553" w:rsidRPr="006A02C3" w:rsidRDefault="00464553" w:rsidP="00C87C71">
            <w:pPr>
              <w:pStyle w:val="GDP1"/>
            </w:pPr>
            <w:r w:rsidRPr="006A02C3">
              <w:t>Grid nào không có sản phẩm sẽ không hiển thị trên UI</w:t>
            </w:r>
          </w:p>
          <w:p w14:paraId="47392AD1" w14:textId="77777777" w:rsidR="00464553" w:rsidRPr="006A02C3" w:rsidRDefault="00464553" w:rsidP="00C87C71">
            <w:pPr>
              <w:pStyle w:val="GDP1"/>
            </w:pPr>
            <w:r w:rsidRPr="006A02C3">
              <w:t>Trong từng grid, sort theo Mã sản phẩm ASC</w:t>
            </w:r>
          </w:p>
          <w:p w14:paraId="772C678B" w14:textId="77777777" w:rsidR="00464553" w:rsidRPr="006A02C3" w:rsidRDefault="00464553" w:rsidP="00C87C71">
            <w:pPr>
              <w:pStyle w:val="GDP1"/>
            </w:pPr>
            <w:r w:rsidRPr="006A02C3">
              <w:t>Load all, không phân trang</w:t>
            </w:r>
          </w:p>
        </w:tc>
      </w:tr>
      <w:tr w:rsidR="00464553" w:rsidRPr="006A02C3" w14:paraId="26B24EF0" w14:textId="77777777" w:rsidTr="006D0B7A">
        <w:tc>
          <w:tcPr>
            <w:tcW w:w="828" w:type="dxa"/>
          </w:tcPr>
          <w:p w14:paraId="2D281AEA"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769D5F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0E673DDA"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29BC8C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1659AE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1F387EC" w14:textId="77777777" w:rsidR="00464553" w:rsidRPr="006A02C3" w:rsidRDefault="00464553" w:rsidP="00C87C71">
            <w:pPr>
              <w:pStyle w:val="GDP1"/>
            </w:pPr>
            <w:r w:rsidRPr="006A02C3">
              <w:t>Load từ bảng VANSALE_INVENTORY.PRODUCT_ID. Join PRODUCT lấy CODE</w:t>
            </w:r>
          </w:p>
        </w:tc>
      </w:tr>
      <w:tr w:rsidR="00464553" w:rsidRPr="006A02C3" w14:paraId="4201C4FB" w14:textId="77777777" w:rsidTr="006D0B7A">
        <w:tc>
          <w:tcPr>
            <w:tcW w:w="828" w:type="dxa"/>
          </w:tcPr>
          <w:p w14:paraId="218B1DBD"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710099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3F0411EE"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1A309D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61D8A8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6583BFA" w14:textId="77777777" w:rsidR="00464553" w:rsidRPr="006A02C3" w:rsidRDefault="00464553" w:rsidP="00C87C71">
            <w:pPr>
              <w:pStyle w:val="GDP1"/>
            </w:pPr>
            <w:r w:rsidRPr="006A02C3">
              <w:t>Load từ bảng VANSALE_INVENTORY.PRODUCT_ID. Join PRODUCT lấy NAME</w:t>
            </w:r>
          </w:p>
        </w:tc>
      </w:tr>
      <w:tr w:rsidR="00464553" w:rsidRPr="006A02C3" w14:paraId="11FC1A11" w14:textId="77777777" w:rsidTr="006D0B7A">
        <w:tc>
          <w:tcPr>
            <w:tcW w:w="828" w:type="dxa"/>
          </w:tcPr>
          <w:p w14:paraId="01246B7C"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6D3C1F8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36918AB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88265F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D8EA161"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3D1C840" w14:textId="77777777" w:rsidR="00464553" w:rsidRPr="006A02C3" w:rsidRDefault="00464553" w:rsidP="00C87C71">
            <w:pPr>
              <w:pStyle w:val="GDP1"/>
            </w:pPr>
            <w:r w:rsidRPr="006A02C3">
              <w:t xml:space="preserve">Load từ bảng </w:t>
            </w:r>
            <w:r w:rsidRPr="006A02C3">
              <w:lastRenderedPageBreak/>
              <w:t>VANSALE_INVENTORY.PRODUCT_ID. Join PRODUCT_UOM lấy TITLE</w:t>
            </w:r>
          </w:p>
        </w:tc>
      </w:tr>
      <w:tr w:rsidR="00464553" w:rsidRPr="006A02C3" w14:paraId="29A81D4B" w14:textId="77777777" w:rsidTr="006D0B7A">
        <w:tc>
          <w:tcPr>
            <w:tcW w:w="828" w:type="dxa"/>
          </w:tcPr>
          <w:p w14:paraId="0F80B759" w14:textId="77777777" w:rsidR="00464553" w:rsidRPr="006A02C3" w:rsidRDefault="00464553">
            <w:pPr>
              <w:pStyle w:val="TableData12"/>
              <w:numPr>
                <w:ilvl w:val="0"/>
                <w:numId w:val="55"/>
              </w:numPr>
              <w:spacing w:line="360" w:lineRule="auto"/>
              <w:rPr>
                <w:rFonts w:ascii="Times New Roman" w:hAnsi="Times New Roman"/>
                <w:sz w:val="24"/>
                <w:szCs w:val="24"/>
              </w:rPr>
            </w:pPr>
          </w:p>
        </w:tc>
        <w:tc>
          <w:tcPr>
            <w:tcW w:w="2070" w:type="dxa"/>
          </w:tcPr>
          <w:p w14:paraId="58069B83" w14:textId="2E7259A4"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giá</w:t>
            </w:r>
            <w:r w:rsidR="00434DA8">
              <w:rPr>
                <w:rFonts w:ascii="Times New Roman" w:hAnsi="Times New Roman"/>
                <w:sz w:val="24"/>
                <w:szCs w:val="24"/>
              </w:rPr>
              <w:t xml:space="preserve"> </w:t>
            </w:r>
            <w:r w:rsidR="00434DA8" w:rsidRPr="00434DA8">
              <w:rPr>
                <w:rFonts w:ascii="Times New Roman" w:hAnsi="Times New Roman"/>
                <w:sz w:val="24"/>
                <w:szCs w:val="24"/>
              </w:rPr>
              <w:t>(VAT) (VND)</w:t>
            </w:r>
          </w:p>
        </w:tc>
        <w:tc>
          <w:tcPr>
            <w:tcW w:w="1800" w:type="dxa"/>
          </w:tcPr>
          <w:p w14:paraId="1088C3B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9C7FB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7FF791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ED4ED7F" w14:textId="77777777" w:rsidR="00464553" w:rsidRPr="006A02C3" w:rsidRDefault="00464553" w:rsidP="00C87C71">
            <w:pPr>
              <w:pStyle w:val="GDP1"/>
            </w:pPr>
            <w:r w:rsidRPr="006A02C3">
              <w:t>Load từ bảng VANSALE_INVENTORY.PRODUCT_ID. Join PRICE_LIST_ENTRY lấy PRICE</w:t>
            </w:r>
          </w:p>
        </w:tc>
      </w:tr>
      <w:tr w:rsidR="00434DA8" w:rsidRPr="006A02C3" w14:paraId="6E208A31" w14:textId="77777777" w:rsidTr="006D0B7A">
        <w:tc>
          <w:tcPr>
            <w:tcW w:w="828" w:type="dxa"/>
          </w:tcPr>
          <w:p w14:paraId="35E2E038"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5BC0A73F" w14:textId="0FF92A8D" w:rsidR="00434DA8" w:rsidRPr="006A02C3" w:rsidRDefault="00434DA8" w:rsidP="00434DA8">
            <w:pPr>
              <w:pStyle w:val="TableData12"/>
              <w:spacing w:line="360" w:lineRule="auto"/>
              <w:rPr>
                <w:rFonts w:ascii="Times New Roman" w:hAnsi="Times New Roman"/>
                <w:sz w:val="24"/>
                <w:szCs w:val="24"/>
              </w:rPr>
            </w:pPr>
            <w:r>
              <w:rPr>
                <w:rFonts w:ascii="Times New Roman" w:hAnsi="Times New Roman"/>
                <w:sz w:val="24"/>
                <w:szCs w:val="24"/>
              </w:rPr>
              <w:t>Mã</w:t>
            </w:r>
            <w:r w:rsidRPr="006A02C3">
              <w:rPr>
                <w:rFonts w:ascii="Times New Roman" w:hAnsi="Times New Roman"/>
                <w:sz w:val="24"/>
                <w:szCs w:val="24"/>
              </w:rPr>
              <w:t xml:space="preserve"> lô</w:t>
            </w:r>
          </w:p>
        </w:tc>
        <w:tc>
          <w:tcPr>
            <w:tcW w:w="1800" w:type="dxa"/>
          </w:tcPr>
          <w:p w14:paraId="08DD131A" w14:textId="64E20D8E"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4327F8C" w14:textId="4F2EF27A"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053F30E"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57190FC1" w14:textId="60E2C5EE" w:rsidR="00434DA8" w:rsidRPr="006A02C3" w:rsidRDefault="00434DA8" w:rsidP="00434DA8">
            <w:pPr>
              <w:pStyle w:val="GDP1"/>
            </w:pPr>
            <w:r w:rsidRPr="006A02C3">
              <w:t xml:space="preserve">Số lô </w:t>
            </w:r>
          </w:p>
          <w:p w14:paraId="777E4C5B" w14:textId="77777777" w:rsidR="00434DA8" w:rsidRPr="006A02C3" w:rsidRDefault="00434DA8" w:rsidP="00434DA8">
            <w:pPr>
              <w:pStyle w:val="GDP1"/>
            </w:pPr>
            <w:r w:rsidRPr="006A02C3">
              <w:t>Chỉ những sản phẩm có quản lý lô mới có dữ liệu cột này. Nếu tất cả sản phẩm trong grid đều không quản lý theo lô thì không xuất hiện cột này trên grid</w:t>
            </w:r>
          </w:p>
          <w:p w14:paraId="6FA027B7" w14:textId="24B8B379" w:rsidR="00434DA8" w:rsidRPr="006A02C3" w:rsidRDefault="00434DA8" w:rsidP="00434DA8">
            <w:pPr>
              <w:pStyle w:val="GDP1"/>
            </w:pPr>
            <w:r w:rsidRPr="006A02C3">
              <w:t xml:space="preserve">Load từ bảng VANSALE_INVENTORY_LOT.PRODUCT_LOT_ID. Join PRODUCT_LOT lấy LOT </w:t>
            </w:r>
          </w:p>
        </w:tc>
      </w:tr>
      <w:tr w:rsidR="00434DA8" w:rsidRPr="006A02C3" w14:paraId="2A1DF56B" w14:textId="77777777" w:rsidTr="006D0B7A">
        <w:tc>
          <w:tcPr>
            <w:tcW w:w="828" w:type="dxa"/>
          </w:tcPr>
          <w:p w14:paraId="3298C8EC"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2A60E352" w14:textId="1F3B788A" w:rsidR="00434DA8" w:rsidRDefault="00434DA8" w:rsidP="00434DA8">
            <w:pPr>
              <w:pStyle w:val="TableData12"/>
              <w:spacing w:line="360" w:lineRule="auto"/>
              <w:rPr>
                <w:rFonts w:ascii="Times New Roman" w:hAnsi="Times New Roman"/>
                <w:sz w:val="24"/>
                <w:szCs w:val="24"/>
              </w:rPr>
            </w:pPr>
            <w:r>
              <w:rPr>
                <w:rFonts w:ascii="Times New Roman" w:hAnsi="Times New Roman"/>
                <w:sz w:val="24"/>
                <w:szCs w:val="24"/>
              </w:rPr>
              <w:t>Ngày hết hạn</w:t>
            </w:r>
          </w:p>
        </w:tc>
        <w:tc>
          <w:tcPr>
            <w:tcW w:w="1800" w:type="dxa"/>
          </w:tcPr>
          <w:p w14:paraId="61FD959B" w14:textId="6FD43379"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8614CD3" w14:textId="3AC7976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7CD1B9D"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02A90B2A" w14:textId="3E28224D" w:rsidR="00434DA8" w:rsidRPr="006A02C3" w:rsidRDefault="00434DA8" w:rsidP="00434DA8">
            <w:pPr>
              <w:pStyle w:val="GDP1"/>
            </w:pPr>
            <w:r w:rsidRPr="006A02C3">
              <w:t>Load từ bảng VANSALE_INVENTORY_LOT.PRODUCT_LOT_ID. Join PRODUCT_LOT lấy EXPIRE_DATE</w:t>
            </w:r>
          </w:p>
        </w:tc>
      </w:tr>
      <w:tr w:rsidR="00434DA8" w:rsidRPr="006A02C3" w14:paraId="10D62146" w14:textId="77777777" w:rsidTr="006D0B7A">
        <w:tc>
          <w:tcPr>
            <w:tcW w:w="828" w:type="dxa"/>
          </w:tcPr>
          <w:p w14:paraId="3D375B70"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0FBBB534" w14:textId="16E01FED" w:rsidR="00434DA8" w:rsidRDefault="00434DA8" w:rsidP="00434DA8">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2F233361" w14:textId="2F9DC356"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476DF82" w14:textId="525B99DA"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F69852D"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5E26C811" w14:textId="5EAA9D1B" w:rsidR="00434DA8" w:rsidRPr="006A02C3" w:rsidRDefault="00434DA8" w:rsidP="00434DA8">
            <w:pPr>
              <w:pStyle w:val="GDP1"/>
            </w:pPr>
            <w:r>
              <w:t>Lấy ngày hết hạn trừ ngày hiện tại</w:t>
            </w:r>
          </w:p>
        </w:tc>
      </w:tr>
      <w:tr w:rsidR="00434DA8" w:rsidRPr="006A02C3" w14:paraId="142DA90F" w14:textId="77777777" w:rsidTr="006D0B7A">
        <w:tc>
          <w:tcPr>
            <w:tcW w:w="828" w:type="dxa"/>
          </w:tcPr>
          <w:p w14:paraId="31789F43"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7B829F15"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Kho nhập</w:t>
            </w:r>
          </w:p>
        </w:tc>
        <w:tc>
          <w:tcPr>
            <w:tcW w:w="1800" w:type="dxa"/>
          </w:tcPr>
          <w:p w14:paraId="5D1DEF59"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Combox </w:t>
            </w:r>
          </w:p>
        </w:tc>
        <w:tc>
          <w:tcPr>
            <w:tcW w:w="1598" w:type="dxa"/>
          </w:tcPr>
          <w:p w14:paraId="607419F3"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1145957"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64B4452E" w14:textId="77777777" w:rsidR="00434DA8" w:rsidRPr="006A02C3" w:rsidRDefault="00434DA8" w:rsidP="00434DA8">
            <w:pPr>
              <w:pStyle w:val="GDP1"/>
            </w:pPr>
            <w:r w:rsidRPr="006A02C3">
              <w:t>Tập giá trị: Load kho thỏa các điều kiện</w:t>
            </w:r>
          </w:p>
          <w:p w14:paraId="72CEE919" w14:textId="77777777" w:rsidR="00434DA8" w:rsidRPr="006A02C3" w:rsidRDefault="00434DA8" w:rsidP="00434DA8">
            <w:pPr>
              <w:pStyle w:val="GDP2"/>
            </w:pPr>
            <w:r w:rsidRPr="006A02C3">
              <w:lastRenderedPageBreak/>
              <w:t>Thuộc loại kho {Kho bán, Kho khuyến mãi, Kho cận date}</w:t>
            </w:r>
          </w:p>
          <w:p w14:paraId="06D159CC" w14:textId="77777777" w:rsidR="00434DA8" w:rsidRPr="006A02C3" w:rsidRDefault="00434DA8" w:rsidP="00434DA8">
            <w:pPr>
              <w:pStyle w:val="GDP2"/>
            </w:pPr>
            <w:r w:rsidRPr="006A02C3">
              <w:t xml:space="preserve">Trạng thái Hoạt động </w:t>
            </w:r>
          </w:p>
          <w:p w14:paraId="286EA860" w14:textId="77777777" w:rsidR="00434DA8" w:rsidRPr="006A02C3" w:rsidRDefault="00434DA8" w:rsidP="00434DA8">
            <w:pPr>
              <w:pStyle w:val="GDP2"/>
            </w:pPr>
            <w:r w:rsidRPr="006A02C3">
              <w:t>Thuộc Đơn vị đang chọn trong cbx Đơn vị</w:t>
            </w:r>
          </w:p>
          <w:p w14:paraId="383E265E" w14:textId="77777777" w:rsidR="00434DA8" w:rsidRPr="006A02C3" w:rsidRDefault="00434DA8" w:rsidP="00434DA8">
            <w:pPr>
              <w:pStyle w:val="GDP2"/>
            </w:pPr>
            <w:r w:rsidRPr="006A02C3">
              <w:t>Thuộc cụm kho nhập đang chọn trong cbx Cụm kho nhập</w:t>
            </w:r>
          </w:p>
          <w:p w14:paraId="4352C688" w14:textId="77777777" w:rsidR="00434DA8" w:rsidRPr="006A02C3" w:rsidRDefault="00434DA8" w:rsidP="00434DA8">
            <w:pPr>
              <w:pStyle w:val="GDP1"/>
            </w:pPr>
            <w:r w:rsidRPr="006A02C3">
              <w:t>Hiển thị [Mã – Tên kho]. Sort theo aphabet</w:t>
            </w:r>
          </w:p>
          <w:p w14:paraId="599715D6" w14:textId="77777777" w:rsidR="00434DA8" w:rsidRPr="006A02C3" w:rsidRDefault="00434DA8" w:rsidP="00434DA8">
            <w:pPr>
              <w:pStyle w:val="GDP1"/>
            </w:pPr>
            <w:r w:rsidRPr="006A02C3">
              <w:t>Load dữ liệu từ bảng WAREHOUSE.CODE – NAME where tenant_id= ? and dist_unit_id = ? and is_active = 1 and warehouse_type in {‘SELL’, ‘PROMO’,’CLOSE_DATE’}</w:t>
            </w:r>
          </w:p>
        </w:tc>
      </w:tr>
      <w:tr w:rsidR="00434DA8" w:rsidRPr="006A02C3" w14:paraId="22D35F69" w14:textId="77777777" w:rsidTr="006D0B7A">
        <w:tc>
          <w:tcPr>
            <w:tcW w:w="828" w:type="dxa"/>
          </w:tcPr>
          <w:p w14:paraId="36BB50A8"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4B121D50"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Số lượng nhập</w:t>
            </w:r>
          </w:p>
        </w:tc>
        <w:tc>
          <w:tcPr>
            <w:tcW w:w="1800" w:type="dxa"/>
          </w:tcPr>
          <w:p w14:paraId="10FB6F91"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8F3B790"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8D5D764"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1EB50D7E" w14:textId="77777777" w:rsidR="00434DA8" w:rsidRPr="006A02C3" w:rsidRDefault="00434DA8" w:rsidP="00434DA8">
            <w:pPr>
              <w:pStyle w:val="GDP1"/>
            </w:pPr>
            <w:r w:rsidRPr="006A02C3">
              <w:t>Load từ bảng VANSALE_INVENTORY.QUANTITY hoặc VANSALE_INVENTORY_LOT.QUANTITY</w:t>
            </w:r>
          </w:p>
        </w:tc>
      </w:tr>
      <w:tr w:rsidR="00434DA8" w:rsidRPr="006A02C3" w14:paraId="72BD5852" w14:textId="77777777" w:rsidTr="006D0B7A">
        <w:tc>
          <w:tcPr>
            <w:tcW w:w="828" w:type="dxa"/>
          </w:tcPr>
          <w:p w14:paraId="2200014F"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753EF615" w14:textId="543753A6"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r w:rsidR="003848B9">
              <w:rPr>
                <w:rFonts w:ascii="Times New Roman" w:hAnsi="Times New Roman"/>
                <w:sz w:val="24"/>
                <w:szCs w:val="24"/>
              </w:rPr>
              <w:t xml:space="preserve"> (VND)</w:t>
            </w:r>
          </w:p>
        </w:tc>
        <w:tc>
          <w:tcPr>
            <w:tcW w:w="1800" w:type="dxa"/>
          </w:tcPr>
          <w:p w14:paraId="0B73814A"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9339885"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B6F1FB2"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711FF9C1" w14:textId="540A1FA4" w:rsidR="00434DA8" w:rsidRPr="006A02C3" w:rsidRDefault="00434DA8" w:rsidP="00434DA8">
            <w:pPr>
              <w:pStyle w:val="GDP1"/>
            </w:pPr>
            <w:r>
              <w:t>Lấy đơn giá nhân số lượng nhập</w:t>
            </w:r>
          </w:p>
        </w:tc>
      </w:tr>
      <w:tr w:rsidR="00434DA8" w:rsidRPr="006A02C3" w14:paraId="3CCEFF8A" w14:textId="77777777" w:rsidTr="006D0B7A">
        <w:tc>
          <w:tcPr>
            <w:tcW w:w="13676" w:type="dxa"/>
            <w:gridSpan w:val="6"/>
            <w:shd w:val="clear" w:color="auto" w:fill="DEEAF6"/>
          </w:tcPr>
          <w:p w14:paraId="64F241B1" w14:textId="77777777" w:rsidR="00434DA8" w:rsidRPr="006A02C3" w:rsidRDefault="00434DA8" w:rsidP="00434DA8">
            <w:pPr>
              <w:pStyle w:val="GDP1"/>
              <w:numPr>
                <w:ilvl w:val="0"/>
                <w:numId w:val="0"/>
              </w:numPr>
            </w:pPr>
            <w:r w:rsidRPr="006A02C3">
              <w:t>Thông tin giá trị</w:t>
            </w:r>
          </w:p>
        </w:tc>
      </w:tr>
      <w:tr w:rsidR="00434DA8" w:rsidRPr="006A02C3" w14:paraId="75A26223" w14:textId="77777777" w:rsidTr="006D0B7A">
        <w:tc>
          <w:tcPr>
            <w:tcW w:w="828" w:type="dxa"/>
          </w:tcPr>
          <w:p w14:paraId="6C2E1B9C"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3FE61EA4"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7A3253DD"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7C840C4"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869863A"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634F55FB" w14:textId="77777777" w:rsidR="00434DA8" w:rsidRPr="006A02C3" w:rsidRDefault="00434DA8" w:rsidP="00434DA8">
            <w:pPr>
              <w:pStyle w:val="GDP1"/>
            </w:pPr>
            <w:r w:rsidRPr="006A02C3">
              <w:t>Tự động tính theo công thức = Tổng Thành tiền các dòng sản phẩm trong grid Danh sách sản phẩm</w:t>
            </w:r>
          </w:p>
        </w:tc>
      </w:tr>
      <w:tr w:rsidR="00434DA8" w:rsidRPr="006A02C3" w14:paraId="7A02DB11" w14:textId="77777777" w:rsidTr="006D0B7A">
        <w:tc>
          <w:tcPr>
            <w:tcW w:w="828" w:type="dxa"/>
          </w:tcPr>
          <w:p w14:paraId="719BBE64"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7EE3EEE5"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Tổng SKUs</w:t>
            </w:r>
          </w:p>
        </w:tc>
        <w:tc>
          <w:tcPr>
            <w:tcW w:w="1800" w:type="dxa"/>
          </w:tcPr>
          <w:p w14:paraId="0950CF0A"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C23723E"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6E2BCE4"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73756725" w14:textId="77777777" w:rsidR="00434DA8" w:rsidRPr="006A02C3" w:rsidRDefault="00434DA8" w:rsidP="00434DA8">
            <w:pPr>
              <w:pStyle w:val="GDP1"/>
            </w:pPr>
            <w:r w:rsidRPr="006A02C3">
              <w:t>Tự động tính theo công thức = Đếm các sản phẩm trong grid Danh sách sản phẩm (distinct Mã sản phẩm)</w:t>
            </w:r>
          </w:p>
        </w:tc>
      </w:tr>
      <w:tr w:rsidR="00434DA8" w:rsidRPr="006A02C3" w14:paraId="62BDC35F" w14:textId="77777777" w:rsidTr="006D0B7A">
        <w:tc>
          <w:tcPr>
            <w:tcW w:w="828" w:type="dxa"/>
          </w:tcPr>
          <w:p w14:paraId="5A9B1947"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0B25AD9C"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Tổng số lượng</w:t>
            </w:r>
          </w:p>
        </w:tc>
        <w:tc>
          <w:tcPr>
            <w:tcW w:w="1800" w:type="dxa"/>
          </w:tcPr>
          <w:p w14:paraId="3F81F3F7"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77930B4"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F4E71C2"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7F6F0FCA" w14:textId="77777777" w:rsidR="00434DA8" w:rsidRPr="006A02C3" w:rsidRDefault="00434DA8" w:rsidP="00434DA8">
            <w:pPr>
              <w:pStyle w:val="GDP1"/>
            </w:pPr>
            <w:r w:rsidRPr="006A02C3">
              <w:t>Tự động tính theo công thức = Tổng Số lượng xuất các dòng sản phẩm trong grid Danh sách sản phẩm</w:t>
            </w:r>
          </w:p>
        </w:tc>
      </w:tr>
      <w:tr w:rsidR="00434DA8" w:rsidRPr="006A02C3" w14:paraId="1B99A8C7" w14:textId="77777777" w:rsidTr="006D0B7A">
        <w:tc>
          <w:tcPr>
            <w:tcW w:w="13676" w:type="dxa"/>
            <w:gridSpan w:val="6"/>
            <w:shd w:val="clear" w:color="auto" w:fill="DEEAF6"/>
          </w:tcPr>
          <w:p w14:paraId="24FD119E"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File đính kèm</w:t>
            </w:r>
          </w:p>
        </w:tc>
      </w:tr>
      <w:tr w:rsidR="00434DA8" w:rsidRPr="006A02C3" w14:paraId="134C702E" w14:textId="77777777" w:rsidTr="006D0B7A">
        <w:tc>
          <w:tcPr>
            <w:tcW w:w="828" w:type="dxa"/>
          </w:tcPr>
          <w:p w14:paraId="70EC8D9E"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3E01D07F" w14:textId="109AAF34" w:rsidR="00434DA8" w:rsidRPr="006A02C3" w:rsidRDefault="003848B9" w:rsidP="00434DA8">
            <w:pPr>
              <w:pStyle w:val="TableData12"/>
              <w:spacing w:line="360" w:lineRule="auto"/>
              <w:rPr>
                <w:rFonts w:ascii="Times New Roman" w:hAnsi="Times New Roman"/>
                <w:sz w:val="24"/>
                <w:szCs w:val="24"/>
              </w:rPr>
            </w:pPr>
            <w:r>
              <w:rPr>
                <w:rFonts w:ascii="Times New Roman" w:hAnsi="Times New Roman"/>
                <w:sz w:val="24"/>
                <w:szCs w:val="24"/>
              </w:rPr>
              <w:t>Chọn tệp</w:t>
            </w:r>
          </w:p>
        </w:tc>
        <w:tc>
          <w:tcPr>
            <w:tcW w:w="1800" w:type="dxa"/>
          </w:tcPr>
          <w:p w14:paraId="66A879C4" w14:textId="63865D13" w:rsidR="00434DA8" w:rsidRPr="006A02C3" w:rsidRDefault="003848B9" w:rsidP="00434DA8">
            <w:pPr>
              <w:pStyle w:val="TableData12"/>
              <w:spacing w:line="360" w:lineRule="auto"/>
              <w:rPr>
                <w:rFonts w:ascii="Times New Roman" w:hAnsi="Times New Roman"/>
                <w:sz w:val="24"/>
                <w:szCs w:val="24"/>
              </w:rPr>
            </w:pPr>
            <w:r>
              <w:rPr>
                <w:rFonts w:ascii="Times New Roman" w:hAnsi="Times New Roman"/>
                <w:sz w:val="24"/>
                <w:szCs w:val="24"/>
              </w:rPr>
              <w:t>Button</w:t>
            </w:r>
          </w:p>
        </w:tc>
        <w:tc>
          <w:tcPr>
            <w:tcW w:w="1598" w:type="dxa"/>
          </w:tcPr>
          <w:p w14:paraId="6854480A" w14:textId="77777777" w:rsidR="00434DA8" w:rsidRPr="006A02C3" w:rsidRDefault="00434DA8" w:rsidP="00434DA8">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45CA0CC"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70915A91" w14:textId="77777777" w:rsidR="00434DA8" w:rsidRPr="006A02C3" w:rsidRDefault="00434DA8" w:rsidP="00434DA8">
            <w:pPr>
              <w:pStyle w:val="GDP1"/>
            </w:pPr>
          </w:p>
        </w:tc>
      </w:tr>
      <w:tr w:rsidR="00434DA8" w:rsidRPr="006A02C3" w14:paraId="153372EC" w14:textId="77777777" w:rsidTr="006D0B7A">
        <w:tc>
          <w:tcPr>
            <w:tcW w:w="828" w:type="dxa"/>
          </w:tcPr>
          <w:p w14:paraId="76783FCB" w14:textId="77777777" w:rsidR="00434DA8" w:rsidRPr="006A02C3" w:rsidRDefault="00434DA8" w:rsidP="00434DA8">
            <w:pPr>
              <w:pStyle w:val="TableData12"/>
              <w:numPr>
                <w:ilvl w:val="0"/>
                <w:numId w:val="55"/>
              </w:numPr>
              <w:spacing w:line="360" w:lineRule="auto"/>
              <w:rPr>
                <w:rFonts w:ascii="Times New Roman" w:hAnsi="Times New Roman"/>
                <w:sz w:val="24"/>
                <w:szCs w:val="24"/>
              </w:rPr>
            </w:pPr>
          </w:p>
        </w:tc>
        <w:tc>
          <w:tcPr>
            <w:tcW w:w="2070" w:type="dxa"/>
          </w:tcPr>
          <w:p w14:paraId="7E343997" w14:textId="6039BC54" w:rsidR="00434DA8" w:rsidRPr="006A02C3" w:rsidRDefault="003848B9" w:rsidP="00434DA8">
            <w:pPr>
              <w:pStyle w:val="TableData12"/>
              <w:spacing w:line="360" w:lineRule="auto"/>
              <w:rPr>
                <w:rFonts w:ascii="Times New Roman" w:hAnsi="Times New Roman"/>
                <w:sz w:val="24"/>
                <w:szCs w:val="24"/>
              </w:rPr>
            </w:pPr>
            <w:r>
              <w:rPr>
                <w:rFonts w:ascii="Times New Roman" w:hAnsi="Times New Roman"/>
                <w:sz w:val="24"/>
                <w:szCs w:val="24"/>
              </w:rPr>
              <w:t>Thông tin tải file</w:t>
            </w:r>
          </w:p>
        </w:tc>
        <w:tc>
          <w:tcPr>
            <w:tcW w:w="1800" w:type="dxa"/>
          </w:tcPr>
          <w:p w14:paraId="349256F5" w14:textId="34AD9824" w:rsidR="00434DA8" w:rsidRPr="006A02C3" w:rsidRDefault="00434DA8" w:rsidP="00434DA8">
            <w:pPr>
              <w:pStyle w:val="TableData12"/>
              <w:spacing w:line="360" w:lineRule="auto"/>
              <w:rPr>
                <w:rFonts w:ascii="Times New Roman" w:hAnsi="Times New Roman"/>
                <w:sz w:val="24"/>
                <w:szCs w:val="24"/>
              </w:rPr>
            </w:pPr>
          </w:p>
        </w:tc>
        <w:tc>
          <w:tcPr>
            <w:tcW w:w="1598" w:type="dxa"/>
          </w:tcPr>
          <w:p w14:paraId="6D1ECDA4" w14:textId="4E4ED68E" w:rsidR="00434DA8" w:rsidRPr="006A02C3" w:rsidRDefault="003848B9" w:rsidP="00434DA8">
            <w:pPr>
              <w:pStyle w:val="TableData12"/>
              <w:spacing w:line="360" w:lineRule="auto"/>
              <w:rPr>
                <w:rFonts w:ascii="Times New Roman" w:hAnsi="Times New Roman"/>
                <w:sz w:val="24"/>
                <w:szCs w:val="24"/>
              </w:rPr>
            </w:pPr>
            <w:r>
              <w:rPr>
                <w:rFonts w:ascii="Times New Roman" w:hAnsi="Times New Roman"/>
                <w:sz w:val="24"/>
                <w:szCs w:val="24"/>
              </w:rPr>
              <w:t>Output</w:t>
            </w:r>
          </w:p>
        </w:tc>
        <w:tc>
          <w:tcPr>
            <w:tcW w:w="1530" w:type="dxa"/>
          </w:tcPr>
          <w:p w14:paraId="51C40836" w14:textId="77777777" w:rsidR="00434DA8" w:rsidRPr="006A02C3" w:rsidRDefault="00434DA8" w:rsidP="00434DA8">
            <w:pPr>
              <w:pStyle w:val="TableData12"/>
              <w:spacing w:line="360" w:lineRule="auto"/>
              <w:rPr>
                <w:rFonts w:ascii="Times New Roman" w:hAnsi="Times New Roman"/>
                <w:sz w:val="24"/>
                <w:szCs w:val="24"/>
              </w:rPr>
            </w:pPr>
          </w:p>
        </w:tc>
        <w:tc>
          <w:tcPr>
            <w:tcW w:w="5850" w:type="dxa"/>
          </w:tcPr>
          <w:p w14:paraId="687BCE5D" w14:textId="77777777" w:rsidR="00434DA8" w:rsidRPr="006A02C3" w:rsidRDefault="00434DA8" w:rsidP="00434DA8">
            <w:pPr>
              <w:pStyle w:val="GDP1"/>
            </w:pPr>
            <w:r w:rsidRPr="006A02C3">
              <w:t>Cấu hình loại file &amp; dung lượng đính kèm quy định tại APP_SETTING_ENTRY where APP_SETTING_ID = WH_FILE_MAX_SIZE_UPLOAD/ WH_FILE_MIN_SIZE_UPLOAD/ WH_FILE_TYPE_UPLOAD</w:t>
            </w:r>
          </w:p>
          <w:p w14:paraId="70A8C250" w14:textId="30FE44D6" w:rsidR="00434DA8" w:rsidRPr="006A02C3" w:rsidRDefault="003848B9" w:rsidP="00434DA8">
            <w:pPr>
              <w:pStyle w:val="GDP1"/>
            </w:pPr>
            <w:r>
              <w:t xml:space="preserve">File tải lên lưu </w:t>
            </w:r>
            <w:r w:rsidR="00434DA8" w:rsidRPr="006A02C3">
              <w:t>vào bảng INVENTORY_VANSALE_TRANS_ATTACHMENT</w:t>
            </w:r>
          </w:p>
        </w:tc>
      </w:tr>
    </w:tbl>
    <w:p w14:paraId="71CC84F3" w14:textId="77777777" w:rsidR="00464553" w:rsidRPr="006A02C3" w:rsidRDefault="00464553" w:rsidP="00512E56">
      <w:pPr>
        <w:spacing w:line="360" w:lineRule="auto"/>
        <w:rPr>
          <w:lang w:eastAsia="ar-SA"/>
        </w:rPr>
      </w:pPr>
    </w:p>
    <w:p w14:paraId="4E15477A" w14:textId="77777777" w:rsidR="00464553" w:rsidRPr="006A02C3" w:rsidRDefault="00464553" w:rsidP="00512E56">
      <w:pPr>
        <w:pStyle w:val="Heading5"/>
        <w:spacing w:line="360" w:lineRule="auto"/>
      </w:pPr>
      <w:r w:rsidRPr="006A02C3">
        <w:t>Luồng nghiệp vụ</w:t>
      </w:r>
    </w:p>
    <w:p w14:paraId="2163EE10" w14:textId="77777777" w:rsidR="00464553" w:rsidRPr="006A02C3" w:rsidRDefault="00464553" w:rsidP="00512E56">
      <w:pPr>
        <w:spacing w:line="360" w:lineRule="auto"/>
      </w:pPr>
      <w:r w:rsidRPr="006A02C3">
        <w:rPr>
          <w:noProof/>
        </w:rPr>
        <w:lastRenderedPageBreak/>
        <w:drawing>
          <wp:inline distT="0" distB="0" distL="0" distR="0" wp14:anchorId="13FBD0F2" wp14:editId="3E8B995F">
            <wp:extent cx="8229600" cy="4295775"/>
            <wp:effectExtent l="0" t="0" r="0" b="0"/>
            <wp:docPr id="207994570" name="Picture 207994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229600" cy="4295775"/>
                    </a:xfrm>
                    <a:prstGeom prst="rect">
                      <a:avLst/>
                    </a:prstGeom>
                    <a:noFill/>
                    <a:ln>
                      <a:noFill/>
                    </a:ln>
                  </pic:spPr>
                </pic:pic>
              </a:graphicData>
            </a:graphic>
          </wp:inline>
        </w:drawing>
      </w:r>
    </w:p>
    <w:p w14:paraId="11B08E05" w14:textId="77777777" w:rsidR="00464553" w:rsidRPr="006A02C3" w:rsidRDefault="00464553" w:rsidP="00512E56">
      <w:pPr>
        <w:pStyle w:val="Heading6"/>
        <w:spacing w:line="360" w:lineRule="auto"/>
        <w:rPr>
          <w:highlight w:val="yellow"/>
        </w:rPr>
      </w:pPr>
      <w:r w:rsidRPr="006A02C3">
        <w:rPr>
          <w:highlight w:val="yellow"/>
        </w:rPr>
        <w:t>Xem danh sách &amp; tìm kiếm phiếu xuất nhập kho Vansale</w:t>
      </w:r>
    </w:p>
    <w:p w14:paraId="3D44FDC1" w14:textId="77777777" w:rsidR="00464553" w:rsidRPr="006A02C3" w:rsidRDefault="00464553">
      <w:pPr>
        <w:pStyle w:val="PAL0"/>
        <w:numPr>
          <w:ilvl w:val="0"/>
          <w:numId w:val="307"/>
        </w:numPr>
        <w:spacing w:line="360" w:lineRule="auto"/>
        <w:ind w:left="567"/>
      </w:pPr>
      <w:r w:rsidRPr="006A02C3">
        <w:t>Chuẩn bị dữ liệu (Khi người dùng click vào menu Kho &gt;&gt; Kho Vansale &gt;&gt; Quản lý phiếu xuất nhập kho Vansale)</w:t>
      </w:r>
    </w:p>
    <w:p w14:paraId="55737D18" w14:textId="77777777" w:rsidR="003602B6" w:rsidRPr="006A02C3" w:rsidRDefault="00464553" w:rsidP="00512E56">
      <w:pPr>
        <w:pStyle w:val="PAL1"/>
        <w:spacing w:line="360" w:lineRule="auto"/>
      </w:pPr>
      <w:r w:rsidRPr="006A02C3">
        <w:t>Dữ liệu: theo bảng [Mô tả chi tiết các thành phần]</w:t>
      </w:r>
    </w:p>
    <w:p w14:paraId="19BC64A9" w14:textId="77777777" w:rsidR="003602B6" w:rsidRPr="006A02C3" w:rsidRDefault="00464553" w:rsidP="00512E56">
      <w:pPr>
        <w:pStyle w:val="PAL1"/>
        <w:spacing w:line="360" w:lineRule="auto"/>
      </w:pPr>
      <w:r w:rsidRPr="006A02C3">
        <w:t>Tìm kiếm (Khi người dùng nhập điều kiện tìm kiếm và click nút Tìm kiếm)</w:t>
      </w:r>
    </w:p>
    <w:p w14:paraId="28B1C2D7" w14:textId="7AB8AC71" w:rsidR="00464553" w:rsidRPr="006A02C3" w:rsidRDefault="00464553" w:rsidP="00512E56">
      <w:pPr>
        <w:pStyle w:val="PAL1"/>
        <w:spacing w:line="360" w:lineRule="auto"/>
      </w:pPr>
      <w:r w:rsidRPr="006A02C3">
        <w:lastRenderedPageBreak/>
        <w:t>Thực hiện tìm kiếm dữ liệu trong bảng INVENTORY_VANSALE_TRANS và trả kết quả trên grid Danh sách</w:t>
      </w:r>
    </w:p>
    <w:p w14:paraId="468C8341" w14:textId="77777777" w:rsidR="00464553" w:rsidRPr="006A02C3" w:rsidRDefault="00464553">
      <w:pPr>
        <w:pStyle w:val="PAL2"/>
        <w:numPr>
          <w:ilvl w:val="0"/>
          <w:numId w:val="436"/>
        </w:numPr>
        <w:spacing w:line="360" w:lineRule="auto"/>
      </w:pPr>
      <w:r w:rsidRPr="006A02C3">
        <w:t>Đơn vị: so sánh giá trị tìm kiếm với INVENTORY_VANSALE_TRANS. DIST_UNIT_ID</w:t>
      </w:r>
    </w:p>
    <w:p w14:paraId="17942397" w14:textId="77777777" w:rsidR="00464553" w:rsidRPr="006A02C3" w:rsidRDefault="00464553">
      <w:pPr>
        <w:pStyle w:val="PAL2"/>
        <w:numPr>
          <w:ilvl w:val="0"/>
          <w:numId w:val="436"/>
        </w:numPr>
        <w:spacing w:line="360" w:lineRule="auto"/>
      </w:pPr>
      <w:r w:rsidRPr="006A02C3">
        <w:t>Mã phiếu: so sánh giá trị tìm kiếm với INVENTORY_VANSALE_TRANS. TRANS_NUMBER</w:t>
      </w:r>
    </w:p>
    <w:p w14:paraId="29261C91" w14:textId="77777777" w:rsidR="00464553" w:rsidRPr="006A02C3" w:rsidRDefault="00464553">
      <w:pPr>
        <w:pStyle w:val="PAL2"/>
        <w:numPr>
          <w:ilvl w:val="0"/>
          <w:numId w:val="436"/>
        </w:numPr>
        <w:spacing w:line="360" w:lineRule="auto"/>
      </w:pPr>
      <w:r w:rsidRPr="006A02C3">
        <w:t>Ngày tạo phiếu: so sánh giá trị tìm kiếm với INVENTORY_VANSALE_TRANS. TRANSFER_DATE</w:t>
      </w:r>
    </w:p>
    <w:p w14:paraId="3622AFCF" w14:textId="77777777" w:rsidR="00464553" w:rsidRPr="006A02C3" w:rsidRDefault="00464553">
      <w:pPr>
        <w:pStyle w:val="PAL2"/>
        <w:numPr>
          <w:ilvl w:val="0"/>
          <w:numId w:val="436"/>
        </w:numPr>
        <w:spacing w:line="360" w:lineRule="auto"/>
      </w:pPr>
      <w:r w:rsidRPr="006A02C3">
        <w:t>Loại phiếu: so sánh giá trị tìm kiếm với INVENTORY_VANSALE_TRANS. TRANS_TYPE</w:t>
      </w:r>
    </w:p>
    <w:p w14:paraId="6BBF5676" w14:textId="77777777" w:rsidR="00464553" w:rsidRPr="006A02C3" w:rsidRDefault="00464553">
      <w:pPr>
        <w:pStyle w:val="PAL2"/>
        <w:numPr>
          <w:ilvl w:val="0"/>
          <w:numId w:val="436"/>
        </w:numPr>
        <w:spacing w:line="360" w:lineRule="auto"/>
      </w:pPr>
      <w:r w:rsidRPr="006A02C3">
        <w:t>Trạng thái: so sánh giá trị tìm kiếm với INVENTORY_VANSALE_TRANS. CURRENT_STATUS_CODE</w:t>
      </w:r>
    </w:p>
    <w:p w14:paraId="2664EAE6" w14:textId="77777777" w:rsidR="00464553" w:rsidRPr="006A02C3" w:rsidRDefault="00464553">
      <w:pPr>
        <w:pStyle w:val="PAL2"/>
        <w:numPr>
          <w:ilvl w:val="0"/>
          <w:numId w:val="436"/>
        </w:numPr>
        <w:spacing w:line="360" w:lineRule="auto"/>
      </w:pPr>
      <w:r w:rsidRPr="006A02C3">
        <w:t>Trạng thái tiếp theo: so sánh giá trị tìm kiếm với INVENTORY_VANSALE_TRANS.CURRENT_STATUS_CODE join INVENTORY_APPROVAL_NEXT_STATE. NEXT_STATE</w:t>
      </w:r>
    </w:p>
    <w:p w14:paraId="0894411D" w14:textId="77777777" w:rsidR="00464553" w:rsidRPr="006A02C3" w:rsidRDefault="00464553">
      <w:pPr>
        <w:pStyle w:val="PAL2"/>
        <w:numPr>
          <w:ilvl w:val="0"/>
          <w:numId w:val="436"/>
        </w:numPr>
        <w:spacing w:line="360" w:lineRule="auto"/>
      </w:pPr>
      <w:r w:rsidRPr="006A02C3">
        <w:t>Cụm kho: so sánh giá trị tìm kiếm với INVENTORY_VANSALE_TRANS. FROM_WAREHOUSE_GROUP_ID</w:t>
      </w:r>
    </w:p>
    <w:p w14:paraId="3A92BAEB" w14:textId="77777777" w:rsidR="00464553" w:rsidRPr="006A02C3" w:rsidRDefault="00464553">
      <w:pPr>
        <w:pStyle w:val="PAL2"/>
        <w:numPr>
          <w:ilvl w:val="0"/>
          <w:numId w:val="436"/>
        </w:numPr>
        <w:spacing w:line="360" w:lineRule="auto"/>
      </w:pPr>
      <w:r w:rsidRPr="006A02C3">
        <w:t>Kho: so sánh giá trị tìm kiếm với INVENTORY_VANSALE_TRANS. FROM_WAREHOUSE_ID, TO_WAREHOUSE_ID</w:t>
      </w:r>
    </w:p>
    <w:p w14:paraId="2A19AADB" w14:textId="77777777" w:rsidR="00464553" w:rsidRPr="006A02C3" w:rsidRDefault="00464553">
      <w:pPr>
        <w:pStyle w:val="PAL2"/>
        <w:numPr>
          <w:ilvl w:val="0"/>
          <w:numId w:val="436"/>
        </w:numPr>
        <w:spacing w:line="360" w:lineRule="auto"/>
      </w:pPr>
      <w:r w:rsidRPr="006A02C3">
        <w:t>Sản phẩm: so sánh giá trị tìm kiếm với INVENTORY_VANSALE_TRANS join INVENTORY_VANSALE_TRANS_ITEM.PRODUCT_ID</w:t>
      </w:r>
    </w:p>
    <w:p w14:paraId="35BC5319" w14:textId="77777777" w:rsidR="00464553" w:rsidRPr="006A02C3" w:rsidRDefault="00464553">
      <w:pPr>
        <w:pStyle w:val="PAL2"/>
        <w:numPr>
          <w:ilvl w:val="0"/>
          <w:numId w:val="436"/>
        </w:numPr>
        <w:spacing w:line="360" w:lineRule="auto"/>
      </w:pPr>
      <w:r w:rsidRPr="006A02C3">
        <w:t>Nhân viên: so sánh giá trị tìm kiếm với INVENTORY_VANSALE_TRANS. FROM_WAREHOUSE_ID, TO_WAREHOUSE_ID nếu FROM_WAREHOUSE_OBJECT hoặc TO_WAREHOUSE_OBJECT= STAFF</w:t>
      </w:r>
    </w:p>
    <w:p w14:paraId="14CCC11F" w14:textId="77777777" w:rsidR="00464553" w:rsidRPr="006A02C3" w:rsidRDefault="00464553" w:rsidP="00512E56">
      <w:pPr>
        <w:pStyle w:val="Heading6"/>
        <w:spacing w:line="360" w:lineRule="auto"/>
        <w:rPr>
          <w:highlight w:val="yellow"/>
        </w:rPr>
      </w:pPr>
      <w:r w:rsidRPr="006A02C3">
        <w:rPr>
          <w:highlight w:val="yellow"/>
        </w:rPr>
        <w:t>Xem chi tiết phiếu xuất nhập kho Vansale</w:t>
      </w:r>
    </w:p>
    <w:p w14:paraId="0E199057" w14:textId="77777777" w:rsidR="00464553" w:rsidRPr="006A02C3" w:rsidRDefault="00464553">
      <w:pPr>
        <w:pStyle w:val="PAL0"/>
        <w:numPr>
          <w:ilvl w:val="0"/>
          <w:numId w:val="308"/>
        </w:numPr>
        <w:spacing w:line="360" w:lineRule="auto"/>
        <w:ind w:left="567"/>
      </w:pPr>
      <w:r w:rsidRPr="006A02C3">
        <w:t>Chuẩn bị dữ liệu (Khi người dùng click vào icon Xem chi tiết)</w:t>
      </w:r>
    </w:p>
    <w:p w14:paraId="05C3176D" w14:textId="3C13681C" w:rsidR="00464553" w:rsidRPr="006A02C3" w:rsidRDefault="00464553" w:rsidP="00512E56">
      <w:pPr>
        <w:pStyle w:val="PAL1"/>
        <w:spacing w:line="360" w:lineRule="auto"/>
      </w:pPr>
      <w:r w:rsidRPr="006A02C3">
        <w:t>Dữ liệu: theo bảng [Mô tả chi tiết các thành phần]</w:t>
      </w:r>
    </w:p>
    <w:p w14:paraId="28665E75" w14:textId="77777777" w:rsidR="00464553" w:rsidRPr="006A02C3" w:rsidRDefault="00464553" w:rsidP="00512E56">
      <w:pPr>
        <w:pStyle w:val="Heading7"/>
        <w:spacing w:line="360" w:lineRule="auto"/>
        <w:rPr>
          <w:highlight w:val="yellow"/>
        </w:rPr>
      </w:pPr>
      <w:r w:rsidRPr="006A02C3">
        <w:rPr>
          <w:highlight w:val="yellow"/>
        </w:rPr>
        <w:t>Thông tin xử lý</w:t>
      </w:r>
    </w:p>
    <w:p w14:paraId="7A426845" w14:textId="77777777" w:rsidR="00464553" w:rsidRPr="006A02C3" w:rsidRDefault="00464553">
      <w:pPr>
        <w:pStyle w:val="PAL0"/>
        <w:numPr>
          <w:ilvl w:val="0"/>
          <w:numId w:val="309"/>
        </w:numPr>
        <w:spacing w:line="360" w:lineRule="auto"/>
        <w:ind w:left="567"/>
      </w:pPr>
      <w:r w:rsidRPr="006A02C3">
        <w:t>Chuẩn bị dữ liệu (Khi người dùng click vào link Xem thêm trong vùng Thông tin xử lý)</w:t>
      </w:r>
    </w:p>
    <w:p w14:paraId="60A720FE" w14:textId="2536DA63" w:rsidR="00464553" w:rsidRPr="006A02C3" w:rsidRDefault="00464553" w:rsidP="00512E56">
      <w:pPr>
        <w:pStyle w:val="PAL1"/>
        <w:spacing w:line="360" w:lineRule="auto"/>
      </w:pPr>
      <w:r w:rsidRPr="006A02C3">
        <w:lastRenderedPageBreak/>
        <w:t>Dữ liệu: theo bảng [Mô tả chi tiết các thành phần]</w:t>
      </w:r>
    </w:p>
    <w:p w14:paraId="06A988EB" w14:textId="77777777" w:rsidR="00464553" w:rsidRPr="006A02C3" w:rsidRDefault="00464553" w:rsidP="00512E56">
      <w:pPr>
        <w:pStyle w:val="Heading6"/>
        <w:spacing w:line="360" w:lineRule="auto"/>
        <w:rPr>
          <w:highlight w:val="yellow"/>
        </w:rPr>
      </w:pPr>
      <w:r w:rsidRPr="006A02C3">
        <w:rPr>
          <w:highlight w:val="yellow"/>
        </w:rPr>
        <w:t>Tạo phiếu xuất kho Vansale</w:t>
      </w:r>
    </w:p>
    <w:p w14:paraId="30F64E47" w14:textId="77777777" w:rsidR="00464553" w:rsidRPr="006A02C3" w:rsidRDefault="00464553">
      <w:pPr>
        <w:pStyle w:val="PAL0"/>
        <w:numPr>
          <w:ilvl w:val="0"/>
          <w:numId w:val="310"/>
        </w:numPr>
        <w:spacing w:line="360" w:lineRule="auto"/>
        <w:ind w:left="567"/>
      </w:pPr>
      <w:r w:rsidRPr="006A02C3">
        <w:t>Chuẩn bị dữ liệu (Khi người dùng click vào nút Thêm mới &gt; chọn cbx Loại phiếu = Xuất kho Vansale)</w:t>
      </w:r>
    </w:p>
    <w:p w14:paraId="7425C864" w14:textId="79CC504D" w:rsidR="00464553" w:rsidRPr="006A02C3" w:rsidRDefault="00464553" w:rsidP="00512E56">
      <w:pPr>
        <w:pStyle w:val="PAL1"/>
        <w:spacing w:line="360" w:lineRule="auto"/>
      </w:pPr>
      <w:r w:rsidRPr="006A02C3">
        <w:t>Dữ liệu: theo bảng [Mô tả chi tiết các thành phần]</w:t>
      </w:r>
    </w:p>
    <w:p w14:paraId="688592EC" w14:textId="734135D2" w:rsidR="00464553" w:rsidRPr="006A02C3" w:rsidRDefault="00464553" w:rsidP="00512E56">
      <w:pPr>
        <w:pStyle w:val="PAL1"/>
        <w:spacing w:line="360" w:lineRule="auto"/>
      </w:pPr>
      <w:r w:rsidRPr="006A02C3">
        <w:t>Nếu chọn cbx Nhân viên = Nhân viên đang bị khóa kho thì hiển thị dòng text [Kho nhân viên &lt;Tên nhân viên&gt; đang ở trạng thái khóa. Vui lòng mở khóa kho nhân viên trước khi thực hiện xuất kho vansale] ngay bên dưới control Nhân viên (VANSALE_LOCK.LOCK_STATUS = “LOK”)</w:t>
      </w:r>
    </w:p>
    <w:p w14:paraId="67624578" w14:textId="77777777" w:rsidR="00464553" w:rsidRPr="006A02C3" w:rsidRDefault="00464553" w:rsidP="00512E56">
      <w:pPr>
        <w:pStyle w:val="Heading7"/>
        <w:spacing w:line="360" w:lineRule="auto"/>
        <w:rPr>
          <w:highlight w:val="yellow"/>
        </w:rPr>
      </w:pPr>
      <w:r w:rsidRPr="006A02C3">
        <w:rPr>
          <w:highlight w:val="yellow"/>
        </w:rPr>
        <w:t>Chọn sản phẩm</w:t>
      </w:r>
    </w:p>
    <w:p w14:paraId="400FEF59" w14:textId="77777777" w:rsidR="00464553" w:rsidRPr="006A02C3" w:rsidRDefault="00464553">
      <w:pPr>
        <w:pStyle w:val="PAL0"/>
        <w:numPr>
          <w:ilvl w:val="0"/>
          <w:numId w:val="311"/>
        </w:numPr>
        <w:spacing w:line="360" w:lineRule="auto"/>
        <w:ind w:left="567"/>
      </w:pPr>
      <w:r w:rsidRPr="006A02C3">
        <w:t>Chuẩn bị dữ liệu (Khi người dùng click vào nút Thêm sản phẩm)</w:t>
      </w:r>
    </w:p>
    <w:p w14:paraId="3E5E129B" w14:textId="7B1DDA06" w:rsidR="00464553" w:rsidRPr="006A02C3" w:rsidRDefault="00464553" w:rsidP="00512E56">
      <w:pPr>
        <w:pStyle w:val="PAL1"/>
        <w:spacing w:line="360" w:lineRule="auto"/>
      </w:pPr>
      <w:r w:rsidRPr="006A02C3">
        <w:t>Dữ liệu: theo bảng [Mô tả chi tiết các thành phần]</w:t>
      </w:r>
    </w:p>
    <w:p w14:paraId="39FCA604" w14:textId="6D72059D" w:rsidR="00464553" w:rsidRPr="006A02C3" w:rsidRDefault="00464553" w:rsidP="00512E56">
      <w:pPr>
        <w:pStyle w:val="PAL1"/>
        <w:spacing w:line="360" w:lineRule="auto"/>
      </w:pPr>
      <w:r w:rsidRPr="006A02C3">
        <w:t>Chọn sản phẩm (Khi người dùng nhập liệu &gt; click nút Thêm sản phẩm)</w:t>
      </w:r>
    </w:p>
    <w:p w14:paraId="2C79BBE6" w14:textId="05B08CF9" w:rsidR="00464553" w:rsidRPr="006A02C3" w:rsidRDefault="00464553" w:rsidP="00512E56">
      <w:pPr>
        <w:pStyle w:val="PAL1"/>
        <w:spacing w:line="360" w:lineRule="auto"/>
      </w:pPr>
      <w:r w:rsidRPr="006A02C3">
        <w:t>Đem các sản phẩm chọn vào grid Danh sách sản phẩm</w:t>
      </w:r>
    </w:p>
    <w:p w14:paraId="552A353A" w14:textId="77777777" w:rsidR="00464553" w:rsidRPr="006A02C3" w:rsidRDefault="00464553" w:rsidP="00512E56">
      <w:pPr>
        <w:pStyle w:val="Heading7"/>
        <w:spacing w:line="360" w:lineRule="auto"/>
        <w:rPr>
          <w:highlight w:val="yellow"/>
        </w:rPr>
      </w:pPr>
      <w:r w:rsidRPr="006A02C3">
        <w:rPr>
          <w:highlight w:val="yellow"/>
        </w:rPr>
        <w:t>Thay đổi số lượng xuất kho</w:t>
      </w:r>
    </w:p>
    <w:p w14:paraId="4F48E7A2" w14:textId="77777777" w:rsidR="00464553" w:rsidRPr="006A02C3" w:rsidRDefault="00464553">
      <w:pPr>
        <w:pStyle w:val="PAL0"/>
        <w:numPr>
          <w:ilvl w:val="0"/>
          <w:numId w:val="312"/>
        </w:numPr>
        <w:spacing w:line="360" w:lineRule="auto"/>
        <w:ind w:left="567"/>
      </w:pPr>
      <w:r w:rsidRPr="006A02C3">
        <w:t>Chuẩn bị dữ liệu (Khi người dùng click vào icon Chỉnh sửa trên grid Danh sách sản phẩm)</w:t>
      </w:r>
    </w:p>
    <w:p w14:paraId="3AEB0B77" w14:textId="5E7BEA0E" w:rsidR="00464553" w:rsidRPr="006A02C3" w:rsidRDefault="00464553" w:rsidP="00512E56">
      <w:pPr>
        <w:pStyle w:val="PAL1"/>
        <w:spacing w:line="360" w:lineRule="auto"/>
      </w:pPr>
      <w:r w:rsidRPr="006A02C3">
        <w:t>Dữ liệu: theo bảng [Mô tả chi tiết các thành phần]</w:t>
      </w:r>
    </w:p>
    <w:p w14:paraId="60EB29D8" w14:textId="77777777" w:rsidR="003602B6" w:rsidRPr="006A02C3" w:rsidRDefault="00464553" w:rsidP="00512E56">
      <w:pPr>
        <w:pStyle w:val="PAL1"/>
        <w:spacing w:line="360" w:lineRule="auto"/>
      </w:pPr>
      <w:r w:rsidRPr="006A02C3">
        <w:t>Thay đổi số lượng (Khi người dùng nhập liệu &gt; click nút Lưu)</w:t>
      </w:r>
    </w:p>
    <w:p w14:paraId="033E2A2E" w14:textId="7BCC1FC1" w:rsidR="00464553" w:rsidRPr="006A02C3" w:rsidRDefault="00464553" w:rsidP="00512E56">
      <w:pPr>
        <w:pStyle w:val="PAL1"/>
        <w:spacing w:line="360" w:lineRule="auto"/>
      </w:pPr>
      <w:r w:rsidRPr="006A02C3">
        <w:t>Áp dụng thay đổi trên grid Danh sách sản phẩm_cột Số lượng xuất</w:t>
      </w:r>
    </w:p>
    <w:p w14:paraId="02E4CD74" w14:textId="77777777" w:rsidR="00464553" w:rsidRPr="006A02C3" w:rsidRDefault="00464553" w:rsidP="00512E56">
      <w:pPr>
        <w:pStyle w:val="Heading7"/>
        <w:spacing w:line="360" w:lineRule="auto"/>
        <w:rPr>
          <w:highlight w:val="yellow"/>
        </w:rPr>
      </w:pPr>
      <w:r w:rsidRPr="006A02C3">
        <w:rPr>
          <w:highlight w:val="yellow"/>
        </w:rPr>
        <w:t>Lưu phiếu xuất kho</w:t>
      </w:r>
    </w:p>
    <w:p w14:paraId="1EAA8B19" w14:textId="77777777" w:rsidR="00464553" w:rsidRPr="006A02C3" w:rsidRDefault="00464553">
      <w:pPr>
        <w:pStyle w:val="PAL0"/>
        <w:numPr>
          <w:ilvl w:val="0"/>
          <w:numId w:val="313"/>
        </w:numPr>
        <w:spacing w:line="360" w:lineRule="auto"/>
        <w:ind w:left="567"/>
      </w:pPr>
      <w:r w:rsidRPr="006A02C3">
        <w:t>Tải file đính kèm (Khi người dùng click vào link Tải file đính kèm)</w:t>
      </w:r>
    </w:p>
    <w:p w14:paraId="0B09B3C5" w14:textId="77777777" w:rsidR="003602B6" w:rsidRPr="006A02C3" w:rsidRDefault="00464553" w:rsidP="00512E56">
      <w:pPr>
        <w:pStyle w:val="PAL1"/>
        <w:spacing w:line="360" w:lineRule="auto"/>
      </w:pPr>
      <w:r w:rsidRPr="006A02C3">
        <w:lastRenderedPageBreak/>
        <w:t>Hệ thống hiển thị pop_up Nhập dữ liệu từ file</w:t>
      </w:r>
    </w:p>
    <w:p w14:paraId="1CCD1ECE" w14:textId="77777777" w:rsidR="003602B6" w:rsidRPr="006A02C3" w:rsidRDefault="00464553" w:rsidP="00512E56">
      <w:pPr>
        <w:pStyle w:val="PAL1"/>
        <w:spacing w:line="360" w:lineRule="auto"/>
      </w:pPr>
      <w:r w:rsidRPr="006A02C3">
        <w:t>Khi người dùng chọn file, click nút Tải lên &gt; click nút Đóng</w:t>
      </w:r>
    </w:p>
    <w:p w14:paraId="6659F10C" w14:textId="77777777" w:rsidR="003602B6" w:rsidRPr="006A02C3" w:rsidRDefault="00464553" w:rsidP="00512E56">
      <w:pPr>
        <w:pStyle w:val="PAL1"/>
        <w:spacing w:line="360" w:lineRule="auto"/>
      </w:pPr>
      <w:r w:rsidRPr="006A02C3">
        <w:t xml:space="preserve">Hiển thị các file đã upload trên màn hình Tạo phiếu xuất kho Vansale </w:t>
      </w:r>
    </w:p>
    <w:p w14:paraId="37A7918E" w14:textId="77777777" w:rsidR="003602B6" w:rsidRPr="006A02C3" w:rsidRDefault="00464553" w:rsidP="00512E56">
      <w:pPr>
        <w:pStyle w:val="PAL1"/>
        <w:spacing w:line="360" w:lineRule="auto"/>
      </w:pPr>
      <w:r w:rsidRPr="006A02C3">
        <w:t>Lưu phiếu xuất kho Vansale (Khi người dùng nhập liệu vào form, click nút Lưu)</w:t>
      </w:r>
    </w:p>
    <w:p w14:paraId="4E75A675" w14:textId="1D253679" w:rsidR="00464553" w:rsidRPr="006A02C3" w:rsidRDefault="00464553" w:rsidP="00512E56">
      <w:pPr>
        <w:pStyle w:val="PAL1"/>
        <w:spacing w:line="360" w:lineRule="auto"/>
      </w:pPr>
      <w:r w:rsidRPr="006A02C3">
        <w:t>Hệ thống validate dữ liệu nhập: dữ liệu hợp lệ?</w:t>
      </w:r>
    </w:p>
    <w:p w14:paraId="127FBE22" w14:textId="77777777" w:rsidR="00464553" w:rsidRPr="006A02C3" w:rsidRDefault="00464553">
      <w:pPr>
        <w:pStyle w:val="PAL0"/>
        <w:numPr>
          <w:ilvl w:val="0"/>
          <w:numId w:val="314"/>
        </w:numPr>
        <w:spacing w:line="360" w:lineRule="auto"/>
        <w:ind w:left="1701"/>
      </w:pPr>
      <w:r w:rsidRPr="006A02C3">
        <w:t>Yes: qua bước (3)</w:t>
      </w:r>
    </w:p>
    <w:p w14:paraId="49ADD9D8" w14:textId="77777777" w:rsidR="00464553" w:rsidRPr="006A02C3" w:rsidRDefault="00464553">
      <w:pPr>
        <w:pStyle w:val="PAL0"/>
        <w:numPr>
          <w:ilvl w:val="0"/>
          <w:numId w:val="314"/>
        </w:numPr>
        <w:spacing w:line="360" w:lineRule="auto"/>
        <w:ind w:left="1701"/>
      </w:pPr>
      <w:r w:rsidRPr="006A02C3">
        <w:t xml:space="preserve">No: báo lỗi </w:t>
      </w:r>
    </w:p>
    <w:p w14:paraId="2D8B15DA" w14:textId="77777777" w:rsidR="00464553" w:rsidRPr="006A02C3" w:rsidRDefault="00464553">
      <w:pPr>
        <w:pStyle w:val="PAL0"/>
        <w:numPr>
          <w:ilvl w:val="0"/>
          <w:numId w:val="315"/>
        </w:numPr>
        <w:spacing w:line="360" w:lineRule="auto"/>
        <w:ind w:left="2268"/>
      </w:pPr>
      <w:r w:rsidRPr="006A02C3">
        <w:t>Không nhập trường bắt buộc: báo lỗi [Vui lòng nhập/chọn &lt;Tên trường&gt;]</w:t>
      </w:r>
    </w:p>
    <w:p w14:paraId="4BD212A1" w14:textId="77777777" w:rsidR="00464553" w:rsidRPr="006A02C3" w:rsidRDefault="00464553">
      <w:pPr>
        <w:pStyle w:val="PAL0"/>
        <w:numPr>
          <w:ilvl w:val="0"/>
          <w:numId w:val="315"/>
        </w:numPr>
        <w:spacing w:line="360" w:lineRule="auto"/>
        <w:ind w:left="2268"/>
      </w:pPr>
      <w:r w:rsidRPr="006A02C3">
        <w:t>Kho nhân viên đang bị khóa thì hiển thị dòng text [Nhân viên &lt;Tên nhân viên&gt; đã thực hiện chốt kho] (VANSALE_LOCK.LOCK_STATUS = “LOK”)</w:t>
      </w:r>
    </w:p>
    <w:p w14:paraId="55217A70" w14:textId="77777777" w:rsidR="00464553" w:rsidRPr="006A02C3" w:rsidRDefault="00464553">
      <w:pPr>
        <w:pStyle w:val="PAL0"/>
        <w:numPr>
          <w:ilvl w:val="0"/>
          <w:numId w:val="315"/>
        </w:numPr>
        <w:spacing w:line="360" w:lineRule="auto"/>
        <w:ind w:left="2268"/>
      </w:pPr>
      <w:r w:rsidRPr="006A02C3">
        <w:t>Số lượng xuất &gt; Tồn kho tạm ứng trong kho xuất: báo lỗi [Sản phẩm &lt;Mã sản phẩm&gt; có số lượng xuất &gt; tồn kho tạm ứng]. Nhiều sản phẩm thì hiển thị sản phẩm đầu tiên trong list Mã sản phẩm ASC</w:t>
      </w:r>
    </w:p>
    <w:p w14:paraId="0062ED43" w14:textId="07E9D094" w:rsidR="00464553" w:rsidRPr="006A02C3" w:rsidRDefault="003602B6" w:rsidP="00512E56">
      <w:pPr>
        <w:pStyle w:val="PAL1"/>
        <w:spacing w:line="360" w:lineRule="auto"/>
      </w:pPr>
      <w:r w:rsidRPr="006A02C3">
        <w:t>Thành công h</w:t>
      </w:r>
      <w:r w:rsidR="00464553" w:rsidRPr="006A02C3">
        <w:t xml:space="preserve">iển thị thông báo [Lưu phiếu xuất kho Vansale thành công] &amp; hiển thị màn hình Xem chi tiết phiếu vừa tạo. </w:t>
      </w:r>
    </w:p>
    <w:p w14:paraId="6E34DD42" w14:textId="53D169E3" w:rsidR="00464553" w:rsidRPr="006A02C3" w:rsidRDefault="00464553" w:rsidP="00512E56">
      <w:pPr>
        <w:pStyle w:val="PAL1"/>
        <w:spacing w:line="360" w:lineRule="auto"/>
      </w:pPr>
      <w:r w:rsidRPr="006A02C3">
        <w:t xml:space="preserve">Lưu dữ liệu vào CSDL </w:t>
      </w:r>
    </w:p>
    <w:p w14:paraId="468024F4" w14:textId="0FDC4CB4" w:rsidR="00464553" w:rsidRPr="006A02C3" w:rsidRDefault="00464553">
      <w:pPr>
        <w:pStyle w:val="PAL0"/>
        <w:numPr>
          <w:ilvl w:val="0"/>
          <w:numId w:val="316"/>
        </w:numPr>
        <w:spacing w:line="360" w:lineRule="auto"/>
        <w:ind w:left="1701"/>
      </w:pPr>
      <w:r w:rsidRPr="006A02C3">
        <w:t>Thông tin phiếu</w:t>
      </w:r>
      <w:r w:rsidR="003602B6" w:rsidRPr="006A02C3">
        <w:t xml:space="preserve">: </w:t>
      </w:r>
      <w:r w:rsidRPr="006A02C3">
        <w:t>Bảng INVENTORY_VANSALE_TRANS</w:t>
      </w:r>
    </w:p>
    <w:p w14:paraId="3D168E5D" w14:textId="77777777" w:rsidR="00464553" w:rsidRPr="006A02C3" w:rsidRDefault="00464553">
      <w:pPr>
        <w:pStyle w:val="PAL0"/>
        <w:numPr>
          <w:ilvl w:val="0"/>
          <w:numId w:val="317"/>
        </w:numPr>
        <w:spacing w:line="360" w:lineRule="auto"/>
        <w:ind w:left="2268"/>
      </w:pPr>
      <w:r w:rsidRPr="006A02C3">
        <w:t>Đơn vị = DIST_UNIT</w:t>
      </w:r>
    </w:p>
    <w:p w14:paraId="25606AF1" w14:textId="77777777" w:rsidR="00464553" w:rsidRPr="006A02C3" w:rsidRDefault="00464553">
      <w:pPr>
        <w:pStyle w:val="PAL0"/>
        <w:numPr>
          <w:ilvl w:val="0"/>
          <w:numId w:val="317"/>
        </w:numPr>
        <w:spacing w:line="360" w:lineRule="auto"/>
        <w:ind w:left="2268"/>
      </w:pPr>
      <w:r w:rsidRPr="006A02C3">
        <w:t>Nhân viên = STAFF_ID</w:t>
      </w:r>
    </w:p>
    <w:p w14:paraId="7EF35B44" w14:textId="77777777" w:rsidR="00464553" w:rsidRPr="006A02C3" w:rsidRDefault="00464553">
      <w:pPr>
        <w:pStyle w:val="PAL0"/>
        <w:numPr>
          <w:ilvl w:val="0"/>
          <w:numId w:val="317"/>
        </w:numPr>
        <w:spacing w:line="360" w:lineRule="auto"/>
        <w:ind w:left="2268"/>
      </w:pPr>
      <w:r w:rsidRPr="006A02C3">
        <w:t>Loại phiếu = TRANS_TYPE</w:t>
      </w:r>
    </w:p>
    <w:p w14:paraId="590136FD" w14:textId="77777777" w:rsidR="00464553" w:rsidRPr="006A02C3" w:rsidRDefault="00464553">
      <w:pPr>
        <w:pStyle w:val="PAL0"/>
        <w:numPr>
          <w:ilvl w:val="0"/>
          <w:numId w:val="317"/>
        </w:numPr>
        <w:spacing w:line="360" w:lineRule="auto"/>
        <w:ind w:left="2268"/>
      </w:pPr>
      <w:r w:rsidRPr="006A02C3">
        <w:t xml:space="preserve">Mã phiếu = TRANS_NUMBER. </w:t>
      </w:r>
    </w:p>
    <w:p w14:paraId="1EA76858" w14:textId="77777777" w:rsidR="00464553" w:rsidRPr="006A02C3" w:rsidRDefault="00464553">
      <w:pPr>
        <w:pStyle w:val="PAL0"/>
        <w:numPr>
          <w:ilvl w:val="0"/>
          <w:numId w:val="317"/>
        </w:numPr>
        <w:spacing w:line="360" w:lineRule="auto"/>
        <w:ind w:left="2268"/>
      </w:pPr>
      <w:r w:rsidRPr="006A02C3">
        <w:t xml:space="preserve">Quy tắc gen mã phiếu [Loại phiếu][3 số ngẫu nhiên từ 001 - 999].[Chuỗi 10 số]. </w:t>
      </w:r>
    </w:p>
    <w:p w14:paraId="175AC90B" w14:textId="77777777" w:rsidR="00464553" w:rsidRPr="006A02C3" w:rsidRDefault="00464553" w:rsidP="00170D7B">
      <w:pPr>
        <w:pStyle w:val="PAL5"/>
        <w:numPr>
          <w:ilvl w:val="0"/>
          <w:numId w:val="318"/>
        </w:numPr>
      </w:pPr>
      <w:r w:rsidRPr="006A02C3">
        <w:t>NKV: Xuất kho vansale</w:t>
      </w:r>
    </w:p>
    <w:p w14:paraId="10DF7301" w14:textId="77777777" w:rsidR="00464553" w:rsidRPr="006A02C3" w:rsidRDefault="00464553" w:rsidP="00170D7B">
      <w:pPr>
        <w:pStyle w:val="PAL5"/>
        <w:numPr>
          <w:ilvl w:val="0"/>
          <w:numId w:val="318"/>
        </w:numPr>
      </w:pPr>
      <w:r w:rsidRPr="006A02C3">
        <w:lastRenderedPageBreak/>
        <w:t>NKV: Nhập kho vansale</w:t>
      </w:r>
    </w:p>
    <w:p w14:paraId="674BB631" w14:textId="77777777" w:rsidR="00464553" w:rsidRPr="006A02C3" w:rsidRDefault="00464553">
      <w:pPr>
        <w:pStyle w:val="PAL0"/>
        <w:numPr>
          <w:ilvl w:val="0"/>
          <w:numId w:val="319"/>
        </w:numPr>
        <w:spacing w:line="360" w:lineRule="auto"/>
        <w:ind w:left="2268"/>
      </w:pPr>
      <w:r w:rsidRPr="006A02C3">
        <w:t>Kho xuất = FROM_WAREHOUSE_ID</w:t>
      </w:r>
    </w:p>
    <w:p w14:paraId="5E9964EB" w14:textId="77777777" w:rsidR="00464553" w:rsidRPr="006A02C3" w:rsidRDefault="00464553">
      <w:pPr>
        <w:pStyle w:val="PAL0"/>
        <w:numPr>
          <w:ilvl w:val="0"/>
          <w:numId w:val="319"/>
        </w:numPr>
        <w:spacing w:line="360" w:lineRule="auto"/>
        <w:ind w:left="2268"/>
      </w:pPr>
      <w:r w:rsidRPr="006A02C3">
        <w:t>Ngày thực hiện = TRANS_DATE</w:t>
      </w:r>
    </w:p>
    <w:p w14:paraId="3DC17386" w14:textId="77777777" w:rsidR="00464553" w:rsidRPr="006A02C3" w:rsidRDefault="00464553">
      <w:pPr>
        <w:pStyle w:val="PAL0"/>
        <w:numPr>
          <w:ilvl w:val="0"/>
          <w:numId w:val="319"/>
        </w:numPr>
        <w:spacing w:line="360" w:lineRule="auto"/>
        <w:ind w:left="2268"/>
      </w:pPr>
      <w:r w:rsidRPr="006A02C3">
        <w:t>Ghi chú = NOTE</w:t>
      </w:r>
    </w:p>
    <w:p w14:paraId="4179A197" w14:textId="77777777" w:rsidR="00464553" w:rsidRPr="006A02C3" w:rsidRDefault="00464553">
      <w:pPr>
        <w:pStyle w:val="PAL0"/>
        <w:numPr>
          <w:ilvl w:val="0"/>
          <w:numId w:val="319"/>
        </w:numPr>
        <w:spacing w:line="360" w:lineRule="auto"/>
        <w:ind w:left="2268"/>
      </w:pPr>
      <w:r w:rsidRPr="006A02C3">
        <w:t>FROM_WAREHOUSE_OBJECT = ‘DIST’</w:t>
      </w:r>
    </w:p>
    <w:p w14:paraId="7238E363" w14:textId="77777777" w:rsidR="00464553" w:rsidRPr="006A02C3" w:rsidRDefault="00464553">
      <w:pPr>
        <w:pStyle w:val="PAL0"/>
        <w:numPr>
          <w:ilvl w:val="0"/>
          <w:numId w:val="319"/>
        </w:numPr>
        <w:spacing w:line="360" w:lineRule="auto"/>
        <w:ind w:left="2268"/>
      </w:pPr>
      <w:r w:rsidRPr="006A02C3">
        <w:t>TO_WAREHOUSE_OBJECT = ‘STAFF</w:t>
      </w:r>
    </w:p>
    <w:p w14:paraId="0B783C63" w14:textId="77777777" w:rsidR="00464553" w:rsidRPr="006A02C3" w:rsidRDefault="00464553">
      <w:pPr>
        <w:pStyle w:val="PAL0"/>
        <w:numPr>
          <w:ilvl w:val="0"/>
          <w:numId w:val="319"/>
        </w:numPr>
        <w:spacing w:line="360" w:lineRule="auto"/>
        <w:ind w:left="2268"/>
      </w:pPr>
      <w:r w:rsidRPr="006A02C3">
        <w:t>FROM_WAREHOUSE_GROUP_ID = Cụm kho của kho xuất</w:t>
      </w:r>
    </w:p>
    <w:p w14:paraId="1EB15957" w14:textId="77777777" w:rsidR="00464553" w:rsidRPr="006A02C3" w:rsidRDefault="00464553">
      <w:pPr>
        <w:pStyle w:val="PAL0"/>
        <w:numPr>
          <w:ilvl w:val="0"/>
          <w:numId w:val="319"/>
        </w:numPr>
        <w:spacing w:line="360" w:lineRule="auto"/>
        <w:ind w:left="2268"/>
      </w:pPr>
      <w:r w:rsidRPr="006A02C3">
        <w:t>TO_WAREHOUSE_GROUP_ID = null</w:t>
      </w:r>
    </w:p>
    <w:p w14:paraId="14BD1B00" w14:textId="77777777" w:rsidR="00464553" w:rsidRPr="006A02C3" w:rsidRDefault="00464553">
      <w:pPr>
        <w:pStyle w:val="PAL0"/>
        <w:numPr>
          <w:ilvl w:val="0"/>
          <w:numId w:val="319"/>
        </w:numPr>
        <w:spacing w:line="360" w:lineRule="auto"/>
        <w:ind w:left="2268"/>
      </w:pPr>
      <w:r w:rsidRPr="006A02C3">
        <w:t>FROM_WAREHOUSE_ID = Kho xuất</w:t>
      </w:r>
    </w:p>
    <w:p w14:paraId="35C191E9" w14:textId="77777777" w:rsidR="00464553" w:rsidRPr="006A02C3" w:rsidRDefault="00464553">
      <w:pPr>
        <w:pStyle w:val="PAL0"/>
        <w:numPr>
          <w:ilvl w:val="0"/>
          <w:numId w:val="320"/>
        </w:numPr>
        <w:spacing w:line="360" w:lineRule="auto"/>
        <w:ind w:left="2268"/>
      </w:pPr>
      <w:r w:rsidRPr="006A02C3">
        <w:t xml:space="preserve">TO_WAREHOUSE_ID = VANSALE_WAREHOUSE_ID </w:t>
      </w:r>
    </w:p>
    <w:p w14:paraId="5E077959" w14:textId="77777777" w:rsidR="00464553" w:rsidRPr="006A02C3" w:rsidRDefault="00464553">
      <w:pPr>
        <w:pStyle w:val="PAL0"/>
        <w:numPr>
          <w:ilvl w:val="0"/>
          <w:numId w:val="320"/>
        </w:numPr>
        <w:spacing w:line="360" w:lineRule="auto"/>
        <w:ind w:left="2268"/>
      </w:pPr>
      <w:r w:rsidRPr="006A02C3">
        <w:t>TOTAL_SKU = Đếm số lượng SKUs trong phiếu (distinct product_id)</w:t>
      </w:r>
    </w:p>
    <w:p w14:paraId="5FC74623" w14:textId="77777777" w:rsidR="00464553" w:rsidRPr="006A02C3" w:rsidRDefault="00464553">
      <w:pPr>
        <w:pStyle w:val="PAL0"/>
        <w:numPr>
          <w:ilvl w:val="0"/>
          <w:numId w:val="320"/>
        </w:numPr>
        <w:spacing w:line="360" w:lineRule="auto"/>
        <w:ind w:left="2268"/>
      </w:pPr>
      <w:r w:rsidRPr="006A02C3">
        <w:t>TOTAL_AMOUNT = Tổng Thành tiền các sản phẩm trong phiếu</w:t>
      </w:r>
    </w:p>
    <w:p w14:paraId="7ADAA1C0" w14:textId="77777777" w:rsidR="00464553" w:rsidRPr="006A02C3" w:rsidRDefault="00464553">
      <w:pPr>
        <w:pStyle w:val="PAL0"/>
        <w:numPr>
          <w:ilvl w:val="0"/>
          <w:numId w:val="320"/>
        </w:numPr>
        <w:spacing w:line="360" w:lineRule="auto"/>
        <w:ind w:left="2268"/>
      </w:pPr>
      <w:r w:rsidRPr="006A02C3">
        <w:t>TOTAL_QUANTITY = Tổng Số lượng xuất các sản phẩm trong phiếu</w:t>
      </w:r>
    </w:p>
    <w:p w14:paraId="307C3850" w14:textId="77777777" w:rsidR="00464553" w:rsidRPr="006A02C3" w:rsidRDefault="00464553">
      <w:pPr>
        <w:pStyle w:val="PAL0"/>
        <w:numPr>
          <w:ilvl w:val="0"/>
          <w:numId w:val="320"/>
        </w:numPr>
        <w:spacing w:line="360" w:lineRule="auto"/>
        <w:ind w:left="2268"/>
      </w:pPr>
      <w:r w:rsidRPr="006A02C3">
        <w:t>CURRENT_STATUS_CODE = Trạng thái đầu tiên trong quy trình duyệt phiếu xuất kho Vansale (Select CURRENT_STATE from INVENTORY_APPROVAL_STEP.ID where STEP_NO = 1)</w:t>
      </w:r>
    </w:p>
    <w:p w14:paraId="28892EC1" w14:textId="77777777" w:rsidR="00464553" w:rsidRPr="006A02C3" w:rsidRDefault="00464553">
      <w:pPr>
        <w:pStyle w:val="PAL0"/>
        <w:numPr>
          <w:ilvl w:val="0"/>
          <w:numId w:val="320"/>
        </w:numPr>
        <w:spacing w:line="360" w:lineRule="auto"/>
        <w:ind w:left="2268"/>
      </w:pPr>
      <w:r w:rsidRPr="006A02C3">
        <w:t>CURRENT_STATUS_NAME = Trạng thái đầu tiên trong quy trình duyệt phiếu xuất kho Vansale (Select CURRENT_STATE from INVENTORY_APPROVAL_STEP.ID where STEP_NO = 1 join qua INVENTORY_OPTIONAL_STATUS lấy TITLE)</w:t>
      </w:r>
    </w:p>
    <w:p w14:paraId="31D365DA" w14:textId="77777777" w:rsidR="00464553" w:rsidRPr="006A02C3" w:rsidRDefault="00464553">
      <w:pPr>
        <w:pStyle w:val="PAL0"/>
        <w:numPr>
          <w:ilvl w:val="0"/>
          <w:numId w:val="320"/>
        </w:numPr>
        <w:spacing w:line="360" w:lineRule="auto"/>
        <w:ind w:left="2268"/>
      </w:pPr>
      <w:r w:rsidRPr="006A02C3">
        <w:t>CURRENT_APPROVAL_STEP_ID = Step đầu tiên trong quy trình duyệt phiếu xuất kho Vansale (INVENTORY_APPROVAL_STEP.ID where STEP_NO = 1)</w:t>
      </w:r>
    </w:p>
    <w:p w14:paraId="434BFDB5" w14:textId="1FA365A5" w:rsidR="00464553" w:rsidRPr="006A02C3" w:rsidRDefault="00464553">
      <w:pPr>
        <w:pStyle w:val="PAL0"/>
        <w:numPr>
          <w:ilvl w:val="0"/>
          <w:numId w:val="316"/>
        </w:numPr>
        <w:spacing w:line="360" w:lineRule="auto"/>
        <w:ind w:left="1701"/>
      </w:pPr>
      <w:r w:rsidRPr="006A02C3">
        <w:t>File đính kèm</w:t>
      </w:r>
      <w:r w:rsidR="003602B6" w:rsidRPr="006A02C3">
        <w:t xml:space="preserve">: </w:t>
      </w:r>
      <w:r w:rsidRPr="006A02C3">
        <w:t>Bảng INVENTORY_VANSALE_TRANS_ATTACHMENT</w:t>
      </w:r>
    </w:p>
    <w:p w14:paraId="1A037F0D" w14:textId="65578DF0" w:rsidR="00464553" w:rsidRPr="006A02C3" w:rsidRDefault="00464553">
      <w:pPr>
        <w:pStyle w:val="PAL0"/>
        <w:numPr>
          <w:ilvl w:val="0"/>
          <w:numId w:val="316"/>
        </w:numPr>
        <w:spacing w:line="360" w:lineRule="auto"/>
        <w:ind w:left="1701"/>
      </w:pPr>
      <w:r w:rsidRPr="006A02C3">
        <w:lastRenderedPageBreak/>
        <w:t>Thông tin sản phẩm điều chuyển: Bảng INVENTORY_VANSALE_TRANS_ITEM, INVENTORY_VANSALE_TRANS_ITEM_LOT</w:t>
      </w:r>
    </w:p>
    <w:p w14:paraId="132DCC80" w14:textId="77777777" w:rsidR="00464553" w:rsidRPr="006A02C3" w:rsidRDefault="00464553">
      <w:pPr>
        <w:pStyle w:val="PAL0"/>
        <w:numPr>
          <w:ilvl w:val="0"/>
          <w:numId w:val="316"/>
        </w:numPr>
        <w:spacing w:line="360" w:lineRule="auto"/>
        <w:ind w:left="1701"/>
      </w:pPr>
      <w:r w:rsidRPr="006A02C3">
        <w:t>Xử lý giảm tồn kho</w:t>
      </w:r>
    </w:p>
    <w:p w14:paraId="5F0AF582" w14:textId="77777777" w:rsidR="00464553" w:rsidRPr="006A02C3" w:rsidRDefault="00464553" w:rsidP="00170D7B">
      <w:pPr>
        <w:pStyle w:val="PAL3"/>
        <w:numPr>
          <w:ilvl w:val="0"/>
          <w:numId w:val="321"/>
        </w:numPr>
        <w:ind w:left="2268"/>
      </w:pPr>
      <w:r w:rsidRPr="006A02C3">
        <w:t>Giảm tồn kho đáp ứng trong kho xuất. INVENTORY.AVAILABLE_QUANTITY</w:t>
      </w:r>
    </w:p>
    <w:p w14:paraId="4279601B" w14:textId="77777777" w:rsidR="00464553" w:rsidRPr="006A02C3" w:rsidRDefault="00464553" w:rsidP="00170D7B">
      <w:pPr>
        <w:pStyle w:val="PAL3"/>
        <w:numPr>
          <w:ilvl w:val="0"/>
          <w:numId w:val="321"/>
        </w:numPr>
        <w:ind w:left="2268"/>
      </w:pPr>
      <w:r w:rsidRPr="006A02C3">
        <w:t>Tạo phiếu xuất kho tạm cho kho xuất. WAREHOUSE_EXPORT_TEMP</w:t>
      </w:r>
    </w:p>
    <w:p w14:paraId="4568CA85" w14:textId="77777777" w:rsidR="00464553" w:rsidRPr="006A02C3" w:rsidRDefault="00464553">
      <w:pPr>
        <w:pStyle w:val="PAL0"/>
        <w:numPr>
          <w:ilvl w:val="0"/>
          <w:numId w:val="316"/>
        </w:numPr>
        <w:spacing w:line="360" w:lineRule="auto"/>
        <w:ind w:left="1701"/>
      </w:pPr>
      <w:r w:rsidRPr="006A02C3">
        <w:t>Cập nhật VANSALE_LOCK</w:t>
      </w:r>
    </w:p>
    <w:p w14:paraId="602E1A92" w14:textId="77777777" w:rsidR="00464553" w:rsidRPr="006A02C3" w:rsidRDefault="00464553" w:rsidP="00170D7B">
      <w:pPr>
        <w:pStyle w:val="PAL3"/>
        <w:numPr>
          <w:ilvl w:val="0"/>
          <w:numId w:val="322"/>
        </w:numPr>
        <w:ind w:left="2268"/>
      </w:pPr>
      <w:r w:rsidRPr="006A02C3">
        <w:t>Cập nhật trạng thái khóa kho nhân viên = Mở khóa. VANSALE_LOCK.LOCK_STATUS = “ACT”</w:t>
      </w:r>
    </w:p>
    <w:p w14:paraId="63BE2D1A" w14:textId="77777777" w:rsidR="00464553" w:rsidRPr="006A02C3" w:rsidRDefault="00464553" w:rsidP="00170D7B">
      <w:pPr>
        <w:pStyle w:val="PAL3"/>
        <w:numPr>
          <w:ilvl w:val="0"/>
          <w:numId w:val="322"/>
        </w:numPr>
        <w:ind w:left="2268"/>
      </w:pPr>
      <w:r w:rsidRPr="006A02C3">
        <w:t>Nếu chưa có dòng tương tứng với nhân viên thì tạo mới</w:t>
      </w:r>
    </w:p>
    <w:p w14:paraId="11D52506" w14:textId="77777777" w:rsidR="00464553" w:rsidRPr="006A02C3" w:rsidRDefault="00464553" w:rsidP="00512E56">
      <w:pPr>
        <w:pStyle w:val="Heading6"/>
        <w:spacing w:line="360" w:lineRule="auto"/>
        <w:rPr>
          <w:highlight w:val="yellow"/>
        </w:rPr>
      </w:pPr>
      <w:r w:rsidRPr="006A02C3">
        <w:rPr>
          <w:highlight w:val="yellow"/>
        </w:rPr>
        <w:t>Tạo phiếu nhập kho Vansale</w:t>
      </w:r>
    </w:p>
    <w:p w14:paraId="38FA2435" w14:textId="77777777" w:rsidR="00464553" w:rsidRPr="006A02C3" w:rsidRDefault="00464553">
      <w:pPr>
        <w:pStyle w:val="PAL0"/>
        <w:numPr>
          <w:ilvl w:val="0"/>
          <w:numId w:val="323"/>
        </w:numPr>
        <w:spacing w:line="360" w:lineRule="auto"/>
        <w:ind w:left="567"/>
      </w:pPr>
      <w:r w:rsidRPr="006A02C3">
        <w:t>Chuẩn bị dữ liệu (Khi người dùng click vào nút Thêm mới &gt; chọn cbx Loại phiếu = Nhập kho Vansale)</w:t>
      </w:r>
    </w:p>
    <w:p w14:paraId="6F4BD49A" w14:textId="025FE708" w:rsidR="00464553" w:rsidRPr="006A02C3" w:rsidRDefault="00464553" w:rsidP="00512E56">
      <w:pPr>
        <w:pStyle w:val="PAL1"/>
        <w:spacing w:line="360" w:lineRule="auto"/>
      </w:pPr>
      <w:r w:rsidRPr="006A02C3">
        <w:t>Dữ liệu: theo bảng [Mô tả chi tiết các thành phần]</w:t>
      </w:r>
    </w:p>
    <w:p w14:paraId="4B27FF7F" w14:textId="77777777" w:rsidR="00464553" w:rsidRPr="006A02C3" w:rsidRDefault="00464553">
      <w:pPr>
        <w:pStyle w:val="PAL0"/>
        <w:numPr>
          <w:ilvl w:val="0"/>
          <w:numId w:val="9"/>
        </w:numPr>
        <w:spacing w:line="360" w:lineRule="auto"/>
        <w:ind w:left="567"/>
      </w:pPr>
      <w:r w:rsidRPr="006A02C3">
        <w:t>Tải file đính kèm (Khi người dùng click vào link Tải file đính kèm)</w:t>
      </w:r>
    </w:p>
    <w:p w14:paraId="5881862C" w14:textId="77777777" w:rsidR="00464553" w:rsidRPr="006A02C3" w:rsidRDefault="00464553">
      <w:pPr>
        <w:pStyle w:val="PAL1"/>
        <w:numPr>
          <w:ilvl w:val="0"/>
          <w:numId w:val="324"/>
        </w:numPr>
        <w:spacing w:line="360" w:lineRule="auto"/>
      </w:pPr>
      <w:r w:rsidRPr="006A02C3">
        <w:t>Hệ thống hiển thị pop_up Nhập dữ liệu từ file</w:t>
      </w:r>
    </w:p>
    <w:p w14:paraId="5CEB62C1" w14:textId="77777777" w:rsidR="003602B6" w:rsidRPr="006A02C3" w:rsidRDefault="00464553">
      <w:pPr>
        <w:pStyle w:val="PAL1"/>
        <w:numPr>
          <w:ilvl w:val="0"/>
          <w:numId w:val="324"/>
        </w:numPr>
        <w:spacing w:line="360" w:lineRule="auto"/>
      </w:pPr>
      <w:r w:rsidRPr="006A02C3">
        <w:t>Khi người dùng chọn file, click nút Tải lên &gt; click nút Đóng</w:t>
      </w:r>
    </w:p>
    <w:p w14:paraId="78EE154E" w14:textId="77777777" w:rsidR="003602B6" w:rsidRPr="006A02C3" w:rsidRDefault="00464553">
      <w:pPr>
        <w:pStyle w:val="PAL1"/>
        <w:numPr>
          <w:ilvl w:val="0"/>
          <w:numId w:val="324"/>
        </w:numPr>
        <w:spacing w:line="360" w:lineRule="auto"/>
      </w:pPr>
      <w:r w:rsidRPr="006A02C3">
        <w:t xml:space="preserve">Hiển thị các file đã upload trên màn hình Tạo phiếu nhập kho Vansale </w:t>
      </w:r>
    </w:p>
    <w:p w14:paraId="69249C0E" w14:textId="77777777" w:rsidR="003602B6" w:rsidRPr="006A02C3" w:rsidRDefault="00464553">
      <w:pPr>
        <w:pStyle w:val="PAL1"/>
        <w:numPr>
          <w:ilvl w:val="0"/>
          <w:numId w:val="324"/>
        </w:numPr>
        <w:spacing w:line="360" w:lineRule="auto"/>
      </w:pPr>
      <w:r w:rsidRPr="006A02C3">
        <w:t>Lưu phiếu nhập kho Vansale (Khi người dùng nhập liệu vào form, click nút Lưu)</w:t>
      </w:r>
    </w:p>
    <w:p w14:paraId="74E2CAA5" w14:textId="327C6467" w:rsidR="00464553" w:rsidRPr="006A02C3" w:rsidRDefault="00464553">
      <w:pPr>
        <w:pStyle w:val="PAL1"/>
        <w:numPr>
          <w:ilvl w:val="0"/>
          <w:numId w:val="324"/>
        </w:numPr>
        <w:spacing w:line="360" w:lineRule="auto"/>
      </w:pPr>
      <w:r w:rsidRPr="006A02C3">
        <w:t>Hệ thống validate dữ liệu nhập: dữ liệu hợp lệ?</w:t>
      </w:r>
    </w:p>
    <w:p w14:paraId="3B8520B7" w14:textId="77777777" w:rsidR="00464553" w:rsidRPr="006A02C3" w:rsidRDefault="00464553">
      <w:pPr>
        <w:pStyle w:val="PAL0"/>
        <w:numPr>
          <w:ilvl w:val="0"/>
          <w:numId w:val="325"/>
        </w:numPr>
        <w:spacing w:line="360" w:lineRule="auto"/>
      </w:pPr>
      <w:r w:rsidRPr="006A02C3">
        <w:t>Yes: qua bước (3)</w:t>
      </w:r>
    </w:p>
    <w:p w14:paraId="7D44E139" w14:textId="77777777" w:rsidR="00464553" w:rsidRPr="006A02C3" w:rsidRDefault="00464553">
      <w:pPr>
        <w:pStyle w:val="PAL0"/>
        <w:numPr>
          <w:ilvl w:val="0"/>
          <w:numId w:val="325"/>
        </w:numPr>
        <w:spacing w:line="360" w:lineRule="auto"/>
      </w:pPr>
      <w:r w:rsidRPr="006A02C3">
        <w:t xml:space="preserve">No: báo lỗi </w:t>
      </w:r>
    </w:p>
    <w:p w14:paraId="56813241" w14:textId="77777777" w:rsidR="00464553" w:rsidRPr="006A02C3" w:rsidRDefault="00464553">
      <w:pPr>
        <w:pStyle w:val="PAL0"/>
        <w:numPr>
          <w:ilvl w:val="0"/>
          <w:numId w:val="326"/>
        </w:numPr>
        <w:spacing w:line="360" w:lineRule="auto"/>
        <w:ind w:left="2268"/>
      </w:pPr>
      <w:r w:rsidRPr="006A02C3">
        <w:t>Không nhập trường bắt buộc: báo lỗi [Vui lòng nhập/chọn &lt;Tên trường&gt;]</w:t>
      </w:r>
    </w:p>
    <w:p w14:paraId="3571CCD8" w14:textId="77777777" w:rsidR="00464553" w:rsidRPr="006A02C3" w:rsidRDefault="00464553">
      <w:pPr>
        <w:pStyle w:val="PAL0"/>
        <w:numPr>
          <w:ilvl w:val="0"/>
          <w:numId w:val="326"/>
        </w:numPr>
        <w:spacing w:line="360" w:lineRule="auto"/>
        <w:ind w:left="2268"/>
      </w:pPr>
      <w:r w:rsidRPr="006A02C3">
        <w:lastRenderedPageBreak/>
        <w:t>Kho nhân viên không ở trạng thái khóa: báo lỗi [Kho nhân viên &lt;Tên nhân viên&gt; đang ở trạng thái mở khóa. Vui lòng khóa kho nhân viên trước khi thực hiện nhập kho vansale]</w:t>
      </w:r>
    </w:p>
    <w:p w14:paraId="69CC3D27" w14:textId="4032C77F" w:rsidR="00464553" w:rsidRPr="006A02C3" w:rsidRDefault="003602B6">
      <w:pPr>
        <w:pStyle w:val="PAL0"/>
        <w:numPr>
          <w:ilvl w:val="0"/>
          <w:numId w:val="324"/>
        </w:numPr>
        <w:spacing w:line="360" w:lineRule="auto"/>
      </w:pPr>
      <w:r w:rsidRPr="006A02C3">
        <w:t>Thành công h</w:t>
      </w:r>
      <w:r w:rsidR="00464553" w:rsidRPr="006A02C3">
        <w:t xml:space="preserve">iển thị thông báo [Lưu phiếu nhập kho Vansale thành công] &amp; quay về màn hình danh sách. </w:t>
      </w:r>
    </w:p>
    <w:p w14:paraId="5B52F455" w14:textId="0C8A6824" w:rsidR="00464553" w:rsidRPr="006A02C3" w:rsidRDefault="00464553">
      <w:pPr>
        <w:pStyle w:val="PAL1"/>
        <w:numPr>
          <w:ilvl w:val="0"/>
          <w:numId w:val="324"/>
        </w:numPr>
        <w:spacing w:line="360" w:lineRule="auto"/>
      </w:pPr>
      <w:r w:rsidRPr="006A02C3">
        <w:t xml:space="preserve">Lưu dữ liệu vào CSDL </w:t>
      </w:r>
    </w:p>
    <w:p w14:paraId="187441B0" w14:textId="77777777" w:rsidR="00464553" w:rsidRPr="006A02C3" w:rsidRDefault="00464553">
      <w:pPr>
        <w:pStyle w:val="PAL0"/>
        <w:numPr>
          <w:ilvl w:val="0"/>
          <w:numId w:val="327"/>
        </w:numPr>
        <w:spacing w:line="360" w:lineRule="auto"/>
        <w:ind w:left="1701"/>
      </w:pPr>
      <w:r w:rsidRPr="006A02C3">
        <w:t>Hệ thống tự động tạo n phiếu nhập kho tương ứng với n kho nhập đã chọn trên Grid</w:t>
      </w:r>
    </w:p>
    <w:p w14:paraId="4F4CF72C" w14:textId="026D1959" w:rsidR="00464553" w:rsidRPr="006A02C3" w:rsidRDefault="00464553">
      <w:pPr>
        <w:pStyle w:val="PAL0"/>
        <w:numPr>
          <w:ilvl w:val="0"/>
          <w:numId w:val="327"/>
        </w:numPr>
        <w:spacing w:line="360" w:lineRule="auto"/>
        <w:ind w:left="1701"/>
      </w:pPr>
      <w:r w:rsidRPr="006A02C3">
        <w:t>Thông tin phiếu</w:t>
      </w:r>
      <w:r w:rsidR="003602B6" w:rsidRPr="006A02C3">
        <w:t xml:space="preserve">: </w:t>
      </w:r>
      <w:r w:rsidRPr="006A02C3">
        <w:t>Bảng INVENTORY_VANSALE_TRANS</w:t>
      </w:r>
    </w:p>
    <w:p w14:paraId="56B3440D" w14:textId="77777777" w:rsidR="00464553" w:rsidRPr="006A02C3" w:rsidRDefault="00464553">
      <w:pPr>
        <w:pStyle w:val="PAL0"/>
        <w:numPr>
          <w:ilvl w:val="0"/>
          <w:numId w:val="328"/>
        </w:numPr>
        <w:spacing w:line="360" w:lineRule="auto"/>
        <w:ind w:left="2268"/>
      </w:pPr>
      <w:r w:rsidRPr="006A02C3">
        <w:t>Đơn vị = DIST_UNIT</w:t>
      </w:r>
    </w:p>
    <w:p w14:paraId="3646843C" w14:textId="77777777" w:rsidR="00464553" w:rsidRPr="006A02C3" w:rsidRDefault="00464553">
      <w:pPr>
        <w:pStyle w:val="PAL0"/>
        <w:numPr>
          <w:ilvl w:val="0"/>
          <w:numId w:val="328"/>
        </w:numPr>
        <w:spacing w:line="360" w:lineRule="auto"/>
        <w:ind w:left="2268"/>
      </w:pPr>
      <w:r w:rsidRPr="006A02C3">
        <w:t>Nhân viên = STAFF_ID</w:t>
      </w:r>
    </w:p>
    <w:p w14:paraId="4A4BBFA6" w14:textId="77777777" w:rsidR="00464553" w:rsidRPr="006A02C3" w:rsidRDefault="00464553">
      <w:pPr>
        <w:pStyle w:val="PAL0"/>
        <w:numPr>
          <w:ilvl w:val="0"/>
          <w:numId w:val="328"/>
        </w:numPr>
        <w:spacing w:line="360" w:lineRule="auto"/>
        <w:ind w:left="2268"/>
      </w:pPr>
      <w:r w:rsidRPr="006A02C3">
        <w:t>Loại phiếu = TRANS_TYPE</w:t>
      </w:r>
    </w:p>
    <w:p w14:paraId="57041294" w14:textId="77777777" w:rsidR="00464553" w:rsidRPr="006A02C3" w:rsidRDefault="00464553">
      <w:pPr>
        <w:pStyle w:val="PAL0"/>
        <w:numPr>
          <w:ilvl w:val="0"/>
          <w:numId w:val="328"/>
        </w:numPr>
        <w:spacing w:line="360" w:lineRule="auto"/>
        <w:ind w:left="2268"/>
      </w:pPr>
      <w:r w:rsidRPr="006A02C3">
        <w:t>Mã phiếu = TRANS_NUMBER</w:t>
      </w:r>
    </w:p>
    <w:p w14:paraId="52499859" w14:textId="77777777" w:rsidR="00464553" w:rsidRPr="006A02C3" w:rsidRDefault="00464553">
      <w:pPr>
        <w:pStyle w:val="PAL0"/>
        <w:numPr>
          <w:ilvl w:val="0"/>
          <w:numId w:val="328"/>
        </w:numPr>
        <w:spacing w:line="360" w:lineRule="auto"/>
        <w:ind w:left="2268"/>
      </w:pPr>
      <w:r w:rsidRPr="006A02C3">
        <w:t xml:space="preserve">Quy tắc gen mã phiếu [Loại phiếu][3 số ngẫu nhiên từ 001 - 999].[Chuỗi 10 số]. </w:t>
      </w:r>
    </w:p>
    <w:p w14:paraId="6C666D57" w14:textId="77777777" w:rsidR="00464553" w:rsidRPr="006A02C3" w:rsidRDefault="00464553" w:rsidP="00170D7B">
      <w:pPr>
        <w:pStyle w:val="PAL5"/>
      </w:pPr>
      <w:r w:rsidRPr="006A02C3">
        <w:t>NKV: Xuất kho vansale</w:t>
      </w:r>
    </w:p>
    <w:p w14:paraId="307D88BC" w14:textId="77777777" w:rsidR="00464553" w:rsidRPr="006A02C3" w:rsidRDefault="00464553" w:rsidP="00170D7B">
      <w:pPr>
        <w:pStyle w:val="PAL5"/>
      </w:pPr>
      <w:r w:rsidRPr="006A02C3">
        <w:t>NKV: Nhập kho vansale</w:t>
      </w:r>
    </w:p>
    <w:p w14:paraId="5AF35DF3" w14:textId="77777777" w:rsidR="00464553" w:rsidRPr="006A02C3" w:rsidRDefault="00464553">
      <w:pPr>
        <w:pStyle w:val="PAL0"/>
        <w:numPr>
          <w:ilvl w:val="0"/>
          <w:numId w:val="330"/>
        </w:numPr>
        <w:spacing w:line="360" w:lineRule="auto"/>
        <w:ind w:left="2268"/>
      </w:pPr>
      <w:r w:rsidRPr="006A02C3">
        <w:t>Ngày thực hiện = TRANS_DATE</w:t>
      </w:r>
    </w:p>
    <w:p w14:paraId="45682252" w14:textId="77777777" w:rsidR="00464553" w:rsidRPr="006A02C3" w:rsidRDefault="00464553">
      <w:pPr>
        <w:pStyle w:val="PAL0"/>
        <w:numPr>
          <w:ilvl w:val="0"/>
          <w:numId w:val="330"/>
        </w:numPr>
        <w:spacing w:line="360" w:lineRule="auto"/>
        <w:ind w:left="2268"/>
      </w:pPr>
      <w:r w:rsidRPr="006A02C3">
        <w:t>Ghi chú = NOTE</w:t>
      </w:r>
    </w:p>
    <w:p w14:paraId="46F984F9" w14:textId="77777777" w:rsidR="00464553" w:rsidRPr="006A02C3" w:rsidRDefault="00464553">
      <w:pPr>
        <w:pStyle w:val="PAL0"/>
        <w:numPr>
          <w:ilvl w:val="0"/>
          <w:numId w:val="330"/>
        </w:numPr>
        <w:spacing w:line="360" w:lineRule="auto"/>
        <w:ind w:left="2268"/>
      </w:pPr>
      <w:r w:rsidRPr="006A02C3">
        <w:t>FROM_WAREHOUSE_OBJECT = “STAFF”</w:t>
      </w:r>
    </w:p>
    <w:p w14:paraId="6D6F0E7C" w14:textId="77777777" w:rsidR="00464553" w:rsidRPr="006A02C3" w:rsidRDefault="00464553">
      <w:pPr>
        <w:pStyle w:val="PAL0"/>
        <w:numPr>
          <w:ilvl w:val="0"/>
          <w:numId w:val="330"/>
        </w:numPr>
        <w:spacing w:line="360" w:lineRule="auto"/>
        <w:ind w:left="2268"/>
      </w:pPr>
      <w:r w:rsidRPr="006A02C3">
        <w:t>TO_WAREHOUSE_OBJECT = “DIST”</w:t>
      </w:r>
    </w:p>
    <w:p w14:paraId="588B9691" w14:textId="77777777" w:rsidR="00464553" w:rsidRPr="006A02C3" w:rsidRDefault="00464553">
      <w:pPr>
        <w:pStyle w:val="PAL0"/>
        <w:numPr>
          <w:ilvl w:val="0"/>
          <w:numId w:val="330"/>
        </w:numPr>
        <w:spacing w:line="360" w:lineRule="auto"/>
        <w:ind w:left="2268"/>
      </w:pPr>
      <w:r w:rsidRPr="006A02C3">
        <w:t>FROM_WAREHOUSE_GROUP_ID = null</w:t>
      </w:r>
    </w:p>
    <w:p w14:paraId="7E1C2BB0" w14:textId="77777777" w:rsidR="00464553" w:rsidRPr="006A02C3" w:rsidRDefault="00464553">
      <w:pPr>
        <w:pStyle w:val="PAL0"/>
        <w:numPr>
          <w:ilvl w:val="0"/>
          <w:numId w:val="330"/>
        </w:numPr>
        <w:spacing w:line="360" w:lineRule="auto"/>
        <w:ind w:left="2268"/>
      </w:pPr>
      <w:r w:rsidRPr="006A02C3">
        <w:t>TO_WAREHOUSE_GROUP_ID = Cụm kho của kho nhập NPP</w:t>
      </w:r>
    </w:p>
    <w:p w14:paraId="19C4F82D" w14:textId="77777777" w:rsidR="00464553" w:rsidRPr="006A02C3" w:rsidRDefault="00464553">
      <w:pPr>
        <w:pStyle w:val="PAL0"/>
        <w:numPr>
          <w:ilvl w:val="0"/>
          <w:numId w:val="330"/>
        </w:numPr>
        <w:spacing w:line="360" w:lineRule="auto"/>
        <w:ind w:left="2268"/>
      </w:pPr>
      <w:r w:rsidRPr="006A02C3">
        <w:t>FROM_WAREHOUSE_ID = VANSALE_WAREHOUSE_ID</w:t>
      </w:r>
    </w:p>
    <w:p w14:paraId="347185EE" w14:textId="77777777" w:rsidR="00464553" w:rsidRPr="006A02C3" w:rsidRDefault="00464553">
      <w:pPr>
        <w:pStyle w:val="PAL0"/>
        <w:numPr>
          <w:ilvl w:val="0"/>
          <w:numId w:val="330"/>
        </w:numPr>
        <w:spacing w:line="360" w:lineRule="auto"/>
        <w:ind w:left="2268"/>
      </w:pPr>
      <w:r w:rsidRPr="006A02C3">
        <w:t>TO_WAREHOUSE_ID = Kho nhập NPP</w:t>
      </w:r>
    </w:p>
    <w:p w14:paraId="022BBC0E" w14:textId="77777777" w:rsidR="00464553" w:rsidRPr="006A02C3" w:rsidRDefault="00464553">
      <w:pPr>
        <w:pStyle w:val="PAL0"/>
        <w:numPr>
          <w:ilvl w:val="0"/>
          <w:numId w:val="330"/>
        </w:numPr>
        <w:spacing w:line="360" w:lineRule="auto"/>
        <w:ind w:left="2268"/>
      </w:pPr>
      <w:r w:rsidRPr="006A02C3">
        <w:lastRenderedPageBreak/>
        <w:t>TOTAL_SKU = Đếm số lượng SKUs trong phiếu (distinct product_id)</w:t>
      </w:r>
    </w:p>
    <w:p w14:paraId="62DA083A" w14:textId="77777777" w:rsidR="00464553" w:rsidRPr="006A02C3" w:rsidRDefault="00464553">
      <w:pPr>
        <w:pStyle w:val="PAL0"/>
        <w:numPr>
          <w:ilvl w:val="0"/>
          <w:numId w:val="330"/>
        </w:numPr>
        <w:spacing w:line="360" w:lineRule="auto"/>
        <w:ind w:left="2268"/>
      </w:pPr>
      <w:r w:rsidRPr="006A02C3">
        <w:t>TOTAL_AMOUNT = Tổng Thành tiền các sản phẩm trong phiếu</w:t>
      </w:r>
    </w:p>
    <w:p w14:paraId="617A7A2E" w14:textId="77777777" w:rsidR="00464553" w:rsidRPr="006A02C3" w:rsidRDefault="00464553">
      <w:pPr>
        <w:pStyle w:val="PAL0"/>
        <w:numPr>
          <w:ilvl w:val="0"/>
          <w:numId w:val="331"/>
        </w:numPr>
        <w:spacing w:line="360" w:lineRule="auto"/>
        <w:ind w:left="2268"/>
      </w:pPr>
      <w:r w:rsidRPr="006A02C3">
        <w:t>TOTAL_QUANTITY = Tổng Số lượng xuất các sản phẩm trong phiếu</w:t>
      </w:r>
    </w:p>
    <w:p w14:paraId="32AE10C7" w14:textId="77777777" w:rsidR="00464553" w:rsidRPr="006A02C3" w:rsidRDefault="00464553">
      <w:pPr>
        <w:pStyle w:val="PAL0"/>
        <w:numPr>
          <w:ilvl w:val="0"/>
          <w:numId w:val="331"/>
        </w:numPr>
        <w:spacing w:line="360" w:lineRule="auto"/>
        <w:ind w:left="2268"/>
      </w:pPr>
      <w:r w:rsidRPr="006A02C3">
        <w:t>CURRENT_STATUS_CODE = Trạng thái đầu tiên trong quy trình duyệt phiếu nhập kho Vansale (Select CURRENT_STATE from INVENTORY_APPROVAL_STEP.ID where STEP_NO = 1)</w:t>
      </w:r>
    </w:p>
    <w:p w14:paraId="5AC66281" w14:textId="77777777" w:rsidR="00464553" w:rsidRPr="006A02C3" w:rsidRDefault="00464553">
      <w:pPr>
        <w:pStyle w:val="PAL0"/>
        <w:numPr>
          <w:ilvl w:val="0"/>
          <w:numId w:val="331"/>
        </w:numPr>
        <w:spacing w:line="360" w:lineRule="auto"/>
        <w:ind w:left="2268"/>
      </w:pPr>
      <w:r w:rsidRPr="006A02C3">
        <w:t>CURRENT_STATUS_NAME = Trạng thái đầu tiên trong quy trình duyệt phiếu nhập kho Vansale (Select CURRENT_STATE from INVENTORY_APPROVAL_STEP.ID where STEP_NO = 1 join qua INVENTORY_OPTIONAL_STATUS lấy TITLE)</w:t>
      </w:r>
    </w:p>
    <w:p w14:paraId="07BDE242" w14:textId="77777777" w:rsidR="00464553" w:rsidRPr="006A02C3" w:rsidRDefault="00464553">
      <w:pPr>
        <w:pStyle w:val="PAL0"/>
        <w:numPr>
          <w:ilvl w:val="0"/>
          <w:numId w:val="331"/>
        </w:numPr>
        <w:spacing w:line="360" w:lineRule="auto"/>
        <w:ind w:left="2268"/>
      </w:pPr>
      <w:r w:rsidRPr="006A02C3">
        <w:t>CURRENT_APPROVAL_STEP_ID = Step đầu tiên trong quy trình duyệt phiếu nhập kho Vansale (INVENTORY_APPROVAL_STEP.ID where STEP_NO = 1)</w:t>
      </w:r>
    </w:p>
    <w:p w14:paraId="2D1B12EB" w14:textId="05BE7B52" w:rsidR="00464553" w:rsidRPr="006A02C3" w:rsidRDefault="00464553">
      <w:pPr>
        <w:pStyle w:val="PAL0"/>
        <w:numPr>
          <w:ilvl w:val="0"/>
          <w:numId w:val="327"/>
        </w:numPr>
        <w:spacing w:line="360" w:lineRule="auto"/>
        <w:ind w:left="1701"/>
      </w:pPr>
      <w:r w:rsidRPr="006A02C3">
        <w:t>File đính kèm</w:t>
      </w:r>
      <w:r w:rsidR="003602B6" w:rsidRPr="006A02C3">
        <w:t xml:space="preserve">: </w:t>
      </w:r>
      <w:r w:rsidRPr="006A02C3">
        <w:t>Bảng INVENTORY_VANSALE_TRANS_ATTACHMENT</w:t>
      </w:r>
    </w:p>
    <w:p w14:paraId="72C4767A" w14:textId="19BD84AA" w:rsidR="00464553" w:rsidRPr="006A02C3" w:rsidRDefault="00464553">
      <w:pPr>
        <w:pStyle w:val="PAL0"/>
        <w:numPr>
          <w:ilvl w:val="0"/>
          <w:numId w:val="327"/>
        </w:numPr>
        <w:spacing w:line="360" w:lineRule="auto"/>
        <w:ind w:left="1701"/>
      </w:pPr>
      <w:r w:rsidRPr="006A02C3">
        <w:t>Thông tin sản phẩm điều chuyển: Bảng INVENTORY_VANSALE_TRANS_ITEM, INVENTORY_VANSALE_TRANS_ITEM_LOT</w:t>
      </w:r>
    </w:p>
    <w:p w14:paraId="760212BE" w14:textId="77777777" w:rsidR="00464553" w:rsidRPr="006A02C3" w:rsidRDefault="00464553" w:rsidP="00512E56">
      <w:pPr>
        <w:pStyle w:val="Heading6"/>
        <w:spacing w:line="360" w:lineRule="auto"/>
        <w:rPr>
          <w:highlight w:val="yellow"/>
        </w:rPr>
      </w:pPr>
      <w:r w:rsidRPr="006A02C3">
        <w:rPr>
          <w:highlight w:val="yellow"/>
        </w:rPr>
        <w:t>Duyệt phiếu</w:t>
      </w:r>
    </w:p>
    <w:p w14:paraId="4895ED7F" w14:textId="77777777" w:rsidR="00464553" w:rsidRPr="006A02C3" w:rsidRDefault="00464553">
      <w:pPr>
        <w:pStyle w:val="PAL0"/>
        <w:numPr>
          <w:ilvl w:val="0"/>
          <w:numId w:val="332"/>
        </w:numPr>
        <w:spacing w:line="360" w:lineRule="auto"/>
        <w:ind w:left="567"/>
      </w:pPr>
      <w:r w:rsidRPr="006A02C3">
        <w:t>Duyệt phiếu (Khi người dùng tick chọn n dòng, click vào nút Duyệt)</w:t>
      </w:r>
    </w:p>
    <w:p w14:paraId="3AC4FF52" w14:textId="2FF5A3FE" w:rsidR="00464553" w:rsidRPr="006A02C3" w:rsidRDefault="00464553" w:rsidP="00512E56">
      <w:pPr>
        <w:pStyle w:val="PAL1"/>
        <w:spacing w:line="360" w:lineRule="auto"/>
      </w:pPr>
      <w:r w:rsidRPr="006A02C3">
        <w:t>Hệ thống hiển thị dialog confirm</w:t>
      </w:r>
    </w:p>
    <w:p w14:paraId="33719E3F" w14:textId="6A1DC1AA" w:rsidR="00464553" w:rsidRPr="006A02C3" w:rsidRDefault="00464553">
      <w:pPr>
        <w:pStyle w:val="PAL0"/>
        <w:numPr>
          <w:ilvl w:val="0"/>
          <w:numId w:val="333"/>
        </w:numPr>
        <w:spacing w:line="360" w:lineRule="auto"/>
        <w:ind w:left="1701"/>
      </w:pPr>
      <w:r w:rsidRPr="006A02C3">
        <w:t>Nếu chọn 1 dòng</w:t>
      </w:r>
      <w:r w:rsidR="003602B6" w:rsidRPr="006A02C3">
        <w:t xml:space="preserve"> </w:t>
      </w:r>
      <w:r w:rsidRPr="006A02C3">
        <w:t xml:space="preserve">[Duyệt phiếu xuất/nhập kho vansale? Bạn muốn thực hiện </w:t>
      </w:r>
      <w:r w:rsidRPr="006A02C3">
        <w:rPr>
          <w:b/>
        </w:rPr>
        <w:t xml:space="preserve">duyệt </w:t>
      </w:r>
      <w:r w:rsidRPr="006A02C3">
        <w:t xml:space="preserve">phiếu xuất/nhập kho vansale </w:t>
      </w:r>
      <w:r w:rsidRPr="006A02C3">
        <w:rPr>
          <w:b/>
        </w:rPr>
        <w:t>&lt;Mã phiếu&gt;</w:t>
      </w:r>
      <w:r w:rsidRPr="006A02C3">
        <w:t>?] [btn Đóng][btn Duyệt]</w:t>
      </w:r>
    </w:p>
    <w:p w14:paraId="7390339E" w14:textId="0D18DF8C" w:rsidR="00464553" w:rsidRPr="006A02C3" w:rsidRDefault="00464553">
      <w:pPr>
        <w:pStyle w:val="PAL0"/>
        <w:numPr>
          <w:ilvl w:val="0"/>
          <w:numId w:val="333"/>
        </w:numPr>
        <w:spacing w:line="360" w:lineRule="auto"/>
        <w:ind w:left="1701"/>
      </w:pPr>
      <w:r w:rsidRPr="006A02C3">
        <w:t>Nếu chọn nhiều dòng</w:t>
      </w:r>
      <w:r w:rsidR="003602B6" w:rsidRPr="006A02C3">
        <w:t xml:space="preserve"> </w:t>
      </w:r>
      <w:r w:rsidRPr="006A02C3">
        <w:t>[Duyệt phiếu xuất nhập kho vansale?</w:t>
      </w:r>
      <w:r w:rsidR="003602B6" w:rsidRPr="006A02C3">
        <w:t xml:space="preserve"> </w:t>
      </w:r>
      <w:r w:rsidRPr="006A02C3">
        <w:t xml:space="preserve">Bạn muốn thực hiện </w:t>
      </w:r>
      <w:r w:rsidRPr="006A02C3">
        <w:rPr>
          <w:b/>
        </w:rPr>
        <w:t>duyệt n</w:t>
      </w:r>
      <w:r w:rsidRPr="006A02C3">
        <w:t xml:space="preserve"> phiếu xuất nhập kho vansale đã chọn?] [btn Đóng][btn Duyệt]</w:t>
      </w:r>
    </w:p>
    <w:p w14:paraId="7E191773" w14:textId="77777777" w:rsidR="00464553" w:rsidRPr="006A02C3" w:rsidRDefault="00464553">
      <w:pPr>
        <w:pStyle w:val="PAL1"/>
        <w:numPr>
          <w:ilvl w:val="0"/>
          <w:numId w:val="333"/>
        </w:numPr>
        <w:spacing w:line="360" w:lineRule="auto"/>
        <w:ind w:left="1701"/>
      </w:pPr>
      <w:r w:rsidRPr="006A02C3">
        <w:t>Người dùng chọn thao tác</w:t>
      </w:r>
    </w:p>
    <w:p w14:paraId="23A59C14" w14:textId="77777777" w:rsidR="00464553" w:rsidRPr="006A02C3" w:rsidRDefault="00464553">
      <w:pPr>
        <w:pStyle w:val="PAL0"/>
        <w:numPr>
          <w:ilvl w:val="0"/>
          <w:numId w:val="334"/>
        </w:numPr>
        <w:spacing w:line="360" w:lineRule="auto"/>
        <w:ind w:left="2268"/>
      </w:pPr>
      <w:r w:rsidRPr="006A02C3">
        <w:lastRenderedPageBreak/>
        <w:t>Chọn btn Đóng: đóng dialog confirm, không xảy ra sự kiện gì</w:t>
      </w:r>
    </w:p>
    <w:p w14:paraId="23616423" w14:textId="77777777" w:rsidR="00464553" w:rsidRPr="006A02C3" w:rsidRDefault="00464553">
      <w:pPr>
        <w:pStyle w:val="PAL0"/>
        <w:numPr>
          <w:ilvl w:val="0"/>
          <w:numId w:val="334"/>
        </w:numPr>
        <w:spacing w:line="360" w:lineRule="auto"/>
        <w:ind w:left="2268"/>
      </w:pPr>
      <w:r w:rsidRPr="006A02C3">
        <w:t>Chọn btn Duyệt: đóng dialog confirm &amp; thực hiện action</w:t>
      </w:r>
    </w:p>
    <w:p w14:paraId="6A4B6762" w14:textId="3F42BC34" w:rsidR="00464553" w:rsidRPr="006A02C3" w:rsidRDefault="00464553" w:rsidP="00512E56">
      <w:pPr>
        <w:pStyle w:val="PAL1"/>
        <w:spacing w:line="360" w:lineRule="auto"/>
      </w:pPr>
      <w:r w:rsidRPr="006A02C3">
        <w:t>Hệ thống thực hiện nghiệp vụ</w:t>
      </w:r>
    </w:p>
    <w:p w14:paraId="69C9FE2E" w14:textId="77777777" w:rsidR="00464553" w:rsidRPr="006A02C3" w:rsidRDefault="00464553">
      <w:pPr>
        <w:pStyle w:val="PAL0"/>
        <w:numPr>
          <w:ilvl w:val="0"/>
          <w:numId w:val="335"/>
        </w:numPr>
        <w:spacing w:line="360" w:lineRule="auto"/>
      </w:pPr>
      <w:r w:rsidRPr="006A02C3">
        <w:t>Nếu chọn 1 dòng</w:t>
      </w:r>
    </w:p>
    <w:p w14:paraId="13EDAC63" w14:textId="45233C97" w:rsidR="00464553" w:rsidRPr="006A02C3" w:rsidRDefault="00464553" w:rsidP="00170D7B">
      <w:pPr>
        <w:pStyle w:val="PAL3"/>
        <w:numPr>
          <w:ilvl w:val="0"/>
          <w:numId w:val="336"/>
        </w:numPr>
        <w:ind w:left="2268"/>
      </w:pPr>
      <w:r w:rsidRPr="006A02C3">
        <w:t>Nếu thành công: hiển thị toast thông báo. Tự động mất đi sau n giây (n = cấu hình chung cho toàn hệ thống)</w:t>
      </w:r>
      <w:r w:rsidR="003602B6" w:rsidRPr="006A02C3">
        <w:t xml:space="preserve"> </w:t>
      </w:r>
      <w:r w:rsidRPr="006A02C3">
        <w:t>[Duyệt phiếu xuất/nhập kho vansale &lt;</w:t>
      </w:r>
      <w:r w:rsidRPr="006A02C3">
        <w:rPr>
          <w:b/>
        </w:rPr>
        <w:t>Mã phiếu</w:t>
      </w:r>
      <w:r w:rsidRPr="006A02C3">
        <w:t>&gt; thành công!]</w:t>
      </w:r>
    </w:p>
    <w:p w14:paraId="22664B5D" w14:textId="1026353A" w:rsidR="00464553" w:rsidRPr="006A02C3" w:rsidRDefault="00464553" w:rsidP="00170D7B">
      <w:pPr>
        <w:pStyle w:val="PAL3"/>
        <w:numPr>
          <w:ilvl w:val="0"/>
          <w:numId w:val="336"/>
        </w:numPr>
        <w:ind w:left="2268"/>
      </w:pPr>
      <w:r w:rsidRPr="006A02C3">
        <w:t>Nếu thất bại: hiển thị dialog thông báo</w:t>
      </w:r>
      <w:r w:rsidR="003602B6" w:rsidRPr="006A02C3">
        <w:t xml:space="preserve"> </w:t>
      </w:r>
      <w:r w:rsidRPr="006A02C3">
        <w:t>[Duyệt phiếu xuất/nhập kho vansale không thành công</w:t>
      </w:r>
      <w:r w:rsidR="003602B6" w:rsidRPr="006A02C3">
        <w:t xml:space="preserve">. </w:t>
      </w:r>
      <w:r w:rsidRPr="006A02C3">
        <w:t>Duyệt phiếu xuất/nhập kho vansale &lt;</w:t>
      </w:r>
      <w:r w:rsidRPr="006A02C3">
        <w:rPr>
          <w:b/>
        </w:rPr>
        <w:t>Mã phiếu</w:t>
      </w:r>
      <w:r w:rsidRPr="006A02C3">
        <w:t>&gt; không thành công!</w:t>
      </w:r>
      <w:r w:rsidR="003602B6" w:rsidRPr="006A02C3">
        <w:t xml:space="preserve"> </w:t>
      </w:r>
      <w:r w:rsidRPr="006A02C3">
        <w:t>&lt;</w:t>
      </w:r>
      <w:r w:rsidRPr="006A02C3">
        <w:rPr>
          <w:color w:val="FF0000"/>
        </w:rPr>
        <w:t>Thông tin lỗi</w:t>
      </w:r>
      <w:r w:rsidRPr="006A02C3">
        <w:t>&gt;] [btn Đóng]</w:t>
      </w:r>
    </w:p>
    <w:p w14:paraId="4965E9AE" w14:textId="77777777" w:rsidR="00464553" w:rsidRPr="006A02C3" w:rsidRDefault="00464553" w:rsidP="00170D7B">
      <w:pPr>
        <w:pStyle w:val="PAL3"/>
        <w:numPr>
          <w:ilvl w:val="0"/>
          <w:numId w:val="336"/>
        </w:numPr>
        <w:ind w:left="2268"/>
      </w:pPr>
      <w:r w:rsidRPr="006A02C3">
        <w:t>Các trường hợp lỗi</w:t>
      </w:r>
    </w:p>
    <w:p w14:paraId="65C28935" w14:textId="77777777" w:rsidR="00464553" w:rsidRPr="006A02C3" w:rsidRDefault="00464553">
      <w:pPr>
        <w:pStyle w:val="PAL0"/>
        <w:numPr>
          <w:ilvl w:val="0"/>
          <w:numId w:val="337"/>
        </w:numPr>
        <w:spacing w:line="360" w:lineRule="auto"/>
        <w:ind w:left="2835"/>
      </w:pPr>
      <w:r w:rsidRPr="006A02C3">
        <w:t>User login không có quyền duyệt/hủy trên bước hiện tại (không có trong nhóm tác động quy trình): báo lỗi [Không có quyền duyệt/hủy phiếu xuất nhập kho vansale]</w:t>
      </w:r>
    </w:p>
    <w:p w14:paraId="73169DA7" w14:textId="77777777" w:rsidR="00464553" w:rsidRPr="006A02C3" w:rsidRDefault="00464553">
      <w:pPr>
        <w:pStyle w:val="PAL0"/>
        <w:numPr>
          <w:ilvl w:val="0"/>
          <w:numId w:val="337"/>
        </w:numPr>
        <w:spacing w:line="360" w:lineRule="auto"/>
        <w:ind w:left="2835"/>
      </w:pPr>
      <w:r w:rsidRPr="006A02C3">
        <w:t>Phiếu xuất/nhập kho ở trạng thái Hủy: báo lỗi [Phiếu xuất nhập kho đã bị hủy]</w:t>
      </w:r>
    </w:p>
    <w:p w14:paraId="45AB02FC" w14:textId="77777777" w:rsidR="00464553" w:rsidRPr="006A02C3" w:rsidRDefault="00464553">
      <w:pPr>
        <w:pStyle w:val="PAL0"/>
        <w:numPr>
          <w:ilvl w:val="0"/>
          <w:numId w:val="337"/>
        </w:numPr>
        <w:spacing w:line="360" w:lineRule="auto"/>
        <w:ind w:left="2835"/>
      </w:pPr>
      <w:r w:rsidRPr="006A02C3">
        <w:t>Phiếu xuất/nhập kho ở trạng thái Đã duyệt: báo lỗi [Phiếu xuất nhập kho đã hoàn thành quy trình duyệt]</w:t>
      </w:r>
    </w:p>
    <w:p w14:paraId="4C9E4601" w14:textId="77777777" w:rsidR="00464553" w:rsidRPr="006A02C3" w:rsidRDefault="00464553">
      <w:pPr>
        <w:pStyle w:val="PAL0"/>
        <w:numPr>
          <w:ilvl w:val="0"/>
          <w:numId w:val="335"/>
        </w:numPr>
        <w:spacing w:line="360" w:lineRule="auto"/>
        <w:ind w:left="1701"/>
      </w:pPr>
      <w:r w:rsidRPr="006A02C3">
        <w:t>Nếu chọn nhiều dòng</w:t>
      </w:r>
    </w:p>
    <w:p w14:paraId="16B849F9" w14:textId="1248EAAD" w:rsidR="00464553" w:rsidRPr="006A02C3" w:rsidRDefault="00464553" w:rsidP="00170D7B">
      <w:pPr>
        <w:pStyle w:val="PAL3"/>
        <w:numPr>
          <w:ilvl w:val="0"/>
          <w:numId w:val="339"/>
        </w:numPr>
        <w:ind w:left="2268"/>
      </w:pPr>
      <w:r w:rsidRPr="006A02C3">
        <w:t>Hiển thị thông báo [Kết quả duyệt phiếu xuất/nhập kho vansale</w:t>
      </w:r>
    </w:p>
    <w:p w14:paraId="36FA9991" w14:textId="77777777" w:rsidR="00464553" w:rsidRPr="006A02C3" w:rsidRDefault="00464553" w:rsidP="00170D7B">
      <w:pPr>
        <w:pStyle w:val="PAL3"/>
        <w:numPr>
          <w:ilvl w:val="0"/>
          <w:numId w:val="340"/>
        </w:numPr>
        <w:ind w:left="2835"/>
      </w:pPr>
      <w:r w:rsidRPr="006A02C3">
        <w:t xml:space="preserve">Icon Pass + Duyệt </w:t>
      </w:r>
      <w:r w:rsidRPr="006A02C3">
        <w:rPr>
          <w:b/>
        </w:rPr>
        <w:t>n</w:t>
      </w:r>
      <w:r w:rsidRPr="006A02C3">
        <w:t xml:space="preserve"> phiếu xuất/nhập kho vansale thành công</w:t>
      </w:r>
    </w:p>
    <w:p w14:paraId="46E22DC9" w14:textId="77777777" w:rsidR="00464553" w:rsidRPr="006A02C3" w:rsidRDefault="00464553" w:rsidP="00170D7B">
      <w:pPr>
        <w:pStyle w:val="PAL3"/>
        <w:numPr>
          <w:ilvl w:val="0"/>
          <w:numId w:val="340"/>
        </w:numPr>
        <w:ind w:left="2835"/>
      </w:pPr>
      <w:r w:rsidRPr="006A02C3">
        <w:t xml:space="preserve">Icon Fail + Duyệt </w:t>
      </w:r>
      <w:r w:rsidRPr="006A02C3">
        <w:rPr>
          <w:b/>
        </w:rPr>
        <w:t>m</w:t>
      </w:r>
      <w:r w:rsidRPr="006A02C3">
        <w:t xml:space="preserve"> phiếu xuất/nhập kho vansale không thành công. </w:t>
      </w:r>
      <w:r w:rsidRPr="006A02C3">
        <w:rPr>
          <w:color w:val="0070C0"/>
        </w:rPr>
        <w:t>Chi tiết lỗi</w:t>
      </w:r>
      <w:r w:rsidRPr="006A02C3">
        <w:t xml:space="preserve"> (m=0 thì ẩn dòng này)] [btn Đóng]</w:t>
      </w:r>
    </w:p>
    <w:p w14:paraId="6E035740" w14:textId="77777777" w:rsidR="00464553" w:rsidRPr="006A02C3" w:rsidRDefault="00464553">
      <w:pPr>
        <w:pStyle w:val="PAL3"/>
        <w:numPr>
          <w:ilvl w:val="0"/>
          <w:numId w:val="338"/>
        </w:numPr>
      </w:pPr>
      <w:r w:rsidRPr="006A02C3">
        <w:t>Khi nhấn link Chi tiết lỗi hiển thị pop_up Chi tiết lỗi gồm các cột:</w:t>
      </w:r>
    </w:p>
    <w:p w14:paraId="11372D49" w14:textId="77777777" w:rsidR="00464553" w:rsidRPr="006A02C3" w:rsidRDefault="00464553">
      <w:pPr>
        <w:pStyle w:val="PAL0"/>
        <w:numPr>
          <w:ilvl w:val="0"/>
          <w:numId w:val="341"/>
        </w:numPr>
        <w:spacing w:line="360" w:lineRule="auto"/>
        <w:ind w:left="2835"/>
      </w:pPr>
      <w:r w:rsidRPr="006A02C3">
        <w:t>Mã phiếu</w:t>
      </w:r>
    </w:p>
    <w:p w14:paraId="73440549" w14:textId="77777777" w:rsidR="009345AA" w:rsidRPr="006A02C3" w:rsidRDefault="00464553">
      <w:pPr>
        <w:pStyle w:val="PAL0"/>
        <w:numPr>
          <w:ilvl w:val="0"/>
          <w:numId w:val="341"/>
        </w:numPr>
        <w:spacing w:line="360" w:lineRule="auto"/>
        <w:ind w:left="2835"/>
      </w:pPr>
      <w:r w:rsidRPr="006A02C3">
        <w:t>Thông tin lỗi</w:t>
      </w:r>
    </w:p>
    <w:p w14:paraId="4A02033D" w14:textId="3918460C" w:rsidR="00464553" w:rsidRPr="006A02C3" w:rsidRDefault="00464553">
      <w:pPr>
        <w:pStyle w:val="PAL0"/>
        <w:numPr>
          <w:ilvl w:val="0"/>
          <w:numId w:val="341"/>
        </w:numPr>
        <w:spacing w:line="360" w:lineRule="auto"/>
        <w:ind w:left="2835"/>
      </w:pPr>
      <w:r w:rsidRPr="006A02C3">
        <w:t>Khi nhấn btn Đóng sẽ reload màn hình danh sách – hiển thị dữ liệu mới nhất</w:t>
      </w:r>
    </w:p>
    <w:p w14:paraId="4A430DA8" w14:textId="77777777" w:rsidR="00464553" w:rsidRPr="006A02C3" w:rsidRDefault="00464553">
      <w:pPr>
        <w:pStyle w:val="PAL0"/>
        <w:numPr>
          <w:ilvl w:val="0"/>
          <w:numId w:val="335"/>
        </w:numPr>
        <w:spacing w:line="360" w:lineRule="auto"/>
        <w:ind w:left="1701"/>
      </w:pPr>
      <w:r w:rsidRPr="006A02C3">
        <w:lastRenderedPageBreak/>
        <w:t xml:space="preserve">Cập nhật CSDL. </w:t>
      </w:r>
    </w:p>
    <w:p w14:paraId="1F0C8097" w14:textId="53BE6885" w:rsidR="00464553" w:rsidRPr="006A02C3" w:rsidRDefault="00464553" w:rsidP="00170D7B">
      <w:pPr>
        <w:pStyle w:val="PAL3"/>
        <w:numPr>
          <w:ilvl w:val="0"/>
          <w:numId w:val="342"/>
        </w:numPr>
        <w:ind w:left="2268"/>
      </w:pPr>
      <w:r w:rsidRPr="006A02C3">
        <w:t>Chuyển trạng thái, bước xử lý phiếu tùy thuộc vào cấu hình quy trình xử lý phiếu xuất nhập kho Vansale</w:t>
      </w:r>
      <w:r w:rsidR="009345AA" w:rsidRPr="006A02C3">
        <w:t xml:space="preserve">: </w:t>
      </w:r>
      <w:r w:rsidRPr="006A02C3">
        <w:t>Bảng INVENTORY_VANSALE_TRANS</w:t>
      </w:r>
    </w:p>
    <w:p w14:paraId="3DADF0BB" w14:textId="77777777" w:rsidR="00464553" w:rsidRPr="006A02C3" w:rsidRDefault="00464553">
      <w:pPr>
        <w:pStyle w:val="PAL0"/>
        <w:numPr>
          <w:ilvl w:val="0"/>
          <w:numId w:val="343"/>
        </w:numPr>
        <w:spacing w:line="360" w:lineRule="auto"/>
        <w:ind w:left="2835"/>
      </w:pPr>
      <w:r w:rsidRPr="006A02C3">
        <w:t>CURRENT_APPROVAL_STEP = Select NEXT_STATE from INVENTORY_APPROVAL_NEXT_STATE where APPROVAL_STEP_ID = Trạng thái hiện tại and ACTION_TYPE_ID = APPROVE</w:t>
      </w:r>
    </w:p>
    <w:p w14:paraId="54F90189" w14:textId="77777777" w:rsidR="00464553" w:rsidRPr="006A02C3" w:rsidRDefault="00464553" w:rsidP="00170D7B">
      <w:pPr>
        <w:pStyle w:val="PAL3"/>
        <w:numPr>
          <w:ilvl w:val="0"/>
          <w:numId w:val="344"/>
        </w:numPr>
        <w:ind w:left="2268"/>
      </w:pPr>
      <w:r w:rsidRPr="006A02C3">
        <w:t>Bảng INVENTORY_VANSALE_TRANS_TRACKING</w:t>
      </w:r>
    </w:p>
    <w:p w14:paraId="6FBCC92C" w14:textId="77777777" w:rsidR="00464553" w:rsidRPr="006A02C3" w:rsidRDefault="00464553">
      <w:pPr>
        <w:pStyle w:val="PAL0"/>
        <w:numPr>
          <w:ilvl w:val="0"/>
          <w:numId w:val="345"/>
        </w:numPr>
        <w:spacing w:line="360" w:lineRule="auto"/>
        <w:ind w:left="2835"/>
      </w:pPr>
      <w:r w:rsidRPr="006A02C3">
        <w:t>ACTION_ID = APPROVE</w:t>
      </w:r>
    </w:p>
    <w:p w14:paraId="387E861C" w14:textId="77777777" w:rsidR="00464553" w:rsidRPr="006A02C3" w:rsidRDefault="00464553">
      <w:pPr>
        <w:pStyle w:val="PAL0"/>
        <w:numPr>
          <w:ilvl w:val="0"/>
          <w:numId w:val="345"/>
        </w:numPr>
        <w:spacing w:line="360" w:lineRule="auto"/>
        <w:ind w:left="2835"/>
      </w:pPr>
      <w:r w:rsidRPr="006A02C3">
        <w:t>PREV_STATE = Trạng thái trước khi Duyệt</w:t>
      </w:r>
    </w:p>
    <w:p w14:paraId="68EBB404" w14:textId="77777777" w:rsidR="00464553" w:rsidRPr="006A02C3" w:rsidRDefault="00464553">
      <w:pPr>
        <w:pStyle w:val="PAL0"/>
        <w:numPr>
          <w:ilvl w:val="0"/>
          <w:numId w:val="345"/>
        </w:numPr>
        <w:spacing w:line="360" w:lineRule="auto"/>
        <w:ind w:left="2835"/>
      </w:pPr>
      <w:r w:rsidRPr="006A02C3">
        <w:t>CURR_STATE = Trạng thái sau khi Duyệt. Select NEXT_STATE from INVENTORY_APPROVAL_NEXT_STATE where APPROVAL_STEP_ID = Trạng thái hiện tại and ACTION_TYPE_ID = APPROVE</w:t>
      </w:r>
    </w:p>
    <w:p w14:paraId="3565E11C" w14:textId="77777777" w:rsidR="00464553" w:rsidRPr="006A02C3" w:rsidRDefault="00464553">
      <w:pPr>
        <w:pStyle w:val="PAL0"/>
        <w:numPr>
          <w:ilvl w:val="0"/>
          <w:numId w:val="345"/>
        </w:numPr>
        <w:spacing w:line="360" w:lineRule="auto"/>
        <w:ind w:left="2835"/>
      </w:pPr>
      <w:r w:rsidRPr="006A02C3">
        <w:t>FACTOR_ID = Mã nhân viên của user login</w:t>
      </w:r>
    </w:p>
    <w:p w14:paraId="2079B8FA" w14:textId="77777777" w:rsidR="00464553" w:rsidRPr="006A02C3" w:rsidRDefault="00464553">
      <w:pPr>
        <w:pStyle w:val="PAL0"/>
        <w:numPr>
          <w:ilvl w:val="0"/>
          <w:numId w:val="345"/>
        </w:numPr>
        <w:spacing w:line="360" w:lineRule="auto"/>
        <w:ind w:left="2835"/>
      </w:pPr>
      <w:r w:rsidRPr="006A02C3">
        <w:t>NOTE = null</w:t>
      </w:r>
    </w:p>
    <w:p w14:paraId="78BA256F" w14:textId="77777777" w:rsidR="00464553" w:rsidRPr="006A02C3" w:rsidRDefault="00464553">
      <w:pPr>
        <w:pStyle w:val="PAL0"/>
        <w:numPr>
          <w:ilvl w:val="0"/>
          <w:numId w:val="345"/>
        </w:numPr>
        <w:spacing w:line="360" w:lineRule="auto"/>
        <w:ind w:left="2835"/>
      </w:pPr>
      <w:r w:rsidRPr="006A02C3">
        <w:t>LOGTIME = SYSDATE</w:t>
      </w:r>
    </w:p>
    <w:p w14:paraId="40D21406" w14:textId="77777777" w:rsidR="007B3030" w:rsidRPr="006A02C3" w:rsidRDefault="00464553">
      <w:pPr>
        <w:pStyle w:val="PAL0"/>
        <w:numPr>
          <w:ilvl w:val="0"/>
          <w:numId w:val="346"/>
        </w:numPr>
        <w:spacing w:line="360" w:lineRule="auto"/>
        <w:ind w:left="2268"/>
      </w:pPr>
      <w:r w:rsidRPr="006A02C3">
        <w:t>Nếu là phiếu xuất kho Vansale &amp; là bước Duyệt cuối cùng làm chuyển trạng thái thành Đã duyệt (ACT)</w:t>
      </w:r>
    </w:p>
    <w:p w14:paraId="29D7BEB1" w14:textId="77777777" w:rsidR="007B3030" w:rsidRPr="006A02C3" w:rsidRDefault="00464553">
      <w:pPr>
        <w:pStyle w:val="PAL0"/>
        <w:numPr>
          <w:ilvl w:val="0"/>
          <w:numId w:val="347"/>
        </w:numPr>
        <w:spacing w:line="360" w:lineRule="auto"/>
        <w:ind w:left="2835"/>
      </w:pPr>
      <w:r w:rsidRPr="006A02C3">
        <w:t>Kho NPP</w:t>
      </w:r>
      <w:r w:rsidR="007B3030" w:rsidRPr="006A02C3">
        <w:t xml:space="preserve">: </w:t>
      </w:r>
    </w:p>
    <w:p w14:paraId="0310760F" w14:textId="60FB7581" w:rsidR="00464553" w:rsidRPr="006A02C3" w:rsidRDefault="00464553">
      <w:pPr>
        <w:pStyle w:val="PAL0"/>
        <w:numPr>
          <w:ilvl w:val="0"/>
          <w:numId w:val="348"/>
        </w:numPr>
        <w:spacing w:line="360" w:lineRule="auto"/>
        <w:ind w:left="3402"/>
      </w:pPr>
      <w:r w:rsidRPr="006A02C3">
        <w:t>Giảm tồn kho thực tế của kho xuất. INVENTORY.QUANTITY; INVENTORY_LOT.QUANTITY</w:t>
      </w:r>
    </w:p>
    <w:p w14:paraId="298DBCB2" w14:textId="77777777" w:rsidR="00464553" w:rsidRPr="006A02C3" w:rsidRDefault="00464553">
      <w:pPr>
        <w:pStyle w:val="PAL0"/>
        <w:numPr>
          <w:ilvl w:val="0"/>
          <w:numId w:val="348"/>
        </w:numPr>
        <w:spacing w:line="360" w:lineRule="auto"/>
        <w:ind w:left="3402"/>
      </w:pPr>
      <w:r w:rsidRPr="006A02C3">
        <w:t>Tạo phiếu xuất kho cho kho xuất. WAREHOUSE_EXPORT, WAREHOUSE_EXPORT_ITEM, WAREHOUSE_EXPORT_ITEM_TEMP</w:t>
      </w:r>
    </w:p>
    <w:p w14:paraId="16A50E7B" w14:textId="77777777" w:rsidR="007B3030" w:rsidRPr="006A02C3" w:rsidRDefault="00464553" w:rsidP="00170D7B">
      <w:pPr>
        <w:pStyle w:val="PAL3"/>
        <w:numPr>
          <w:ilvl w:val="0"/>
          <w:numId w:val="349"/>
        </w:numPr>
        <w:ind w:left="2835"/>
      </w:pPr>
      <w:r w:rsidRPr="006A02C3">
        <w:t>Kho nhân viên</w:t>
      </w:r>
    </w:p>
    <w:p w14:paraId="5CFBF87A" w14:textId="4E405FB9" w:rsidR="00464553" w:rsidRPr="006A02C3" w:rsidRDefault="00464553" w:rsidP="00170D7B">
      <w:pPr>
        <w:pStyle w:val="PAL3"/>
        <w:numPr>
          <w:ilvl w:val="0"/>
          <w:numId w:val="350"/>
        </w:numPr>
        <w:ind w:left="3402"/>
      </w:pPr>
      <w:r w:rsidRPr="006A02C3">
        <w:t>Khởi tạo kho nhân viên (nếu chưa có trong bảng VANSALE_WAREHOUSE)</w:t>
      </w:r>
    </w:p>
    <w:p w14:paraId="497859C7" w14:textId="77777777" w:rsidR="00464553" w:rsidRPr="006A02C3" w:rsidRDefault="00464553" w:rsidP="00170D7B">
      <w:pPr>
        <w:pStyle w:val="PAL5"/>
        <w:numPr>
          <w:ilvl w:val="0"/>
          <w:numId w:val="351"/>
        </w:numPr>
        <w:ind w:left="3969"/>
      </w:pPr>
      <w:r w:rsidRPr="006A02C3">
        <w:lastRenderedPageBreak/>
        <w:t>Kho xuất thuộc loại kho bán thì khởi tạo kho nhân viên cũng thuộc loại kho bán</w:t>
      </w:r>
    </w:p>
    <w:p w14:paraId="291911FE" w14:textId="77777777" w:rsidR="00464553" w:rsidRPr="006A02C3" w:rsidRDefault="00464553" w:rsidP="00170D7B">
      <w:pPr>
        <w:pStyle w:val="PAL5"/>
        <w:numPr>
          <w:ilvl w:val="0"/>
          <w:numId w:val="351"/>
        </w:numPr>
        <w:ind w:left="3969"/>
      </w:pPr>
      <w:r w:rsidRPr="006A02C3">
        <w:t>Kho xuất thuộc loại kho khuyến mãi thì khởi tạo kho nhân viên cũng thuộc loại kho khuyến mãi</w:t>
      </w:r>
    </w:p>
    <w:p w14:paraId="41D409ED" w14:textId="77777777" w:rsidR="00464553" w:rsidRPr="006A02C3" w:rsidRDefault="00464553" w:rsidP="00170D7B">
      <w:pPr>
        <w:pStyle w:val="PAL5"/>
        <w:numPr>
          <w:ilvl w:val="0"/>
          <w:numId w:val="351"/>
        </w:numPr>
        <w:ind w:left="3969"/>
      </w:pPr>
      <w:r w:rsidRPr="006A02C3">
        <w:t>Kho xuất thuộc loại kho cận date thì khởi tạo kho nhân viên cũng thuộc loại kho cận date</w:t>
      </w:r>
    </w:p>
    <w:p w14:paraId="7E8D9BF7" w14:textId="77777777" w:rsidR="00464553" w:rsidRPr="006A02C3" w:rsidRDefault="00464553">
      <w:pPr>
        <w:pStyle w:val="PAL0"/>
        <w:numPr>
          <w:ilvl w:val="0"/>
          <w:numId w:val="352"/>
        </w:numPr>
        <w:spacing w:line="360" w:lineRule="auto"/>
        <w:ind w:left="3402"/>
      </w:pPr>
      <w:r w:rsidRPr="006A02C3">
        <w:t>Tăng tồn kho đáp ứng &amp; thực tế kho nhân viên. Bảng INVENTORY_VANSALE, INVENTORY_VANSALE_LOT – trường QUANTITY, AVAILABLE_QUANTITY</w:t>
      </w:r>
    </w:p>
    <w:p w14:paraId="19A54EE4" w14:textId="77777777" w:rsidR="00464553" w:rsidRPr="006A02C3" w:rsidRDefault="00464553">
      <w:pPr>
        <w:pStyle w:val="PAL0"/>
        <w:numPr>
          <w:ilvl w:val="0"/>
          <w:numId w:val="352"/>
        </w:numPr>
        <w:spacing w:line="360" w:lineRule="auto"/>
        <w:ind w:left="3402"/>
      </w:pPr>
      <w:r w:rsidRPr="006A02C3">
        <w:t>Tạo phiếu nhập kho tạm cho kho nhân viên. VANSALE_WAREHOUSE_EXPORT_TEMP</w:t>
      </w:r>
    </w:p>
    <w:p w14:paraId="75D0338D" w14:textId="77777777" w:rsidR="00464553" w:rsidRPr="006A02C3" w:rsidRDefault="00464553">
      <w:pPr>
        <w:pStyle w:val="PAL0"/>
        <w:numPr>
          <w:ilvl w:val="0"/>
          <w:numId w:val="352"/>
        </w:numPr>
        <w:spacing w:line="360" w:lineRule="auto"/>
        <w:ind w:left="3402"/>
      </w:pPr>
      <w:r w:rsidRPr="006A02C3">
        <w:t>Tạo phiếu nhập kho cho kho nhân viên. VANSALE_WAREHOUSE_EXPORT, VANSALE_WAREHOUSE_EXPORT_ITEM, VANSALE_WAREHOUSE_EXPORT_ITEM_LOT</w:t>
      </w:r>
    </w:p>
    <w:p w14:paraId="4F56A74D" w14:textId="77777777" w:rsidR="00464553" w:rsidRPr="006A02C3" w:rsidRDefault="00464553">
      <w:pPr>
        <w:pStyle w:val="PAL0"/>
        <w:numPr>
          <w:ilvl w:val="0"/>
          <w:numId w:val="353"/>
        </w:numPr>
        <w:spacing w:line="360" w:lineRule="auto"/>
        <w:ind w:left="2268"/>
      </w:pPr>
      <w:r w:rsidRPr="006A02C3">
        <w:t>Nếu là phiếu nhập kho Vansale &amp; là bước Duyệt cuối cùng làm chuyển trạng thái thành Đã duyệt (ACT)</w:t>
      </w:r>
    </w:p>
    <w:p w14:paraId="4A5D1136" w14:textId="77777777" w:rsidR="00464553" w:rsidRPr="006A02C3" w:rsidRDefault="00464553" w:rsidP="0069407E">
      <w:pPr>
        <w:pStyle w:val="PAL3"/>
      </w:pPr>
      <w:r w:rsidRPr="006A02C3">
        <w:t>Kho NPP</w:t>
      </w:r>
    </w:p>
    <w:p w14:paraId="6F6A0F18" w14:textId="77777777" w:rsidR="00464553" w:rsidRPr="006A02C3" w:rsidRDefault="00464553">
      <w:pPr>
        <w:pStyle w:val="PAL0"/>
        <w:numPr>
          <w:ilvl w:val="0"/>
          <w:numId w:val="354"/>
        </w:numPr>
        <w:spacing w:line="360" w:lineRule="auto"/>
        <w:ind w:left="3402"/>
      </w:pPr>
      <w:r w:rsidRPr="006A02C3">
        <w:t>Tăng tồn kho đáp ứng &amp; thực tế của kho nhập. Bảng INVENTORY, INVENTORY_LOT – trường QUANTITY, AVAILABLE_QUANTITY</w:t>
      </w:r>
    </w:p>
    <w:p w14:paraId="52D1FAB0" w14:textId="77777777" w:rsidR="00464553" w:rsidRPr="006A02C3" w:rsidRDefault="00464553">
      <w:pPr>
        <w:pStyle w:val="PAL0"/>
        <w:numPr>
          <w:ilvl w:val="0"/>
          <w:numId w:val="354"/>
        </w:numPr>
        <w:spacing w:line="360" w:lineRule="auto"/>
        <w:ind w:left="3402"/>
      </w:pPr>
      <w:r w:rsidRPr="006A02C3">
        <w:t>Tạo phiếu nhập kho tạm cho kho nhập. WAREHOUSE_RECEIPT_TEMP, WAREHOUSE_RECEIPT_ITEM_TEMP, WAREHOUSE_RECEIPT_ITEM_LOT_TEMP</w:t>
      </w:r>
    </w:p>
    <w:p w14:paraId="5C8B0C3A" w14:textId="77777777" w:rsidR="00464553" w:rsidRPr="006A02C3" w:rsidRDefault="00464553">
      <w:pPr>
        <w:pStyle w:val="PAL0"/>
        <w:numPr>
          <w:ilvl w:val="0"/>
          <w:numId w:val="354"/>
        </w:numPr>
        <w:spacing w:line="360" w:lineRule="auto"/>
        <w:ind w:left="3402"/>
      </w:pPr>
      <w:r w:rsidRPr="006A02C3">
        <w:t>Tạo phiếu nhập kho cho kho nhập. WAREHOUSE_RECEIPT, WAREHOUSE_RECEIPT_ITEM, WAREHOUSE_RECEIPT_ITEM_LOT</w:t>
      </w:r>
    </w:p>
    <w:p w14:paraId="5D60E230" w14:textId="77777777" w:rsidR="00464553" w:rsidRPr="006A02C3" w:rsidRDefault="00464553" w:rsidP="0069407E">
      <w:pPr>
        <w:pStyle w:val="PAL3"/>
      </w:pPr>
      <w:r w:rsidRPr="006A02C3">
        <w:t>Kho nhân viên</w:t>
      </w:r>
    </w:p>
    <w:p w14:paraId="68D23276" w14:textId="77777777" w:rsidR="00464553" w:rsidRPr="006A02C3" w:rsidRDefault="00464553">
      <w:pPr>
        <w:pStyle w:val="PAL0"/>
        <w:numPr>
          <w:ilvl w:val="0"/>
          <w:numId w:val="355"/>
        </w:numPr>
        <w:spacing w:line="360" w:lineRule="auto"/>
        <w:ind w:left="3402"/>
      </w:pPr>
      <w:r w:rsidRPr="006A02C3">
        <w:t>Giảm tồn kho đáp ứng &amp; thực tế kho nhân viên. Bảng INVENTORY_VANSALE, INVENTORY_VANSALE_LOT – trường QUANTITY, AVAILABLE_QUANTITY</w:t>
      </w:r>
    </w:p>
    <w:p w14:paraId="62E6CFB4" w14:textId="77777777" w:rsidR="00464553" w:rsidRPr="006A02C3" w:rsidRDefault="00464553">
      <w:pPr>
        <w:pStyle w:val="PAL0"/>
        <w:numPr>
          <w:ilvl w:val="0"/>
          <w:numId w:val="355"/>
        </w:numPr>
        <w:spacing w:line="360" w:lineRule="auto"/>
        <w:ind w:left="3402"/>
      </w:pPr>
      <w:r w:rsidRPr="006A02C3">
        <w:lastRenderedPageBreak/>
        <w:t>Tạo phiếu xuất kho tạm cho kho nhân viên. VANSALE_WAREHOUSE_EXPORT_TEMP, VANSALE_WAREHOUSE_EXPORT_ITEM_TEMP, VANSALE_WAREHOUSE_EXPORT_ITEM_LOT_TEMP</w:t>
      </w:r>
    </w:p>
    <w:p w14:paraId="4BBB0960" w14:textId="77777777" w:rsidR="00464553" w:rsidRPr="006A02C3" w:rsidRDefault="00464553">
      <w:pPr>
        <w:pStyle w:val="PAL0"/>
        <w:numPr>
          <w:ilvl w:val="0"/>
          <w:numId w:val="355"/>
        </w:numPr>
        <w:spacing w:line="360" w:lineRule="auto"/>
        <w:ind w:left="3402"/>
      </w:pPr>
      <w:r w:rsidRPr="006A02C3">
        <w:t>Tạo phiếu xuất kho cho kho nhân viên. VANSALE_WAREHOUSE_EXPORT, VANSALE_WAREHOUSE_EXPORT_ITEM, VANSALE_WAREHOUSE_EXPORT_ITEM_LOT</w:t>
      </w:r>
    </w:p>
    <w:p w14:paraId="616391AC" w14:textId="77777777" w:rsidR="00464553" w:rsidRPr="006A02C3" w:rsidRDefault="00464553">
      <w:pPr>
        <w:pStyle w:val="PAL0"/>
        <w:numPr>
          <w:ilvl w:val="0"/>
          <w:numId w:val="355"/>
        </w:numPr>
        <w:spacing w:line="360" w:lineRule="auto"/>
        <w:ind w:left="3402"/>
      </w:pPr>
      <w:r w:rsidRPr="006A02C3">
        <w:t>Chuyển trạng thái kho Vansale của nhân viên thành Mở khóa. VANSALE_LOCK.LOCK_STATUS = ‘ACT’</w:t>
      </w:r>
    </w:p>
    <w:p w14:paraId="43D85F9B" w14:textId="77777777" w:rsidR="00464553" w:rsidRPr="006A02C3" w:rsidRDefault="00464553" w:rsidP="00512E56">
      <w:pPr>
        <w:pStyle w:val="Heading6"/>
        <w:spacing w:line="360" w:lineRule="auto"/>
        <w:rPr>
          <w:highlight w:val="yellow"/>
        </w:rPr>
      </w:pPr>
      <w:r w:rsidRPr="006A02C3">
        <w:rPr>
          <w:highlight w:val="yellow"/>
        </w:rPr>
        <w:t>Hủy phiếu</w:t>
      </w:r>
    </w:p>
    <w:p w14:paraId="5ED89B44" w14:textId="77777777" w:rsidR="00464553" w:rsidRPr="006A02C3" w:rsidRDefault="00464553">
      <w:pPr>
        <w:pStyle w:val="PAL0"/>
        <w:numPr>
          <w:ilvl w:val="0"/>
          <w:numId w:val="356"/>
        </w:numPr>
        <w:spacing w:line="360" w:lineRule="auto"/>
        <w:ind w:left="567"/>
      </w:pPr>
      <w:r w:rsidRPr="006A02C3">
        <w:t>Hủy phiếu (Khi người dùng tick chọn n dòng, click vào nút Hủy)</w:t>
      </w:r>
    </w:p>
    <w:p w14:paraId="36C9775D" w14:textId="0F70C7F7" w:rsidR="00464553" w:rsidRPr="006A02C3" w:rsidRDefault="00464553" w:rsidP="00512E56">
      <w:pPr>
        <w:pStyle w:val="PAL1"/>
        <w:spacing w:line="360" w:lineRule="auto"/>
      </w:pPr>
      <w:r w:rsidRPr="006A02C3">
        <w:t>Hệ thống hiển thị dialog confirm</w:t>
      </w:r>
    </w:p>
    <w:p w14:paraId="69F507B2" w14:textId="77777777" w:rsidR="00464553" w:rsidRPr="006A02C3" w:rsidRDefault="00464553">
      <w:pPr>
        <w:pStyle w:val="PAL0"/>
        <w:numPr>
          <w:ilvl w:val="0"/>
          <w:numId w:val="357"/>
        </w:numPr>
        <w:spacing w:line="360" w:lineRule="auto"/>
        <w:ind w:left="1701"/>
      </w:pPr>
      <w:r w:rsidRPr="006A02C3">
        <w:t>Nếu chọn 1 dòng</w:t>
      </w:r>
    </w:p>
    <w:p w14:paraId="78351A7E" w14:textId="77777777" w:rsidR="00464553" w:rsidRPr="006A02C3" w:rsidRDefault="00464553" w:rsidP="00170D7B">
      <w:pPr>
        <w:pStyle w:val="PAL3"/>
        <w:numPr>
          <w:ilvl w:val="0"/>
          <w:numId w:val="358"/>
        </w:numPr>
        <w:ind w:left="2268"/>
      </w:pPr>
      <w:r w:rsidRPr="006A02C3">
        <w:t>[Hủy phiếu xuất/nhập kho vansale?</w:t>
      </w:r>
    </w:p>
    <w:p w14:paraId="28464405" w14:textId="77777777" w:rsidR="00464553" w:rsidRPr="006A02C3" w:rsidRDefault="00464553" w:rsidP="00170D7B">
      <w:pPr>
        <w:pStyle w:val="PAL3"/>
        <w:numPr>
          <w:ilvl w:val="0"/>
          <w:numId w:val="358"/>
        </w:numPr>
        <w:ind w:left="2268"/>
      </w:pPr>
      <w:r w:rsidRPr="006A02C3">
        <w:t xml:space="preserve">Bạn muốn thực hiện </w:t>
      </w:r>
      <w:r w:rsidRPr="006A02C3">
        <w:rPr>
          <w:b/>
        </w:rPr>
        <w:t xml:space="preserve">hủy </w:t>
      </w:r>
      <w:r w:rsidRPr="006A02C3">
        <w:t xml:space="preserve">phiếu xuất/nhập kho vansale </w:t>
      </w:r>
      <w:r w:rsidRPr="006A02C3">
        <w:rPr>
          <w:b/>
        </w:rPr>
        <w:t>&lt;Mã phiếu&gt;</w:t>
      </w:r>
      <w:r w:rsidRPr="006A02C3">
        <w:t>?] [btn Đóng][btn Hủy]</w:t>
      </w:r>
    </w:p>
    <w:p w14:paraId="2AAC2B31" w14:textId="77777777" w:rsidR="00464553" w:rsidRPr="006A02C3" w:rsidRDefault="00464553">
      <w:pPr>
        <w:pStyle w:val="PAL0"/>
        <w:numPr>
          <w:ilvl w:val="0"/>
          <w:numId w:val="357"/>
        </w:numPr>
        <w:spacing w:line="360" w:lineRule="auto"/>
        <w:ind w:left="1701"/>
      </w:pPr>
      <w:r w:rsidRPr="006A02C3">
        <w:t>Nếu chọn nhiều dòng</w:t>
      </w:r>
    </w:p>
    <w:p w14:paraId="2A01B332" w14:textId="77777777" w:rsidR="00464553" w:rsidRPr="006A02C3" w:rsidRDefault="00464553" w:rsidP="00170D7B">
      <w:pPr>
        <w:pStyle w:val="PAL3"/>
        <w:numPr>
          <w:ilvl w:val="0"/>
          <w:numId w:val="359"/>
        </w:numPr>
        <w:ind w:left="2268"/>
      </w:pPr>
      <w:r w:rsidRPr="006A02C3">
        <w:t xml:space="preserve">[Hủy phiếu xuất/nhập kho vansale? </w:t>
      </w:r>
    </w:p>
    <w:p w14:paraId="1E444814" w14:textId="77777777" w:rsidR="00464553" w:rsidRPr="006A02C3" w:rsidRDefault="00464553" w:rsidP="00170D7B">
      <w:pPr>
        <w:pStyle w:val="PAL3"/>
        <w:numPr>
          <w:ilvl w:val="0"/>
          <w:numId w:val="359"/>
        </w:numPr>
        <w:ind w:left="2268"/>
      </w:pPr>
      <w:r w:rsidRPr="006A02C3">
        <w:t xml:space="preserve">Bạn muốn thực hiện </w:t>
      </w:r>
      <w:r w:rsidRPr="006A02C3">
        <w:rPr>
          <w:b/>
        </w:rPr>
        <w:t>hủy n</w:t>
      </w:r>
      <w:r w:rsidRPr="006A02C3">
        <w:t xml:space="preserve"> phiếu xuất/nhập kho vansale đã chọn?] [btn Đóng][btn Hủy]</w:t>
      </w:r>
    </w:p>
    <w:p w14:paraId="3C8DE29C" w14:textId="3B766A04" w:rsidR="00464553" w:rsidRPr="006A02C3" w:rsidRDefault="00464553">
      <w:pPr>
        <w:pStyle w:val="PAL1"/>
        <w:numPr>
          <w:ilvl w:val="0"/>
          <w:numId w:val="357"/>
        </w:numPr>
        <w:spacing w:line="360" w:lineRule="auto"/>
        <w:ind w:left="1701"/>
      </w:pPr>
      <w:r w:rsidRPr="006A02C3">
        <w:t>Người dùng chọn thao tác</w:t>
      </w:r>
    </w:p>
    <w:p w14:paraId="2A3B4F1E" w14:textId="77777777" w:rsidR="00464553" w:rsidRPr="006A02C3" w:rsidRDefault="00464553">
      <w:pPr>
        <w:pStyle w:val="PAL0"/>
        <w:numPr>
          <w:ilvl w:val="0"/>
          <w:numId w:val="360"/>
        </w:numPr>
        <w:spacing w:line="360" w:lineRule="auto"/>
        <w:ind w:left="2268"/>
      </w:pPr>
      <w:r w:rsidRPr="006A02C3">
        <w:t>Chọn btn Đóng: đóng dialog confirm, không xảy ra sự kiện gì</w:t>
      </w:r>
    </w:p>
    <w:p w14:paraId="40570093" w14:textId="77777777" w:rsidR="00464553" w:rsidRPr="006A02C3" w:rsidRDefault="00464553">
      <w:pPr>
        <w:pStyle w:val="PAL0"/>
        <w:numPr>
          <w:ilvl w:val="0"/>
          <w:numId w:val="360"/>
        </w:numPr>
        <w:spacing w:line="360" w:lineRule="auto"/>
        <w:ind w:left="2268"/>
      </w:pPr>
      <w:r w:rsidRPr="006A02C3">
        <w:t>Chọn btn Hủy: đóng dialog confirm &amp; thực hiện action</w:t>
      </w:r>
    </w:p>
    <w:p w14:paraId="64BDD69A" w14:textId="35946112" w:rsidR="00464553" w:rsidRPr="006A02C3" w:rsidRDefault="00464553">
      <w:pPr>
        <w:pStyle w:val="PAL1"/>
        <w:numPr>
          <w:ilvl w:val="0"/>
          <w:numId w:val="357"/>
        </w:numPr>
        <w:spacing w:line="360" w:lineRule="auto"/>
        <w:ind w:left="1701"/>
      </w:pPr>
      <w:r w:rsidRPr="006A02C3">
        <w:t>Hệ thống thực hiện nghiệp vụ</w:t>
      </w:r>
    </w:p>
    <w:p w14:paraId="61DEAB8F" w14:textId="77777777" w:rsidR="00464553" w:rsidRPr="006A02C3" w:rsidRDefault="00464553">
      <w:pPr>
        <w:pStyle w:val="PAL0"/>
        <w:numPr>
          <w:ilvl w:val="0"/>
          <w:numId w:val="361"/>
        </w:numPr>
        <w:spacing w:line="360" w:lineRule="auto"/>
        <w:ind w:left="2268"/>
      </w:pPr>
      <w:r w:rsidRPr="006A02C3">
        <w:lastRenderedPageBreak/>
        <w:t>Nếu chọn 1 dòng</w:t>
      </w:r>
    </w:p>
    <w:p w14:paraId="5FA09504" w14:textId="1F3276CF" w:rsidR="00464553" w:rsidRPr="006A02C3" w:rsidRDefault="00464553" w:rsidP="0069407E">
      <w:pPr>
        <w:pStyle w:val="PAL3"/>
      </w:pPr>
      <w:r w:rsidRPr="006A02C3">
        <w:t>Nếu thành công: hiển thị toast thông báo. Tự động mất đi sau n giây (n = cấu hình chung cho toàn hệ thống)</w:t>
      </w:r>
      <w:r w:rsidR="007B3030" w:rsidRPr="006A02C3">
        <w:t xml:space="preserve"> </w:t>
      </w:r>
      <w:r w:rsidRPr="006A02C3">
        <w:t>[Hủy phiếu xuất/nhập kho vansale &lt;</w:t>
      </w:r>
      <w:r w:rsidRPr="006A02C3">
        <w:rPr>
          <w:b/>
        </w:rPr>
        <w:t>Mã phiếu</w:t>
      </w:r>
      <w:r w:rsidRPr="006A02C3">
        <w:t>&gt; thành công!]</w:t>
      </w:r>
    </w:p>
    <w:p w14:paraId="2053DE6A" w14:textId="44743DDA" w:rsidR="00464553" w:rsidRPr="006A02C3" w:rsidRDefault="00464553" w:rsidP="0069407E">
      <w:pPr>
        <w:pStyle w:val="PAL3"/>
      </w:pPr>
      <w:r w:rsidRPr="006A02C3">
        <w:t>Nếu thất bại: hiển thị dialog thông báo</w:t>
      </w:r>
      <w:r w:rsidR="007B3030" w:rsidRPr="006A02C3">
        <w:t xml:space="preserve"> </w:t>
      </w:r>
      <w:r w:rsidRPr="006A02C3">
        <w:t>[Hủy phiếu xuất/nhập kho vansale &lt;</w:t>
      </w:r>
      <w:r w:rsidRPr="006A02C3">
        <w:rPr>
          <w:b/>
        </w:rPr>
        <w:t>Mã phiếu</w:t>
      </w:r>
      <w:r w:rsidRPr="006A02C3">
        <w:t>&gt; không thành công!</w:t>
      </w:r>
      <w:r w:rsidR="007B3030" w:rsidRPr="006A02C3">
        <w:t xml:space="preserve"> </w:t>
      </w:r>
      <w:r w:rsidRPr="006A02C3">
        <w:t>&lt;</w:t>
      </w:r>
      <w:r w:rsidRPr="006A02C3">
        <w:rPr>
          <w:color w:val="FF0000"/>
        </w:rPr>
        <w:t>Thông tin lỗi</w:t>
      </w:r>
      <w:r w:rsidRPr="006A02C3">
        <w:t>&gt;] [btn Đóng]</w:t>
      </w:r>
    </w:p>
    <w:p w14:paraId="4C884546" w14:textId="77777777" w:rsidR="00464553" w:rsidRPr="006A02C3" w:rsidRDefault="00464553" w:rsidP="0069407E">
      <w:pPr>
        <w:pStyle w:val="PAL3"/>
      </w:pPr>
      <w:r w:rsidRPr="006A02C3">
        <w:t>Các trường hợp lỗi</w:t>
      </w:r>
    </w:p>
    <w:p w14:paraId="22D6742F" w14:textId="77777777" w:rsidR="00464553" w:rsidRPr="006A02C3" w:rsidRDefault="00464553">
      <w:pPr>
        <w:pStyle w:val="PAL0"/>
        <w:numPr>
          <w:ilvl w:val="0"/>
          <w:numId w:val="362"/>
        </w:numPr>
        <w:spacing w:line="360" w:lineRule="auto"/>
        <w:ind w:left="3402"/>
      </w:pPr>
      <w:r w:rsidRPr="006A02C3">
        <w:t>User login không có quyền duyệt/hủy trên bước hiện tại (không có trong nhóm tác động quy trình): báo lỗi [Không có quyền duyệt/hủy phiếu xuất nhập kho vansale]</w:t>
      </w:r>
    </w:p>
    <w:p w14:paraId="1833FC2E" w14:textId="77777777" w:rsidR="00464553" w:rsidRPr="006A02C3" w:rsidRDefault="00464553">
      <w:pPr>
        <w:pStyle w:val="PAL0"/>
        <w:numPr>
          <w:ilvl w:val="0"/>
          <w:numId w:val="362"/>
        </w:numPr>
        <w:spacing w:line="360" w:lineRule="auto"/>
        <w:ind w:left="3402"/>
      </w:pPr>
      <w:r w:rsidRPr="006A02C3">
        <w:t>Phiếu xuất/nhập kho ở trạng thái Hủy: báo lỗi [Phiếu xuất nhập kho đã bị hủy]</w:t>
      </w:r>
    </w:p>
    <w:p w14:paraId="1D5E20AB" w14:textId="77777777" w:rsidR="00464553" w:rsidRPr="006A02C3" w:rsidRDefault="00464553">
      <w:pPr>
        <w:pStyle w:val="PAL0"/>
        <w:numPr>
          <w:ilvl w:val="0"/>
          <w:numId w:val="362"/>
        </w:numPr>
        <w:spacing w:line="360" w:lineRule="auto"/>
        <w:ind w:left="3402"/>
      </w:pPr>
      <w:r w:rsidRPr="006A02C3">
        <w:t>Phiếu xuất/nhập kho ở trạng thái Đã duyệt: báo lỗi [Phiếu xuất nhập kho đã hoàn thành quy trình duyệt]</w:t>
      </w:r>
    </w:p>
    <w:p w14:paraId="3F17FD30" w14:textId="77777777" w:rsidR="00464553" w:rsidRPr="006A02C3" w:rsidRDefault="00464553">
      <w:pPr>
        <w:pStyle w:val="PAL0"/>
        <w:numPr>
          <w:ilvl w:val="0"/>
          <w:numId w:val="363"/>
        </w:numPr>
        <w:spacing w:line="360" w:lineRule="auto"/>
        <w:ind w:left="2268"/>
      </w:pPr>
      <w:r w:rsidRPr="006A02C3">
        <w:t>Nếu chọn nhiều dòng</w:t>
      </w:r>
    </w:p>
    <w:p w14:paraId="6DD6B701" w14:textId="3EFE4E75" w:rsidR="00464553" w:rsidRPr="006A02C3" w:rsidRDefault="00464553" w:rsidP="0069407E">
      <w:pPr>
        <w:pStyle w:val="PAL3"/>
      </w:pPr>
      <w:r w:rsidRPr="006A02C3">
        <w:t>Hiển thị thông báo [Kết quả hủy phiếu xuất/nhập kho vansale</w:t>
      </w:r>
    </w:p>
    <w:p w14:paraId="61379F8A" w14:textId="77777777" w:rsidR="00464553" w:rsidRPr="006A02C3" w:rsidRDefault="00464553">
      <w:pPr>
        <w:pStyle w:val="PAL3"/>
        <w:numPr>
          <w:ilvl w:val="0"/>
          <w:numId w:val="364"/>
        </w:numPr>
      </w:pPr>
      <w:r w:rsidRPr="006A02C3">
        <w:t xml:space="preserve">Icon Pass + Hủy </w:t>
      </w:r>
      <w:r w:rsidRPr="006A02C3">
        <w:rPr>
          <w:b/>
        </w:rPr>
        <w:t>n</w:t>
      </w:r>
      <w:r w:rsidRPr="006A02C3">
        <w:t xml:space="preserve"> phiếu xuất/nhập kho vansale thành công</w:t>
      </w:r>
    </w:p>
    <w:p w14:paraId="2DF06CD7" w14:textId="77777777" w:rsidR="00464553" w:rsidRPr="006A02C3" w:rsidRDefault="00464553">
      <w:pPr>
        <w:pStyle w:val="PAL3"/>
        <w:numPr>
          <w:ilvl w:val="0"/>
          <w:numId w:val="364"/>
        </w:numPr>
      </w:pPr>
      <w:r w:rsidRPr="006A02C3">
        <w:t xml:space="preserve">Icon Fail + Hủy </w:t>
      </w:r>
      <w:r w:rsidRPr="006A02C3">
        <w:rPr>
          <w:b/>
        </w:rPr>
        <w:t>m</w:t>
      </w:r>
      <w:r w:rsidRPr="006A02C3">
        <w:t xml:space="preserve"> phiếu xuất/nhập kho vansale không thành công. </w:t>
      </w:r>
      <w:r w:rsidRPr="006A02C3">
        <w:rPr>
          <w:color w:val="0070C0"/>
        </w:rPr>
        <w:t>Chi tiết lỗi</w:t>
      </w:r>
      <w:r w:rsidRPr="006A02C3">
        <w:t xml:space="preserve"> (m=0 thì ẩn dòng này)] [btn Đóng]</w:t>
      </w:r>
    </w:p>
    <w:p w14:paraId="7B8C49AC" w14:textId="77777777" w:rsidR="00464553" w:rsidRPr="006A02C3" w:rsidRDefault="00464553" w:rsidP="0069407E">
      <w:pPr>
        <w:pStyle w:val="PAL3"/>
      </w:pPr>
      <w:r w:rsidRPr="006A02C3">
        <w:t>Khi nhấn link Chi tiết lỗi hiển thị pop_up Chi tiết lỗi gồm các cột:</w:t>
      </w:r>
    </w:p>
    <w:p w14:paraId="4FF335F5" w14:textId="77777777" w:rsidR="00464553" w:rsidRPr="006A02C3" w:rsidRDefault="00464553">
      <w:pPr>
        <w:pStyle w:val="PAL0"/>
        <w:numPr>
          <w:ilvl w:val="0"/>
          <w:numId w:val="365"/>
        </w:numPr>
        <w:spacing w:line="360" w:lineRule="auto"/>
        <w:ind w:left="3402"/>
      </w:pPr>
      <w:r w:rsidRPr="006A02C3">
        <w:t>Mã phiếu</w:t>
      </w:r>
    </w:p>
    <w:p w14:paraId="4069D630" w14:textId="77777777" w:rsidR="00464553" w:rsidRPr="006A02C3" w:rsidRDefault="00464553">
      <w:pPr>
        <w:pStyle w:val="PAL0"/>
        <w:numPr>
          <w:ilvl w:val="0"/>
          <w:numId w:val="365"/>
        </w:numPr>
        <w:spacing w:line="360" w:lineRule="auto"/>
        <w:ind w:left="3402"/>
      </w:pPr>
      <w:r w:rsidRPr="006A02C3">
        <w:t>Thông tin lỗi</w:t>
      </w:r>
    </w:p>
    <w:p w14:paraId="374AD5A4" w14:textId="77777777" w:rsidR="00464553" w:rsidRPr="006A02C3" w:rsidRDefault="00464553" w:rsidP="0069407E">
      <w:pPr>
        <w:pStyle w:val="PAL3"/>
      </w:pPr>
      <w:r w:rsidRPr="006A02C3">
        <w:t>Khi nhấn btn Đóng sẽ reload màn hình danh sách – hiển thị dữ liệu mới nhất</w:t>
      </w:r>
    </w:p>
    <w:p w14:paraId="4CF2C520" w14:textId="77777777" w:rsidR="00464553" w:rsidRPr="006A02C3" w:rsidRDefault="00464553">
      <w:pPr>
        <w:pStyle w:val="PAL0"/>
        <w:numPr>
          <w:ilvl w:val="0"/>
          <w:numId w:val="357"/>
        </w:numPr>
        <w:spacing w:line="360" w:lineRule="auto"/>
        <w:ind w:left="1701"/>
      </w:pPr>
      <w:r w:rsidRPr="006A02C3">
        <w:t xml:space="preserve">Cập nhật CSDL. </w:t>
      </w:r>
    </w:p>
    <w:p w14:paraId="31975372" w14:textId="1C303C52" w:rsidR="00464553" w:rsidRPr="006A02C3" w:rsidRDefault="00464553" w:rsidP="00170D7B">
      <w:pPr>
        <w:pStyle w:val="PAL3"/>
        <w:numPr>
          <w:ilvl w:val="0"/>
          <w:numId w:val="366"/>
        </w:numPr>
        <w:ind w:left="2268"/>
      </w:pPr>
      <w:r w:rsidRPr="006A02C3">
        <w:t>Chuyển trạng thái đơn thành Đã hủy</w:t>
      </w:r>
      <w:r w:rsidR="007B3030" w:rsidRPr="006A02C3">
        <w:t xml:space="preserve">: </w:t>
      </w:r>
      <w:r w:rsidRPr="006A02C3">
        <w:t>Bảng INVENTORY_VANSALE_TRANS</w:t>
      </w:r>
    </w:p>
    <w:p w14:paraId="1569028D" w14:textId="77777777" w:rsidR="00464553" w:rsidRPr="006A02C3" w:rsidRDefault="00464553">
      <w:pPr>
        <w:pStyle w:val="PAL0"/>
        <w:numPr>
          <w:ilvl w:val="0"/>
          <w:numId w:val="367"/>
        </w:numPr>
        <w:spacing w:line="360" w:lineRule="auto"/>
        <w:ind w:left="2835"/>
      </w:pPr>
      <w:r w:rsidRPr="006A02C3">
        <w:lastRenderedPageBreak/>
        <w:t>CURRENT_STATUS_CODE = ‘DEL’</w:t>
      </w:r>
    </w:p>
    <w:p w14:paraId="78938F4B" w14:textId="77777777" w:rsidR="00464553" w:rsidRPr="006A02C3" w:rsidRDefault="00464553">
      <w:pPr>
        <w:pStyle w:val="PAL3"/>
        <w:numPr>
          <w:ilvl w:val="0"/>
          <w:numId w:val="368"/>
        </w:numPr>
      </w:pPr>
      <w:r w:rsidRPr="006A02C3">
        <w:t>Bảng INVENTORY_VANSALE_TRANS_TRACKING</w:t>
      </w:r>
    </w:p>
    <w:p w14:paraId="4FED39AA" w14:textId="77777777" w:rsidR="00464553" w:rsidRPr="006A02C3" w:rsidRDefault="00464553">
      <w:pPr>
        <w:pStyle w:val="PAL0"/>
        <w:numPr>
          <w:ilvl w:val="0"/>
          <w:numId w:val="369"/>
        </w:numPr>
        <w:spacing w:line="360" w:lineRule="auto"/>
      </w:pPr>
      <w:r w:rsidRPr="006A02C3">
        <w:t>ACTION_ID = CANCEL</w:t>
      </w:r>
    </w:p>
    <w:p w14:paraId="5ACA0DB1" w14:textId="77777777" w:rsidR="00464553" w:rsidRPr="006A02C3" w:rsidRDefault="00464553">
      <w:pPr>
        <w:pStyle w:val="PAL0"/>
        <w:numPr>
          <w:ilvl w:val="0"/>
          <w:numId w:val="369"/>
        </w:numPr>
        <w:spacing w:line="360" w:lineRule="auto"/>
      </w:pPr>
      <w:r w:rsidRPr="006A02C3">
        <w:t>PREV_STATE = Trạng thái trước khi Hủy</w:t>
      </w:r>
    </w:p>
    <w:p w14:paraId="147C1E76" w14:textId="77777777" w:rsidR="00464553" w:rsidRPr="006A02C3" w:rsidRDefault="00464553">
      <w:pPr>
        <w:pStyle w:val="PAL0"/>
        <w:numPr>
          <w:ilvl w:val="0"/>
          <w:numId w:val="369"/>
        </w:numPr>
        <w:spacing w:line="360" w:lineRule="auto"/>
      </w:pPr>
      <w:r w:rsidRPr="006A02C3">
        <w:t>CURR_STATE = Trạng thái sau khi Hủy. Select NEXT_STATE from INVENTORY_APPROVAL_NEXT_STATE where APPROVAL_STEP_ID = Trạng thái hiện tại and ACTION_TYPE_ID = CANCEL</w:t>
      </w:r>
    </w:p>
    <w:p w14:paraId="78A96291" w14:textId="77777777" w:rsidR="00464553" w:rsidRPr="006A02C3" w:rsidRDefault="00464553">
      <w:pPr>
        <w:pStyle w:val="PAL0"/>
        <w:numPr>
          <w:ilvl w:val="0"/>
          <w:numId w:val="369"/>
        </w:numPr>
        <w:spacing w:line="360" w:lineRule="auto"/>
      </w:pPr>
      <w:r w:rsidRPr="006A02C3">
        <w:t>FACTOR_ID = Mã nhân viên của user login</w:t>
      </w:r>
    </w:p>
    <w:p w14:paraId="15373C61" w14:textId="77777777" w:rsidR="00464553" w:rsidRPr="006A02C3" w:rsidRDefault="00464553">
      <w:pPr>
        <w:pStyle w:val="PAL0"/>
        <w:numPr>
          <w:ilvl w:val="0"/>
          <w:numId w:val="369"/>
        </w:numPr>
        <w:spacing w:line="360" w:lineRule="auto"/>
      </w:pPr>
      <w:r w:rsidRPr="006A02C3">
        <w:t>REASON = Lý do hủy</w:t>
      </w:r>
    </w:p>
    <w:p w14:paraId="031417B4" w14:textId="77777777" w:rsidR="00464553" w:rsidRPr="006A02C3" w:rsidRDefault="00464553">
      <w:pPr>
        <w:pStyle w:val="PAL0"/>
        <w:numPr>
          <w:ilvl w:val="0"/>
          <w:numId w:val="369"/>
        </w:numPr>
        <w:spacing w:line="360" w:lineRule="auto"/>
      </w:pPr>
      <w:r w:rsidRPr="006A02C3">
        <w:t>NOTE = Ghi chú</w:t>
      </w:r>
    </w:p>
    <w:p w14:paraId="34DE0C4A" w14:textId="77777777" w:rsidR="00464553" w:rsidRPr="006A02C3" w:rsidRDefault="00464553">
      <w:pPr>
        <w:pStyle w:val="PAL0"/>
        <w:numPr>
          <w:ilvl w:val="0"/>
          <w:numId w:val="369"/>
        </w:numPr>
        <w:spacing w:line="360" w:lineRule="auto"/>
      </w:pPr>
      <w:r w:rsidRPr="006A02C3">
        <w:t>LOGTIME = SYSDATE</w:t>
      </w:r>
    </w:p>
    <w:p w14:paraId="458A39B1" w14:textId="77777777" w:rsidR="00464553" w:rsidRPr="006A02C3" w:rsidRDefault="00464553">
      <w:pPr>
        <w:pStyle w:val="PAL0"/>
        <w:numPr>
          <w:ilvl w:val="0"/>
          <w:numId w:val="370"/>
        </w:numPr>
        <w:spacing w:line="360" w:lineRule="auto"/>
        <w:ind w:left="2268"/>
      </w:pPr>
      <w:r w:rsidRPr="006A02C3">
        <w:t>Nếu là phiếu xuất kho Vansale</w:t>
      </w:r>
    </w:p>
    <w:p w14:paraId="62D41EBB" w14:textId="77777777" w:rsidR="00464553" w:rsidRPr="006A02C3" w:rsidRDefault="00464553" w:rsidP="0069407E">
      <w:pPr>
        <w:pStyle w:val="PAL3"/>
      </w:pPr>
      <w:r w:rsidRPr="006A02C3">
        <w:t>Tăng tồn kho đáp ứng trong kho xuất (tồn kho &amp; tồn kho lotdate). INVENTORY.AVAILABLE_QUANTITY; INVENTORY_LOT.AVAILABLE_QUANTITY</w:t>
      </w:r>
    </w:p>
    <w:p w14:paraId="7EABC731" w14:textId="77777777" w:rsidR="00464553" w:rsidRPr="006A02C3" w:rsidRDefault="00464553" w:rsidP="0069407E">
      <w:pPr>
        <w:pStyle w:val="PAL3"/>
      </w:pPr>
      <w:r w:rsidRPr="006A02C3">
        <w:t>Tạo phiếu nhập kho tạm cho kho xuất. WAREHOUSE_RECEIPT_TEMP, WAREHOUSE_RECEIPT_ITEM_TEMP, WAREHOUSE_RECEIPT_ITEM_LOT_TEMP</w:t>
      </w:r>
    </w:p>
    <w:p w14:paraId="1F05AC26" w14:textId="77777777" w:rsidR="00464553" w:rsidRPr="006A02C3" w:rsidRDefault="00464553" w:rsidP="00512E56">
      <w:pPr>
        <w:pStyle w:val="Heading6"/>
        <w:spacing w:line="360" w:lineRule="auto"/>
        <w:rPr>
          <w:highlight w:val="yellow"/>
        </w:rPr>
      </w:pPr>
      <w:r w:rsidRPr="006A02C3">
        <w:rPr>
          <w:highlight w:val="yellow"/>
        </w:rPr>
        <w:t>Import sản phẩm xuất kho</w:t>
      </w:r>
    </w:p>
    <w:p w14:paraId="37A9DF55" w14:textId="77777777" w:rsidR="00464553" w:rsidRPr="006A02C3" w:rsidRDefault="00464553">
      <w:pPr>
        <w:pStyle w:val="PAL0"/>
        <w:numPr>
          <w:ilvl w:val="0"/>
          <w:numId w:val="371"/>
        </w:numPr>
        <w:spacing w:line="360" w:lineRule="auto"/>
        <w:ind w:left="567"/>
      </w:pPr>
      <w:r w:rsidRPr="006A02C3">
        <w:t>Import sản phẩm xuất kho (Khi người dùng click vào nút Nhập file)</w:t>
      </w:r>
    </w:p>
    <w:p w14:paraId="0AE99C32" w14:textId="5BC36AE5" w:rsidR="00464553" w:rsidRPr="006A02C3" w:rsidRDefault="00464553" w:rsidP="00512E56">
      <w:pPr>
        <w:pStyle w:val="PAL1"/>
        <w:spacing w:line="360" w:lineRule="auto"/>
      </w:pPr>
      <w:r w:rsidRPr="006A02C3">
        <w:t>Hệ thống hiển thị pop_up Nhập file (form dùng chung cho chức năng import file)</w:t>
      </w:r>
    </w:p>
    <w:p w14:paraId="3F19D540" w14:textId="35BF90F5" w:rsidR="00464553" w:rsidRPr="006A02C3" w:rsidRDefault="00464553">
      <w:pPr>
        <w:pStyle w:val="PAL0"/>
        <w:numPr>
          <w:ilvl w:val="2"/>
          <w:numId w:val="357"/>
        </w:numPr>
        <w:spacing w:line="360" w:lineRule="auto"/>
        <w:ind w:left="1701" w:hanging="425"/>
        <w:rPr>
          <w:rStyle w:val="Hyperlink"/>
        </w:rPr>
      </w:pPr>
      <w:r w:rsidRPr="006A02C3">
        <w:lastRenderedPageBreak/>
        <w:t xml:space="preserve">Mẫu file: </w:t>
      </w:r>
      <w:r w:rsidR="00170D7B" w:rsidRPr="006A02C3">
        <w:object w:dxaOrig="1596" w:dyaOrig="1033" w14:anchorId="5A1F0887">
          <v:shape id="_x0000_i1788" type="#_x0000_t75" style="width:80.25pt;height:50.25pt" o:ole="">
            <v:imagedata r:id="rId115" o:title=""/>
          </v:shape>
          <o:OLEObject Type="Embed" ProgID="Excel.Sheet.12" ShapeID="_x0000_i1788" DrawAspect="Icon" ObjectID="_1846238883" r:id="rId116"/>
        </w:object>
      </w:r>
      <w:r w:rsidRPr="006A02C3">
        <w:fldChar w:fldCharType="begin"/>
      </w:r>
      <w:r w:rsidRPr="006A02C3">
        <w:instrText>HYPERLINK "https://docs.google.com/spreadsheets/d/1VfJ5aw70ixZcDhbBd9lkUOho4JlxxqfA/edit?gid=1465807761" \l "gid=1465807761"</w:instrText>
      </w:r>
      <w:r w:rsidRPr="006A02C3">
        <w:fldChar w:fldCharType="separate"/>
      </w:r>
    </w:p>
    <w:p w14:paraId="71F6167F" w14:textId="77777777" w:rsidR="007B3030" w:rsidRPr="006A02C3" w:rsidRDefault="00464553" w:rsidP="00512E56">
      <w:pPr>
        <w:pStyle w:val="PAL0"/>
        <w:numPr>
          <w:ilvl w:val="0"/>
          <w:numId w:val="0"/>
        </w:numPr>
        <w:spacing w:line="360" w:lineRule="auto"/>
      </w:pPr>
      <w:r w:rsidRPr="006A02C3">
        <w:fldChar w:fldCharType="end"/>
      </w:r>
    </w:p>
    <w:p w14:paraId="5D16BCBC" w14:textId="47FCECD7" w:rsidR="00464553" w:rsidRPr="006A02C3" w:rsidRDefault="00464553">
      <w:pPr>
        <w:pStyle w:val="PAL0"/>
        <w:numPr>
          <w:ilvl w:val="2"/>
          <w:numId w:val="357"/>
        </w:numPr>
        <w:spacing w:line="360" w:lineRule="auto"/>
        <w:ind w:left="1701" w:hanging="283"/>
      </w:pPr>
      <w:r w:rsidRPr="006A02C3">
        <w:t>Chỉ được chọn 1 file</w:t>
      </w:r>
    </w:p>
    <w:p w14:paraId="6E104105" w14:textId="77777777" w:rsidR="007B3030" w:rsidRPr="006A02C3" w:rsidRDefault="007B3030" w:rsidP="00512E56">
      <w:pPr>
        <w:pStyle w:val="ListParagraph"/>
        <w:spacing w:line="360" w:lineRule="auto"/>
      </w:pPr>
    </w:p>
    <w:p w14:paraId="66E276B8" w14:textId="77777777" w:rsidR="007B3030" w:rsidRPr="006A02C3" w:rsidRDefault="00464553" w:rsidP="00512E56">
      <w:pPr>
        <w:pStyle w:val="PAL1"/>
        <w:spacing w:line="360" w:lineRule="auto"/>
      </w:pPr>
      <w:r w:rsidRPr="006A02C3">
        <w:t>Khi người dùng chọn file, click nút Tải lên</w:t>
      </w:r>
      <w:r w:rsidR="007B3030" w:rsidRPr="006A02C3">
        <w:t>, t</w:t>
      </w:r>
      <w:r w:rsidRPr="006A02C3">
        <w:t>hực hiện import file (chưa lưu dữ liệu vào DB)</w:t>
      </w:r>
    </w:p>
    <w:p w14:paraId="63CD504F" w14:textId="21DF9F88" w:rsidR="00464553" w:rsidRPr="006A02C3" w:rsidRDefault="00464553" w:rsidP="00512E56">
      <w:pPr>
        <w:pStyle w:val="PAL1"/>
        <w:spacing w:line="360" w:lineRule="auto"/>
      </w:pPr>
      <w:r w:rsidRPr="006A02C3">
        <w:t>Khi người dùng click nút Đóng tại pop_up Nhập liệu từ file</w:t>
      </w:r>
      <w:r w:rsidR="007B3030" w:rsidRPr="006A02C3">
        <w:t>, h</w:t>
      </w:r>
      <w:r w:rsidRPr="006A02C3">
        <w:t>iển thị dữ liệu vừa import trong grid Danh sách sản phẩm</w:t>
      </w:r>
    </w:p>
    <w:p w14:paraId="568EDBF6" w14:textId="77777777" w:rsidR="00464553" w:rsidRPr="006A02C3" w:rsidRDefault="00464553" w:rsidP="00512E56">
      <w:pPr>
        <w:pStyle w:val="Heading4"/>
        <w:spacing w:line="360" w:lineRule="auto"/>
      </w:pPr>
      <w:r w:rsidRPr="006A02C3">
        <w:t>Quản lý kho vansale nhân viên</w:t>
      </w:r>
    </w:p>
    <w:p w14:paraId="41995079" w14:textId="77777777" w:rsidR="00464553" w:rsidRPr="006A02C3" w:rsidRDefault="00464553" w:rsidP="00512E56">
      <w:pPr>
        <w:pStyle w:val="Heading5"/>
        <w:spacing w:line="360" w:lineRule="auto"/>
      </w:pPr>
      <w:r w:rsidRPr="006A02C3">
        <w:t>Thông tin chung chức năng</w:t>
      </w:r>
    </w:p>
    <w:p w14:paraId="31B0FF36" w14:textId="77777777" w:rsidR="00464553" w:rsidRPr="006A02C3" w:rsidRDefault="00464553" w:rsidP="00512E56">
      <w:pPr>
        <w:pStyle w:val="Para1"/>
        <w:numPr>
          <w:ilvl w:val="0"/>
          <w:numId w:val="0"/>
        </w:numPr>
        <w:spacing w:line="360" w:lineRule="auto"/>
        <w:ind w:left="720"/>
        <w:rPr>
          <w:noProof/>
        </w:rPr>
      </w:pPr>
    </w:p>
    <w:p w14:paraId="6E3B7881" w14:textId="77777777" w:rsidR="00464553" w:rsidRPr="006A02C3" w:rsidRDefault="00464553" w:rsidP="00512E56">
      <w:pPr>
        <w:pStyle w:val="Para1"/>
        <w:numPr>
          <w:ilvl w:val="0"/>
          <w:numId w:val="0"/>
        </w:numPr>
        <w:spacing w:line="360" w:lineRule="auto"/>
        <w:ind w:left="720"/>
        <w:jc w:val="center"/>
      </w:pPr>
      <w:r w:rsidRPr="006A02C3">
        <w:rPr>
          <w:noProof/>
        </w:rPr>
        <w:lastRenderedPageBreak/>
        <w:drawing>
          <wp:inline distT="0" distB="0" distL="0" distR="0" wp14:anchorId="0C87B9F7" wp14:editId="4DF5F426">
            <wp:extent cx="4619707" cy="34759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r="33639"/>
                    <a:stretch/>
                  </pic:blipFill>
                  <pic:spPr bwMode="auto">
                    <a:xfrm>
                      <a:off x="0" y="0"/>
                      <a:ext cx="4619973" cy="3476190"/>
                    </a:xfrm>
                    <a:prstGeom prst="rect">
                      <a:avLst/>
                    </a:prstGeom>
                    <a:ln>
                      <a:noFill/>
                    </a:ln>
                    <a:extLst>
                      <a:ext uri="{53640926-AAD7-44D8-BBD7-CCE9431645EC}">
                        <a14:shadowObscured xmlns:a14="http://schemas.microsoft.com/office/drawing/2010/main"/>
                      </a:ext>
                    </a:extLst>
                  </pic:spPr>
                </pic:pic>
              </a:graphicData>
            </a:graphic>
          </wp:inline>
        </w:drawing>
      </w:r>
    </w:p>
    <w:p w14:paraId="7A8AEE69" w14:textId="77777777" w:rsidR="00464553" w:rsidRPr="006A02C3" w:rsidRDefault="00464553" w:rsidP="00512E56">
      <w:pPr>
        <w:pStyle w:val="Para1"/>
        <w:spacing w:line="360" w:lineRule="auto"/>
      </w:pPr>
      <w:r w:rsidRPr="006A02C3">
        <w:t>Tác nhân: người dùng Head Office được phân quyền sử dụng chức năng</w:t>
      </w:r>
    </w:p>
    <w:p w14:paraId="3EE93498" w14:textId="77777777" w:rsidR="00464553" w:rsidRPr="006A02C3" w:rsidRDefault="00464553" w:rsidP="00512E56">
      <w:pPr>
        <w:pStyle w:val="Para1"/>
        <w:spacing w:line="360" w:lineRule="auto"/>
      </w:pPr>
      <w:r w:rsidRPr="006A02C3">
        <w:t>Ý nghĩa chức năng: cho phép quản lý trạng thái kho Vansale (khóa/ mở khóa)</w:t>
      </w:r>
    </w:p>
    <w:p w14:paraId="13938E34" w14:textId="77777777" w:rsidR="00464553" w:rsidRPr="006A02C3" w:rsidRDefault="00464553" w:rsidP="00512E56">
      <w:pPr>
        <w:pStyle w:val="Para1"/>
        <w:spacing w:line="360" w:lineRule="auto"/>
      </w:pPr>
      <w:r w:rsidRPr="006A02C3">
        <w:t>Đường dẫn: Kho &gt;&gt; Kho vansale &gt;&gt; Quản lý kho nhân viên</w:t>
      </w:r>
    </w:p>
    <w:p w14:paraId="1EC31258" w14:textId="77777777" w:rsidR="00464553" w:rsidRPr="006A02C3" w:rsidRDefault="00464553" w:rsidP="00512E56">
      <w:pPr>
        <w:pStyle w:val="Heading5"/>
        <w:spacing w:line="360" w:lineRule="auto"/>
      </w:pPr>
      <w:r w:rsidRPr="006A02C3">
        <w:t>Màn hình</w:t>
      </w:r>
    </w:p>
    <w:p w14:paraId="3CA38F50" w14:textId="77777777" w:rsidR="00464553" w:rsidRPr="006A02C3" w:rsidRDefault="00464553" w:rsidP="00512E56">
      <w:pPr>
        <w:pStyle w:val="Heading6"/>
        <w:spacing w:line="360" w:lineRule="auto"/>
        <w:rPr>
          <w:highlight w:val="yellow"/>
        </w:rPr>
      </w:pPr>
      <w:r w:rsidRPr="006A02C3">
        <w:rPr>
          <w:highlight w:val="yellow"/>
        </w:rPr>
        <w:t>Quản lý kho Vansale nhân viên</w:t>
      </w:r>
    </w:p>
    <w:p w14:paraId="69BDC5A1" w14:textId="5A4D63A0" w:rsidR="00464553" w:rsidRPr="006A02C3" w:rsidRDefault="00170D7B" w:rsidP="00512E56">
      <w:pPr>
        <w:spacing w:line="360" w:lineRule="auto"/>
        <w:rPr>
          <w:lang w:eastAsia="ar-SA"/>
        </w:rPr>
      </w:pPr>
      <w:r w:rsidRPr="00170D7B">
        <w:rPr>
          <w:noProof/>
        </w:rPr>
        <w:lastRenderedPageBreak/>
        <w:drawing>
          <wp:inline distT="0" distB="0" distL="0" distR="0" wp14:anchorId="65F3DD9F" wp14:editId="5F755360">
            <wp:extent cx="8229600" cy="4028440"/>
            <wp:effectExtent l="0" t="0" r="0" b="0"/>
            <wp:docPr id="79506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66820" name=""/>
                    <pic:cNvPicPr/>
                  </pic:nvPicPr>
                  <pic:blipFill>
                    <a:blip r:embed="rId118"/>
                    <a:stretch>
                      <a:fillRect/>
                    </a:stretch>
                  </pic:blipFill>
                  <pic:spPr>
                    <a:xfrm>
                      <a:off x="0" y="0"/>
                      <a:ext cx="8229600" cy="4028440"/>
                    </a:xfrm>
                    <a:prstGeom prst="rect">
                      <a:avLst/>
                    </a:prstGeom>
                  </pic:spPr>
                </pic:pic>
              </a:graphicData>
            </a:graphic>
          </wp:inline>
        </w:drawing>
      </w:r>
    </w:p>
    <w:p w14:paraId="30539BF6" w14:textId="77777777" w:rsidR="00464553" w:rsidRPr="006A02C3" w:rsidRDefault="00464553" w:rsidP="00512E56">
      <w:pPr>
        <w:pStyle w:val="Heading5"/>
        <w:spacing w:line="360" w:lineRule="auto"/>
      </w:pPr>
      <w:r w:rsidRPr="006A02C3">
        <w:t>Mô tả chi tiết các thành phần</w:t>
      </w:r>
    </w:p>
    <w:p w14:paraId="12930A7B" w14:textId="77777777" w:rsidR="00464553" w:rsidRPr="006A02C3" w:rsidRDefault="00464553" w:rsidP="00512E56">
      <w:pPr>
        <w:pStyle w:val="Heading6"/>
        <w:spacing w:line="360" w:lineRule="auto"/>
        <w:rPr>
          <w:highlight w:val="yellow"/>
        </w:rPr>
      </w:pPr>
      <w:r w:rsidRPr="006A02C3">
        <w:rPr>
          <w:highlight w:val="yellow"/>
        </w:rPr>
        <w:t>Quản lý kho Vansale nhân viên</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9DA8E3C" w14:textId="77777777" w:rsidTr="006D0B7A">
        <w:trPr>
          <w:tblHeader/>
        </w:trPr>
        <w:tc>
          <w:tcPr>
            <w:tcW w:w="828" w:type="dxa"/>
            <w:shd w:val="pct5" w:color="auto" w:fill="FFFFFF"/>
          </w:tcPr>
          <w:p w14:paraId="2E05C98E"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STT</w:t>
            </w:r>
          </w:p>
        </w:tc>
        <w:tc>
          <w:tcPr>
            <w:tcW w:w="2070" w:type="dxa"/>
            <w:shd w:val="pct5" w:color="auto" w:fill="FFFFFF"/>
          </w:tcPr>
          <w:p w14:paraId="2F122142"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65929E31"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44CBA700"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53D285BD"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4E617C3A"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0CE78B60"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56BBF6ED" w14:textId="77777777" w:rsidTr="006D0B7A">
        <w:tc>
          <w:tcPr>
            <w:tcW w:w="13676" w:type="dxa"/>
            <w:gridSpan w:val="6"/>
            <w:shd w:val="clear" w:color="auto" w:fill="DEEAF6"/>
          </w:tcPr>
          <w:p w14:paraId="408F5BA7"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lastRenderedPageBreak/>
              <w:t>Điều kiện tìm kiếm</w:t>
            </w:r>
          </w:p>
        </w:tc>
      </w:tr>
      <w:tr w:rsidR="00464553" w:rsidRPr="006A02C3" w14:paraId="4BC3242F" w14:textId="77777777" w:rsidTr="006D0B7A">
        <w:tc>
          <w:tcPr>
            <w:tcW w:w="828" w:type="dxa"/>
          </w:tcPr>
          <w:p w14:paraId="03FCB319"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106F87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219F7D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Autocomplete MultiSelect Chips</w:t>
            </w:r>
          </w:p>
        </w:tc>
        <w:tc>
          <w:tcPr>
            <w:tcW w:w="1598" w:type="dxa"/>
          </w:tcPr>
          <w:p w14:paraId="7E936F5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92408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76575B4E" w14:textId="77777777" w:rsidR="00464553" w:rsidRPr="006A02C3" w:rsidRDefault="00464553" w:rsidP="00C87C71">
            <w:pPr>
              <w:pStyle w:val="GDP1"/>
            </w:pPr>
            <w:r w:rsidRPr="006A02C3">
              <w:t xml:space="preserve">Tập giá trị {Load danh sách đơn vị trạng thái Hoạt động &amp; thuộc phạm vi phân quyền của user login – hiển thị theo cấu trúc cây}. </w:t>
            </w:r>
            <w:r w:rsidRPr="006A02C3">
              <w:rPr>
                <w:bCs/>
              </w:rPr>
              <w:t>Bảng OPT_DIST_UNIT_REF join DIST_UNIT, lấy CODE -  NAME.</w:t>
            </w:r>
          </w:p>
          <w:p w14:paraId="1056B068"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p w14:paraId="68BA3D00" w14:textId="77777777" w:rsidR="00464553" w:rsidRPr="006A02C3" w:rsidRDefault="00464553" w:rsidP="00C87C71">
            <w:pPr>
              <w:pStyle w:val="GDP1"/>
            </w:pPr>
            <w:r w:rsidRPr="006A02C3">
              <w:t>Là control dùng chung. Tham khảo cư xử của control tại chức năng Quản lý khách hàng &gt; Điều kiện tìm kiếm &gt; cbx Đơn vị</w:t>
            </w:r>
          </w:p>
        </w:tc>
      </w:tr>
      <w:tr w:rsidR="00464553" w:rsidRPr="006A02C3" w14:paraId="7D4F69AB" w14:textId="77777777" w:rsidTr="006D0B7A">
        <w:tc>
          <w:tcPr>
            <w:tcW w:w="828" w:type="dxa"/>
          </w:tcPr>
          <w:p w14:paraId="184FEA3B"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4CD994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Nhân viên</w:t>
            </w:r>
          </w:p>
        </w:tc>
        <w:tc>
          <w:tcPr>
            <w:tcW w:w="1800" w:type="dxa"/>
          </w:tcPr>
          <w:p w14:paraId="5210AC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64A4806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5DFC7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4F203FA" w14:textId="77777777" w:rsidR="00464553" w:rsidRPr="006A02C3" w:rsidRDefault="00464553" w:rsidP="00C87C71">
            <w:pPr>
              <w:pStyle w:val="GDP1"/>
            </w:pPr>
            <w:r w:rsidRPr="006A02C3">
              <w:t>Hint text: Nhập mã/tên nhân viên</w:t>
            </w:r>
          </w:p>
          <w:p w14:paraId="138F58D4" w14:textId="77777777" w:rsidR="00464553" w:rsidRPr="006A02C3" w:rsidRDefault="00464553" w:rsidP="00C87C71">
            <w:pPr>
              <w:pStyle w:val="GDP1"/>
            </w:pPr>
            <w:r w:rsidRPr="006A02C3">
              <w:t>Tìm kiếm theo mã/tên nhân viên</w:t>
            </w:r>
          </w:p>
        </w:tc>
      </w:tr>
      <w:tr w:rsidR="00464553" w:rsidRPr="006A02C3" w14:paraId="2BFF14B9" w14:textId="77777777" w:rsidTr="006D0B7A">
        <w:tc>
          <w:tcPr>
            <w:tcW w:w="828" w:type="dxa"/>
          </w:tcPr>
          <w:p w14:paraId="6A95CF36"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103B41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4C593B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164BB2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11A295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3B1EDDE" w14:textId="77777777" w:rsidR="00464553" w:rsidRPr="006A02C3" w:rsidRDefault="00464553" w:rsidP="00C87C71">
            <w:pPr>
              <w:pStyle w:val="GDP1"/>
            </w:pPr>
            <w:r w:rsidRPr="006A02C3">
              <w:t>Tập giá trị {Khóa, Mở khóa}</w:t>
            </w:r>
          </w:p>
        </w:tc>
      </w:tr>
      <w:tr w:rsidR="00464553" w:rsidRPr="006A02C3" w14:paraId="75B6B8B5" w14:textId="77777777" w:rsidTr="006D0B7A">
        <w:tc>
          <w:tcPr>
            <w:tcW w:w="828" w:type="dxa"/>
          </w:tcPr>
          <w:p w14:paraId="73CAC416"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44D179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33389B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DA06B6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E4545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32760BFD" w14:textId="77777777" w:rsidR="00464553" w:rsidRPr="006A02C3" w:rsidRDefault="00464553" w:rsidP="00C87C71">
            <w:pPr>
              <w:pStyle w:val="GDP1"/>
            </w:pPr>
          </w:p>
        </w:tc>
      </w:tr>
      <w:tr w:rsidR="00464553" w:rsidRPr="006A02C3" w14:paraId="4473D1D5" w14:textId="77777777" w:rsidTr="006D0B7A">
        <w:tc>
          <w:tcPr>
            <w:tcW w:w="828" w:type="dxa"/>
          </w:tcPr>
          <w:p w14:paraId="7DD8E2C0"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047FC8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35330E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2B6B1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5D2A52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6D17C880" w14:textId="77777777" w:rsidR="00464553" w:rsidRPr="006A02C3" w:rsidRDefault="00464553" w:rsidP="00C87C71">
            <w:pPr>
              <w:pStyle w:val="GDP1"/>
            </w:pPr>
          </w:p>
        </w:tc>
      </w:tr>
      <w:tr w:rsidR="00464553" w:rsidRPr="006A02C3" w14:paraId="4EBBE10D" w14:textId="77777777" w:rsidTr="006D0B7A">
        <w:tc>
          <w:tcPr>
            <w:tcW w:w="13676" w:type="dxa"/>
            <w:gridSpan w:val="6"/>
            <w:shd w:val="clear" w:color="auto" w:fill="DEEAF6"/>
          </w:tcPr>
          <w:p w14:paraId="2A45B1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sách kho Vansale</w:t>
            </w:r>
          </w:p>
        </w:tc>
      </w:tr>
      <w:tr w:rsidR="00464553" w:rsidRPr="006A02C3" w14:paraId="068AF513" w14:textId="77777777" w:rsidTr="006D0B7A">
        <w:tc>
          <w:tcPr>
            <w:tcW w:w="13676" w:type="dxa"/>
            <w:gridSpan w:val="6"/>
          </w:tcPr>
          <w:p w14:paraId="18B583B8"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lastRenderedPageBreak/>
              <w:t>Thao tác</w:t>
            </w:r>
          </w:p>
        </w:tc>
      </w:tr>
      <w:tr w:rsidR="00464553" w:rsidRPr="006A02C3" w14:paraId="7B09C3C1" w14:textId="77777777" w:rsidTr="006D0B7A">
        <w:tc>
          <w:tcPr>
            <w:tcW w:w="828" w:type="dxa"/>
          </w:tcPr>
          <w:p w14:paraId="1BE89B78"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45A0FB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Khóa</w:t>
            </w:r>
          </w:p>
        </w:tc>
        <w:tc>
          <w:tcPr>
            <w:tcW w:w="1800" w:type="dxa"/>
          </w:tcPr>
          <w:p w14:paraId="4BE0EE7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F29AC9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CCFEB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5F813637" w14:textId="77777777" w:rsidR="00464553" w:rsidRPr="006A02C3" w:rsidRDefault="00464553" w:rsidP="00C87C71">
            <w:pPr>
              <w:pStyle w:val="GDP1"/>
            </w:pPr>
          </w:p>
        </w:tc>
      </w:tr>
      <w:tr w:rsidR="00464553" w:rsidRPr="006A02C3" w14:paraId="7A1A939F" w14:textId="77777777" w:rsidTr="006D0B7A">
        <w:tc>
          <w:tcPr>
            <w:tcW w:w="828" w:type="dxa"/>
          </w:tcPr>
          <w:p w14:paraId="40A7B2E8"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7C87486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Mở khóa</w:t>
            </w:r>
          </w:p>
        </w:tc>
        <w:tc>
          <w:tcPr>
            <w:tcW w:w="1800" w:type="dxa"/>
          </w:tcPr>
          <w:p w14:paraId="6CF21E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F85B7E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7EDDC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2B3DBA23" w14:textId="77777777" w:rsidR="00464553" w:rsidRPr="006A02C3" w:rsidRDefault="00464553" w:rsidP="00C87C71">
            <w:pPr>
              <w:pStyle w:val="GDP1"/>
            </w:pPr>
          </w:p>
        </w:tc>
      </w:tr>
      <w:tr w:rsidR="00464553" w:rsidRPr="006A02C3" w14:paraId="108DEC6E" w14:textId="77777777" w:rsidTr="006D0B7A">
        <w:tc>
          <w:tcPr>
            <w:tcW w:w="13676" w:type="dxa"/>
            <w:gridSpan w:val="6"/>
          </w:tcPr>
          <w:p w14:paraId="689E42D4"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 xml:space="preserve">Datagrid </w:t>
            </w:r>
          </w:p>
          <w:p w14:paraId="1A76B9D3" w14:textId="77777777" w:rsidR="00464553" w:rsidRPr="006A02C3" w:rsidRDefault="00464553" w:rsidP="00C87C71">
            <w:pPr>
              <w:pStyle w:val="GDP1"/>
            </w:pPr>
            <w:r w:rsidRPr="006A02C3">
              <w:t>Load danh sách nhân viên thỏa các điều kiện:</w:t>
            </w:r>
          </w:p>
          <w:p w14:paraId="57C3A253" w14:textId="77777777" w:rsidR="00464553" w:rsidRPr="006A02C3" w:rsidRDefault="00464553" w:rsidP="00C87C71">
            <w:pPr>
              <w:pStyle w:val="GDP2"/>
            </w:pPr>
            <w:r w:rsidRPr="006A02C3">
              <w:t>Đã được xuất kho Vansale (có dữ liệu trong bảng VANSALE_LOCK)</w:t>
            </w:r>
          </w:p>
          <w:p w14:paraId="07373FB8" w14:textId="77777777" w:rsidR="00464553" w:rsidRPr="006A02C3" w:rsidRDefault="00464553" w:rsidP="00C87C71">
            <w:pPr>
              <w:pStyle w:val="GDP2"/>
            </w:pPr>
            <w:r w:rsidRPr="006A02C3">
              <w:t>Trạng thái nhân viên = Hoạt động</w:t>
            </w:r>
          </w:p>
          <w:p w14:paraId="6D942918" w14:textId="77777777" w:rsidR="00464553" w:rsidRPr="006A02C3" w:rsidRDefault="00464553" w:rsidP="00C87C71">
            <w:pPr>
              <w:pStyle w:val="GDP2"/>
            </w:pPr>
            <w:r w:rsidRPr="006A02C3">
              <w:t>Thuộc đơn vị thuộc phân quyền của user login</w:t>
            </w:r>
          </w:p>
          <w:p w14:paraId="67F960D9" w14:textId="77777777" w:rsidR="00464553" w:rsidRPr="006A02C3" w:rsidRDefault="00464553" w:rsidP="00C87C71">
            <w:pPr>
              <w:pStyle w:val="GDP2"/>
            </w:pPr>
            <w:r w:rsidRPr="006A02C3">
              <w:t>Thuộc phân quyền quản lý của user login</w:t>
            </w:r>
          </w:p>
          <w:p w14:paraId="65054AA8" w14:textId="77777777" w:rsidR="00464553" w:rsidRPr="006A02C3" w:rsidRDefault="00464553" w:rsidP="00C87C71">
            <w:pPr>
              <w:pStyle w:val="GDP1"/>
            </w:pPr>
            <w:r w:rsidRPr="006A02C3">
              <w:t>Sort theo Mã nhân viên ASC</w:t>
            </w:r>
          </w:p>
          <w:p w14:paraId="170E0978" w14:textId="77777777" w:rsidR="00464553" w:rsidRPr="006A02C3" w:rsidRDefault="00464553" w:rsidP="00C87C71">
            <w:pPr>
              <w:pStyle w:val="GDP1"/>
            </w:pPr>
            <w:r w:rsidRPr="006A02C3">
              <w:t>Phân trang theo quy định chung</w:t>
            </w:r>
          </w:p>
        </w:tc>
      </w:tr>
      <w:tr w:rsidR="00464553" w:rsidRPr="006A02C3" w14:paraId="4F0BB8F9" w14:textId="77777777" w:rsidTr="006D0B7A">
        <w:tc>
          <w:tcPr>
            <w:tcW w:w="828" w:type="dxa"/>
          </w:tcPr>
          <w:p w14:paraId="2FB3F567"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25DA482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420F1B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5895FF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D8179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w:t>
            </w:r>
          </w:p>
        </w:tc>
        <w:tc>
          <w:tcPr>
            <w:tcW w:w="5850" w:type="dxa"/>
          </w:tcPr>
          <w:p w14:paraId="3B13EE40" w14:textId="77777777" w:rsidR="00464553" w:rsidRPr="006A02C3" w:rsidRDefault="00464553" w:rsidP="00C87C71">
            <w:pPr>
              <w:pStyle w:val="GDP1"/>
            </w:pPr>
            <w:r w:rsidRPr="006A02C3">
              <w:t>CheckAll: xuất hiện trên Header</w:t>
            </w:r>
          </w:p>
          <w:p w14:paraId="06A7DABB" w14:textId="77777777" w:rsidR="00464553" w:rsidRPr="006A02C3" w:rsidRDefault="00464553" w:rsidP="00C87C71">
            <w:pPr>
              <w:pStyle w:val="GDP1"/>
            </w:pPr>
            <w:r w:rsidRPr="006A02C3">
              <w:t>CheckRow: xuất hiện trên từng Row</w:t>
            </w:r>
          </w:p>
          <w:p w14:paraId="707EE45D"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610C61A0" w14:textId="77777777" w:rsidTr="006D0B7A">
        <w:tc>
          <w:tcPr>
            <w:tcW w:w="828" w:type="dxa"/>
          </w:tcPr>
          <w:p w14:paraId="0FC40599"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6E1769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133AA9B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C8E701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F6EA6DB"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303CF24" w14:textId="77777777" w:rsidR="00464553" w:rsidRPr="006A02C3" w:rsidRDefault="00464553" w:rsidP="00C87C71">
            <w:pPr>
              <w:pStyle w:val="GDP1"/>
            </w:pPr>
            <w:r w:rsidRPr="006A02C3">
              <w:t>Mã – Tên đơn vị</w:t>
            </w:r>
          </w:p>
          <w:p w14:paraId="642E58AA" w14:textId="77777777" w:rsidR="00464553" w:rsidRPr="006A02C3" w:rsidRDefault="00464553" w:rsidP="00C87C71">
            <w:pPr>
              <w:pStyle w:val="GDP1"/>
            </w:pPr>
            <w:r w:rsidRPr="006A02C3">
              <w:t>Load từ bảng VANSALE_LOCK.DIST_UNIT_ID join qua DIST_UNIT lấy CODE - NAME</w:t>
            </w:r>
          </w:p>
        </w:tc>
      </w:tr>
      <w:tr w:rsidR="00464553" w:rsidRPr="006A02C3" w14:paraId="1CC7465B" w14:textId="77777777" w:rsidTr="006D0B7A">
        <w:tc>
          <w:tcPr>
            <w:tcW w:w="828" w:type="dxa"/>
          </w:tcPr>
          <w:p w14:paraId="330A183C"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255078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nhân viên</w:t>
            </w:r>
          </w:p>
        </w:tc>
        <w:tc>
          <w:tcPr>
            <w:tcW w:w="1800" w:type="dxa"/>
          </w:tcPr>
          <w:p w14:paraId="1B3959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21FEC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DB12425"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FC4679A" w14:textId="77777777" w:rsidR="00464553" w:rsidRPr="006A02C3" w:rsidRDefault="00464553" w:rsidP="00C87C71">
            <w:pPr>
              <w:pStyle w:val="GDP1"/>
            </w:pPr>
            <w:r w:rsidRPr="006A02C3">
              <w:t>Load từ bảng VANSALE_LOCK.STAFF_ID join qua STAFF lấy CODE</w:t>
            </w:r>
          </w:p>
        </w:tc>
      </w:tr>
      <w:tr w:rsidR="00464553" w:rsidRPr="006A02C3" w14:paraId="2F2051D0" w14:textId="77777777" w:rsidTr="006D0B7A">
        <w:tc>
          <w:tcPr>
            <w:tcW w:w="828" w:type="dxa"/>
          </w:tcPr>
          <w:p w14:paraId="23E2C882"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4E32E6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nhân viên</w:t>
            </w:r>
          </w:p>
        </w:tc>
        <w:tc>
          <w:tcPr>
            <w:tcW w:w="1800" w:type="dxa"/>
          </w:tcPr>
          <w:p w14:paraId="11C4ED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ADDB50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676781A"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79EA5DE0" w14:textId="77777777" w:rsidR="00464553" w:rsidRPr="006A02C3" w:rsidRDefault="00464553" w:rsidP="00C87C71">
            <w:pPr>
              <w:pStyle w:val="GDP1"/>
            </w:pPr>
            <w:r w:rsidRPr="006A02C3">
              <w:t>Load từ bảng VANSALE_LOCK.STAFF_ID join qua STAFF lấy NAME</w:t>
            </w:r>
          </w:p>
        </w:tc>
      </w:tr>
      <w:tr w:rsidR="00464553" w:rsidRPr="006A02C3" w14:paraId="7B53C6E9" w14:textId="77777777" w:rsidTr="006D0B7A">
        <w:tc>
          <w:tcPr>
            <w:tcW w:w="828" w:type="dxa"/>
          </w:tcPr>
          <w:p w14:paraId="05EF60B9"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4B5E49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7B3ACC8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9C5FFC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BF19AB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EC8D470" w14:textId="77777777" w:rsidR="00464553" w:rsidRPr="006A02C3" w:rsidRDefault="00464553" w:rsidP="00C87C71">
            <w:pPr>
              <w:pStyle w:val="GDP1"/>
            </w:pPr>
            <w:r w:rsidRPr="006A02C3">
              <w:t>Load từ bảng VANSALE_LOCK.LOCK_STATUS</w:t>
            </w:r>
          </w:p>
          <w:p w14:paraId="598ABFDA" w14:textId="77777777" w:rsidR="00464553" w:rsidRPr="006A02C3" w:rsidRDefault="00464553" w:rsidP="00C87C71">
            <w:pPr>
              <w:pStyle w:val="GDP2"/>
            </w:pPr>
            <w:r w:rsidRPr="006A02C3">
              <w:t>LOK: Khóa</w:t>
            </w:r>
          </w:p>
          <w:p w14:paraId="3AEEEF01" w14:textId="77777777" w:rsidR="00464553" w:rsidRPr="006A02C3" w:rsidRDefault="00464553" w:rsidP="00C87C71">
            <w:pPr>
              <w:pStyle w:val="GDP2"/>
            </w:pPr>
            <w:r w:rsidRPr="006A02C3">
              <w:t>ACT: Mở khóa</w:t>
            </w:r>
          </w:p>
        </w:tc>
      </w:tr>
      <w:tr w:rsidR="00464553" w:rsidRPr="006A02C3" w14:paraId="099A6B09" w14:textId="77777777" w:rsidTr="006D0B7A">
        <w:tc>
          <w:tcPr>
            <w:tcW w:w="828" w:type="dxa"/>
          </w:tcPr>
          <w:p w14:paraId="5802D8C5"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0042EE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tồn kho</w:t>
            </w:r>
          </w:p>
        </w:tc>
        <w:tc>
          <w:tcPr>
            <w:tcW w:w="1800" w:type="dxa"/>
          </w:tcPr>
          <w:p w14:paraId="22CF5A1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07C0836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Input </w:t>
            </w:r>
          </w:p>
        </w:tc>
        <w:tc>
          <w:tcPr>
            <w:tcW w:w="1530" w:type="dxa"/>
          </w:tcPr>
          <w:p w14:paraId="7F7E7E4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2BF64E7" w14:textId="77777777" w:rsidR="00464553" w:rsidRPr="006A02C3" w:rsidRDefault="00464553" w:rsidP="00C87C71">
            <w:pPr>
              <w:pStyle w:val="GDP1"/>
            </w:pPr>
            <w:r w:rsidRPr="006A02C3">
              <w:t>Nhấn vào sẽ mở màn hình Xem tồn kho nhân viên &amp; giá trị mặc định như sau:</w:t>
            </w:r>
          </w:p>
          <w:p w14:paraId="738EB62D" w14:textId="77777777" w:rsidR="00464553" w:rsidRPr="006A02C3" w:rsidRDefault="00464553" w:rsidP="00C87C71">
            <w:pPr>
              <w:pStyle w:val="GDP1"/>
            </w:pPr>
            <w:r w:rsidRPr="006A02C3">
              <w:t>Tiêu chí tìm kiếm</w:t>
            </w:r>
          </w:p>
          <w:p w14:paraId="44EFC865" w14:textId="77777777" w:rsidR="00464553" w:rsidRPr="006A02C3" w:rsidRDefault="00464553" w:rsidP="00C87C71">
            <w:pPr>
              <w:pStyle w:val="GDP2"/>
            </w:pPr>
            <w:r w:rsidRPr="006A02C3">
              <w:t>Đơn vị = Đơn vị của nhân viên đang chọn xem tồn kho</w:t>
            </w:r>
          </w:p>
          <w:p w14:paraId="3DE7A1D5" w14:textId="77777777" w:rsidR="00464553" w:rsidRPr="006A02C3" w:rsidRDefault="00464553" w:rsidP="00C87C71">
            <w:pPr>
              <w:pStyle w:val="GDP2"/>
            </w:pPr>
            <w:r w:rsidRPr="006A02C3">
              <w:t>Nhân viên = Nhân viên đang chọn xem tồn kho</w:t>
            </w:r>
          </w:p>
          <w:p w14:paraId="7A384BBB" w14:textId="77777777" w:rsidR="00464553" w:rsidRPr="006A02C3" w:rsidRDefault="00464553" w:rsidP="00C87C71">
            <w:pPr>
              <w:pStyle w:val="GDP2"/>
            </w:pPr>
            <w:r w:rsidRPr="006A02C3">
              <w:t>Cách xem = Theo sản phẩm</w:t>
            </w:r>
          </w:p>
          <w:p w14:paraId="5CBE3F97" w14:textId="77777777" w:rsidR="00464553" w:rsidRPr="006A02C3" w:rsidRDefault="00464553" w:rsidP="00C87C71">
            <w:pPr>
              <w:pStyle w:val="GDP1"/>
            </w:pPr>
            <w:r w:rsidRPr="006A02C3">
              <w:t>Grid: load theo tiêu chí tìm kiếm</w:t>
            </w:r>
          </w:p>
        </w:tc>
      </w:tr>
      <w:tr w:rsidR="00464553" w:rsidRPr="006A02C3" w14:paraId="3A3A637A" w14:textId="77777777" w:rsidTr="006D0B7A">
        <w:tc>
          <w:tcPr>
            <w:tcW w:w="828" w:type="dxa"/>
          </w:tcPr>
          <w:p w14:paraId="0408F052" w14:textId="77777777" w:rsidR="00464553" w:rsidRPr="006A02C3" w:rsidRDefault="00464553">
            <w:pPr>
              <w:pStyle w:val="TableData12"/>
              <w:numPr>
                <w:ilvl w:val="0"/>
                <w:numId w:val="56"/>
              </w:numPr>
              <w:spacing w:line="360" w:lineRule="auto"/>
              <w:rPr>
                <w:rFonts w:ascii="Times New Roman" w:hAnsi="Times New Roman"/>
                <w:sz w:val="24"/>
                <w:szCs w:val="24"/>
              </w:rPr>
            </w:pPr>
          </w:p>
        </w:tc>
        <w:tc>
          <w:tcPr>
            <w:tcW w:w="2070" w:type="dxa"/>
          </w:tcPr>
          <w:p w14:paraId="65F8282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Khóa/ Mở khóa</w:t>
            </w:r>
          </w:p>
        </w:tc>
        <w:tc>
          <w:tcPr>
            <w:tcW w:w="1800" w:type="dxa"/>
          </w:tcPr>
          <w:p w14:paraId="7C29E42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6E232A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629F037"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21F14A12" w14:textId="77777777" w:rsidR="00464553" w:rsidRPr="006A02C3" w:rsidRDefault="00464553" w:rsidP="00C87C71">
            <w:pPr>
              <w:pStyle w:val="GDP1"/>
            </w:pPr>
            <w:r w:rsidRPr="006A02C3">
              <w:t>Nếu kho ở trạng thái khóa: icon Mở khóa</w:t>
            </w:r>
          </w:p>
          <w:p w14:paraId="40B35115" w14:textId="77777777" w:rsidR="00464553" w:rsidRPr="006A02C3" w:rsidRDefault="00464553" w:rsidP="00C87C71">
            <w:pPr>
              <w:pStyle w:val="GDP1"/>
            </w:pPr>
            <w:r w:rsidRPr="006A02C3">
              <w:lastRenderedPageBreak/>
              <w:t>Nếu kho ở trạng thái mở khóa: icon Khóa</w:t>
            </w:r>
          </w:p>
        </w:tc>
      </w:tr>
    </w:tbl>
    <w:p w14:paraId="6D0718C8" w14:textId="77777777" w:rsidR="00464553" w:rsidRPr="006A02C3" w:rsidRDefault="00464553" w:rsidP="00512E56">
      <w:pPr>
        <w:spacing w:line="360" w:lineRule="auto"/>
        <w:rPr>
          <w:lang w:eastAsia="ar-SA"/>
        </w:rPr>
      </w:pPr>
    </w:p>
    <w:p w14:paraId="444EAC37" w14:textId="77777777" w:rsidR="00464553" w:rsidRPr="006A02C3" w:rsidRDefault="00464553" w:rsidP="00512E56">
      <w:pPr>
        <w:pStyle w:val="Heading5"/>
        <w:spacing w:line="360" w:lineRule="auto"/>
      </w:pPr>
      <w:r w:rsidRPr="006A02C3">
        <w:t>Luồng nghiệp vụ</w:t>
      </w:r>
    </w:p>
    <w:p w14:paraId="193181B1" w14:textId="77777777" w:rsidR="00464553" w:rsidRPr="006A02C3" w:rsidRDefault="00464553" w:rsidP="00512E56">
      <w:pPr>
        <w:spacing w:line="360" w:lineRule="auto"/>
        <w:jc w:val="center"/>
      </w:pPr>
      <w:r w:rsidRPr="006A02C3">
        <w:rPr>
          <w:noProof/>
        </w:rPr>
        <w:drawing>
          <wp:inline distT="0" distB="0" distL="0" distR="0" wp14:anchorId="05CC7635" wp14:editId="0FDF85F4">
            <wp:extent cx="5231958" cy="3724275"/>
            <wp:effectExtent l="0" t="0" r="0" b="0"/>
            <wp:docPr id="207994568" name="Picture 20799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9">
                      <a:extLst>
                        <a:ext uri="{28A0092B-C50C-407E-A947-70E740481C1C}">
                          <a14:useLocalDpi xmlns:a14="http://schemas.microsoft.com/office/drawing/2010/main" val="0"/>
                        </a:ext>
                      </a:extLst>
                    </a:blip>
                    <a:srcRect r="31253"/>
                    <a:stretch/>
                  </pic:blipFill>
                  <pic:spPr bwMode="auto">
                    <a:xfrm>
                      <a:off x="0" y="0"/>
                      <a:ext cx="5231958" cy="3724275"/>
                    </a:xfrm>
                    <a:prstGeom prst="rect">
                      <a:avLst/>
                    </a:prstGeom>
                    <a:noFill/>
                    <a:ln>
                      <a:noFill/>
                    </a:ln>
                    <a:extLst>
                      <a:ext uri="{53640926-AAD7-44D8-BBD7-CCE9431645EC}">
                        <a14:shadowObscured xmlns:a14="http://schemas.microsoft.com/office/drawing/2010/main"/>
                      </a:ext>
                    </a:extLst>
                  </pic:spPr>
                </pic:pic>
              </a:graphicData>
            </a:graphic>
          </wp:inline>
        </w:drawing>
      </w:r>
    </w:p>
    <w:p w14:paraId="1B491043" w14:textId="77777777" w:rsidR="00464553" w:rsidRPr="006A02C3" w:rsidRDefault="00464553" w:rsidP="00512E56">
      <w:pPr>
        <w:pStyle w:val="Heading6"/>
        <w:spacing w:line="360" w:lineRule="auto"/>
        <w:rPr>
          <w:highlight w:val="yellow"/>
        </w:rPr>
      </w:pPr>
      <w:r w:rsidRPr="006A02C3">
        <w:rPr>
          <w:highlight w:val="yellow"/>
        </w:rPr>
        <w:lastRenderedPageBreak/>
        <w:t>Xem danh sách &amp; tìm kiếm</w:t>
      </w:r>
    </w:p>
    <w:p w14:paraId="5D018D37" w14:textId="77777777" w:rsidR="00464553" w:rsidRPr="006A02C3" w:rsidRDefault="00464553">
      <w:pPr>
        <w:pStyle w:val="PAL0"/>
        <w:numPr>
          <w:ilvl w:val="0"/>
          <w:numId w:val="372"/>
        </w:numPr>
        <w:spacing w:line="360" w:lineRule="auto"/>
        <w:ind w:left="567"/>
      </w:pPr>
      <w:r w:rsidRPr="006A02C3">
        <w:t>Chuẩn bị dữ liệu (Khi người dùng click vào menu Kho &gt;&gt; Vansale &gt;&gt; Quản lý kho Vansale nhân viên)</w:t>
      </w:r>
    </w:p>
    <w:p w14:paraId="41CABB3F" w14:textId="77777777" w:rsidR="009B1A14" w:rsidRPr="006A02C3" w:rsidRDefault="00464553" w:rsidP="00512E56">
      <w:pPr>
        <w:pStyle w:val="PAL1"/>
        <w:spacing w:line="360" w:lineRule="auto"/>
      </w:pPr>
      <w:r w:rsidRPr="006A02C3">
        <w:t>Dữ liệu: theo bảng [Mô tả chi tiết các thành phần]</w:t>
      </w:r>
    </w:p>
    <w:p w14:paraId="139A064B" w14:textId="77777777" w:rsidR="009B1A14" w:rsidRPr="006A02C3" w:rsidRDefault="00464553" w:rsidP="00512E56">
      <w:pPr>
        <w:pStyle w:val="PAL1"/>
        <w:spacing w:line="360" w:lineRule="auto"/>
      </w:pPr>
      <w:r w:rsidRPr="006A02C3">
        <w:t>Tìm kiếm (Khi người dùng nhập điều kiện tìm kiếm và click nút Tìm kiếm)</w:t>
      </w:r>
    </w:p>
    <w:p w14:paraId="72E0C70F" w14:textId="70C6BEFE" w:rsidR="00464553" w:rsidRPr="006A02C3" w:rsidRDefault="00464553" w:rsidP="00512E56">
      <w:pPr>
        <w:pStyle w:val="PAL1"/>
        <w:spacing w:line="360" w:lineRule="auto"/>
      </w:pPr>
      <w:r w:rsidRPr="006A02C3">
        <w:t>Thực hiện tìm kiếm dữ liệu trong bảng VANSALE_LOCK và trả kết quả trên grid Danh sách</w:t>
      </w:r>
    </w:p>
    <w:p w14:paraId="34417260" w14:textId="77777777" w:rsidR="00464553" w:rsidRPr="006A02C3" w:rsidRDefault="00464553" w:rsidP="00170D7B">
      <w:pPr>
        <w:pStyle w:val="PAL2"/>
        <w:numPr>
          <w:ilvl w:val="0"/>
          <w:numId w:val="373"/>
        </w:numPr>
        <w:spacing w:line="360" w:lineRule="auto"/>
        <w:ind w:left="1701"/>
      </w:pPr>
      <w:r w:rsidRPr="006A02C3">
        <w:t>Đơn vị: So sánh giá trị tìm kiếm với VANSALE_LOCK. DIST_UNIT_ID</w:t>
      </w:r>
    </w:p>
    <w:p w14:paraId="4DCDA451" w14:textId="77777777" w:rsidR="00464553" w:rsidRPr="006A02C3" w:rsidRDefault="00464553" w:rsidP="00170D7B">
      <w:pPr>
        <w:pStyle w:val="PAL2"/>
        <w:numPr>
          <w:ilvl w:val="0"/>
          <w:numId w:val="373"/>
        </w:numPr>
        <w:spacing w:line="360" w:lineRule="auto"/>
        <w:ind w:left="1701"/>
      </w:pPr>
      <w:r w:rsidRPr="006A02C3">
        <w:t>Nhân viên: So sánh giá trị tìm kiếm với VANSALE_LOCK.STAFF_ID</w:t>
      </w:r>
    </w:p>
    <w:p w14:paraId="6525904A" w14:textId="77777777" w:rsidR="00464553" w:rsidRPr="006A02C3" w:rsidRDefault="00464553" w:rsidP="00170D7B">
      <w:pPr>
        <w:pStyle w:val="PAL2"/>
        <w:numPr>
          <w:ilvl w:val="0"/>
          <w:numId w:val="373"/>
        </w:numPr>
        <w:spacing w:line="360" w:lineRule="auto"/>
        <w:ind w:left="1701"/>
      </w:pPr>
      <w:r w:rsidRPr="006A02C3">
        <w:t>Trạng thái: So sánh giá trị tìm kiếm với VANSALE_LOCK. LOCK_STATUS</w:t>
      </w:r>
    </w:p>
    <w:p w14:paraId="6D1D510E" w14:textId="77777777" w:rsidR="00464553" w:rsidRPr="006A02C3" w:rsidRDefault="00464553" w:rsidP="00512E56">
      <w:pPr>
        <w:pStyle w:val="Heading6"/>
        <w:spacing w:line="360" w:lineRule="auto"/>
        <w:rPr>
          <w:highlight w:val="yellow"/>
        </w:rPr>
      </w:pPr>
      <w:r w:rsidRPr="006A02C3">
        <w:rPr>
          <w:highlight w:val="yellow"/>
        </w:rPr>
        <w:t>Khóa kho Vansale</w:t>
      </w:r>
    </w:p>
    <w:p w14:paraId="18BB6EB0" w14:textId="77777777" w:rsidR="00464553" w:rsidRPr="006A02C3" w:rsidRDefault="00464553">
      <w:pPr>
        <w:pStyle w:val="PAL0"/>
        <w:numPr>
          <w:ilvl w:val="0"/>
          <w:numId w:val="374"/>
        </w:numPr>
        <w:spacing w:line="360" w:lineRule="auto"/>
        <w:ind w:left="567"/>
      </w:pPr>
      <w:r w:rsidRPr="006A02C3">
        <w:t>Khóa kho (Khi người dùng tick chọn n dòng, click vào nút Khóa)</w:t>
      </w:r>
    </w:p>
    <w:p w14:paraId="69921F4A" w14:textId="77777777" w:rsidR="00464553" w:rsidRPr="006A02C3" w:rsidRDefault="00464553">
      <w:pPr>
        <w:pStyle w:val="PAL1"/>
        <w:numPr>
          <w:ilvl w:val="0"/>
          <w:numId w:val="375"/>
        </w:numPr>
        <w:spacing w:line="360" w:lineRule="auto"/>
      </w:pPr>
      <w:r w:rsidRPr="006A02C3">
        <w:t>Nếu người dùng nhấn icon Khóa trên grid sẽ xử lý giống như trường hợp chọn 1 dòng</w:t>
      </w:r>
    </w:p>
    <w:p w14:paraId="25C7536B" w14:textId="77777777" w:rsidR="00464553" w:rsidRPr="006A02C3" w:rsidRDefault="00464553">
      <w:pPr>
        <w:pStyle w:val="PAL1"/>
        <w:numPr>
          <w:ilvl w:val="0"/>
          <w:numId w:val="375"/>
        </w:numPr>
        <w:spacing w:line="360" w:lineRule="auto"/>
      </w:pPr>
      <w:r w:rsidRPr="006A02C3">
        <w:t>Hệ thống hiển thị dialog confirm</w:t>
      </w:r>
    </w:p>
    <w:p w14:paraId="6AD7FB2C" w14:textId="77777777" w:rsidR="00464553" w:rsidRPr="006A02C3" w:rsidRDefault="00464553">
      <w:pPr>
        <w:pStyle w:val="PAL0"/>
        <w:numPr>
          <w:ilvl w:val="0"/>
          <w:numId w:val="376"/>
        </w:numPr>
        <w:spacing w:line="360" w:lineRule="auto"/>
        <w:ind w:left="1701"/>
      </w:pPr>
      <w:r w:rsidRPr="006A02C3">
        <w:t>Nếu chọn 1 dòng</w:t>
      </w:r>
    </w:p>
    <w:p w14:paraId="740D4BFB" w14:textId="1FFE6151" w:rsidR="00464553" w:rsidRPr="006A02C3" w:rsidRDefault="009B1A14" w:rsidP="00170D7B">
      <w:pPr>
        <w:pStyle w:val="PAL3"/>
        <w:numPr>
          <w:ilvl w:val="0"/>
          <w:numId w:val="377"/>
        </w:numPr>
        <w:ind w:left="2268"/>
      </w:pPr>
      <w:r w:rsidRPr="006A02C3">
        <w:t xml:space="preserve">Hiển thị pop-up confirm </w:t>
      </w:r>
      <w:r w:rsidR="00464553" w:rsidRPr="006A02C3">
        <w:t>[Khóa kho vansale</w:t>
      </w:r>
      <w:r w:rsidRPr="006A02C3">
        <w:t>?</w:t>
      </w:r>
      <w:r w:rsidR="00464553" w:rsidRPr="006A02C3">
        <w:t xml:space="preserve">Bạn muốn thực hiện </w:t>
      </w:r>
      <w:r w:rsidR="00464553" w:rsidRPr="006A02C3">
        <w:rPr>
          <w:b/>
        </w:rPr>
        <w:t>khóa</w:t>
      </w:r>
      <w:r w:rsidR="00464553" w:rsidRPr="006A02C3">
        <w:t xml:space="preserve"> kho vansale </w:t>
      </w:r>
      <w:r w:rsidR="00464553" w:rsidRPr="006A02C3">
        <w:rPr>
          <w:b/>
        </w:rPr>
        <w:t>&lt;Mã nhân viên&gt;</w:t>
      </w:r>
      <w:r w:rsidR="00464553" w:rsidRPr="006A02C3">
        <w:t>?] [btn Đóng][btn Khóa]</w:t>
      </w:r>
    </w:p>
    <w:p w14:paraId="3D28D4E5" w14:textId="77777777" w:rsidR="00464553" w:rsidRPr="006A02C3" w:rsidRDefault="00464553">
      <w:pPr>
        <w:pStyle w:val="PAL0"/>
        <w:numPr>
          <w:ilvl w:val="0"/>
          <w:numId w:val="376"/>
        </w:numPr>
        <w:spacing w:line="360" w:lineRule="auto"/>
        <w:ind w:left="1701"/>
      </w:pPr>
      <w:r w:rsidRPr="006A02C3">
        <w:t>Nếu chọn nhiều dòng</w:t>
      </w:r>
    </w:p>
    <w:p w14:paraId="4EFD3068" w14:textId="39AFB2E9" w:rsidR="00464553" w:rsidRPr="006A02C3" w:rsidRDefault="0036703D" w:rsidP="00170D7B">
      <w:pPr>
        <w:pStyle w:val="PAL3"/>
        <w:numPr>
          <w:ilvl w:val="0"/>
          <w:numId w:val="378"/>
        </w:numPr>
        <w:ind w:left="2268"/>
      </w:pPr>
      <w:r w:rsidRPr="006A02C3">
        <w:t xml:space="preserve">Hiển thị pop-up confirm </w:t>
      </w:r>
      <w:r w:rsidR="00464553" w:rsidRPr="006A02C3">
        <w:t xml:space="preserve">[Khóa kho vansale? Bạn muốn thực hiện </w:t>
      </w:r>
      <w:r w:rsidR="00464553" w:rsidRPr="006A02C3">
        <w:rPr>
          <w:b/>
        </w:rPr>
        <w:t>khóa n</w:t>
      </w:r>
      <w:r w:rsidR="00464553" w:rsidRPr="006A02C3">
        <w:t xml:space="preserve"> kho vansale đã chọn?] [btn Đóng][btn Khóa]</w:t>
      </w:r>
    </w:p>
    <w:p w14:paraId="6236F725" w14:textId="08AD2AE0" w:rsidR="00464553" w:rsidRPr="006A02C3" w:rsidRDefault="00464553">
      <w:pPr>
        <w:pStyle w:val="PAL1"/>
        <w:numPr>
          <w:ilvl w:val="0"/>
          <w:numId w:val="375"/>
        </w:numPr>
        <w:spacing w:line="360" w:lineRule="auto"/>
      </w:pPr>
      <w:r w:rsidRPr="006A02C3">
        <w:t>Người dùng chọn thao tác</w:t>
      </w:r>
    </w:p>
    <w:p w14:paraId="71B43FD3" w14:textId="77777777" w:rsidR="00464553" w:rsidRPr="006A02C3" w:rsidRDefault="00464553">
      <w:pPr>
        <w:pStyle w:val="PAL0"/>
        <w:numPr>
          <w:ilvl w:val="0"/>
          <w:numId w:val="379"/>
        </w:numPr>
        <w:spacing w:line="360" w:lineRule="auto"/>
        <w:ind w:left="1701"/>
      </w:pPr>
      <w:r w:rsidRPr="006A02C3">
        <w:t>Chọn btn Đóng: đóng dialog confirm, không xảy ra sự kiện gì</w:t>
      </w:r>
    </w:p>
    <w:p w14:paraId="2B016562" w14:textId="77777777" w:rsidR="00464553" w:rsidRPr="006A02C3" w:rsidRDefault="00464553">
      <w:pPr>
        <w:pStyle w:val="PAL0"/>
        <w:numPr>
          <w:ilvl w:val="0"/>
          <w:numId w:val="379"/>
        </w:numPr>
        <w:spacing w:line="360" w:lineRule="auto"/>
        <w:ind w:left="1701"/>
      </w:pPr>
      <w:r w:rsidRPr="006A02C3">
        <w:t>Chọn btn Khóa: đóng dialog confirm &amp; thực hiện action</w:t>
      </w:r>
    </w:p>
    <w:p w14:paraId="6F9B3172" w14:textId="06D39094" w:rsidR="00464553" w:rsidRPr="006A02C3" w:rsidRDefault="00464553">
      <w:pPr>
        <w:pStyle w:val="PAL1"/>
        <w:numPr>
          <w:ilvl w:val="0"/>
          <w:numId w:val="375"/>
        </w:numPr>
        <w:spacing w:line="360" w:lineRule="auto"/>
      </w:pPr>
      <w:r w:rsidRPr="006A02C3">
        <w:lastRenderedPageBreak/>
        <w:t>Hệ thống thực hiện nghiệp vụ</w:t>
      </w:r>
    </w:p>
    <w:p w14:paraId="2FC4E23E" w14:textId="77777777" w:rsidR="00464553" w:rsidRPr="006A02C3" w:rsidRDefault="00464553">
      <w:pPr>
        <w:pStyle w:val="PAL0"/>
        <w:numPr>
          <w:ilvl w:val="0"/>
          <w:numId w:val="380"/>
        </w:numPr>
        <w:spacing w:line="360" w:lineRule="auto"/>
        <w:ind w:left="1701"/>
      </w:pPr>
      <w:r w:rsidRPr="006A02C3">
        <w:t>Nếu chọn 1 dòng</w:t>
      </w:r>
    </w:p>
    <w:p w14:paraId="3540CF38" w14:textId="75553625" w:rsidR="00464553" w:rsidRPr="006A02C3" w:rsidRDefault="00464553" w:rsidP="00170D7B">
      <w:pPr>
        <w:pStyle w:val="PAL3"/>
        <w:numPr>
          <w:ilvl w:val="0"/>
          <w:numId w:val="381"/>
        </w:numPr>
        <w:ind w:left="2268"/>
      </w:pPr>
      <w:r w:rsidRPr="006A02C3">
        <w:t>Nếu thành công: hiển thị toast thông báo (tự động đóng sau n giây. N là cấu hình chung sử dụng trong toàn hệ thống)</w:t>
      </w:r>
      <w:r w:rsidR="0036703D" w:rsidRPr="006A02C3">
        <w:t xml:space="preserve"> </w:t>
      </w:r>
      <w:r w:rsidRPr="006A02C3">
        <w:t>[Khóa kho vansale &lt;</w:t>
      </w:r>
      <w:r w:rsidRPr="006A02C3">
        <w:rPr>
          <w:b/>
        </w:rPr>
        <w:t>Mã nhân viên</w:t>
      </w:r>
      <w:r w:rsidRPr="006A02C3">
        <w:t>&gt; thành công!]</w:t>
      </w:r>
    </w:p>
    <w:p w14:paraId="1BA84EB8" w14:textId="000E47CB" w:rsidR="00464553" w:rsidRPr="006A02C3" w:rsidRDefault="00464553" w:rsidP="00170D7B">
      <w:pPr>
        <w:pStyle w:val="PAL3"/>
        <w:numPr>
          <w:ilvl w:val="0"/>
          <w:numId w:val="381"/>
        </w:numPr>
        <w:ind w:left="2268"/>
      </w:pPr>
      <w:r w:rsidRPr="006A02C3">
        <w:t>Nếu thất bại: hiển thị dialog thông báo</w:t>
      </w:r>
      <w:r w:rsidR="0036703D" w:rsidRPr="006A02C3">
        <w:t xml:space="preserve"> </w:t>
      </w:r>
      <w:r w:rsidRPr="006A02C3">
        <w:t>[Khóa kho vansale &lt;</w:t>
      </w:r>
      <w:r w:rsidRPr="006A02C3">
        <w:rPr>
          <w:b/>
        </w:rPr>
        <w:t>Mã nhân viên</w:t>
      </w:r>
      <w:r w:rsidRPr="006A02C3">
        <w:t>&gt; không thành công!</w:t>
      </w:r>
      <w:r w:rsidR="0036703D" w:rsidRPr="006A02C3">
        <w:t xml:space="preserve"> </w:t>
      </w:r>
      <w:r w:rsidRPr="006A02C3">
        <w:t>&lt;</w:t>
      </w:r>
      <w:r w:rsidRPr="006A02C3">
        <w:rPr>
          <w:color w:val="FF0000"/>
        </w:rPr>
        <w:t>Thông tin lỗi</w:t>
      </w:r>
      <w:r w:rsidRPr="006A02C3">
        <w:t>&gt;] [btn Đóng]</w:t>
      </w:r>
    </w:p>
    <w:p w14:paraId="23146CD4" w14:textId="77777777" w:rsidR="00464553" w:rsidRPr="006A02C3" w:rsidRDefault="00464553">
      <w:pPr>
        <w:pStyle w:val="PAL0"/>
        <w:numPr>
          <w:ilvl w:val="0"/>
          <w:numId w:val="380"/>
        </w:numPr>
        <w:spacing w:line="360" w:lineRule="auto"/>
        <w:ind w:left="1701"/>
      </w:pPr>
      <w:r w:rsidRPr="006A02C3">
        <w:t>Nếu chọn nhiều dòng</w:t>
      </w:r>
    </w:p>
    <w:p w14:paraId="46C7F85A" w14:textId="75F31C83" w:rsidR="00464553" w:rsidRPr="006A02C3" w:rsidRDefault="00464553" w:rsidP="00170D7B">
      <w:pPr>
        <w:pStyle w:val="PAL3"/>
        <w:numPr>
          <w:ilvl w:val="0"/>
          <w:numId w:val="382"/>
        </w:numPr>
        <w:ind w:left="2268"/>
      </w:pPr>
      <w:r w:rsidRPr="006A02C3">
        <w:t>Hiển thị thông báo [Kết quả khóa kho vansale</w:t>
      </w:r>
    </w:p>
    <w:p w14:paraId="008F6493" w14:textId="77777777" w:rsidR="00464553" w:rsidRPr="006A02C3" w:rsidRDefault="00464553" w:rsidP="00170D7B">
      <w:pPr>
        <w:pStyle w:val="PAL3"/>
        <w:numPr>
          <w:ilvl w:val="4"/>
          <w:numId w:val="382"/>
        </w:numPr>
        <w:ind w:left="2835"/>
      </w:pPr>
      <w:r w:rsidRPr="006A02C3">
        <w:t xml:space="preserve">Icon Pass + Khóa </w:t>
      </w:r>
      <w:r w:rsidRPr="006A02C3">
        <w:rPr>
          <w:b/>
        </w:rPr>
        <w:t>n</w:t>
      </w:r>
      <w:r w:rsidRPr="006A02C3">
        <w:t xml:space="preserve"> kho vansale thành công</w:t>
      </w:r>
    </w:p>
    <w:p w14:paraId="181200A5" w14:textId="77777777" w:rsidR="00464553" w:rsidRPr="006A02C3" w:rsidRDefault="00464553" w:rsidP="00170D7B">
      <w:pPr>
        <w:pStyle w:val="PAL3"/>
        <w:numPr>
          <w:ilvl w:val="4"/>
          <w:numId w:val="382"/>
        </w:numPr>
        <w:ind w:left="2835"/>
      </w:pPr>
      <w:r w:rsidRPr="006A02C3">
        <w:t xml:space="preserve">Icon Fail + Khóa </w:t>
      </w:r>
      <w:r w:rsidRPr="006A02C3">
        <w:rPr>
          <w:b/>
        </w:rPr>
        <w:t>m</w:t>
      </w:r>
      <w:r w:rsidRPr="006A02C3">
        <w:t xml:space="preserve"> kho vansale không thành công. </w:t>
      </w:r>
      <w:r w:rsidRPr="006A02C3">
        <w:rPr>
          <w:color w:val="0070C0"/>
        </w:rPr>
        <w:t>Chi tiết lỗi</w:t>
      </w:r>
      <w:r w:rsidRPr="006A02C3">
        <w:t xml:space="preserve"> (m=0 thì ẩn dòng này)] [btn Đóng]</w:t>
      </w:r>
    </w:p>
    <w:p w14:paraId="05AF77FD" w14:textId="77777777" w:rsidR="00464553" w:rsidRPr="006A02C3" w:rsidRDefault="00464553" w:rsidP="00170D7B">
      <w:pPr>
        <w:pStyle w:val="PAL3"/>
        <w:numPr>
          <w:ilvl w:val="0"/>
          <w:numId w:val="382"/>
        </w:numPr>
        <w:ind w:left="2268"/>
      </w:pPr>
      <w:r w:rsidRPr="006A02C3">
        <w:t>Khi nhấn link Chi tiết lỗi hiển thị pop_up Chi tiết lỗi gồm các cột:</w:t>
      </w:r>
    </w:p>
    <w:p w14:paraId="379ACCCF" w14:textId="77777777" w:rsidR="00464553" w:rsidRPr="006A02C3" w:rsidRDefault="00464553">
      <w:pPr>
        <w:pStyle w:val="PAL0"/>
        <w:numPr>
          <w:ilvl w:val="0"/>
          <w:numId w:val="383"/>
        </w:numPr>
        <w:spacing w:line="360" w:lineRule="auto"/>
        <w:ind w:left="2835"/>
      </w:pPr>
      <w:r w:rsidRPr="006A02C3">
        <w:t>Mã nhân viên</w:t>
      </w:r>
    </w:p>
    <w:p w14:paraId="48B0039E" w14:textId="77777777" w:rsidR="00464553" w:rsidRPr="006A02C3" w:rsidRDefault="00464553">
      <w:pPr>
        <w:pStyle w:val="PAL0"/>
        <w:numPr>
          <w:ilvl w:val="0"/>
          <w:numId w:val="383"/>
        </w:numPr>
        <w:spacing w:line="360" w:lineRule="auto"/>
        <w:ind w:left="2835"/>
      </w:pPr>
      <w:r w:rsidRPr="006A02C3">
        <w:t>Thông tin lỗi</w:t>
      </w:r>
    </w:p>
    <w:p w14:paraId="2387A176" w14:textId="77777777" w:rsidR="00464553" w:rsidRPr="006A02C3" w:rsidRDefault="00464553" w:rsidP="00170D7B">
      <w:pPr>
        <w:pStyle w:val="PAL3"/>
        <w:numPr>
          <w:ilvl w:val="0"/>
          <w:numId w:val="384"/>
        </w:numPr>
        <w:ind w:left="2268"/>
      </w:pPr>
      <w:r w:rsidRPr="006A02C3">
        <w:t>Khi nhấn btn Đóng sẽ reload màn hình danh sách – hiển thị dữ liệu mới nhất</w:t>
      </w:r>
    </w:p>
    <w:p w14:paraId="2549F646" w14:textId="77777777" w:rsidR="00464553" w:rsidRPr="006A02C3" w:rsidRDefault="00464553">
      <w:pPr>
        <w:pStyle w:val="PAL0"/>
        <w:numPr>
          <w:ilvl w:val="0"/>
          <w:numId w:val="380"/>
        </w:numPr>
        <w:spacing w:line="360" w:lineRule="auto"/>
        <w:ind w:left="1701"/>
      </w:pPr>
      <w:r w:rsidRPr="006A02C3">
        <w:t xml:space="preserve">Cập nhật CSDL. </w:t>
      </w:r>
    </w:p>
    <w:p w14:paraId="21799D12" w14:textId="77777777" w:rsidR="00464553" w:rsidRPr="006A02C3" w:rsidRDefault="00464553" w:rsidP="00170D7B">
      <w:pPr>
        <w:pStyle w:val="PAL3"/>
        <w:numPr>
          <w:ilvl w:val="0"/>
          <w:numId w:val="385"/>
        </w:numPr>
        <w:ind w:left="2268"/>
      </w:pPr>
      <w:r w:rsidRPr="006A02C3">
        <w:t xml:space="preserve">Chuyển trạng thái kho Vansale của nhân viên thành Khóa. </w:t>
      </w:r>
    </w:p>
    <w:p w14:paraId="518B7382" w14:textId="77777777" w:rsidR="00464553" w:rsidRPr="006A02C3" w:rsidRDefault="00464553">
      <w:pPr>
        <w:pStyle w:val="PAL0"/>
        <w:numPr>
          <w:ilvl w:val="0"/>
          <w:numId w:val="386"/>
        </w:numPr>
        <w:spacing w:line="360" w:lineRule="auto"/>
        <w:ind w:left="2835"/>
      </w:pPr>
      <w:r w:rsidRPr="006A02C3">
        <w:t>VANSALE_LOCK.LOCK_STATUS = ‘LOK’</w:t>
      </w:r>
    </w:p>
    <w:p w14:paraId="6DDB365D" w14:textId="77777777" w:rsidR="00464553" w:rsidRPr="006A02C3" w:rsidRDefault="00464553" w:rsidP="00512E56">
      <w:pPr>
        <w:pStyle w:val="Heading6"/>
        <w:spacing w:line="360" w:lineRule="auto"/>
        <w:rPr>
          <w:highlight w:val="yellow"/>
        </w:rPr>
      </w:pPr>
      <w:r w:rsidRPr="006A02C3">
        <w:rPr>
          <w:highlight w:val="yellow"/>
        </w:rPr>
        <w:t>Mở khóa kho Vansale</w:t>
      </w:r>
    </w:p>
    <w:p w14:paraId="0DC17C75" w14:textId="77777777" w:rsidR="00464553" w:rsidRPr="006A02C3" w:rsidRDefault="00464553">
      <w:pPr>
        <w:pStyle w:val="PAL0"/>
        <w:numPr>
          <w:ilvl w:val="0"/>
          <w:numId w:val="387"/>
        </w:numPr>
        <w:spacing w:line="360" w:lineRule="auto"/>
        <w:ind w:left="567"/>
      </w:pPr>
      <w:r w:rsidRPr="006A02C3">
        <w:t>Mở khóa kho (Khi người dùng tick chọn n dòng, click vào nút Mở khóa)</w:t>
      </w:r>
    </w:p>
    <w:p w14:paraId="52D052EB" w14:textId="77777777" w:rsidR="00464553" w:rsidRPr="006A02C3" w:rsidRDefault="00464553">
      <w:pPr>
        <w:pStyle w:val="PAL1"/>
        <w:numPr>
          <w:ilvl w:val="0"/>
          <w:numId w:val="388"/>
        </w:numPr>
        <w:spacing w:line="360" w:lineRule="auto"/>
      </w:pPr>
      <w:r w:rsidRPr="006A02C3">
        <w:t>Nếu người dùng nhấn icon Khóa trên grid sẽ xử lý giống như trường hợp chọn 1 dòng</w:t>
      </w:r>
    </w:p>
    <w:p w14:paraId="1D09E6FA" w14:textId="77777777" w:rsidR="00464553" w:rsidRPr="006A02C3" w:rsidRDefault="00464553">
      <w:pPr>
        <w:pStyle w:val="PAL1"/>
        <w:numPr>
          <w:ilvl w:val="0"/>
          <w:numId w:val="388"/>
        </w:numPr>
        <w:spacing w:line="360" w:lineRule="auto"/>
      </w:pPr>
      <w:r w:rsidRPr="006A02C3">
        <w:t>Hệ thống hiển thị dialog confirm</w:t>
      </w:r>
    </w:p>
    <w:p w14:paraId="1FEEC3FD" w14:textId="77777777" w:rsidR="00464553" w:rsidRPr="006A02C3" w:rsidRDefault="00464553">
      <w:pPr>
        <w:pStyle w:val="PAL0"/>
        <w:numPr>
          <w:ilvl w:val="0"/>
          <w:numId w:val="389"/>
        </w:numPr>
        <w:spacing w:line="360" w:lineRule="auto"/>
        <w:ind w:left="1701"/>
      </w:pPr>
      <w:r w:rsidRPr="006A02C3">
        <w:lastRenderedPageBreak/>
        <w:t>Nếu chọn 1 dòng</w:t>
      </w:r>
    </w:p>
    <w:p w14:paraId="55EFE37D" w14:textId="7C8F29AB" w:rsidR="00464553" w:rsidRPr="006A02C3" w:rsidRDefault="00464553" w:rsidP="00B214F1">
      <w:pPr>
        <w:pStyle w:val="PAL3"/>
        <w:numPr>
          <w:ilvl w:val="0"/>
          <w:numId w:val="390"/>
        </w:numPr>
        <w:ind w:left="2268"/>
      </w:pPr>
      <w:r w:rsidRPr="006A02C3">
        <w:t xml:space="preserve">[Mở khóa kho vansale? Bạn muốn thực hiện </w:t>
      </w:r>
      <w:r w:rsidRPr="006A02C3">
        <w:rPr>
          <w:b/>
        </w:rPr>
        <w:t>mở</w:t>
      </w:r>
      <w:r w:rsidRPr="006A02C3">
        <w:t xml:space="preserve"> </w:t>
      </w:r>
      <w:r w:rsidRPr="006A02C3">
        <w:rPr>
          <w:b/>
        </w:rPr>
        <w:t>khóa</w:t>
      </w:r>
      <w:r w:rsidRPr="006A02C3">
        <w:t xml:space="preserve"> kho vansale </w:t>
      </w:r>
      <w:r w:rsidRPr="006A02C3">
        <w:rPr>
          <w:b/>
        </w:rPr>
        <w:t>&lt;Mã nhân viên&gt;</w:t>
      </w:r>
      <w:r w:rsidRPr="006A02C3">
        <w:t>?] [btn Đóng][btn Mở khóa]</w:t>
      </w:r>
    </w:p>
    <w:p w14:paraId="6EF714B7" w14:textId="77777777" w:rsidR="00464553" w:rsidRPr="006A02C3" w:rsidRDefault="00464553">
      <w:pPr>
        <w:pStyle w:val="PAL0"/>
        <w:numPr>
          <w:ilvl w:val="0"/>
          <w:numId w:val="389"/>
        </w:numPr>
        <w:spacing w:line="360" w:lineRule="auto"/>
        <w:ind w:left="1701"/>
      </w:pPr>
      <w:r w:rsidRPr="006A02C3">
        <w:t>Nếu chọn nhiều dòng</w:t>
      </w:r>
    </w:p>
    <w:p w14:paraId="6AAD28D7" w14:textId="27CD4174" w:rsidR="00464553" w:rsidRPr="006A02C3" w:rsidRDefault="00464553" w:rsidP="00B214F1">
      <w:pPr>
        <w:pStyle w:val="PAL3"/>
        <w:numPr>
          <w:ilvl w:val="0"/>
          <w:numId w:val="391"/>
        </w:numPr>
        <w:ind w:left="2268"/>
      </w:pPr>
      <w:r w:rsidRPr="006A02C3">
        <w:t xml:space="preserve">[Mở khóa kho vansale? Bạn muốn thực hiện </w:t>
      </w:r>
      <w:r w:rsidRPr="006A02C3">
        <w:rPr>
          <w:b/>
        </w:rPr>
        <w:t>mở khóa n</w:t>
      </w:r>
      <w:r w:rsidRPr="006A02C3">
        <w:t xml:space="preserve"> kho vansale đã chọn?] [btn Đóng][btn Mở khóa]</w:t>
      </w:r>
    </w:p>
    <w:p w14:paraId="1004BFA3" w14:textId="02421B09" w:rsidR="00464553" w:rsidRPr="006A02C3" w:rsidRDefault="00464553">
      <w:pPr>
        <w:pStyle w:val="PAL1"/>
        <w:numPr>
          <w:ilvl w:val="0"/>
          <w:numId w:val="388"/>
        </w:numPr>
        <w:spacing w:line="360" w:lineRule="auto"/>
      </w:pPr>
      <w:r w:rsidRPr="006A02C3">
        <w:t>Người dùng chọn thao tác</w:t>
      </w:r>
    </w:p>
    <w:p w14:paraId="2138898A" w14:textId="77777777" w:rsidR="00464553" w:rsidRPr="006A02C3" w:rsidRDefault="00464553">
      <w:pPr>
        <w:pStyle w:val="PAL0"/>
        <w:numPr>
          <w:ilvl w:val="0"/>
          <w:numId w:val="392"/>
        </w:numPr>
        <w:spacing w:line="360" w:lineRule="auto"/>
        <w:ind w:left="1701"/>
      </w:pPr>
      <w:r w:rsidRPr="006A02C3">
        <w:t>Chọn btn Đóng: đóng dialog confirm, không xảy ra sự kiện gì</w:t>
      </w:r>
    </w:p>
    <w:p w14:paraId="110124E3" w14:textId="77777777" w:rsidR="00464553" w:rsidRPr="006A02C3" w:rsidRDefault="00464553">
      <w:pPr>
        <w:pStyle w:val="PAL0"/>
        <w:numPr>
          <w:ilvl w:val="0"/>
          <w:numId w:val="392"/>
        </w:numPr>
        <w:spacing w:line="360" w:lineRule="auto"/>
        <w:ind w:left="1701"/>
      </w:pPr>
      <w:r w:rsidRPr="006A02C3">
        <w:t>Chọn btn Mở khóa: đóng dialog confirm &amp; thực hiện action</w:t>
      </w:r>
    </w:p>
    <w:p w14:paraId="73F0E351" w14:textId="4563233A" w:rsidR="00464553" w:rsidRPr="006A02C3" w:rsidRDefault="00464553">
      <w:pPr>
        <w:pStyle w:val="PAL1"/>
        <w:numPr>
          <w:ilvl w:val="0"/>
          <w:numId w:val="388"/>
        </w:numPr>
        <w:spacing w:line="360" w:lineRule="auto"/>
      </w:pPr>
      <w:r w:rsidRPr="006A02C3">
        <w:t>Hệ thống thực hiện nghiệp vụ</w:t>
      </w:r>
    </w:p>
    <w:p w14:paraId="7B4D85DF" w14:textId="77777777" w:rsidR="00464553" w:rsidRPr="006A02C3" w:rsidRDefault="00464553">
      <w:pPr>
        <w:pStyle w:val="PAL0"/>
        <w:numPr>
          <w:ilvl w:val="0"/>
          <w:numId w:val="393"/>
        </w:numPr>
        <w:spacing w:line="360" w:lineRule="auto"/>
        <w:ind w:left="1701"/>
      </w:pPr>
      <w:r w:rsidRPr="006A02C3">
        <w:t>Nếu chọn 1 dòng</w:t>
      </w:r>
    </w:p>
    <w:p w14:paraId="21DFFE64" w14:textId="1F1C4CD8" w:rsidR="00464553" w:rsidRPr="006A02C3" w:rsidRDefault="00464553" w:rsidP="00B214F1">
      <w:pPr>
        <w:pStyle w:val="PAL3"/>
        <w:numPr>
          <w:ilvl w:val="0"/>
          <w:numId w:val="394"/>
        </w:numPr>
        <w:ind w:left="2268"/>
      </w:pPr>
      <w:r w:rsidRPr="006A02C3">
        <w:t>Nếu thành công: hiển thị toast thông báo (tự động đóng sau n giây. N là cấu hình chung sử dụng trong toàn hệ thống)</w:t>
      </w:r>
      <w:r w:rsidR="0036703D" w:rsidRPr="006A02C3">
        <w:t xml:space="preserve"> </w:t>
      </w:r>
      <w:r w:rsidRPr="006A02C3">
        <w:t>[Mở khóa kho vansale &lt;</w:t>
      </w:r>
      <w:r w:rsidRPr="006A02C3">
        <w:rPr>
          <w:b/>
        </w:rPr>
        <w:t>Mã nhân viên</w:t>
      </w:r>
      <w:r w:rsidRPr="006A02C3">
        <w:t>&gt; thành công!]</w:t>
      </w:r>
    </w:p>
    <w:p w14:paraId="4FA8645D" w14:textId="0D7EAAEE" w:rsidR="00464553" w:rsidRPr="006A02C3" w:rsidRDefault="00464553" w:rsidP="00B214F1">
      <w:pPr>
        <w:pStyle w:val="PAL3"/>
        <w:numPr>
          <w:ilvl w:val="0"/>
          <w:numId w:val="394"/>
        </w:numPr>
        <w:ind w:left="2268"/>
      </w:pPr>
      <w:r w:rsidRPr="006A02C3">
        <w:t>Nếu thất bại: hiển thị dialog thông báo</w:t>
      </w:r>
      <w:r w:rsidR="0036703D" w:rsidRPr="006A02C3">
        <w:t xml:space="preserve"> </w:t>
      </w:r>
      <w:r w:rsidRPr="006A02C3">
        <w:t>[Mở khóa kho vansale &lt;</w:t>
      </w:r>
      <w:r w:rsidRPr="006A02C3">
        <w:rPr>
          <w:b/>
        </w:rPr>
        <w:t>Mã nhân viên</w:t>
      </w:r>
      <w:r w:rsidRPr="006A02C3">
        <w:t>&gt; không thành công!&lt;</w:t>
      </w:r>
      <w:r w:rsidRPr="006A02C3">
        <w:rPr>
          <w:color w:val="FF0000"/>
        </w:rPr>
        <w:t>Thông tin lỗi</w:t>
      </w:r>
      <w:r w:rsidRPr="006A02C3">
        <w:t>&gt;] [btn Đóng]</w:t>
      </w:r>
    </w:p>
    <w:p w14:paraId="0A1F3322" w14:textId="77777777" w:rsidR="00464553" w:rsidRPr="006A02C3" w:rsidRDefault="00464553" w:rsidP="00B214F1">
      <w:pPr>
        <w:pStyle w:val="PAL3"/>
        <w:numPr>
          <w:ilvl w:val="0"/>
          <w:numId w:val="394"/>
        </w:numPr>
        <w:ind w:left="2268"/>
      </w:pPr>
      <w:r w:rsidRPr="006A02C3">
        <w:t>Các trường hợp lỗi</w:t>
      </w:r>
    </w:p>
    <w:p w14:paraId="69F94FAE" w14:textId="77777777" w:rsidR="00464553" w:rsidRPr="006A02C3" w:rsidRDefault="00464553">
      <w:pPr>
        <w:pStyle w:val="PAL0"/>
        <w:numPr>
          <w:ilvl w:val="0"/>
          <w:numId w:val="395"/>
        </w:numPr>
        <w:spacing w:line="360" w:lineRule="auto"/>
        <w:ind w:left="2835"/>
      </w:pPr>
      <w:r w:rsidRPr="006A02C3">
        <w:t>Nhân viên đang có phiếu nhập kho trạng thái đang xử lý (không phải trạng thái kết thúc Đã duyệt/ Hủy): báo lỗi [Nhân viên đang có phiếu nhập kho vansale]</w:t>
      </w:r>
    </w:p>
    <w:p w14:paraId="1C72A61F" w14:textId="77777777" w:rsidR="00464553" w:rsidRPr="006A02C3" w:rsidRDefault="00464553">
      <w:pPr>
        <w:pStyle w:val="PAL0"/>
        <w:numPr>
          <w:ilvl w:val="0"/>
          <w:numId w:val="389"/>
        </w:numPr>
        <w:spacing w:line="360" w:lineRule="auto"/>
        <w:ind w:left="1701"/>
      </w:pPr>
      <w:r w:rsidRPr="006A02C3">
        <w:t>Nếu chọn nhiều dòng</w:t>
      </w:r>
    </w:p>
    <w:p w14:paraId="5AF85139" w14:textId="4A0415C7" w:rsidR="00464553" w:rsidRPr="006A02C3" w:rsidRDefault="00464553" w:rsidP="00B214F1">
      <w:pPr>
        <w:pStyle w:val="PAL3"/>
        <w:numPr>
          <w:ilvl w:val="0"/>
          <w:numId w:val="396"/>
        </w:numPr>
        <w:ind w:left="2268"/>
      </w:pPr>
      <w:r w:rsidRPr="006A02C3">
        <w:t>Hiển thị thông báo [Kết quả mở khóa kho vansale</w:t>
      </w:r>
    </w:p>
    <w:p w14:paraId="0350E46F" w14:textId="77777777" w:rsidR="00464553" w:rsidRPr="006A02C3" w:rsidRDefault="00464553" w:rsidP="00B214F1">
      <w:pPr>
        <w:pStyle w:val="PAL3"/>
        <w:numPr>
          <w:ilvl w:val="0"/>
          <w:numId w:val="397"/>
        </w:numPr>
        <w:ind w:left="2835"/>
      </w:pPr>
      <w:r w:rsidRPr="006A02C3">
        <w:t xml:space="preserve">Icon Pass + Mở khóa </w:t>
      </w:r>
      <w:r w:rsidRPr="006A02C3">
        <w:rPr>
          <w:b/>
        </w:rPr>
        <w:t>n</w:t>
      </w:r>
      <w:r w:rsidRPr="006A02C3">
        <w:t xml:space="preserve"> kho vansale thành công</w:t>
      </w:r>
    </w:p>
    <w:p w14:paraId="515818F1" w14:textId="77777777" w:rsidR="00464553" w:rsidRPr="006A02C3" w:rsidRDefault="00464553" w:rsidP="00B214F1">
      <w:pPr>
        <w:pStyle w:val="PAL3"/>
        <w:numPr>
          <w:ilvl w:val="0"/>
          <w:numId w:val="397"/>
        </w:numPr>
        <w:ind w:left="2835"/>
      </w:pPr>
      <w:r w:rsidRPr="006A02C3">
        <w:t xml:space="preserve">Icon Fail + Mở khóa </w:t>
      </w:r>
      <w:r w:rsidRPr="006A02C3">
        <w:rPr>
          <w:b/>
        </w:rPr>
        <w:t>m</w:t>
      </w:r>
      <w:r w:rsidRPr="006A02C3">
        <w:t xml:space="preserve"> kho vansale không thành công. </w:t>
      </w:r>
      <w:r w:rsidRPr="006A02C3">
        <w:rPr>
          <w:color w:val="0070C0"/>
        </w:rPr>
        <w:t>Chi tiết lỗi</w:t>
      </w:r>
      <w:r w:rsidRPr="006A02C3">
        <w:t xml:space="preserve"> (m=0 thì ẩn dòng này)] [btn Đóng]</w:t>
      </w:r>
    </w:p>
    <w:p w14:paraId="3BC1AC3F" w14:textId="77777777" w:rsidR="00464553" w:rsidRPr="006A02C3" w:rsidRDefault="00464553" w:rsidP="00B214F1">
      <w:pPr>
        <w:pStyle w:val="PAL3"/>
        <w:numPr>
          <w:ilvl w:val="0"/>
          <w:numId w:val="396"/>
        </w:numPr>
        <w:ind w:left="2268"/>
      </w:pPr>
      <w:r w:rsidRPr="006A02C3">
        <w:lastRenderedPageBreak/>
        <w:t>Khi nhấn link Chi tiết lỗi hiển thị pop_up Chi tiết lỗi gồm các cột:</w:t>
      </w:r>
    </w:p>
    <w:p w14:paraId="0FF9BD70" w14:textId="77777777" w:rsidR="00464553" w:rsidRPr="006A02C3" w:rsidRDefault="00464553">
      <w:pPr>
        <w:pStyle w:val="PAL0"/>
        <w:numPr>
          <w:ilvl w:val="0"/>
          <w:numId w:val="398"/>
        </w:numPr>
        <w:spacing w:line="360" w:lineRule="auto"/>
        <w:ind w:left="2835"/>
      </w:pPr>
      <w:r w:rsidRPr="006A02C3">
        <w:t>Mã nhân viên</w:t>
      </w:r>
    </w:p>
    <w:p w14:paraId="7AE52F46" w14:textId="77777777" w:rsidR="00464553" w:rsidRPr="006A02C3" w:rsidRDefault="00464553">
      <w:pPr>
        <w:pStyle w:val="PAL0"/>
        <w:numPr>
          <w:ilvl w:val="0"/>
          <w:numId w:val="398"/>
        </w:numPr>
        <w:spacing w:line="360" w:lineRule="auto"/>
        <w:ind w:left="2835"/>
      </w:pPr>
      <w:r w:rsidRPr="006A02C3">
        <w:t>Thông tin lỗi</w:t>
      </w:r>
    </w:p>
    <w:p w14:paraId="45539C78" w14:textId="77777777" w:rsidR="00464553" w:rsidRPr="006A02C3" w:rsidRDefault="00464553" w:rsidP="00B214F1">
      <w:pPr>
        <w:pStyle w:val="PAL3"/>
        <w:numPr>
          <w:ilvl w:val="0"/>
          <w:numId w:val="399"/>
        </w:numPr>
        <w:ind w:left="2268"/>
      </w:pPr>
      <w:r w:rsidRPr="006A02C3">
        <w:t>Khi nhấn btn Đóng sẽ reload màn hình danh sách – hiển thị dữ liệu mới nhất</w:t>
      </w:r>
    </w:p>
    <w:p w14:paraId="33A6942A" w14:textId="7B205653" w:rsidR="00464553" w:rsidRPr="006A02C3" w:rsidRDefault="00464553">
      <w:pPr>
        <w:pStyle w:val="PAL0"/>
        <w:numPr>
          <w:ilvl w:val="0"/>
          <w:numId w:val="388"/>
        </w:numPr>
        <w:spacing w:line="360" w:lineRule="auto"/>
      </w:pPr>
      <w:r w:rsidRPr="006A02C3">
        <w:t xml:space="preserve">Cập nhật CSDL. </w:t>
      </w:r>
    </w:p>
    <w:p w14:paraId="037D3829" w14:textId="77777777" w:rsidR="0036703D" w:rsidRPr="006A02C3" w:rsidRDefault="00464553" w:rsidP="00B214F1">
      <w:pPr>
        <w:pStyle w:val="PAL3"/>
        <w:numPr>
          <w:ilvl w:val="2"/>
          <w:numId w:val="389"/>
        </w:numPr>
        <w:ind w:left="1701"/>
      </w:pPr>
      <w:r w:rsidRPr="006A02C3">
        <w:t xml:space="preserve">Chuyển trạng thái kho Vansale của nhân viên thành Mở khóa. </w:t>
      </w:r>
    </w:p>
    <w:p w14:paraId="3EB388B1" w14:textId="6208B7BA" w:rsidR="00464553" w:rsidRPr="006A02C3" w:rsidRDefault="00464553" w:rsidP="00B214F1">
      <w:pPr>
        <w:pStyle w:val="PAL3"/>
        <w:numPr>
          <w:ilvl w:val="0"/>
          <w:numId w:val="400"/>
        </w:numPr>
        <w:ind w:left="2268"/>
      </w:pPr>
      <w:r w:rsidRPr="006A02C3">
        <w:t>VANSALE_LOCK.LOCK_STATUS = ‘ACT’</w:t>
      </w:r>
    </w:p>
    <w:p w14:paraId="088FCD77" w14:textId="77777777" w:rsidR="00464553" w:rsidRPr="006A02C3" w:rsidRDefault="00464553" w:rsidP="00512E56">
      <w:pPr>
        <w:pStyle w:val="Heading4"/>
        <w:spacing w:line="360" w:lineRule="auto"/>
      </w:pPr>
      <w:r w:rsidRPr="006A02C3">
        <w:t>Xem tồn kho nhân viên</w:t>
      </w:r>
    </w:p>
    <w:p w14:paraId="0FC9F592" w14:textId="77777777" w:rsidR="00464553" w:rsidRPr="006A02C3" w:rsidRDefault="00464553" w:rsidP="00512E56">
      <w:pPr>
        <w:pStyle w:val="Heading5"/>
        <w:spacing w:line="360" w:lineRule="auto"/>
      </w:pPr>
      <w:r w:rsidRPr="006A02C3">
        <w:t>Thông tin chung chức năng</w:t>
      </w:r>
    </w:p>
    <w:p w14:paraId="51DEA360" w14:textId="77777777" w:rsidR="00464553" w:rsidRPr="006A02C3" w:rsidRDefault="00464553" w:rsidP="00512E56">
      <w:pPr>
        <w:pStyle w:val="Para1"/>
        <w:numPr>
          <w:ilvl w:val="0"/>
          <w:numId w:val="0"/>
        </w:numPr>
        <w:spacing w:line="360" w:lineRule="auto"/>
        <w:ind w:left="720"/>
        <w:jc w:val="center"/>
      </w:pPr>
      <w:r w:rsidRPr="006A02C3">
        <w:rPr>
          <w:noProof/>
        </w:rPr>
        <w:lastRenderedPageBreak/>
        <w:drawing>
          <wp:inline distT="0" distB="0" distL="0" distR="0" wp14:anchorId="0D22AC0C" wp14:editId="062F0A00">
            <wp:extent cx="4336610" cy="34472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r="18969"/>
                    <a:stretch/>
                  </pic:blipFill>
                  <pic:spPr bwMode="auto">
                    <a:xfrm>
                      <a:off x="0" y="0"/>
                      <a:ext cx="4337097" cy="3447619"/>
                    </a:xfrm>
                    <a:prstGeom prst="rect">
                      <a:avLst/>
                    </a:prstGeom>
                    <a:ln>
                      <a:noFill/>
                    </a:ln>
                    <a:extLst>
                      <a:ext uri="{53640926-AAD7-44D8-BBD7-CCE9431645EC}">
                        <a14:shadowObscured xmlns:a14="http://schemas.microsoft.com/office/drawing/2010/main"/>
                      </a:ext>
                    </a:extLst>
                  </pic:spPr>
                </pic:pic>
              </a:graphicData>
            </a:graphic>
          </wp:inline>
        </w:drawing>
      </w:r>
    </w:p>
    <w:p w14:paraId="652E82B3" w14:textId="77777777" w:rsidR="00464553" w:rsidRPr="006A02C3" w:rsidRDefault="00464553" w:rsidP="00512E56">
      <w:pPr>
        <w:pStyle w:val="Para1"/>
        <w:spacing w:line="360" w:lineRule="auto"/>
      </w:pPr>
      <w:r w:rsidRPr="006A02C3">
        <w:t>Tác nhân: người dùng Head Office được phân quyền sử dụng chức năng</w:t>
      </w:r>
    </w:p>
    <w:p w14:paraId="4458EB4A" w14:textId="77777777" w:rsidR="00464553" w:rsidRPr="006A02C3" w:rsidRDefault="00464553" w:rsidP="00512E56">
      <w:pPr>
        <w:pStyle w:val="Para1"/>
        <w:spacing w:line="360" w:lineRule="auto"/>
      </w:pPr>
      <w:r w:rsidRPr="006A02C3">
        <w:t>Ý nghĩa chức năng: cho phép xem tồn kho nhân viên</w:t>
      </w:r>
    </w:p>
    <w:p w14:paraId="22473CB1" w14:textId="77777777" w:rsidR="00464553" w:rsidRPr="006A02C3" w:rsidRDefault="00464553" w:rsidP="00512E56">
      <w:pPr>
        <w:pStyle w:val="Para1"/>
        <w:spacing w:line="360" w:lineRule="auto"/>
      </w:pPr>
      <w:r w:rsidRPr="006A02C3">
        <w:t>Đường dẫn: Kho &gt;&gt; Kho vansale &gt;&gt; Xem tồn kho nhân viên</w:t>
      </w:r>
    </w:p>
    <w:p w14:paraId="21F01EBB" w14:textId="77777777" w:rsidR="00464553" w:rsidRPr="006A02C3" w:rsidRDefault="00464553" w:rsidP="00512E56">
      <w:pPr>
        <w:pStyle w:val="Heading5"/>
        <w:spacing w:line="360" w:lineRule="auto"/>
      </w:pPr>
      <w:r w:rsidRPr="006A02C3">
        <w:t>Màn hình</w:t>
      </w:r>
    </w:p>
    <w:p w14:paraId="539DBEB6" w14:textId="5B5FADAB" w:rsidR="00464553" w:rsidRPr="006A02C3" w:rsidRDefault="00B214F1" w:rsidP="00B214F1">
      <w:pPr>
        <w:pStyle w:val="Heading6"/>
        <w:spacing w:line="360" w:lineRule="auto"/>
        <w:rPr>
          <w:highlight w:val="yellow"/>
        </w:rPr>
      </w:pPr>
      <w:r>
        <w:rPr>
          <w:highlight w:val="yellow"/>
        </w:rPr>
        <w:t>Xem tồn kho</w:t>
      </w:r>
    </w:p>
    <w:p w14:paraId="65AA2402" w14:textId="38CE8055" w:rsidR="00464553" w:rsidRPr="006A02C3" w:rsidRDefault="00B214F1" w:rsidP="00512E56">
      <w:pPr>
        <w:spacing w:line="360" w:lineRule="auto"/>
        <w:rPr>
          <w:noProof/>
        </w:rPr>
      </w:pPr>
      <w:r w:rsidRPr="00B214F1">
        <w:rPr>
          <w:noProof/>
        </w:rPr>
        <w:lastRenderedPageBreak/>
        <w:drawing>
          <wp:inline distT="0" distB="0" distL="0" distR="0" wp14:anchorId="651E088E" wp14:editId="0D7EE306">
            <wp:extent cx="8229600" cy="4013835"/>
            <wp:effectExtent l="0" t="0" r="0" b="0"/>
            <wp:docPr id="170600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02064" name=""/>
                    <pic:cNvPicPr/>
                  </pic:nvPicPr>
                  <pic:blipFill>
                    <a:blip r:embed="rId121"/>
                    <a:stretch>
                      <a:fillRect/>
                    </a:stretch>
                  </pic:blipFill>
                  <pic:spPr>
                    <a:xfrm>
                      <a:off x="0" y="0"/>
                      <a:ext cx="8229600" cy="4013835"/>
                    </a:xfrm>
                    <a:prstGeom prst="rect">
                      <a:avLst/>
                    </a:prstGeom>
                  </pic:spPr>
                </pic:pic>
              </a:graphicData>
            </a:graphic>
          </wp:inline>
        </w:drawing>
      </w:r>
    </w:p>
    <w:p w14:paraId="4B343D0A" w14:textId="77777777" w:rsidR="00464553" w:rsidRPr="006A02C3" w:rsidRDefault="00464553" w:rsidP="00512E56">
      <w:pPr>
        <w:spacing w:line="360" w:lineRule="auto"/>
        <w:jc w:val="center"/>
        <w:rPr>
          <w:i/>
          <w:iCs/>
          <w:noProof/>
        </w:rPr>
      </w:pPr>
      <w:r w:rsidRPr="006A02C3">
        <w:rPr>
          <w:i/>
          <w:iCs/>
          <w:noProof/>
        </w:rPr>
        <w:t>Hình: Xem tồn kho theo sản phẩm_tìm kiếm cơ bản</w:t>
      </w:r>
    </w:p>
    <w:p w14:paraId="2E167A15" w14:textId="51E75F35" w:rsidR="00464553" w:rsidRPr="006A02C3" w:rsidRDefault="00B214F1" w:rsidP="00512E56">
      <w:pPr>
        <w:spacing w:line="360" w:lineRule="auto"/>
        <w:rPr>
          <w:noProof/>
        </w:rPr>
      </w:pPr>
      <w:r w:rsidRPr="00B214F1">
        <w:rPr>
          <w:noProof/>
        </w:rPr>
        <w:lastRenderedPageBreak/>
        <w:drawing>
          <wp:inline distT="0" distB="0" distL="0" distR="0" wp14:anchorId="343C4268" wp14:editId="10891BE6">
            <wp:extent cx="8229600" cy="4020185"/>
            <wp:effectExtent l="0" t="0" r="0" b="0"/>
            <wp:docPr id="4458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29398" name=""/>
                    <pic:cNvPicPr/>
                  </pic:nvPicPr>
                  <pic:blipFill>
                    <a:blip r:embed="rId122"/>
                    <a:stretch>
                      <a:fillRect/>
                    </a:stretch>
                  </pic:blipFill>
                  <pic:spPr>
                    <a:xfrm>
                      <a:off x="0" y="0"/>
                      <a:ext cx="8229600" cy="4020185"/>
                    </a:xfrm>
                    <a:prstGeom prst="rect">
                      <a:avLst/>
                    </a:prstGeom>
                  </pic:spPr>
                </pic:pic>
              </a:graphicData>
            </a:graphic>
          </wp:inline>
        </w:drawing>
      </w:r>
    </w:p>
    <w:p w14:paraId="2F563C1D" w14:textId="77777777" w:rsidR="00464553" w:rsidRPr="006A02C3" w:rsidRDefault="00464553" w:rsidP="00512E56">
      <w:pPr>
        <w:spacing w:line="360" w:lineRule="auto"/>
        <w:jc w:val="center"/>
        <w:rPr>
          <w:i/>
          <w:iCs/>
          <w:noProof/>
        </w:rPr>
      </w:pPr>
      <w:r w:rsidRPr="006A02C3">
        <w:rPr>
          <w:i/>
          <w:iCs/>
          <w:noProof/>
        </w:rPr>
        <w:t>Hình: Xem tồn kho theo sản phẩm_tìm kiếm nâng cao</w:t>
      </w:r>
    </w:p>
    <w:p w14:paraId="1A4CFF20" w14:textId="77777777" w:rsidR="00464553" w:rsidRPr="006A02C3" w:rsidRDefault="00464553" w:rsidP="00512E56">
      <w:pPr>
        <w:spacing w:line="360" w:lineRule="auto"/>
        <w:rPr>
          <w:noProof/>
        </w:rPr>
      </w:pPr>
    </w:p>
    <w:p w14:paraId="16E43942" w14:textId="5C5707E4" w:rsidR="00464553" w:rsidRPr="006A02C3" w:rsidRDefault="00B214F1" w:rsidP="00512E56">
      <w:pPr>
        <w:spacing w:line="360" w:lineRule="auto"/>
        <w:rPr>
          <w:noProof/>
        </w:rPr>
      </w:pPr>
      <w:r w:rsidRPr="00B214F1">
        <w:rPr>
          <w:noProof/>
        </w:rPr>
        <w:lastRenderedPageBreak/>
        <w:drawing>
          <wp:inline distT="0" distB="0" distL="0" distR="0" wp14:anchorId="11D6A58D" wp14:editId="06A544E4">
            <wp:extent cx="8229600" cy="4058920"/>
            <wp:effectExtent l="0" t="0" r="0" b="0"/>
            <wp:docPr id="8048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1045" name=""/>
                    <pic:cNvPicPr/>
                  </pic:nvPicPr>
                  <pic:blipFill>
                    <a:blip r:embed="rId123"/>
                    <a:stretch>
                      <a:fillRect/>
                    </a:stretch>
                  </pic:blipFill>
                  <pic:spPr>
                    <a:xfrm>
                      <a:off x="0" y="0"/>
                      <a:ext cx="8229600" cy="4058920"/>
                    </a:xfrm>
                    <a:prstGeom prst="rect">
                      <a:avLst/>
                    </a:prstGeom>
                  </pic:spPr>
                </pic:pic>
              </a:graphicData>
            </a:graphic>
          </wp:inline>
        </w:drawing>
      </w:r>
    </w:p>
    <w:p w14:paraId="4C754928" w14:textId="77777777" w:rsidR="00464553" w:rsidRPr="006A02C3" w:rsidRDefault="00464553" w:rsidP="00512E56">
      <w:pPr>
        <w:spacing w:line="360" w:lineRule="auto"/>
        <w:jc w:val="center"/>
        <w:rPr>
          <w:i/>
          <w:iCs/>
          <w:noProof/>
        </w:rPr>
      </w:pPr>
      <w:r w:rsidRPr="006A02C3">
        <w:rPr>
          <w:i/>
          <w:iCs/>
          <w:noProof/>
        </w:rPr>
        <w:t>Hình: Xem tồn kho theo sản phẩm_lotdate</w:t>
      </w:r>
    </w:p>
    <w:p w14:paraId="72FE6465" w14:textId="77777777" w:rsidR="00464553" w:rsidRPr="00B214F1" w:rsidRDefault="00464553" w:rsidP="00512E56">
      <w:pPr>
        <w:pStyle w:val="Heading6"/>
        <w:spacing w:line="360" w:lineRule="auto"/>
        <w:rPr>
          <w:highlight w:val="yellow"/>
          <w:lang w:val="pt-BR"/>
        </w:rPr>
      </w:pPr>
      <w:r w:rsidRPr="00B214F1">
        <w:rPr>
          <w:highlight w:val="yellow"/>
          <w:lang w:val="pt-BR"/>
        </w:rPr>
        <w:t>Xem chi tiết tồn kho</w:t>
      </w:r>
    </w:p>
    <w:p w14:paraId="245E764C" w14:textId="77777777" w:rsidR="00464553" w:rsidRPr="006A02C3" w:rsidRDefault="00464553" w:rsidP="00512E56">
      <w:pPr>
        <w:spacing w:line="360" w:lineRule="auto"/>
        <w:rPr>
          <w:noProof/>
        </w:rPr>
      </w:pPr>
      <w:r w:rsidRPr="006A02C3">
        <w:rPr>
          <w:noProof/>
          <w:bdr w:val="single" w:sz="4" w:space="0" w:color="D9D9D9"/>
        </w:rPr>
        <w:lastRenderedPageBreak/>
        <w:drawing>
          <wp:inline distT="0" distB="0" distL="0" distR="0" wp14:anchorId="1645B10B" wp14:editId="0AA5BB75">
            <wp:extent cx="8220075" cy="4057650"/>
            <wp:effectExtent l="19050" t="19050" r="9525" b="0"/>
            <wp:docPr id="207994562" name="Picture 20799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220075" cy="4057650"/>
                    </a:xfrm>
                    <a:prstGeom prst="rect">
                      <a:avLst/>
                    </a:prstGeom>
                    <a:noFill/>
                    <a:ln w="6350" cmpd="sng">
                      <a:solidFill>
                        <a:schemeClr val="bg1">
                          <a:lumMod val="85000"/>
                          <a:lumOff val="0"/>
                        </a:schemeClr>
                      </a:solidFill>
                      <a:miter lim="800000"/>
                      <a:headEnd/>
                      <a:tailEnd/>
                    </a:ln>
                    <a:effectLst/>
                  </pic:spPr>
                </pic:pic>
              </a:graphicData>
            </a:graphic>
          </wp:inline>
        </w:drawing>
      </w:r>
    </w:p>
    <w:p w14:paraId="56ED01F9" w14:textId="77777777" w:rsidR="00464553" w:rsidRPr="006A02C3" w:rsidRDefault="00464553" w:rsidP="00512E56">
      <w:pPr>
        <w:spacing w:line="360" w:lineRule="auto"/>
        <w:jc w:val="center"/>
        <w:rPr>
          <w:i/>
          <w:iCs/>
          <w:noProof/>
        </w:rPr>
      </w:pPr>
      <w:r w:rsidRPr="006A02C3">
        <w:rPr>
          <w:i/>
          <w:iCs/>
          <w:noProof/>
        </w:rPr>
        <w:t xml:space="preserve">Hình: Xem chi tiết tồn kho </w:t>
      </w:r>
    </w:p>
    <w:p w14:paraId="5D71886B" w14:textId="77777777" w:rsidR="00464553" w:rsidRPr="006A02C3" w:rsidRDefault="00464553" w:rsidP="00512E56">
      <w:pPr>
        <w:spacing w:line="360" w:lineRule="auto"/>
        <w:rPr>
          <w:highlight w:val="yellow"/>
        </w:rPr>
      </w:pPr>
    </w:p>
    <w:p w14:paraId="678B5E57" w14:textId="77777777" w:rsidR="00464553" w:rsidRPr="006A02C3" w:rsidRDefault="00464553" w:rsidP="00512E56">
      <w:pPr>
        <w:spacing w:line="360" w:lineRule="auto"/>
        <w:rPr>
          <w:noProof/>
        </w:rPr>
      </w:pPr>
      <w:r w:rsidRPr="006A02C3">
        <w:rPr>
          <w:noProof/>
          <w:bdr w:val="single" w:sz="4" w:space="0" w:color="BFBFBF"/>
        </w:rPr>
        <w:lastRenderedPageBreak/>
        <w:drawing>
          <wp:inline distT="0" distB="0" distL="0" distR="0" wp14:anchorId="13151D6C" wp14:editId="2C166844">
            <wp:extent cx="8220075" cy="4057650"/>
            <wp:effectExtent l="19050" t="19050" r="9525" b="0"/>
            <wp:docPr id="207994561" name="Picture 20799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8220075" cy="4057650"/>
                    </a:xfrm>
                    <a:prstGeom prst="rect">
                      <a:avLst/>
                    </a:prstGeom>
                    <a:noFill/>
                    <a:ln w="6350" cmpd="sng">
                      <a:solidFill>
                        <a:schemeClr val="bg1">
                          <a:lumMod val="75000"/>
                          <a:lumOff val="0"/>
                        </a:schemeClr>
                      </a:solidFill>
                      <a:miter lim="800000"/>
                      <a:headEnd/>
                      <a:tailEnd/>
                    </a:ln>
                    <a:effectLst/>
                  </pic:spPr>
                </pic:pic>
              </a:graphicData>
            </a:graphic>
          </wp:inline>
        </w:drawing>
      </w:r>
    </w:p>
    <w:p w14:paraId="68AF17E7" w14:textId="77777777" w:rsidR="00464553" w:rsidRPr="006A02C3" w:rsidRDefault="00464553" w:rsidP="00512E56">
      <w:pPr>
        <w:spacing w:line="360" w:lineRule="auto"/>
        <w:jc w:val="center"/>
        <w:rPr>
          <w:i/>
          <w:iCs/>
          <w:noProof/>
        </w:rPr>
      </w:pPr>
      <w:r w:rsidRPr="006A02C3">
        <w:rPr>
          <w:i/>
          <w:iCs/>
          <w:noProof/>
        </w:rPr>
        <w:t>Hình: Xem chi tiết tồn kho theo lotdate</w:t>
      </w:r>
    </w:p>
    <w:p w14:paraId="2034F321" w14:textId="77777777" w:rsidR="00464553" w:rsidRPr="006A02C3" w:rsidRDefault="00464553" w:rsidP="00512E56">
      <w:pPr>
        <w:spacing w:line="360" w:lineRule="auto"/>
        <w:rPr>
          <w:noProof/>
        </w:rPr>
      </w:pPr>
    </w:p>
    <w:p w14:paraId="2A5FF648" w14:textId="77777777" w:rsidR="00464553" w:rsidRPr="006A02C3" w:rsidRDefault="00464553" w:rsidP="00512E56">
      <w:pPr>
        <w:spacing w:line="360" w:lineRule="auto"/>
        <w:rPr>
          <w:lang w:eastAsia="ar-SA"/>
        </w:rPr>
      </w:pPr>
    </w:p>
    <w:p w14:paraId="3E77F1F6" w14:textId="77777777" w:rsidR="00464553" w:rsidRPr="006A02C3" w:rsidRDefault="00464553" w:rsidP="00512E56">
      <w:pPr>
        <w:pStyle w:val="Heading5"/>
        <w:spacing w:line="360" w:lineRule="auto"/>
      </w:pPr>
      <w:r w:rsidRPr="006A02C3">
        <w:t>Mô tả chi tiết các thành phần</w:t>
      </w:r>
    </w:p>
    <w:p w14:paraId="44EBDC7D" w14:textId="15C423A8" w:rsidR="00464553" w:rsidRPr="006A02C3" w:rsidRDefault="00B214F1" w:rsidP="00B214F1">
      <w:pPr>
        <w:pStyle w:val="Heading6"/>
        <w:spacing w:line="360" w:lineRule="auto"/>
        <w:rPr>
          <w:highlight w:val="yellow"/>
        </w:rPr>
      </w:pPr>
      <w:r>
        <w:rPr>
          <w:highlight w:val="yellow"/>
        </w:rPr>
        <w:t>Xem tồn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193CC21D" w14:textId="77777777" w:rsidTr="006D0B7A">
        <w:trPr>
          <w:tblHeader/>
        </w:trPr>
        <w:tc>
          <w:tcPr>
            <w:tcW w:w="828" w:type="dxa"/>
            <w:shd w:val="pct5" w:color="auto" w:fill="FFFFFF"/>
          </w:tcPr>
          <w:p w14:paraId="27767231"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lastRenderedPageBreak/>
              <w:t>STT</w:t>
            </w:r>
          </w:p>
        </w:tc>
        <w:tc>
          <w:tcPr>
            <w:tcW w:w="2070" w:type="dxa"/>
            <w:shd w:val="pct5" w:color="auto" w:fill="FFFFFF"/>
          </w:tcPr>
          <w:p w14:paraId="06077FEC"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68C32419"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214CC919"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19CB7AC8"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2E321510"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525EC873"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65E5E55E" w14:textId="77777777" w:rsidTr="006D0B7A">
        <w:tc>
          <w:tcPr>
            <w:tcW w:w="13676" w:type="dxa"/>
            <w:gridSpan w:val="6"/>
            <w:shd w:val="clear" w:color="auto" w:fill="DEEAF6"/>
          </w:tcPr>
          <w:p w14:paraId="4AEFA04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1662E703" w14:textId="77777777" w:rsidTr="006D0B7A">
        <w:tc>
          <w:tcPr>
            <w:tcW w:w="828" w:type="dxa"/>
          </w:tcPr>
          <w:p w14:paraId="3F9D2BDA" w14:textId="77777777" w:rsidR="00464553" w:rsidRPr="006A02C3" w:rsidRDefault="00464553">
            <w:pPr>
              <w:pStyle w:val="TableData12"/>
              <w:numPr>
                <w:ilvl w:val="0"/>
                <w:numId w:val="59"/>
              </w:numPr>
              <w:spacing w:line="360" w:lineRule="auto"/>
              <w:rPr>
                <w:rFonts w:ascii="Times New Roman" w:hAnsi="Times New Roman"/>
                <w:sz w:val="24"/>
                <w:szCs w:val="24"/>
              </w:rPr>
            </w:pPr>
          </w:p>
        </w:tc>
        <w:tc>
          <w:tcPr>
            <w:tcW w:w="2070" w:type="dxa"/>
          </w:tcPr>
          <w:p w14:paraId="0BA828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4D3336A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40C4F5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1C04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50EF30A9" w14:textId="77777777" w:rsidR="00464553" w:rsidRPr="006A02C3" w:rsidRDefault="00464553" w:rsidP="00C87C71">
            <w:pPr>
              <w:pStyle w:val="GDP1"/>
            </w:pPr>
            <w:r w:rsidRPr="006A02C3">
              <w:t>Tập giá trị: {Load danh sách đơn vị trạng thái Hoạt động thuộc phân quyền của user login – hiển thị theo cấu trúc cây}. Hiển thị [Mã – Tên đơn vị]</w:t>
            </w:r>
          </w:p>
          <w:p w14:paraId="032AA75A"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tc>
      </w:tr>
      <w:tr w:rsidR="00464553" w:rsidRPr="006A02C3" w14:paraId="073F60E2" w14:textId="77777777" w:rsidTr="006D0B7A">
        <w:tc>
          <w:tcPr>
            <w:tcW w:w="828" w:type="dxa"/>
          </w:tcPr>
          <w:p w14:paraId="6B452439" w14:textId="77777777" w:rsidR="00464553" w:rsidRPr="006A02C3" w:rsidRDefault="00464553">
            <w:pPr>
              <w:pStyle w:val="TableData12"/>
              <w:numPr>
                <w:ilvl w:val="0"/>
                <w:numId w:val="59"/>
              </w:numPr>
              <w:spacing w:line="360" w:lineRule="auto"/>
              <w:rPr>
                <w:rFonts w:ascii="Times New Roman" w:hAnsi="Times New Roman"/>
                <w:sz w:val="24"/>
                <w:szCs w:val="24"/>
              </w:rPr>
            </w:pPr>
          </w:p>
        </w:tc>
        <w:tc>
          <w:tcPr>
            <w:tcW w:w="2070" w:type="dxa"/>
          </w:tcPr>
          <w:p w14:paraId="568B90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Nhân viên</w:t>
            </w:r>
          </w:p>
        </w:tc>
        <w:tc>
          <w:tcPr>
            <w:tcW w:w="1800" w:type="dxa"/>
          </w:tcPr>
          <w:p w14:paraId="4325DB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1E739A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3EB79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BB3AEA3" w14:textId="77777777" w:rsidR="00464553" w:rsidRPr="006A02C3" w:rsidRDefault="00464553" w:rsidP="00C87C71">
            <w:pPr>
              <w:pStyle w:val="GDP1"/>
            </w:pPr>
          </w:p>
        </w:tc>
      </w:tr>
      <w:tr w:rsidR="00464553" w:rsidRPr="006A02C3" w14:paraId="4E27C2E7" w14:textId="77777777" w:rsidTr="006D0B7A">
        <w:tc>
          <w:tcPr>
            <w:tcW w:w="828" w:type="dxa"/>
          </w:tcPr>
          <w:p w14:paraId="25748463" w14:textId="77777777" w:rsidR="00464553" w:rsidRPr="006A02C3" w:rsidRDefault="00464553">
            <w:pPr>
              <w:pStyle w:val="TableData12"/>
              <w:numPr>
                <w:ilvl w:val="0"/>
                <w:numId w:val="59"/>
              </w:numPr>
              <w:spacing w:line="360" w:lineRule="auto"/>
              <w:rPr>
                <w:rFonts w:ascii="Times New Roman" w:hAnsi="Times New Roman"/>
                <w:sz w:val="24"/>
                <w:szCs w:val="24"/>
              </w:rPr>
            </w:pPr>
          </w:p>
        </w:tc>
        <w:tc>
          <w:tcPr>
            <w:tcW w:w="2070" w:type="dxa"/>
          </w:tcPr>
          <w:p w14:paraId="02078B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7691D0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52FDB6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A4AD5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3DFDCD5" w14:textId="77777777" w:rsidR="00464553" w:rsidRPr="006A02C3" w:rsidRDefault="00464553" w:rsidP="00C87C71">
            <w:pPr>
              <w:pStyle w:val="GDP1"/>
            </w:pPr>
            <w:r w:rsidRPr="006A02C3">
              <w:t>Tập giá trị: {Load kho thuộc cụm kho}. Hiển thị [Mã – Tên]</w:t>
            </w:r>
          </w:p>
        </w:tc>
      </w:tr>
      <w:tr w:rsidR="00464553" w:rsidRPr="006A02C3" w14:paraId="76C19D37" w14:textId="77777777" w:rsidTr="006D0B7A">
        <w:tc>
          <w:tcPr>
            <w:tcW w:w="828" w:type="dxa"/>
          </w:tcPr>
          <w:p w14:paraId="666CE47E" w14:textId="77777777" w:rsidR="00464553" w:rsidRPr="006A02C3" w:rsidRDefault="00464553">
            <w:pPr>
              <w:pStyle w:val="TableData12"/>
              <w:numPr>
                <w:ilvl w:val="0"/>
                <w:numId w:val="59"/>
              </w:numPr>
              <w:spacing w:line="360" w:lineRule="auto"/>
              <w:rPr>
                <w:rFonts w:ascii="Times New Roman" w:hAnsi="Times New Roman"/>
                <w:sz w:val="24"/>
                <w:szCs w:val="24"/>
              </w:rPr>
            </w:pPr>
          </w:p>
        </w:tc>
        <w:tc>
          <w:tcPr>
            <w:tcW w:w="2070" w:type="dxa"/>
          </w:tcPr>
          <w:p w14:paraId="7A86A8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Cách xem</w:t>
            </w:r>
          </w:p>
        </w:tc>
        <w:tc>
          <w:tcPr>
            <w:tcW w:w="1800" w:type="dxa"/>
          </w:tcPr>
          <w:p w14:paraId="1AE9618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650108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895D3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6E9FB2B" w14:textId="77777777" w:rsidR="00464553" w:rsidRPr="006A02C3" w:rsidRDefault="00464553" w:rsidP="00C87C71">
            <w:pPr>
              <w:pStyle w:val="GDP1"/>
            </w:pPr>
            <w:r w:rsidRPr="006A02C3">
              <w:t xml:space="preserve">Tập giá trị: </w:t>
            </w:r>
          </w:p>
          <w:p w14:paraId="6CA450EE" w14:textId="41DC0803" w:rsidR="00464553" w:rsidRPr="006A02C3" w:rsidRDefault="00464553" w:rsidP="00DC557E">
            <w:pPr>
              <w:pStyle w:val="GDP2"/>
            </w:pPr>
            <w:r w:rsidRPr="006A02C3">
              <w:t>Theo sản phẩm</w:t>
            </w:r>
          </w:p>
        </w:tc>
      </w:tr>
      <w:tr w:rsidR="00464553" w:rsidRPr="006A02C3" w14:paraId="798F1727" w14:textId="77777777" w:rsidTr="006D0B7A">
        <w:tc>
          <w:tcPr>
            <w:tcW w:w="828" w:type="dxa"/>
          </w:tcPr>
          <w:p w14:paraId="7CB93067" w14:textId="77777777" w:rsidR="00464553" w:rsidRPr="006A02C3" w:rsidRDefault="00464553">
            <w:pPr>
              <w:pStyle w:val="TableData12"/>
              <w:numPr>
                <w:ilvl w:val="0"/>
                <w:numId w:val="59"/>
              </w:numPr>
              <w:spacing w:line="360" w:lineRule="auto"/>
              <w:rPr>
                <w:rFonts w:ascii="Times New Roman" w:hAnsi="Times New Roman"/>
                <w:sz w:val="24"/>
                <w:szCs w:val="24"/>
              </w:rPr>
            </w:pPr>
          </w:p>
        </w:tc>
        <w:tc>
          <w:tcPr>
            <w:tcW w:w="2070" w:type="dxa"/>
          </w:tcPr>
          <w:p w14:paraId="6782CF2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Danh mục</w:t>
            </w:r>
          </w:p>
        </w:tc>
        <w:tc>
          <w:tcPr>
            <w:tcW w:w="1800" w:type="dxa"/>
          </w:tcPr>
          <w:p w14:paraId="205144F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 MultiSelect Chips Autocomplete</w:t>
            </w:r>
          </w:p>
        </w:tc>
        <w:tc>
          <w:tcPr>
            <w:tcW w:w="1598" w:type="dxa"/>
          </w:tcPr>
          <w:p w14:paraId="68CF63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72E4E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cấp cao nhất được phân quyền]</w:t>
            </w:r>
          </w:p>
        </w:tc>
        <w:tc>
          <w:tcPr>
            <w:tcW w:w="5850" w:type="dxa"/>
          </w:tcPr>
          <w:p w14:paraId="46991388" w14:textId="77777777" w:rsidR="00464553" w:rsidRPr="006A02C3" w:rsidRDefault="00464553" w:rsidP="00C87C71">
            <w:pPr>
              <w:pStyle w:val="GDP1"/>
            </w:pPr>
          </w:p>
        </w:tc>
      </w:tr>
      <w:tr w:rsidR="00464553" w:rsidRPr="006A02C3" w14:paraId="5C643A11" w14:textId="77777777" w:rsidTr="006D0B7A">
        <w:tc>
          <w:tcPr>
            <w:tcW w:w="828" w:type="dxa"/>
          </w:tcPr>
          <w:p w14:paraId="01782FB4" w14:textId="77777777" w:rsidR="00464553" w:rsidRPr="006A02C3" w:rsidRDefault="00464553">
            <w:pPr>
              <w:pStyle w:val="TableData12"/>
              <w:numPr>
                <w:ilvl w:val="0"/>
                <w:numId w:val="59"/>
              </w:numPr>
              <w:spacing w:line="360" w:lineRule="auto"/>
              <w:rPr>
                <w:rFonts w:ascii="Times New Roman" w:hAnsi="Times New Roman"/>
                <w:sz w:val="24"/>
                <w:szCs w:val="24"/>
              </w:rPr>
            </w:pPr>
          </w:p>
        </w:tc>
        <w:tc>
          <w:tcPr>
            <w:tcW w:w="2070" w:type="dxa"/>
          </w:tcPr>
          <w:p w14:paraId="7ACABBAB" w14:textId="77777777" w:rsidR="00464553" w:rsidRPr="006A02C3" w:rsidRDefault="00464553" w:rsidP="00512E56">
            <w:pPr>
              <w:pStyle w:val="TableData12"/>
              <w:tabs>
                <w:tab w:val="right" w:pos="1843"/>
              </w:tabs>
              <w:spacing w:line="360" w:lineRule="auto"/>
              <w:rPr>
                <w:rFonts w:ascii="Times New Roman" w:hAnsi="Times New Roman"/>
                <w:sz w:val="24"/>
                <w:szCs w:val="24"/>
              </w:rPr>
            </w:pPr>
            <w:r w:rsidRPr="006A02C3">
              <w:rPr>
                <w:rFonts w:ascii="Times New Roman" w:hAnsi="Times New Roman"/>
                <w:sz w:val="24"/>
                <w:szCs w:val="24"/>
              </w:rPr>
              <w:t>Sản phẩm</w:t>
            </w:r>
            <w:r w:rsidRPr="006A02C3">
              <w:rPr>
                <w:rFonts w:ascii="Times New Roman" w:hAnsi="Times New Roman"/>
                <w:sz w:val="24"/>
                <w:szCs w:val="24"/>
              </w:rPr>
              <w:tab/>
            </w:r>
          </w:p>
        </w:tc>
        <w:tc>
          <w:tcPr>
            <w:tcW w:w="1800" w:type="dxa"/>
          </w:tcPr>
          <w:p w14:paraId="4E8E80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4BE6F9D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70B8BA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0F9DB71" w14:textId="77777777" w:rsidR="00464553" w:rsidRPr="006A02C3" w:rsidRDefault="00464553" w:rsidP="00C87C71">
            <w:pPr>
              <w:pStyle w:val="GDP1"/>
            </w:pPr>
            <w:r w:rsidRPr="006A02C3">
              <w:t>Hint text: Nhập mã/ tên sản phẩm</w:t>
            </w:r>
          </w:p>
        </w:tc>
      </w:tr>
      <w:tr w:rsidR="00464553" w:rsidRPr="006A02C3" w14:paraId="0B244269" w14:textId="77777777" w:rsidTr="006D0B7A">
        <w:tc>
          <w:tcPr>
            <w:tcW w:w="13676" w:type="dxa"/>
            <w:gridSpan w:val="6"/>
          </w:tcPr>
          <w:p w14:paraId="0C148AF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DC557E" w:rsidRPr="006A02C3" w14:paraId="5B8837EE" w14:textId="77777777" w:rsidTr="006D0B7A">
        <w:tc>
          <w:tcPr>
            <w:tcW w:w="828" w:type="dxa"/>
          </w:tcPr>
          <w:p w14:paraId="3A562066" w14:textId="77777777" w:rsidR="00DC557E" w:rsidRPr="006A02C3" w:rsidRDefault="00DC557E" w:rsidP="00DC557E">
            <w:pPr>
              <w:pStyle w:val="TableData12"/>
              <w:numPr>
                <w:ilvl w:val="0"/>
                <w:numId w:val="59"/>
              </w:numPr>
              <w:spacing w:line="360" w:lineRule="auto"/>
              <w:rPr>
                <w:rFonts w:ascii="Times New Roman" w:hAnsi="Times New Roman"/>
                <w:sz w:val="24"/>
                <w:szCs w:val="24"/>
              </w:rPr>
            </w:pPr>
          </w:p>
        </w:tc>
        <w:tc>
          <w:tcPr>
            <w:tcW w:w="2070" w:type="dxa"/>
          </w:tcPr>
          <w:p w14:paraId="1525BD5A" w14:textId="30ED3B91" w:rsidR="00DC557E" w:rsidRPr="006A02C3" w:rsidRDefault="00DC557E" w:rsidP="00DC557E">
            <w:pPr>
              <w:pStyle w:val="TableData12"/>
              <w:spacing w:line="360" w:lineRule="auto"/>
              <w:rPr>
                <w:rFonts w:ascii="Times New Roman" w:hAnsi="Times New Roman"/>
                <w:sz w:val="24"/>
                <w:szCs w:val="24"/>
              </w:rPr>
            </w:pPr>
            <w:r w:rsidRPr="00DC557E">
              <w:rPr>
                <w:rFonts w:ascii="Times New Roman" w:hAnsi="Times New Roman"/>
                <w:bCs/>
                <w:sz w:val="24"/>
                <w:szCs w:val="24"/>
              </w:rPr>
              <w:t>Xem theo tồn kho lotdate</w:t>
            </w:r>
          </w:p>
        </w:tc>
        <w:tc>
          <w:tcPr>
            <w:tcW w:w="1800" w:type="dxa"/>
          </w:tcPr>
          <w:p w14:paraId="63DDE66E" w14:textId="601C63D7" w:rsidR="00DC557E" w:rsidRPr="006A02C3" w:rsidRDefault="00DC557E" w:rsidP="00DC557E">
            <w:pPr>
              <w:pStyle w:val="TableData12"/>
              <w:spacing w:line="360" w:lineRule="auto"/>
              <w:rPr>
                <w:rFonts w:ascii="Times New Roman" w:hAnsi="Times New Roman"/>
                <w:sz w:val="24"/>
                <w:szCs w:val="24"/>
              </w:rPr>
            </w:pPr>
            <w:r>
              <w:rPr>
                <w:rFonts w:ascii="Times New Roman" w:hAnsi="Times New Roman"/>
                <w:sz w:val="24"/>
                <w:szCs w:val="24"/>
              </w:rPr>
              <w:t>Checkbox</w:t>
            </w:r>
          </w:p>
        </w:tc>
        <w:tc>
          <w:tcPr>
            <w:tcW w:w="1598" w:type="dxa"/>
          </w:tcPr>
          <w:p w14:paraId="52DE07C4" w14:textId="17AE367A" w:rsidR="00DC557E" w:rsidRPr="006A02C3" w:rsidRDefault="00DC557E" w:rsidP="00DC557E">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ADCC312" w14:textId="116CB752" w:rsidR="00DC557E" w:rsidRPr="006A02C3" w:rsidRDefault="00DC557E" w:rsidP="00DC557E">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2344D59" w14:textId="77777777" w:rsidR="00DC557E" w:rsidRPr="006A02C3" w:rsidRDefault="00DC557E" w:rsidP="00DC557E">
            <w:pPr>
              <w:pStyle w:val="GDP1"/>
            </w:pPr>
          </w:p>
        </w:tc>
      </w:tr>
      <w:tr w:rsidR="00DC557E" w:rsidRPr="006A02C3" w14:paraId="23205C51" w14:textId="77777777" w:rsidTr="006D0B7A">
        <w:tc>
          <w:tcPr>
            <w:tcW w:w="828" w:type="dxa"/>
          </w:tcPr>
          <w:p w14:paraId="013477B1" w14:textId="77777777" w:rsidR="00DC557E" w:rsidRPr="006A02C3" w:rsidRDefault="00DC557E" w:rsidP="00DC557E">
            <w:pPr>
              <w:pStyle w:val="TableData12"/>
              <w:numPr>
                <w:ilvl w:val="0"/>
                <w:numId w:val="59"/>
              </w:numPr>
              <w:spacing w:line="360" w:lineRule="auto"/>
              <w:rPr>
                <w:rFonts w:ascii="Times New Roman" w:hAnsi="Times New Roman"/>
                <w:sz w:val="24"/>
                <w:szCs w:val="24"/>
              </w:rPr>
            </w:pPr>
          </w:p>
        </w:tc>
        <w:tc>
          <w:tcPr>
            <w:tcW w:w="2070" w:type="dxa"/>
          </w:tcPr>
          <w:p w14:paraId="54E060C5" w14:textId="3B5CA821" w:rsidR="00DC557E" w:rsidRPr="00DC557E" w:rsidRDefault="00DC557E" w:rsidP="00DC557E">
            <w:pPr>
              <w:pStyle w:val="TableData12"/>
              <w:spacing w:line="360" w:lineRule="auto"/>
              <w:rPr>
                <w:rFonts w:ascii="Times New Roman" w:hAnsi="Times New Roman"/>
                <w:bCs/>
                <w:sz w:val="24"/>
                <w:szCs w:val="24"/>
              </w:rPr>
            </w:pPr>
            <w:r>
              <w:rPr>
                <w:rFonts w:ascii="Times New Roman" w:hAnsi="Times New Roman"/>
                <w:bCs/>
                <w:sz w:val="24"/>
                <w:szCs w:val="24"/>
              </w:rPr>
              <w:t>Mã lô</w:t>
            </w:r>
          </w:p>
        </w:tc>
        <w:tc>
          <w:tcPr>
            <w:tcW w:w="1800" w:type="dxa"/>
          </w:tcPr>
          <w:p w14:paraId="3EED4A7F" w14:textId="584BF67E" w:rsidR="00DC557E" w:rsidRDefault="00DC557E" w:rsidP="00DC557E">
            <w:pPr>
              <w:pStyle w:val="TableData12"/>
              <w:spacing w:line="360" w:lineRule="auto"/>
              <w:rPr>
                <w:rFonts w:ascii="Times New Roman" w:hAnsi="Times New Roman"/>
                <w:sz w:val="24"/>
                <w:szCs w:val="24"/>
              </w:rPr>
            </w:pPr>
            <w:r>
              <w:rPr>
                <w:rFonts w:ascii="Times New Roman" w:hAnsi="Times New Roman"/>
                <w:sz w:val="24"/>
                <w:szCs w:val="24"/>
              </w:rPr>
              <w:t>Textbox</w:t>
            </w:r>
          </w:p>
        </w:tc>
        <w:tc>
          <w:tcPr>
            <w:tcW w:w="1598" w:type="dxa"/>
          </w:tcPr>
          <w:p w14:paraId="304FC2C7" w14:textId="77777777" w:rsidR="00DC557E" w:rsidRPr="006A02C3" w:rsidRDefault="00DC557E" w:rsidP="00DC557E">
            <w:pPr>
              <w:pStyle w:val="TableData12"/>
              <w:spacing w:line="360" w:lineRule="auto"/>
              <w:rPr>
                <w:rFonts w:ascii="Times New Roman" w:hAnsi="Times New Roman"/>
                <w:sz w:val="24"/>
                <w:szCs w:val="24"/>
              </w:rPr>
            </w:pPr>
          </w:p>
        </w:tc>
        <w:tc>
          <w:tcPr>
            <w:tcW w:w="1530" w:type="dxa"/>
          </w:tcPr>
          <w:p w14:paraId="7EF0218F" w14:textId="77777777" w:rsidR="00DC557E" w:rsidRPr="006A02C3" w:rsidRDefault="00DC557E" w:rsidP="00DC557E">
            <w:pPr>
              <w:pStyle w:val="TableData12"/>
              <w:spacing w:line="360" w:lineRule="auto"/>
              <w:rPr>
                <w:rFonts w:ascii="Times New Roman" w:hAnsi="Times New Roman"/>
                <w:sz w:val="24"/>
                <w:szCs w:val="24"/>
              </w:rPr>
            </w:pPr>
          </w:p>
        </w:tc>
        <w:tc>
          <w:tcPr>
            <w:tcW w:w="5850" w:type="dxa"/>
          </w:tcPr>
          <w:p w14:paraId="5D445FE9" w14:textId="77777777" w:rsidR="00DC557E" w:rsidRPr="006A02C3" w:rsidRDefault="00DC557E" w:rsidP="00DC557E">
            <w:pPr>
              <w:pStyle w:val="GDP1"/>
            </w:pPr>
          </w:p>
        </w:tc>
      </w:tr>
      <w:tr w:rsidR="008F7053" w:rsidRPr="006A02C3" w14:paraId="19CA9F40" w14:textId="77777777" w:rsidTr="006D0B7A">
        <w:tc>
          <w:tcPr>
            <w:tcW w:w="828" w:type="dxa"/>
          </w:tcPr>
          <w:p w14:paraId="0AC9B867"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77B3EB01" w14:textId="13E509F6" w:rsidR="008F7053" w:rsidRDefault="008F7053" w:rsidP="008F7053">
            <w:pPr>
              <w:pStyle w:val="TableData12"/>
              <w:spacing w:line="360" w:lineRule="auto"/>
              <w:rPr>
                <w:rFonts w:ascii="Times New Roman" w:hAnsi="Times New Roman"/>
                <w:bCs/>
                <w:sz w:val="24"/>
                <w:szCs w:val="24"/>
              </w:rPr>
            </w:pPr>
            <w:r>
              <w:rPr>
                <w:rFonts w:ascii="Times New Roman" w:hAnsi="Times New Roman"/>
                <w:bCs/>
                <w:sz w:val="24"/>
                <w:szCs w:val="24"/>
              </w:rPr>
              <w:t>Ngày hết hạn</w:t>
            </w:r>
          </w:p>
        </w:tc>
        <w:tc>
          <w:tcPr>
            <w:tcW w:w="1800" w:type="dxa"/>
          </w:tcPr>
          <w:p w14:paraId="4C4B9048" w14:textId="37E64644" w:rsidR="008F7053" w:rsidRDefault="008F7053" w:rsidP="008F7053">
            <w:pPr>
              <w:pStyle w:val="TableData12"/>
              <w:spacing w:line="360" w:lineRule="auto"/>
              <w:rPr>
                <w:rFonts w:ascii="Times New Roman" w:hAnsi="Times New Roman"/>
                <w:sz w:val="24"/>
                <w:szCs w:val="24"/>
              </w:rPr>
            </w:pPr>
            <w:r>
              <w:rPr>
                <w:rFonts w:ascii="Times New Roman" w:hAnsi="Times New Roman"/>
                <w:sz w:val="24"/>
                <w:szCs w:val="24"/>
              </w:rPr>
              <w:t>Textbox</w:t>
            </w:r>
          </w:p>
        </w:tc>
        <w:tc>
          <w:tcPr>
            <w:tcW w:w="1598" w:type="dxa"/>
          </w:tcPr>
          <w:p w14:paraId="09EAEB02" w14:textId="77777777" w:rsidR="008F7053" w:rsidRPr="006A02C3" w:rsidRDefault="008F7053" w:rsidP="008F7053">
            <w:pPr>
              <w:pStyle w:val="TableData12"/>
              <w:spacing w:line="360" w:lineRule="auto"/>
              <w:rPr>
                <w:rFonts w:ascii="Times New Roman" w:hAnsi="Times New Roman"/>
                <w:sz w:val="24"/>
                <w:szCs w:val="24"/>
              </w:rPr>
            </w:pPr>
          </w:p>
        </w:tc>
        <w:tc>
          <w:tcPr>
            <w:tcW w:w="1530" w:type="dxa"/>
          </w:tcPr>
          <w:p w14:paraId="14465ED5"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6AB0C035" w14:textId="77777777" w:rsidR="008F7053" w:rsidRPr="006A02C3" w:rsidRDefault="008F7053" w:rsidP="008F7053">
            <w:pPr>
              <w:pStyle w:val="GDP1"/>
            </w:pPr>
          </w:p>
        </w:tc>
      </w:tr>
      <w:tr w:rsidR="008F7053" w:rsidRPr="006A02C3" w14:paraId="5A54E7A9" w14:textId="77777777" w:rsidTr="006D0B7A">
        <w:tc>
          <w:tcPr>
            <w:tcW w:w="828" w:type="dxa"/>
          </w:tcPr>
          <w:p w14:paraId="7F83EB87"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02EF97ED" w14:textId="67CEAF3E" w:rsidR="008F7053" w:rsidRDefault="008F7053" w:rsidP="008F7053">
            <w:pPr>
              <w:pStyle w:val="TableData12"/>
              <w:spacing w:line="360" w:lineRule="auto"/>
              <w:rPr>
                <w:rFonts w:ascii="Times New Roman" w:hAnsi="Times New Roman"/>
                <w:bCs/>
                <w:sz w:val="24"/>
                <w:szCs w:val="24"/>
              </w:rPr>
            </w:pPr>
            <w:r>
              <w:rPr>
                <w:rFonts w:ascii="Times New Roman" w:hAnsi="Times New Roman"/>
                <w:bCs/>
                <w:sz w:val="24"/>
                <w:szCs w:val="24"/>
              </w:rPr>
              <w:t>Trạng thái lotdate</w:t>
            </w:r>
          </w:p>
        </w:tc>
        <w:tc>
          <w:tcPr>
            <w:tcW w:w="1800" w:type="dxa"/>
          </w:tcPr>
          <w:p w14:paraId="3CA41891" w14:textId="3A1FAA50" w:rsidR="008F705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7E4F58BA" w14:textId="77777777" w:rsidR="008F7053" w:rsidRPr="006A02C3" w:rsidRDefault="008F7053" w:rsidP="008F7053">
            <w:pPr>
              <w:pStyle w:val="TableData12"/>
              <w:spacing w:line="360" w:lineRule="auto"/>
              <w:rPr>
                <w:rFonts w:ascii="Times New Roman" w:hAnsi="Times New Roman"/>
                <w:sz w:val="24"/>
                <w:szCs w:val="24"/>
              </w:rPr>
            </w:pPr>
          </w:p>
        </w:tc>
        <w:tc>
          <w:tcPr>
            <w:tcW w:w="1530" w:type="dxa"/>
          </w:tcPr>
          <w:p w14:paraId="450BD78C"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7258F8FD" w14:textId="77777777" w:rsidR="008F7053" w:rsidRPr="006A02C3" w:rsidRDefault="008F7053" w:rsidP="008F7053">
            <w:pPr>
              <w:pStyle w:val="GDP1"/>
            </w:pPr>
          </w:p>
        </w:tc>
      </w:tr>
      <w:tr w:rsidR="008F7053" w:rsidRPr="008F7053" w14:paraId="7B7B2C05" w14:textId="77777777" w:rsidTr="006D0B7A">
        <w:tc>
          <w:tcPr>
            <w:tcW w:w="828" w:type="dxa"/>
          </w:tcPr>
          <w:p w14:paraId="1131E88B"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42B2CEC6" w14:textId="18626DD1" w:rsidR="008F7053" w:rsidRDefault="008F7053" w:rsidP="008F7053">
            <w:pPr>
              <w:pStyle w:val="TableData12"/>
              <w:spacing w:line="360" w:lineRule="auto"/>
              <w:rPr>
                <w:rFonts w:ascii="Times New Roman" w:hAnsi="Times New Roman"/>
                <w:bCs/>
                <w:sz w:val="24"/>
                <w:szCs w:val="24"/>
              </w:rPr>
            </w:pPr>
            <w:r>
              <w:rPr>
                <w:rFonts w:ascii="Times New Roman" w:hAnsi="Times New Roman"/>
                <w:bCs/>
                <w:sz w:val="24"/>
                <w:szCs w:val="24"/>
              </w:rPr>
              <w:t>Số ngày còn lại</w:t>
            </w:r>
          </w:p>
        </w:tc>
        <w:tc>
          <w:tcPr>
            <w:tcW w:w="1800" w:type="dxa"/>
          </w:tcPr>
          <w:p w14:paraId="60B35732" w14:textId="7C24C67E" w:rsidR="008F7053" w:rsidRDefault="008F7053" w:rsidP="008F7053">
            <w:pPr>
              <w:pStyle w:val="TableData12"/>
              <w:spacing w:line="360" w:lineRule="auto"/>
              <w:rPr>
                <w:rFonts w:ascii="Times New Roman" w:hAnsi="Times New Roman"/>
                <w:sz w:val="24"/>
                <w:szCs w:val="24"/>
              </w:rPr>
            </w:pPr>
            <w:r>
              <w:rPr>
                <w:rFonts w:ascii="Times New Roman" w:hAnsi="Times New Roman"/>
                <w:sz w:val="24"/>
                <w:szCs w:val="24"/>
              </w:rPr>
              <w:t>Textbox</w:t>
            </w:r>
          </w:p>
        </w:tc>
        <w:tc>
          <w:tcPr>
            <w:tcW w:w="1598" w:type="dxa"/>
          </w:tcPr>
          <w:p w14:paraId="5B250E20" w14:textId="77777777" w:rsidR="008F7053" w:rsidRPr="006A02C3" w:rsidRDefault="008F7053" w:rsidP="008F7053">
            <w:pPr>
              <w:pStyle w:val="TableData12"/>
              <w:spacing w:line="360" w:lineRule="auto"/>
              <w:rPr>
                <w:rFonts w:ascii="Times New Roman" w:hAnsi="Times New Roman"/>
                <w:sz w:val="24"/>
                <w:szCs w:val="24"/>
              </w:rPr>
            </w:pPr>
          </w:p>
        </w:tc>
        <w:tc>
          <w:tcPr>
            <w:tcW w:w="1530" w:type="dxa"/>
          </w:tcPr>
          <w:p w14:paraId="379BD038"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72D94910" w14:textId="77777777" w:rsidR="008F7053" w:rsidRDefault="008F7053" w:rsidP="008F7053">
            <w:pPr>
              <w:pStyle w:val="GDP1"/>
            </w:pPr>
            <w:r>
              <w:t>Nhập số</w:t>
            </w:r>
          </w:p>
          <w:p w14:paraId="6F8FD214" w14:textId="3D18778C" w:rsidR="008F7053" w:rsidRPr="008F7053" w:rsidRDefault="008F7053" w:rsidP="008F7053">
            <w:pPr>
              <w:pStyle w:val="GDP1"/>
            </w:pPr>
            <w:r w:rsidRPr="008F7053">
              <w:t>Gồm 2 ô nhập giá trị từ</w:t>
            </w:r>
            <w:r>
              <w:t xml:space="preserve"> - giá trị đến</w:t>
            </w:r>
          </w:p>
        </w:tc>
      </w:tr>
      <w:tr w:rsidR="008F7053" w:rsidRPr="006A02C3" w14:paraId="3AC462E9" w14:textId="77777777" w:rsidTr="006D0B7A">
        <w:tc>
          <w:tcPr>
            <w:tcW w:w="828" w:type="dxa"/>
          </w:tcPr>
          <w:p w14:paraId="0914625B" w14:textId="77777777" w:rsidR="008F7053" w:rsidRPr="008F705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6E0DF6FA"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Loại sản phẩm</w:t>
            </w:r>
          </w:p>
        </w:tc>
        <w:tc>
          <w:tcPr>
            <w:tcW w:w="1800" w:type="dxa"/>
          </w:tcPr>
          <w:p w14:paraId="28C8BE52"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383A200A" w14:textId="47CD08AE"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8EBE7B7" w14:textId="75FF287F"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D252747" w14:textId="77777777" w:rsidR="008F7053" w:rsidRPr="006A02C3" w:rsidRDefault="008F7053" w:rsidP="008F7053">
            <w:pPr>
              <w:pStyle w:val="GDP1"/>
            </w:pPr>
            <w:r w:rsidRPr="006A02C3">
              <w:t>Tập giá trị {Load danh mục loại sản phẩm}. Hiển thị [Mã – Tên]</w:t>
            </w:r>
          </w:p>
          <w:p w14:paraId="1560B9CB" w14:textId="77777777" w:rsidR="008F7053" w:rsidRPr="006A02C3" w:rsidRDefault="008F7053" w:rsidP="008F7053">
            <w:pPr>
              <w:pStyle w:val="GDP1"/>
            </w:pPr>
            <w:r w:rsidRPr="006A02C3">
              <w:t>Load từ bảng PRODUCT_TYPE</w:t>
            </w:r>
          </w:p>
        </w:tc>
      </w:tr>
      <w:tr w:rsidR="008F7053" w:rsidRPr="006A02C3" w14:paraId="6719B10E" w14:textId="77777777" w:rsidTr="006D0B7A">
        <w:tc>
          <w:tcPr>
            <w:tcW w:w="828" w:type="dxa"/>
          </w:tcPr>
          <w:p w14:paraId="1B134709"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4D98D532"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7B37D074"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Combobox Autocomplete MultiSelect Chips</w:t>
            </w:r>
          </w:p>
        </w:tc>
        <w:tc>
          <w:tcPr>
            <w:tcW w:w="1598" w:type="dxa"/>
          </w:tcPr>
          <w:p w14:paraId="2744E48F"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9010384"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6F08FF5" w14:textId="77777777" w:rsidR="008F7053" w:rsidRPr="006A02C3" w:rsidRDefault="008F7053" w:rsidP="008F7053">
            <w:pPr>
              <w:pStyle w:val="GDP1"/>
            </w:pPr>
            <w:r w:rsidRPr="006A02C3">
              <w:t>Tập giá trị {Load danh mục đơn vị tính của sản phẩm}. Hiển thị [Mã – Tên]</w:t>
            </w:r>
          </w:p>
          <w:p w14:paraId="65CF7BE6" w14:textId="77777777" w:rsidR="008F7053" w:rsidRPr="006A02C3" w:rsidRDefault="008F7053" w:rsidP="008F7053">
            <w:pPr>
              <w:pStyle w:val="GDP1"/>
            </w:pPr>
            <w:r w:rsidRPr="006A02C3">
              <w:t>Autocomplete theo Mã hoặc Tên</w:t>
            </w:r>
          </w:p>
          <w:p w14:paraId="63D114D9" w14:textId="77777777" w:rsidR="008F7053" w:rsidRPr="006A02C3" w:rsidRDefault="008F7053" w:rsidP="008F7053">
            <w:pPr>
              <w:pStyle w:val="GDP1"/>
            </w:pPr>
            <w:r w:rsidRPr="006A02C3">
              <w:t>Load từ bảng SYSTEM_PARAMETER_ENTRY (where SYSTEM_PARAMETER.CODE = “PRODUCT_UOM”)</w:t>
            </w:r>
          </w:p>
        </w:tc>
      </w:tr>
      <w:tr w:rsidR="008F7053" w:rsidRPr="006A02C3" w14:paraId="5445B4A4" w14:textId="77777777" w:rsidTr="006D0B7A">
        <w:tc>
          <w:tcPr>
            <w:tcW w:w="828" w:type="dxa"/>
          </w:tcPr>
          <w:p w14:paraId="5FAA5953"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2531ACEE"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Thiết lập lại</w:t>
            </w:r>
          </w:p>
        </w:tc>
        <w:tc>
          <w:tcPr>
            <w:tcW w:w="1800" w:type="dxa"/>
          </w:tcPr>
          <w:p w14:paraId="7DC3EFE3"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0D6D7F7"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D280C5A"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746EA891" w14:textId="77777777" w:rsidR="008F7053" w:rsidRPr="006A02C3" w:rsidRDefault="008F7053" w:rsidP="008F7053">
            <w:pPr>
              <w:pStyle w:val="GDP1"/>
            </w:pPr>
          </w:p>
        </w:tc>
      </w:tr>
      <w:tr w:rsidR="008F7053" w:rsidRPr="006A02C3" w14:paraId="0D1111A6" w14:textId="77777777" w:rsidTr="006D0B7A">
        <w:tc>
          <w:tcPr>
            <w:tcW w:w="828" w:type="dxa"/>
          </w:tcPr>
          <w:p w14:paraId="112FDC0F"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7419F52D"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22DFB55D"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B3D678E"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DBAAA51"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7D24EFD1" w14:textId="77777777" w:rsidR="008F7053" w:rsidRPr="006A02C3" w:rsidRDefault="008F7053" w:rsidP="008F7053">
            <w:pPr>
              <w:pStyle w:val="GDP1"/>
            </w:pPr>
          </w:p>
        </w:tc>
      </w:tr>
      <w:tr w:rsidR="008F7053" w:rsidRPr="006A02C3" w14:paraId="4F768843" w14:textId="77777777" w:rsidTr="006D0B7A">
        <w:tc>
          <w:tcPr>
            <w:tcW w:w="828" w:type="dxa"/>
          </w:tcPr>
          <w:p w14:paraId="62DED65C"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19D26516"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377CB26B"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45D579E7"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9B27440"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3E229337" w14:textId="77777777" w:rsidR="008F7053" w:rsidRPr="006A02C3" w:rsidRDefault="008F7053" w:rsidP="008F7053">
            <w:pPr>
              <w:pStyle w:val="GDP1"/>
            </w:pPr>
          </w:p>
        </w:tc>
      </w:tr>
      <w:tr w:rsidR="008F7053" w:rsidRPr="006A02C3" w14:paraId="34D547FB" w14:textId="77777777" w:rsidTr="006D0B7A">
        <w:tc>
          <w:tcPr>
            <w:tcW w:w="13676" w:type="dxa"/>
            <w:gridSpan w:val="6"/>
            <w:shd w:val="clear" w:color="auto" w:fill="DEEAF6"/>
          </w:tcPr>
          <w:p w14:paraId="11563FAB" w14:textId="77777777" w:rsidR="008F7053" w:rsidRPr="006A02C3" w:rsidRDefault="008F7053" w:rsidP="008F7053">
            <w:pPr>
              <w:pStyle w:val="TableData12"/>
              <w:spacing w:line="360" w:lineRule="auto"/>
              <w:rPr>
                <w:rFonts w:ascii="Times New Roman" w:hAnsi="Times New Roman"/>
                <w:i/>
                <w:iCs/>
                <w:sz w:val="24"/>
                <w:szCs w:val="24"/>
              </w:rPr>
            </w:pPr>
            <w:r w:rsidRPr="006A02C3">
              <w:rPr>
                <w:rFonts w:ascii="Times New Roman" w:hAnsi="Times New Roman"/>
                <w:i/>
                <w:iCs/>
                <w:sz w:val="24"/>
                <w:szCs w:val="24"/>
              </w:rPr>
              <w:t>Tồn kho nhân viên</w:t>
            </w:r>
          </w:p>
        </w:tc>
      </w:tr>
      <w:tr w:rsidR="008F7053" w:rsidRPr="006A02C3" w14:paraId="638256A2" w14:textId="77777777" w:rsidTr="006D0B7A">
        <w:tc>
          <w:tcPr>
            <w:tcW w:w="13676" w:type="dxa"/>
            <w:gridSpan w:val="6"/>
          </w:tcPr>
          <w:p w14:paraId="75373F3F" w14:textId="77777777" w:rsidR="008F7053" w:rsidRPr="006A02C3" w:rsidRDefault="008F7053" w:rsidP="008F7053">
            <w:pPr>
              <w:pStyle w:val="TableData12"/>
              <w:spacing w:line="360" w:lineRule="auto"/>
              <w:rPr>
                <w:rFonts w:ascii="Times New Roman" w:hAnsi="Times New Roman"/>
                <w:i/>
                <w:iCs/>
                <w:sz w:val="24"/>
                <w:szCs w:val="24"/>
              </w:rPr>
            </w:pPr>
            <w:r w:rsidRPr="006A02C3">
              <w:rPr>
                <w:rFonts w:ascii="Times New Roman" w:hAnsi="Times New Roman"/>
                <w:i/>
                <w:iCs/>
                <w:sz w:val="24"/>
                <w:szCs w:val="24"/>
              </w:rPr>
              <w:t>Thao tác</w:t>
            </w:r>
          </w:p>
        </w:tc>
      </w:tr>
      <w:tr w:rsidR="008F7053" w:rsidRPr="006A02C3" w14:paraId="693DE3D5" w14:textId="77777777" w:rsidTr="006D0B7A">
        <w:tc>
          <w:tcPr>
            <w:tcW w:w="828" w:type="dxa"/>
          </w:tcPr>
          <w:p w14:paraId="1A4283B5"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04C37E17"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5AC8E8D5"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8992139"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59C6C7C"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Enable</w:t>
            </w:r>
          </w:p>
        </w:tc>
        <w:tc>
          <w:tcPr>
            <w:tcW w:w="5850" w:type="dxa"/>
          </w:tcPr>
          <w:p w14:paraId="6CFAB6A6" w14:textId="77777777" w:rsidR="008F7053" w:rsidRPr="006A02C3" w:rsidRDefault="008F7053" w:rsidP="008F7053">
            <w:pPr>
              <w:pStyle w:val="GDP1"/>
            </w:pPr>
          </w:p>
        </w:tc>
      </w:tr>
      <w:tr w:rsidR="008F7053" w:rsidRPr="006A02C3" w14:paraId="42BF8EDC" w14:textId="77777777" w:rsidTr="006D0B7A">
        <w:tc>
          <w:tcPr>
            <w:tcW w:w="13676" w:type="dxa"/>
            <w:gridSpan w:val="6"/>
          </w:tcPr>
          <w:p w14:paraId="065A4104" w14:textId="77777777" w:rsidR="008F7053" w:rsidRPr="006A02C3" w:rsidRDefault="008F7053" w:rsidP="008F7053">
            <w:pPr>
              <w:pStyle w:val="TableData12"/>
              <w:spacing w:line="360" w:lineRule="auto"/>
              <w:rPr>
                <w:rFonts w:ascii="Times New Roman" w:hAnsi="Times New Roman"/>
                <w:i/>
                <w:iCs/>
                <w:sz w:val="24"/>
                <w:szCs w:val="24"/>
              </w:rPr>
            </w:pPr>
            <w:r w:rsidRPr="006A02C3">
              <w:rPr>
                <w:rFonts w:ascii="Times New Roman" w:hAnsi="Times New Roman"/>
                <w:i/>
                <w:iCs/>
                <w:sz w:val="24"/>
                <w:szCs w:val="24"/>
              </w:rPr>
              <w:t>Datagrid</w:t>
            </w:r>
          </w:p>
          <w:p w14:paraId="4F7CF9BD" w14:textId="77777777" w:rsidR="008F7053" w:rsidRPr="006A02C3" w:rsidRDefault="008F7053" w:rsidP="008F7053">
            <w:pPr>
              <w:pStyle w:val="GDP1"/>
            </w:pPr>
            <w:r w:rsidRPr="006A02C3">
              <w:t>Load danh sách sản phẩm hiện có trong kho nhân viên</w:t>
            </w:r>
          </w:p>
          <w:p w14:paraId="0885A5D9" w14:textId="77777777" w:rsidR="008F7053" w:rsidRPr="006A02C3" w:rsidRDefault="008F7053" w:rsidP="008F7053">
            <w:pPr>
              <w:pStyle w:val="GDP1"/>
            </w:pPr>
            <w:r w:rsidRPr="006A02C3">
              <w:t>Load dữ liệu từ bảng VANSALE_INVENTORY, VANSALE_INVENTORY_LOT</w:t>
            </w:r>
          </w:p>
          <w:p w14:paraId="0A3835AD" w14:textId="77777777" w:rsidR="008F7053" w:rsidRPr="006A02C3" w:rsidRDefault="008F7053" w:rsidP="008F7053">
            <w:pPr>
              <w:pStyle w:val="GDP1"/>
            </w:pPr>
            <w:r w:rsidRPr="006A02C3">
              <w:t>Sort theo VISUAL_INDEX ASC của Sản phẩm, Mã sản phẩm ASC</w:t>
            </w:r>
          </w:p>
          <w:p w14:paraId="296FD809" w14:textId="77777777" w:rsidR="008F7053" w:rsidRPr="006A02C3" w:rsidRDefault="008F7053" w:rsidP="008F7053">
            <w:pPr>
              <w:pStyle w:val="GDP1"/>
            </w:pPr>
            <w:r w:rsidRPr="006A02C3">
              <w:t>Phân trang theo quy định chung</w:t>
            </w:r>
          </w:p>
        </w:tc>
      </w:tr>
      <w:tr w:rsidR="008F7053" w:rsidRPr="006A02C3" w14:paraId="20E29741" w14:textId="77777777" w:rsidTr="006D0B7A">
        <w:tc>
          <w:tcPr>
            <w:tcW w:w="828" w:type="dxa"/>
          </w:tcPr>
          <w:p w14:paraId="49D87399"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0FD7A115"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5E4B56B4" w14:textId="77777777" w:rsidR="008F7053" w:rsidRPr="006A02C3" w:rsidRDefault="008F7053" w:rsidP="008F7053">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0B4A1A73"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4E56633"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5F8E83BF" w14:textId="77777777" w:rsidR="008F7053" w:rsidRPr="006A02C3" w:rsidRDefault="008F7053" w:rsidP="008F7053">
            <w:pPr>
              <w:pStyle w:val="GDP1"/>
            </w:pPr>
            <w:r w:rsidRPr="006A02C3">
              <w:t>Mã – Tên đơn vị</w:t>
            </w:r>
          </w:p>
          <w:p w14:paraId="796132B1" w14:textId="77777777" w:rsidR="008F7053" w:rsidRPr="006A02C3" w:rsidRDefault="008F7053" w:rsidP="008F7053">
            <w:pPr>
              <w:pStyle w:val="GDP1"/>
            </w:pPr>
            <w:r w:rsidRPr="006A02C3">
              <w:t>Load từ bảng VANSALE_INVENTORY.DIST_UNIT_ID join qua DIST_UNIT lấy CODE - NAME</w:t>
            </w:r>
          </w:p>
        </w:tc>
      </w:tr>
      <w:tr w:rsidR="008F7053" w:rsidRPr="006A02C3" w14:paraId="61367588" w14:textId="77777777" w:rsidTr="006D0B7A">
        <w:tc>
          <w:tcPr>
            <w:tcW w:w="828" w:type="dxa"/>
          </w:tcPr>
          <w:p w14:paraId="2FD16245"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0EB3B9C0"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Nhân viên</w:t>
            </w:r>
          </w:p>
        </w:tc>
        <w:tc>
          <w:tcPr>
            <w:tcW w:w="1800" w:type="dxa"/>
          </w:tcPr>
          <w:p w14:paraId="1FE9B592" w14:textId="77777777" w:rsidR="008F7053" w:rsidRPr="006A02C3" w:rsidRDefault="008F7053" w:rsidP="008F7053">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63E76C11"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029B3B3"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1ADFA69B" w14:textId="77777777" w:rsidR="008F7053" w:rsidRPr="006A02C3" w:rsidRDefault="008F7053" w:rsidP="008F7053">
            <w:pPr>
              <w:pStyle w:val="GDP1"/>
            </w:pPr>
            <w:r w:rsidRPr="006A02C3">
              <w:t>Mã – Tên nhân viên</w:t>
            </w:r>
          </w:p>
          <w:p w14:paraId="11075437" w14:textId="77777777" w:rsidR="008F7053" w:rsidRPr="006A02C3" w:rsidRDefault="008F7053" w:rsidP="008F7053">
            <w:pPr>
              <w:pStyle w:val="GDP1"/>
            </w:pPr>
            <w:r w:rsidRPr="006A02C3">
              <w:t>Load từ bảng VANSALE_INVENTORY.STAFF_ID join qua STAFF lấy CODE - NAME</w:t>
            </w:r>
          </w:p>
        </w:tc>
      </w:tr>
      <w:tr w:rsidR="008F7053" w:rsidRPr="006A02C3" w14:paraId="138FF843" w14:textId="77777777" w:rsidTr="006D0B7A">
        <w:tc>
          <w:tcPr>
            <w:tcW w:w="828" w:type="dxa"/>
          </w:tcPr>
          <w:p w14:paraId="0147BB0D"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37DF90A1"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16BC3F18" w14:textId="77777777" w:rsidR="008F7053" w:rsidRPr="006A02C3" w:rsidRDefault="008F7053" w:rsidP="008F7053">
            <w:pPr>
              <w:pStyle w:val="TableData12"/>
              <w:spacing w:line="360" w:lineRule="auto"/>
              <w:jc w:val="both"/>
              <w:rPr>
                <w:rFonts w:ascii="Times New Roman" w:hAnsi="Times New Roman"/>
                <w:sz w:val="24"/>
                <w:szCs w:val="24"/>
              </w:rPr>
            </w:pPr>
            <w:r w:rsidRPr="006A02C3">
              <w:rPr>
                <w:rFonts w:ascii="Times New Roman" w:hAnsi="Times New Roman"/>
                <w:sz w:val="24"/>
                <w:szCs w:val="24"/>
              </w:rPr>
              <w:t>Label Column</w:t>
            </w:r>
          </w:p>
        </w:tc>
        <w:tc>
          <w:tcPr>
            <w:tcW w:w="1598" w:type="dxa"/>
          </w:tcPr>
          <w:p w14:paraId="4ECD290D"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FACAD71"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0E869A1A" w14:textId="77777777" w:rsidR="008F7053" w:rsidRPr="006A02C3" w:rsidRDefault="008F7053" w:rsidP="008F7053">
            <w:pPr>
              <w:pStyle w:val="GDP1"/>
            </w:pPr>
            <w:r w:rsidRPr="006A02C3">
              <w:t>Tên kho</w:t>
            </w:r>
          </w:p>
          <w:p w14:paraId="5CD286F3" w14:textId="77777777" w:rsidR="008F7053" w:rsidRPr="006A02C3" w:rsidRDefault="008F7053" w:rsidP="008F7053">
            <w:pPr>
              <w:pStyle w:val="GDP1"/>
            </w:pPr>
            <w:r w:rsidRPr="006A02C3">
              <w:t>Load từ bảng VANSALE_INVENTORY. WAREHOUSE_ID join qua WAREHOUSE lấy CODE - NAME</w:t>
            </w:r>
          </w:p>
        </w:tc>
      </w:tr>
      <w:tr w:rsidR="008F7053" w:rsidRPr="006A02C3" w14:paraId="5B5ADC4E" w14:textId="77777777" w:rsidTr="006D0B7A">
        <w:tc>
          <w:tcPr>
            <w:tcW w:w="828" w:type="dxa"/>
          </w:tcPr>
          <w:p w14:paraId="325016D0"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45880773"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Mã sản phẩm</w:t>
            </w:r>
          </w:p>
        </w:tc>
        <w:tc>
          <w:tcPr>
            <w:tcW w:w="1800" w:type="dxa"/>
          </w:tcPr>
          <w:p w14:paraId="0E92911C"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7D599D8"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87BAF90"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4C0AF4B7" w14:textId="77777777" w:rsidR="008F7053" w:rsidRPr="006A02C3" w:rsidRDefault="008F7053" w:rsidP="008F7053">
            <w:pPr>
              <w:pStyle w:val="GDP1"/>
            </w:pPr>
            <w:r w:rsidRPr="006A02C3">
              <w:t>Load từ bảng PRODUCT.CODE</w:t>
            </w:r>
          </w:p>
        </w:tc>
      </w:tr>
      <w:tr w:rsidR="008F7053" w:rsidRPr="006A02C3" w14:paraId="5D416383" w14:textId="77777777" w:rsidTr="006D0B7A">
        <w:tc>
          <w:tcPr>
            <w:tcW w:w="828" w:type="dxa"/>
          </w:tcPr>
          <w:p w14:paraId="47C295A5"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0EF3B7B5"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Tên sản phẩm</w:t>
            </w:r>
          </w:p>
        </w:tc>
        <w:tc>
          <w:tcPr>
            <w:tcW w:w="1800" w:type="dxa"/>
          </w:tcPr>
          <w:p w14:paraId="36DB4949"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59747A5"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7A43B6A"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22882D5F" w14:textId="77777777" w:rsidR="008F7053" w:rsidRPr="006A02C3" w:rsidRDefault="008F7053" w:rsidP="008F7053">
            <w:pPr>
              <w:pStyle w:val="GDP1"/>
            </w:pPr>
            <w:r w:rsidRPr="006A02C3">
              <w:t>Load từ bảng PRODUCT.NAME</w:t>
            </w:r>
          </w:p>
        </w:tc>
      </w:tr>
      <w:tr w:rsidR="008F7053" w:rsidRPr="006A02C3" w14:paraId="74FE5BEF" w14:textId="77777777" w:rsidTr="006D0B7A">
        <w:tc>
          <w:tcPr>
            <w:tcW w:w="828" w:type="dxa"/>
          </w:tcPr>
          <w:p w14:paraId="309375CD"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241B11D1"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3D873852"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78880E0"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C4D81C"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0CA36FA2" w14:textId="77777777" w:rsidR="008F7053" w:rsidRPr="006A02C3" w:rsidRDefault="008F7053" w:rsidP="008F7053">
            <w:pPr>
              <w:pStyle w:val="GDP1"/>
            </w:pPr>
            <w:r w:rsidRPr="006A02C3">
              <w:t>Load từ bảng PRODUCT_UOM.TITLE</w:t>
            </w:r>
          </w:p>
        </w:tc>
      </w:tr>
      <w:tr w:rsidR="008F7053" w:rsidRPr="008F7053" w14:paraId="432A5951" w14:textId="77777777" w:rsidTr="006D0B7A">
        <w:tc>
          <w:tcPr>
            <w:tcW w:w="828" w:type="dxa"/>
          </w:tcPr>
          <w:p w14:paraId="7D374DC6"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4DAFA67B" w14:textId="067A1F1D" w:rsidR="008F7053" w:rsidRPr="006A02C3" w:rsidRDefault="008F7053" w:rsidP="008F7053">
            <w:pPr>
              <w:pStyle w:val="TableData12"/>
              <w:spacing w:line="360" w:lineRule="auto"/>
              <w:rPr>
                <w:rFonts w:ascii="Times New Roman" w:hAnsi="Times New Roman"/>
                <w:sz w:val="24"/>
                <w:szCs w:val="24"/>
              </w:rPr>
            </w:pPr>
            <w:r>
              <w:rPr>
                <w:rFonts w:ascii="Times New Roman" w:hAnsi="Times New Roman"/>
                <w:sz w:val="24"/>
                <w:szCs w:val="24"/>
              </w:rPr>
              <w:t>Mã lô</w:t>
            </w:r>
          </w:p>
        </w:tc>
        <w:tc>
          <w:tcPr>
            <w:tcW w:w="1800" w:type="dxa"/>
          </w:tcPr>
          <w:p w14:paraId="669298C5" w14:textId="6787246B"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0FBA079" w14:textId="468D0B94"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04812CD"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672655AA" w14:textId="77777777" w:rsidR="008F7053" w:rsidRDefault="008F7053" w:rsidP="008F7053">
            <w:pPr>
              <w:pStyle w:val="GDP1"/>
            </w:pPr>
            <w:r>
              <w:t>Load từ bảng PRODUCT_LOT. LOT_NUMBER</w:t>
            </w:r>
          </w:p>
          <w:p w14:paraId="1806424E" w14:textId="5783BEA6" w:rsidR="008F7053" w:rsidRPr="008F7053" w:rsidRDefault="008F7053" w:rsidP="008F7053">
            <w:pPr>
              <w:pStyle w:val="GDP1"/>
            </w:pPr>
            <w:r w:rsidRPr="008F7053">
              <w:t>Chỉ hiện thị khi ti</w:t>
            </w:r>
            <w:r>
              <w:t>ck “</w:t>
            </w:r>
            <w:r w:rsidRPr="008F7053">
              <w:rPr>
                <w:bCs/>
              </w:rPr>
              <w:t>Xem theo tồn kho lotdate</w:t>
            </w:r>
            <w:r>
              <w:rPr>
                <w:bCs/>
              </w:rPr>
              <w:t>”</w:t>
            </w:r>
          </w:p>
        </w:tc>
      </w:tr>
      <w:tr w:rsidR="008F7053" w:rsidRPr="006A02C3" w14:paraId="459C913F" w14:textId="77777777" w:rsidTr="006D0B7A">
        <w:tc>
          <w:tcPr>
            <w:tcW w:w="828" w:type="dxa"/>
          </w:tcPr>
          <w:p w14:paraId="7F9AF38F" w14:textId="77777777" w:rsidR="008F7053" w:rsidRPr="008F705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767EB06E" w14:textId="213A4118" w:rsidR="008F7053" w:rsidRDefault="008F7053" w:rsidP="008F7053">
            <w:pPr>
              <w:pStyle w:val="TableData12"/>
              <w:spacing w:line="360" w:lineRule="auto"/>
              <w:rPr>
                <w:rFonts w:ascii="Times New Roman" w:hAnsi="Times New Roman"/>
                <w:sz w:val="24"/>
                <w:szCs w:val="24"/>
              </w:rPr>
            </w:pPr>
            <w:r>
              <w:rPr>
                <w:rFonts w:ascii="Times New Roman" w:hAnsi="Times New Roman"/>
                <w:sz w:val="24"/>
                <w:szCs w:val="24"/>
              </w:rPr>
              <w:t>Ngày hết hạn</w:t>
            </w:r>
          </w:p>
        </w:tc>
        <w:tc>
          <w:tcPr>
            <w:tcW w:w="1800" w:type="dxa"/>
          </w:tcPr>
          <w:p w14:paraId="754352FC" w14:textId="3E28F796"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2D38476" w14:textId="44AF0FC8"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78D6088"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05964D74" w14:textId="77777777" w:rsidR="008F7053" w:rsidRDefault="008F7053" w:rsidP="008F7053">
            <w:pPr>
              <w:pStyle w:val="GDP1"/>
            </w:pPr>
            <w:r>
              <w:t>Load từ bảng PRODUCT_LOT. EXPIRY_DATE</w:t>
            </w:r>
          </w:p>
          <w:p w14:paraId="05BD2E0E" w14:textId="6B95EBBB" w:rsidR="008F7053" w:rsidRPr="006A02C3" w:rsidRDefault="008F7053" w:rsidP="008F7053">
            <w:pPr>
              <w:pStyle w:val="GDP1"/>
            </w:pPr>
            <w:r w:rsidRPr="008F7053">
              <w:t>Chỉ hiện thị khi tick “Xem theo tồn kho lotdate”</w:t>
            </w:r>
          </w:p>
        </w:tc>
      </w:tr>
      <w:tr w:rsidR="008F7053" w:rsidRPr="006A02C3" w14:paraId="6C386DD6" w14:textId="77777777" w:rsidTr="006D0B7A">
        <w:tc>
          <w:tcPr>
            <w:tcW w:w="828" w:type="dxa"/>
          </w:tcPr>
          <w:p w14:paraId="51633B0D"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66DD3724" w14:textId="5D2559FA" w:rsidR="008F7053" w:rsidRDefault="008F7053" w:rsidP="008F7053">
            <w:pPr>
              <w:pStyle w:val="TableData12"/>
              <w:spacing w:line="360" w:lineRule="auto"/>
              <w:rPr>
                <w:rFonts w:ascii="Times New Roman" w:hAnsi="Times New Roman"/>
                <w:sz w:val="24"/>
                <w:szCs w:val="24"/>
              </w:rPr>
            </w:pPr>
            <w:r>
              <w:rPr>
                <w:rFonts w:ascii="Times New Roman" w:hAnsi="Times New Roman"/>
                <w:sz w:val="24"/>
                <w:szCs w:val="24"/>
              </w:rPr>
              <w:t>Số ngày còn lại</w:t>
            </w:r>
          </w:p>
        </w:tc>
        <w:tc>
          <w:tcPr>
            <w:tcW w:w="1800" w:type="dxa"/>
          </w:tcPr>
          <w:p w14:paraId="4F993C9D" w14:textId="15411409"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4B73963" w14:textId="7CAA59BC"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4216973"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77E4186D" w14:textId="77777777" w:rsidR="008F7053" w:rsidRDefault="008F7053" w:rsidP="008F7053">
            <w:pPr>
              <w:pStyle w:val="GDP1"/>
            </w:pPr>
            <w:r>
              <w:t>Lấy ngày hiện tại trừ ngày hết hạn</w:t>
            </w:r>
          </w:p>
          <w:p w14:paraId="50D73C7D" w14:textId="0489F7C6" w:rsidR="008F7053" w:rsidRPr="006A02C3" w:rsidRDefault="008F7053" w:rsidP="008F7053">
            <w:pPr>
              <w:pStyle w:val="GDP1"/>
            </w:pPr>
            <w:r w:rsidRPr="008F7053">
              <w:t>Chỉ hiện thị khi ti</w:t>
            </w:r>
            <w:r>
              <w:t>ck “</w:t>
            </w:r>
            <w:r w:rsidRPr="008F7053">
              <w:rPr>
                <w:bCs/>
              </w:rPr>
              <w:t>Xem theo tồn kho lotdate</w:t>
            </w:r>
            <w:r>
              <w:rPr>
                <w:bCs/>
              </w:rPr>
              <w:t>”</w:t>
            </w:r>
          </w:p>
        </w:tc>
      </w:tr>
      <w:tr w:rsidR="008F7053" w:rsidRPr="006A02C3" w14:paraId="292EEBCF" w14:textId="77777777" w:rsidTr="006D0B7A">
        <w:tc>
          <w:tcPr>
            <w:tcW w:w="828" w:type="dxa"/>
          </w:tcPr>
          <w:p w14:paraId="7681A951"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674974FF" w14:textId="550B3538" w:rsidR="008F7053" w:rsidRDefault="008F7053" w:rsidP="008F7053">
            <w:pPr>
              <w:pStyle w:val="TableData12"/>
              <w:spacing w:line="360" w:lineRule="auto"/>
              <w:rPr>
                <w:rFonts w:ascii="Times New Roman" w:hAnsi="Times New Roman"/>
                <w:sz w:val="24"/>
                <w:szCs w:val="24"/>
              </w:rPr>
            </w:pPr>
            <w:r>
              <w:rPr>
                <w:rFonts w:ascii="Times New Roman" w:hAnsi="Times New Roman"/>
                <w:sz w:val="24"/>
                <w:szCs w:val="24"/>
              </w:rPr>
              <w:t>Trạng thái lotdate</w:t>
            </w:r>
          </w:p>
        </w:tc>
        <w:tc>
          <w:tcPr>
            <w:tcW w:w="1800" w:type="dxa"/>
          </w:tcPr>
          <w:p w14:paraId="081A3C1F" w14:textId="20D55CD6"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18130CC" w14:textId="34573A83"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43A0384"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72120104" w14:textId="77777777" w:rsidR="008F7053" w:rsidRPr="008F7053" w:rsidRDefault="008F7053" w:rsidP="008F7053">
            <w:pPr>
              <w:pStyle w:val="GDP1"/>
            </w:pPr>
            <w:r w:rsidRPr="008F7053">
              <w:rPr>
                <w:bCs/>
              </w:rPr>
              <w:t>Còn hạn=VALID: [Ngày hết hạn – Ngày hiện tại] &gt; Số ngày cận date của sản phẩm</w:t>
            </w:r>
          </w:p>
          <w:p w14:paraId="1A28BD6D" w14:textId="77777777" w:rsidR="008F7053" w:rsidRPr="008F7053" w:rsidRDefault="008F7053" w:rsidP="008F7053">
            <w:pPr>
              <w:pStyle w:val="GDP1"/>
            </w:pPr>
            <w:r w:rsidRPr="008F7053">
              <w:rPr>
                <w:bCs/>
              </w:rPr>
              <w:t>Hết hạn = EXPIRED : Ngày hết hạn &lt; Ngày hiện tại</w:t>
            </w:r>
          </w:p>
          <w:p w14:paraId="72EE14EC" w14:textId="77777777" w:rsidR="008F7053" w:rsidRPr="008F7053" w:rsidRDefault="008F7053" w:rsidP="008F7053">
            <w:pPr>
              <w:pStyle w:val="GDP1"/>
            </w:pPr>
            <w:r w:rsidRPr="008F7053">
              <w:rPr>
                <w:bCs/>
              </w:rPr>
              <w:t xml:space="preserve">Sắp hết hạn = NEAR_EXP: 0 &lt;= [Ngày hết hạn – </w:t>
            </w:r>
            <w:r w:rsidRPr="008F7053">
              <w:rPr>
                <w:bCs/>
              </w:rPr>
              <w:lastRenderedPageBreak/>
              <w:t>Ngày hiện tại] &lt;= Số ngày cận date của sản phẩm</w:t>
            </w:r>
          </w:p>
          <w:p w14:paraId="40A586BE" w14:textId="32A593ED" w:rsidR="008F7053" w:rsidRPr="006A02C3" w:rsidRDefault="008F7053" w:rsidP="008F7053">
            <w:pPr>
              <w:pStyle w:val="GDP1"/>
            </w:pPr>
            <w:r w:rsidRPr="008F7053">
              <w:t>Chỉ hiện thị khi ti</w:t>
            </w:r>
            <w:r>
              <w:t>ck “</w:t>
            </w:r>
            <w:r w:rsidRPr="008F7053">
              <w:rPr>
                <w:bCs/>
              </w:rPr>
              <w:t>Xem theo tồn kho lotdate</w:t>
            </w:r>
            <w:r>
              <w:rPr>
                <w:bCs/>
              </w:rPr>
              <w:t>”</w:t>
            </w:r>
          </w:p>
        </w:tc>
      </w:tr>
      <w:tr w:rsidR="008F7053" w:rsidRPr="006A02C3" w14:paraId="6E46D63F" w14:textId="77777777" w:rsidTr="006D0B7A">
        <w:tc>
          <w:tcPr>
            <w:tcW w:w="828" w:type="dxa"/>
          </w:tcPr>
          <w:p w14:paraId="5D19E7F8"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45E4F095"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Tồn kho</w:t>
            </w:r>
          </w:p>
        </w:tc>
        <w:tc>
          <w:tcPr>
            <w:tcW w:w="1800" w:type="dxa"/>
          </w:tcPr>
          <w:p w14:paraId="7AEE55A6"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458B31F"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9DC82CD"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1B92EACF" w14:textId="77777777" w:rsidR="008F7053" w:rsidRPr="006A02C3" w:rsidRDefault="008F7053" w:rsidP="008F7053">
            <w:pPr>
              <w:pStyle w:val="GDP1"/>
            </w:pPr>
            <w:r w:rsidRPr="006A02C3">
              <w:t>Load từ bảng VANSALE_INVENTORY.QUANTITY</w:t>
            </w:r>
          </w:p>
        </w:tc>
      </w:tr>
      <w:tr w:rsidR="008F7053" w:rsidRPr="006A02C3" w14:paraId="4E2D4956" w14:textId="77777777" w:rsidTr="006D0B7A">
        <w:tc>
          <w:tcPr>
            <w:tcW w:w="828" w:type="dxa"/>
          </w:tcPr>
          <w:p w14:paraId="2E9620EE"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507A0F9E"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Pr>
          <w:p w14:paraId="75B61356"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510BC82"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E1CA137"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3B619A97" w14:textId="77777777" w:rsidR="008F7053" w:rsidRPr="006A02C3" w:rsidRDefault="008F7053" w:rsidP="008F7053">
            <w:pPr>
              <w:pStyle w:val="GDP1"/>
            </w:pPr>
            <w:r w:rsidRPr="006A02C3">
              <w:t>Tồn kho*Đơn giá sản phẩm</w:t>
            </w:r>
          </w:p>
          <w:p w14:paraId="2A746401" w14:textId="77777777" w:rsidR="008F7053" w:rsidRPr="006A02C3" w:rsidRDefault="008F7053" w:rsidP="008F7053">
            <w:pPr>
              <w:pStyle w:val="GDP1"/>
            </w:pPr>
            <w:r w:rsidRPr="006A02C3">
              <w:t>Đơn giá: lấy theo Bảng giá mua vào mặc định đang có hiệu lực</w:t>
            </w:r>
          </w:p>
        </w:tc>
      </w:tr>
      <w:tr w:rsidR="008F7053" w:rsidRPr="006A02C3" w14:paraId="2AC60FC5" w14:textId="77777777" w:rsidTr="006D0B7A">
        <w:tc>
          <w:tcPr>
            <w:tcW w:w="828" w:type="dxa"/>
          </w:tcPr>
          <w:p w14:paraId="3A635351" w14:textId="77777777" w:rsidR="008F7053" w:rsidRPr="006A02C3" w:rsidRDefault="008F7053" w:rsidP="008F7053">
            <w:pPr>
              <w:pStyle w:val="TableData12"/>
              <w:numPr>
                <w:ilvl w:val="0"/>
                <w:numId w:val="59"/>
              </w:numPr>
              <w:spacing w:line="360" w:lineRule="auto"/>
              <w:rPr>
                <w:rFonts w:ascii="Times New Roman" w:hAnsi="Times New Roman"/>
                <w:sz w:val="24"/>
                <w:szCs w:val="24"/>
              </w:rPr>
            </w:pPr>
          </w:p>
        </w:tc>
        <w:tc>
          <w:tcPr>
            <w:tcW w:w="2070" w:type="dxa"/>
          </w:tcPr>
          <w:p w14:paraId="0F80138F"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 xml:space="preserve">View </w:t>
            </w:r>
          </w:p>
        </w:tc>
        <w:tc>
          <w:tcPr>
            <w:tcW w:w="1800" w:type="dxa"/>
          </w:tcPr>
          <w:p w14:paraId="3F7B1337"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 xml:space="preserve">Icon </w:t>
            </w:r>
          </w:p>
        </w:tc>
        <w:tc>
          <w:tcPr>
            <w:tcW w:w="1598" w:type="dxa"/>
          </w:tcPr>
          <w:p w14:paraId="6F9CFCA5" w14:textId="77777777" w:rsidR="008F7053" w:rsidRPr="006A02C3" w:rsidRDefault="008F7053" w:rsidP="008F7053">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49533B5" w14:textId="77777777" w:rsidR="008F7053" w:rsidRPr="006A02C3" w:rsidRDefault="008F7053" w:rsidP="008F7053">
            <w:pPr>
              <w:pStyle w:val="TableData12"/>
              <w:spacing w:line="360" w:lineRule="auto"/>
              <w:rPr>
                <w:rFonts w:ascii="Times New Roman" w:hAnsi="Times New Roman"/>
                <w:sz w:val="24"/>
                <w:szCs w:val="24"/>
              </w:rPr>
            </w:pPr>
          </w:p>
        </w:tc>
        <w:tc>
          <w:tcPr>
            <w:tcW w:w="5850" w:type="dxa"/>
          </w:tcPr>
          <w:p w14:paraId="73186D12" w14:textId="77777777" w:rsidR="008F7053" w:rsidRDefault="008F7053" w:rsidP="008F7053">
            <w:pPr>
              <w:pStyle w:val="GDP1"/>
            </w:pPr>
            <w:r w:rsidRPr="006A02C3">
              <w:t>Tooltip: Xem chi tiết</w:t>
            </w:r>
          </w:p>
          <w:p w14:paraId="1AEDAB01" w14:textId="1BA7CF13" w:rsidR="008F7053" w:rsidRPr="006A02C3" w:rsidRDefault="008F7053" w:rsidP="008F7053">
            <w:pPr>
              <w:pStyle w:val="GDP1"/>
            </w:pPr>
            <w:r w:rsidRPr="008F7053">
              <w:t xml:space="preserve">Chỉ hiện thị khi </w:t>
            </w:r>
            <w:r>
              <w:t>un</w:t>
            </w:r>
            <w:r w:rsidRPr="008F7053">
              <w:t>ti</w:t>
            </w:r>
            <w:r>
              <w:t>ck “</w:t>
            </w:r>
            <w:r w:rsidRPr="008F7053">
              <w:rPr>
                <w:bCs/>
              </w:rPr>
              <w:t>Xem theo tồn kho lotdate</w:t>
            </w:r>
            <w:r>
              <w:rPr>
                <w:bCs/>
              </w:rPr>
              <w:t>”</w:t>
            </w:r>
          </w:p>
        </w:tc>
      </w:tr>
    </w:tbl>
    <w:p w14:paraId="0B57BA35" w14:textId="77777777" w:rsidR="00464553" w:rsidRPr="006A02C3" w:rsidRDefault="00464553" w:rsidP="00512E56">
      <w:pPr>
        <w:spacing w:line="360" w:lineRule="auto"/>
        <w:rPr>
          <w:lang w:eastAsia="ar-SA"/>
        </w:rPr>
      </w:pPr>
    </w:p>
    <w:p w14:paraId="285697E7" w14:textId="77777777" w:rsidR="00464553" w:rsidRPr="006A02C3" w:rsidRDefault="00464553" w:rsidP="00512E56">
      <w:pPr>
        <w:pStyle w:val="Heading6"/>
        <w:spacing w:line="360" w:lineRule="auto"/>
        <w:rPr>
          <w:highlight w:val="yellow"/>
          <w:lang w:val="pt-BR"/>
        </w:rPr>
      </w:pPr>
      <w:r w:rsidRPr="006A02C3">
        <w:rPr>
          <w:highlight w:val="yellow"/>
          <w:lang w:val="pt-BR"/>
        </w:rPr>
        <w:t>Xem chi tiết tồn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BF4B7C7" w14:textId="77777777" w:rsidTr="006D0B7A">
        <w:trPr>
          <w:tblHeader/>
        </w:trPr>
        <w:tc>
          <w:tcPr>
            <w:tcW w:w="828" w:type="dxa"/>
            <w:shd w:val="pct5" w:color="auto" w:fill="FFFFFF"/>
          </w:tcPr>
          <w:p w14:paraId="1D0E40C7"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STT</w:t>
            </w:r>
          </w:p>
        </w:tc>
        <w:tc>
          <w:tcPr>
            <w:tcW w:w="2070" w:type="dxa"/>
            <w:shd w:val="pct5" w:color="auto" w:fill="FFFFFF"/>
          </w:tcPr>
          <w:p w14:paraId="46D7CD30"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Tên</w:t>
            </w:r>
          </w:p>
        </w:tc>
        <w:tc>
          <w:tcPr>
            <w:tcW w:w="1800" w:type="dxa"/>
            <w:shd w:val="pct5" w:color="auto" w:fill="FFFFFF"/>
          </w:tcPr>
          <w:p w14:paraId="5FE77B6F"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 xml:space="preserve">Kiểu dữ liệu </w:t>
            </w:r>
          </w:p>
          <w:p w14:paraId="4E7738BA"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[Độ dài dữ liệu]</w:t>
            </w:r>
          </w:p>
        </w:tc>
        <w:tc>
          <w:tcPr>
            <w:tcW w:w="1598" w:type="dxa"/>
            <w:shd w:val="pct5" w:color="auto" w:fill="FFFFFF"/>
          </w:tcPr>
          <w:p w14:paraId="4EC80485"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Input/Output</w:t>
            </w:r>
          </w:p>
        </w:tc>
        <w:tc>
          <w:tcPr>
            <w:tcW w:w="1530" w:type="dxa"/>
            <w:shd w:val="pct5" w:color="auto" w:fill="FFFFFF"/>
          </w:tcPr>
          <w:p w14:paraId="6A62510F" w14:textId="77777777" w:rsidR="00464553" w:rsidRPr="006A02C3" w:rsidRDefault="00464553" w:rsidP="00512E56">
            <w:pPr>
              <w:pStyle w:val="Bang"/>
              <w:spacing w:line="360" w:lineRule="auto"/>
              <w:ind w:left="0" w:firstLine="0"/>
              <w:rPr>
                <w:rFonts w:cs="Times New Roman"/>
                <w:sz w:val="24"/>
                <w:szCs w:val="24"/>
              </w:rPr>
            </w:pPr>
            <w:r w:rsidRPr="006A02C3">
              <w:rPr>
                <w:rFonts w:cs="Times New Roman"/>
                <w:sz w:val="24"/>
                <w:szCs w:val="24"/>
              </w:rPr>
              <w:t>Giá trị khởi tạo</w:t>
            </w:r>
          </w:p>
        </w:tc>
        <w:tc>
          <w:tcPr>
            <w:tcW w:w="5850" w:type="dxa"/>
            <w:shd w:val="pct5" w:color="auto" w:fill="FFFFFF"/>
          </w:tcPr>
          <w:p w14:paraId="58CC981F" w14:textId="77777777" w:rsidR="00464553" w:rsidRPr="006A02C3" w:rsidRDefault="00464553" w:rsidP="00512E56">
            <w:pPr>
              <w:pStyle w:val="Bang"/>
              <w:spacing w:line="360" w:lineRule="auto"/>
              <w:ind w:left="0" w:firstLine="0"/>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3063B4F" w14:textId="77777777" w:rsidTr="006D0B7A">
        <w:tc>
          <w:tcPr>
            <w:tcW w:w="13676" w:type="dxa"/>
            <w:gridSpan w:val="6"/>
          </w:tcPr>
          <w:p w14:paraId="363B10F4" w14:textId="1897DA31"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Thông tin</w:t>
            </w:r>
          </w:p>
        </w:tc>
      </w:tr>
      <w:tr w:rsidR="00464553" w:rsidRPr="006A02C3" w14:paraId="7FAB5CA5" w14:textId="77777777" w:rsidTr="006D0B7A">
        <w:tc>
          <w:tcPr>
            <w:tcW w:w="828" w:type="dxa"/>
          </w:tcPr>
          <w:p w14:paraId="711DF0EE" w14:textId="77777777" w:rsidR="00464553" w:rsidRPr="006A02C3" w:rsidRDefault="00464553">
            <w:pPr>
              <w:pStyle w:val="TableData12"/>
              <w:numPr>
                <w:ilvl w:val="0"/>
                <w:numId w:val="60"/>
              </w:numPr>
              <w:spacing w:line="360" w:lineRule="auto"/>
              <w:rPr>
                <w:rFonts w:ascii="Times New Roman" w:hAnsi="Times New Roman"/>
                <w:sz w:val="24"/>
                <w:szCs w:val="24"/>
              </w:rPr>
            </w:pPr>
          </w:p>
        </w:tc>
        <w:tc>
          <w:tcPr>
            <w:tcW w:w="2070" w:type="dxa"/>
          </w:tcPr>
          <w:p w14:paraId="24B0D3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2EA4EA3C"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7BACB2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4114CD9"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46BDEFF5" w14:textId="77777777" w:rsidR="00464553" w:rsidRPr="006A02C3" w:rsidRDefault="00464553" w:rsidP="00C87C71">
            <w:pPr>
              <w:pStyle w:val="GDP1"/>
            </w:pPr>
            <w:r w:rsidRPr="006A02C3">
              <w:t>Mã – Tên đơn vị đang chọn xem</w:t>
            </w:r>
          </w:p>
        </w:tc>
      </w:tr>
      <w:tr w:rsidR="00464553" w:rsidRPr="006A02C3" w14:paraId="55881D21" w14:textId="77777777" w:rsidTr="006D0B7A">
        <w:tc>
          <w:tcPr>
            <w:tcW w:w="828" w:type="dxa"/>
          </w:tcPr>
          <w:p w14:paraId="6C0E338E" w14:textId="77777777" w:rsidR="00464553" w:rsidRPr="006A02C3" w:rsidRDefault="00464553">
            <w:pPr>
              <w:pStyle w:val="TableData12"/>
              <w:numPr>
                <w:ilvl w:val="0"/>
                <w:numId w:val="60"/>
              </w:numPr>
              <w:spacing w:line="360" w:lineRule="auto"/>
              <w:rPr>
                <w:rFonts w:ascii="Times New Roman" w:hAnsi="Times New Roman"/>
                <w:sz w:val="24"/>
                <w:szCs w:val="24"/>
              </w:rPr>
            </w:pPr>
          </w:p>
        </w:tc>
        <w:tc>
          <w:tcPr>
            <w:tcW w:w="2070" w:type="dxa"/>
          </w:tcPr>
          <w:p w14:paraId="77DCB41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Nhân viên</w:t>
            </w:r>
          </w:p>
        </w:tc>
        <w:tc>
          <w:tcPr>
            <w:tcW w:w="1800" w:type="dxa"/>
          </w:tcPr>
          <w:p w14:paraId="68F69B2B"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7ABAA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FB2D71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3AF3A258" w14:textId="77777777" w:rsidR="00464553" w:rsidRPr="006A02C3" w:rsidRDefault="00464553" w:rsidP="00C87C71">
            <w:pPr>
              <w:pStyle w:val="GDP1"/>
            </w:pPr>
            <w:r w:rsidRPr="006A02C3">
              <w:t>Mã – Tên nhân viên</w:t>
            </w:r>
          </w:p>
          <w:p w14:paraId="2FA7DAF8" w14:textId="77777777" w:rsidR="00464553" w:rsidRPr="006A02C3" w:rsidRDefault="00464553" w:rsidP="00C87C71">
            <w:pPr>
              <w:pStyle w:val="GDP1"/>
            </w:pPr>
            <w:r w:rsidRPr="006A02C3">
              <w:t xml:space="preserve">Load từ bảng </w:t>
            </w:r>
            <w:r w:rsidRPr="006A02C3">
              <w:lastRenderedPageBreak/>
              <w:t>VANSALE_INVENTORY.STAFF_ID join qua STAFF lấy CODE - NAME</w:t>
            </w:r>
          </w:p>
        </w:tc>
      </w:tr>
      <w:tr w:rsidR="00464553" w:rsidRPr="006A02C3" w14:paraId="573038A7" w14:textId="77777777" w:rsidTr="006D0B7A">
        <w:tc>
          <w:tcPr>
            <w:tcW w:w="828" w:type="dxa"/>
          </w:tcPr>
          <w:p w14:paraId="61D26E4D" w14:textId="77777777" w:rsidR="00464553" w:rsidRPr="006A02C3" w:rsidRDefault="00464553">
            <w:pPr>
              <w:pStyle w:val="TableData12"/>
              <w:numPr>
                <w:ilvl w:val="0"/>
                <w:numId w:val="60"/>
              </w:numPr>
              <w:spacing w:line="360" w:lineRule="auto"/>
              <w:rPr>
                <w:rFonts w:ascii="Times New Roman" w:hAnsi="Times New Roman"/>
                <w:sz w:val="24"/>
                <w:szCs w:val="24"/>
              </w:rPr>
            </w:pPr>
          </w:p>
        </w:tc>
        <w:tc>
          <w:tcPr>
            <w:tcW w:w="2070" w:type="dxa"/>
          </w:tcPr>
          <w:p w14:paraId="60DE6E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Sản phẩm </w:t>
            </w:r>
          </w:p>
        </w:tc>
        <w:tc>
          <w:tcPr>
            <w:tcW w:w="1800" w:type="dxa"/>
          </w:tcPr>
          <w:p w14:paraId="504A4E27"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DA508A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F4AE53C"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07490977" w14:textId="77777777" w:rsidR="00464553" w:rsidRPr="006A02C3" w:rsidRDefault="00464553" w:rsidP="00C87C71">
            <w:pPr>
              <w:pStyle w:val="GDP1"/>
            </w:pPr>
            <w:r w:rsidRPr="006A02C3">
              <w:t>Mã – Tên sản phẩm</w:t>
            </w:r>
          </w:p>
          <w:p w14:paraId="17FCC578" w14:textId="77777777" w:rsidR="00464553" w:rsidRPr="006A02C3" w:rsidRDefault="00464553" w:rsidP="00C87C71">
            <w:pPr>
              <w:pStyle w:val="GDP1"/>
            </w:pPr>
            <w:r w:rsidRPr="006A02C3">
              <w:t>Load từ bảng Load từ bảng VANSALE_INVENTORY.PRODUCT_ID join qua PRODUCT lấy CODE - NAME</w:t>
            </w:r>
          </w:p>
        </w:tc>
      </w:tr>
      <w:tr w:rsidR="00464553" w:rsidRPr="006A02C3" w14:paraId="59291C82" w14:textId="77777777" w:rsidTr="006D0B7A">
        <w:tc>
          <w:tcPr>
            <w:tcW w:w="828" w:type="dxa"/>
          </w:tcPr>
          <w:p w14:paraId="6FFA3103" w14:textId="77777777" w:rsidR="00464553" w:rsidRPr="006A02C3" w:rsidRDefault="00464553">
            <w:pPr>
              <w:pStyle w:val="TableData12"/>
              <w:numPr>
                <w:ilvl w:val="0"/>
                <w:numId w:val="60"/>
              </w:numPr>
              <w:spacing w:line="360" w:lineRule="auto"/>
              <w:rPr>
                <w:rFonts w:ascii="Times New Roman" w:hAnsi="Times New Roman"/>
                <w:sz w:val="24"/>
                <w:szCs w:val="24"/>
              </w:rPr>
            </w:pPr>
          </w:p>
        </w:tc>
        <w:tc>
          <w:tcPr>
            <w:tcW w:w="2070" w:type="dxa"/>
          </w:tcPr>
          <w:p w14:paraId="6C3731D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tính </w:t>
            </w:r>
          </w:p>
        </w:tc>
        <w:tc>
          <w:tcPr>
            <w:tcW w:w="1800" w:type="dxa"/>
          </w:tcPr>
          <w:p w14:paraId="1C7F8808" w14:textId="77777777" w:rsidR="00464553" w:rsidRPr="006A02C3" w:rsidRDefault="00464553" w:rsidP="00512E56">
            <w:pPr>
              <w:pStyle w:val="TableData12"/>
              <w:spacing w:line="360" w:lineRule="auto"/>
              <w:jc w:val="both"/>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39251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F545194"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60CAA502" w14:textId="77777777" w:rsidR="00464553" w:rsidRPr="006A02C3" w:rsidRDefault="00464553" w:rsidP="00C87C71">
            <w:pPr>
              <w:pStyle w:val="GDP1"/>
            </w:pPr>
            <w:r w:rsidRPr="006A02C3">
              <w:t>Load từ bảng PRODUCT_UOM.TITLE</w:t>
            </w:r>
          </w:p>
        </w:tc>
      </w:tr>
      <w:tr w:rsidR="00464553" w:rsidRPr="006A02C3" w14:paraId="49AAAF9A" w14:textId="77777777" w:rsidTr="006D0B7A">
        <w:tc>
          <w:tcPr>
            <w:tcW w:w="13676" w:type="dxa"/>
            <w:gridSpan w:val="6"/>
          </w:tcPr>
          <w:p w14:paraId="19379ED1" w14:textId="77777777" w:rsidR="00464553" w:rsidRPr="006A02C3" w:rsidRDefault="00464553" w:rsidP="00512E56">
            <w:pPr>
              <w:pStyle w:val="TableData12"/>
              <w:spacing w:line="360" w:lineRule="auto"/>
              <w:rPr>
                <w:rFonts w:ascii="Times New Roman" w:hAnsi="Times New Roman"/>
                <w:i/>
                <w:iCs/>
                <w:sz w:val="24"/>
                <w:szCs w:val="24"/>
              </w:rPr>
            </w:pPr>
            <w:r w:rsidRPr="006A02C3">
              <w:rPr>
                <w:rFonts w:ascii="Times New Roman" w:hAnsi="Times New Roman"/>
                <w:i/>
                <w:iCs/>
                <w:sz w:val="24"/>
                <w:szCs w:val="24"/>
              </w:rPr>
              <w:t>Datagrid</w:t>
            </w:r>
          </w:p>
          <w:p w14:paraId="05D46782" w14:textId="77777777" w:rsidR="00464553" w:rsidRPr="006A02C3" w:rsidRDefault="00464553" w:rsidP="00C87C71">
            <w:pPr>
              <w:pStyle w:val="GDP1"/>
            </w:pPr>
            <w:r w:rsidRPr="006A02C3">
              <w:t>Load danh sách tồn kho của các biến thể thuộc sản phẩm</w:t>
            </w:r>
          </w:p>
          <w:p w14:paraId="4093A6D1" w14:textId="7479D346" w:rsidR="00464553" w:rsidRPr="006A02C3" w:rsidRDefault="00464553" w:rsidP="00C87C71">
            <w:pPr>
              <w:pStyle w:val="GDP1"/>
            </w:pPr>
            <w:r w:rsidRPr="006A02C3">
              <w:t>Load dữ liệu từ bảng VANSALE_INVENTORY</w:t>
            </w:r>
          </w:p>
          <w:p w14:paraId="7B73696D" w14:textId="77777777" w:rsidR="00464553" w:rsidRPr="006A02C3" w:rsidRDefault="00464553" w:rsidP="00C87C71">
            <w:pPr>
              <w:pStyle w:val="GDP1"/>
            </w:pPr>
            <w:r w:rsidRPr="006A02C3">
              <w:t>Sort theo VISUAL_INDEX ASC của Sản phẩm, Mã sản phẩm ASC</w:t>
            </w:r>
          </w:p>
          <w:p w14:paraId="15A08212" w14:textId="77777777" w:rsidR="00464553" w:rsidRPr="006A02C3" w:rsidRDefault="00464553" w:rsidP="00C87C71">
            <w:pPr>
              <w:pStyle w:val="GDP1"/>
            </w:pPr>
            <w:r w:rsidRPr="006A02C3">
              <w:t>Phân trang theo quy định chung</w:t>
            </w:r>
          </w:p>
        </w:tc>
      </w:tr>
      <w:tr w:rsidR="00464553" w:rsidRPr="006A02C3" w14:paraId="2F0D09D1" w14:textId="77777777" w:rsidTr="006D0B7A">
        <w:tc>
          <w:tcPr>
            <w:tcW w:w="828" w:type="dxa"/>
          </w:tcPr>
          <w:p w14:paraId="341F703A" w14:textId="77777777" w:rsidR="00464553" w:rsidRPr="006A02C3" w:rsidRDefault="00464553">
            <w:pPr>
              <w:pStyle w:val="TableData12"/>
              <w:numPr>
                <w:ilvl w:val="0"/>
                <w:numId w:val="60"/>
              </w:numPr>
              <w:spacing w:line="360" w:lineRule="auto"/>
              <w:rPr>
                <w:rFonts w:ascii="Times New Roman" w:hAnsi="Times New Roman"/>
                <w:sz w:val="24"/>
                <w:szCs w:val="24"/>
              </w:rPr>
            </w:pPr>
          </w:p>
        </w:tc>
        <w:tc>
          <w:tcPr>
            <w:tcW w:w="2070" w:type="dxa"/>
          </w:tcPr>
          <w:p w14:paraId="35212D4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SKUs</w:t>
            </w:r>
          </w:p>
        </w:tc>
        <w:tc>
          <w:tcPr>
            <w:tcW w:w="1800" w:type="dxa"/>
          </w:tcPr>
          <w:p w14:paraId="54D2A5D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0318AB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7A3653F"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27008C3" w14:textId="77777777" w:rsidR="00464553" w:rsidRPr="006A02C3" w:rsidRDefault="00464553" w:rsidP="00C87C71">
            <w:pPr>
              <w:pStyle w:val="GDP1"/>
            </w:pPr>
            <w:r w:rsidRPr="006A02C3">
              <w:t>Load từ bảng PRODUCT_ID. Join qua bảng PRODUCT lấy CODE</w:t>
            </w:r>
          </w:p>
        </w:tc>
      </w:tr>
      <w:tr w:rsidR="00464553" w:rsidRPr="006A02C3" w14:paraId="26BAE226" w14:textId="77777777" w:rsidTr="006D0B7A">
        <w:tc>
          <w:tcPr>
            <w:tcW w:w="828" w:type="dxa"/>
          </w:tcPr>
          <w:p w14:paraId="223E5CC3" w14:textId="77777777" w:rsidR="00464553" w:rsidRPr="006A02C3" w:rsidRDefault="00464553">
            <w:pPr>
              <w:pStyle w:val="TableData12"/>
              <w:numPr>
                <w:ilvl w:val="0"/>
                <w:numId w:val="60"/>
              </w:numPr>
              <w:spacing w:line="360" w:lineRule="auto"/>
              <w:rPr>
                <w:rFonts w:ascii="Times New Roman" w:hAnsi="Times New Roman"/>
                <w:sz w:val="24"/>
                <w:szCs w:val="24"/>
              </w:rPr>
            </w:pPr>
          </w:p>
        </w:tc>
        <w:tc>
          <w:tcPr>
            <w:tcW w:w="2070" w:type="dxa"/>
          </w:tcPr>
          <w:p w14:paraId="4D79636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Tên SKUs</w:t>
            </w:r>
          </w:p>
        </w:tc>
        <w:tc>
          <w:tcPr>
            <w:tcW w:w="1800" w:type="dxa"/>
          </w:tcPr>
          <w:p w14:paraId="44E759F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A72E94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56C9B3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Pr>
          <w:p w14:paraId="528A8270" w14:textId="77777777" w:rsidR="00464553" w:rsidRPr="006A02C3" w:rsidRDefault="00464553" w:rsidP="00C87C71">
            <w:pPr>
              <w:pStyle w:val="GDP1"/>
            </w:pPr>
            <w:r w:rsidRPr="006A02C3">
              <w:t>Load từ bảng PRODUCT_ID. Join qua bảng PRODUCT lấy NAME</w:t>
            </w:r>
          </w:p>
        </w:tc>
      </w:tr>
      <w:tr w:rsidR="00464553" w:rsidRPr="006A02C3" w14:paraId="116996B7" w14:textId="77777777" w:rsidTr="006D0B7A">
        <w:tc>
          <w:tcPr>
            <w:tcW w:w="828" w:type="dxa"/>
            <w:tcBorders>
              <w:top w:val="dotted" w:sz="4" w:space="0" w:color="auto"/>
              <w:left w:val="dotted" w:sz="4" w:space="0" w:color="auto"/>
              <w:bottom w:val="dotted" w:sz="4" w:space="0" w:color="auto"/>
              <w:right w:val="dotted" w:sz="4" w:space="0" w:color="auto"/>
            </w:tcBorders>
          </w:tcPr>
          <w:p w14:paraId="6A828F03" w14:textId="77777777" w:rsidR="00464553" w:rsidRPr="006A02C3" w:rsidRDefault="00464553">
            <w:pPr>
              <w:pStyle w:val="TableData12"/>
              <w:numPr>
                <w:ilvl w:val="0"/>
                <w:numId w:val="60"/>
              </w:numPr>
              <w:spacing w:line="360" w:lineRule="auto"/>
              <w:rPr>
                <w:rFonts w:ascii="Times New Roman" w:hAnsi="Times New Roman"/>
                <w:sz w:val="24"/>
                <w:szCs w:val="24"/>
              </w:rPr>
            </w:pPr>
          </w:p>
        </w:tc>
        <w:tc>
          <w:tcPr>
            <w:tcW w:w="2070" w:type="dxa"/>
            <w:tcBorders>
              <w:top w:val="dotted" w:sz="4" w:space="0" w:color="auto"/>
              <w:left w:val="dotted" w:sz="4" w:space="0" w:color="auto"/>
              <w:bottom w:val="dotted" w:sz="4" w:space="0" w:color="auto"/>
              <w:right w:val="dotted" w:sz="4" w:space="0" w:color="auto"/>
            </w:tcBorders>
          </w:tcPr>
          <w:p w14:paraId="2DB563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Tồn kho </w:t>
            </w:r>
          </w:p>
        </w:tc>
        <w:tc>
          <w:tcPr>
            <w:tcW w:w="1800" w:type="dxa"/>
            <w:tcBorders>
              <w:top w:val="dotted" w:sz="4" w:space="0" w:color="auto"/>
              <w:left w:val="dotted" w:sz="4" w:space="0" w:color="auto"/>
              <w:bottom w:val="dotted" w:sz="4" w:space="0" w:color="auto"/>
              <w:right w:val="dotted" w:sz="4" w:space="0" w:color="auto"/>
            </w:tcBorders>
          </w:tcPr>
          <w:p w14:paraId="22BD81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Borders>
              <w:top w:val="dotted" w:sz="4" w:space="0" w:color="auto"/>
              <w:left w:val="dotted" w:sz="4" w:space="0" w:color="auto"/>
              <w:bottom w:val="dotted" w:sz="4" w:space="0" w:color="auto"/>
              <w:right w:val="dotted" w:sz="4" w:space="0" w:color="auto"/>
            </w:tcBorders>
          </w:tcPr>
          <w:p w14:paraId="5B1BC29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Borders>
              <w:top w:val="dotted" w:sz="4" w:space="0" w:color="auto"/>
              <w:left w:val="dotted" w:sz="4" w:space="0" w:color="auto"/>
              <w:bottom w:val="dotted" w:sz="4" w:space="0" w:color="auto"/>
              <w:right w:val="dotted" w:sz="4" w:space="0" w:color="auto"/>
            </w:tcBorders>
          </w:tcPr>
          <w:p w14:paraId="5304DBF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Borders>
              <w:top w:val="dotted" w:sz="4" w:space="0" w:color="auto"/>
              <w:left w:val="dotted" w:sz="4" w:space="0" w:color="auto"/>
              <w:bottom w:val="dotted" w:sz="4" w:space="0" w:color="auto"/>
              <w:right w:val="dotted" w:sz="4" w:space="0" w:color="auto"/>
            </w:tcBorders>
          </w:tcPr>
          <w:p w14:paraId="7C778D03" w14:textId="77777777" w:rsidR="00464553" w:rsidRPr="006A02C3" w:rsidRDefault="00464553" w:rsidP="00C87C71">
            <w:pPr>
              <w:pStyle w:val="GDP1"/>
            </w:pPr>
            <w:r w:rsidRPr="006A02C3">
              <w:t>Load từ bảng VANSALE_INVENTORY/ VANSALE_INVENTORY_LOT. QUANTITY</w:t>
            </w:r>
          </w:p>
        </w:tc>
      </w:tr>
      <w:tr w:rsidR="00464553" w:rsidRPr="006A02C3" w14:paraId="726CB64F" w14:textId="77777777" w:rsidTr="006D0B7A">
        <w:tc>
          <w:tcPr>
            <w:tcW w:w="828" w:type="dxa"/>
            <w:tcBorders>
              <w:top w:val="dotted" w:sz="4" w:space="0" w:color="auto"/>
              <w:left w:val="dotted" w:sz="4" w:space="0" w:color="auto"/>
              <w:bottom w:val="dotted" w:sz="4" w:space="0" w:color="auto"/>
              <w:right w:val="dotted" w:sz="4" w:space="0" w:color="auto"/>
            </w:tcBorders>
          </w:tcPr>
          <w:p w14:paraId="1AC7B03E" w14:textId="77777777" w:rsidR="00464553" w:rsidRPr="006A02C3" w:rsidRDefault="00464553">
            <w:pPr>
              <w:pStyle w:val="TableData12"/>
              <w:numPr>
                <w:ilvl w:val="0"/>
                <w:numId w:val="60"/>
              </w:numPr>
              <w:spacing w:line="360" w:lineRule="auto"/>
              <w:rPr>
                <w:rFonts w:ascii="Times New Roman" w:hAnsi="Times New Roman"/>
                <w:sz w:val="24"/>
                <w:szCs w:val="24"/>
              </w:rPr>
            </w:pPr>
          </w:p>
        </w:tc>
        <w:tc>
          <w:tcPr>
            <w:tcW w:w="2070" w:type="dxa"/>
            <w:tcBorders>
              <w:top w:val="dotted" w:sz="4" w:space="0" w:color="auto"/>
              <w:left w:val="dotted" w:sz="4" w:space="0" w:color="auto"/>
              <w:bottom w:val="dotted" w:sz="4" w:space="0" w:color="auto"/>
              <w:right w:val="dotted" w:sz="4" w:space="0" w:color="auto"/>
            </w:tcBorders>
          </w:tcPr>
          <w:p w14:paraId="79C0F21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giá </w:t>
            </w:r>
          </w:p>
        </w:tc>
        <w:tc>
          <w:tcPr>
            <w:tcW w:w="1800" w:type="dxa"/>
            <w:tcBorders>
              <w:top w:val="dotted" w:sz="4" w:space="0" w:color="auto"/>
              <w:left w:val="dotted" w:sz="4" w:space="0" w:color="auto"/>
              <w:bottom w:val="dotted" w:sz="4" w:space="0" w:color="auto"/>
              <w:right w:val="dotted" w:sz="4" w:space="0" w:color="auto"/>
            </w:tcBorders>
          </w:tcPr>
          <w:p w14:paraId="7A1560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Borders>
              <w:top w:val="dotted" w:sz="4" w:space="0" w:color="auto"/>
              <w:left w:val="dotted" w:sz="4" w:space="0" w:color="auto"/>
              <w:bottom w:val="dotted" w:sz="4" w:space="0" w:color="auto"/>
              <w:right w:val="dotted" w:sz="4" w:space="0" w:color="auto"/>
            </w:tcBorders>
          </w:tcPr>
          <w:p w14:paraId="21262A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Borders>
              <w:top w:val="dotted" w:sz="4" w:space="0" w:color="auto"/>
              <w:left w:val="dotted" w:sz="4" w:space="0" w:color="auto"/>
              <w:bottom w:val="dotted" w:sz="4" w:space="0" w:color="auto"/>
              <w:right w:val="dotted" w:sz="4" w:space="0" w:color="auto"/>
            </w:tcBorders>
          </w:tcPr>
          <w:p w14:paraId="5049FCB2"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Borders>
              <w:top w:val="dotted" w:sz="4" w:space="0" w:color="auto"/>
              <w:left w:val="dotted" w:sz="4" w:space="0" w:color="auto"/>
              <w:bottom w:val="dotted" w:sz="4" w:space="0" w:color="auto"/>
              <w:right w:val="dotted" w:sz="4" w:space="0" w:color="auto"/>
            </w:tcBorders>
          </w:tcPr>
          <w:p w14:paraId="41702BC1" w14:textId="77777777" w:rsidR="00464553" w:rsidRPr="006A02C3" w:rsidRDefault="00464553" w:rsidP="00C87C71">
            <w:pPr>
              <w:pStyle w:val="GDP1"/>
              <w:rPr>
                <w:lang w:val="vi-VN"/>
              </w:rPr>
            </w:pPr>
            <w:r w:rsidRPr="006A02C3">
              <w:t>Đơn giá theo bảng giá bán mặc định của sản phẩm</w:t>
            </w:r>
          </w:p>
          <w:p w14:paraId="074B64F5" w14:textId="77777777" w:rsidR="00464553" w:rsidRPr="006A02C3" w:rsidRDefault="00464553" w:rsidP="00C87C71">
            <w:pPr>
              <w:pStyle w:val="GDP1"/>
            </w:pPr>
            <w:r w:rsidRPr="006A02C3">
              <w:t>Lấy từ bảng PRICE_ENTRY.PRICE where PRICE_ENTRY.PRICE_LIST_ID = PRICE_LIST.ID and PRICE_LIST.IS_DEFAULT = 1 and TYPE = ‘SELL’</w:t>
            </w:r>
          </w:p>
        </w:tc>
      </w:tr>
      <w:tr w:rsidR="00464553" w:rsidRPr="006A02C3" w14:paraId="0EE32487" w14:textId="77777777" w:rsidTr="006D0B7A">
        <w:tc>
          <w:tcPr>
            <w:tcW w:w="828" w:type="dxa"/>
            <w:tcBorders>
              <w:top w:val="dotted" w:sz="4" w:space="0" w:color="auto"/>
              <w:left w:val="dotted" w:sz="4" w:space="0" w:color="auto"/>
              <w:bottom w:val="dotted" w:sz="4" w:space="0" w:color="auto"/>
              <w:right w:val="dotted" w:sz="4" w:space="0" w:color="auto"/>
            </w:tcBorders>
          </w:tcPr>
          <w:p w14:paraId="4F9AF474" w14:textId="77777777" w:rsidR="00464553" w:rsidRPr="006A02C3" w:rsidRDefault="00464553">
            <w:pPr>
              <w:pStyle w:val="TableData12"/>
              <w:numPr>
                <w:ilvl w:val="0"/>
                <w:numId w:val="60"/>
              </w:numPr>
              <w:spacing w:line="360" w:lineRule="auto"/>
              <w:rPr>
                <w:rFonts w:ascii="Times New Roman" w:hAnsi="Times New Roman"/>
                <w:sz w:val="24"/>
                <w:szCs w:val="24"/>
              </w:rPr>
            </w:pPr>
          </w:p>
        </w:tc>
        <w:tc>
          <w:tcPr>
            <w:tcW w:w="2070" w:type="dxa"/>
            <w:tcBorders>
              <w:top w:val="dotted" w:sz="4" w:space="0" w:color="auto"/>
              <w:left w:val="dotted" w:sz="4" w:space="0" w:color="auto"/>
              <w:bottom w:val="dotted" w:sz="4" w:space="0" w:color="auto"/>
              <w:right w:val="dotted" w:sz="4" w:space="0" w:color="auto"/>
            </w:tcBorders>
          </w:tcPr>
          <w:p w14:paraId="06A0D4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Tổng giá trị</w:t>
            </w:r>
          </w:p>
        </w:tc>
        <w:tc>
          <w:tcPr>
            <w:tcW w:w="1800" w:type="dxa"/>
            <w:tcBorders>
              <w:top w:val="dotted" w:sz="4" w:space="0" w:color="auto"/>
              <w:left w:val="dotted" w:sz="4" w:space="0" w:color="auto"/>
              <w:bottom w:val="dotted" w:sz="4" w:space="0" w:color="auto"/>
              <w:right w:val="dotted" w:sz="4" w:space="0" w:color="auto"/>
            </w:tcBorders>
          </w:tcPr>
          <w:p w14:paraId="6302C5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Borders>
              <w:top w:val="dotted" w:sz="4" w:space="0" w:color="auto"/>
              <w:left w:val="dotted" w:sz="4" w:space="0" w:color="auto"/>
              <w:bottom w:val="dotted" w:sz="4" w:space="0" w:color="auto"/>
              <w:right w:val="dotted" w:sz="4" w:space="0" w:color="auto"/>
            </w:tcBorders>
          </w:tcPr>
          <w:p w14:paraId="7C6A04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Borders>
              <w:top w:val="dotted" w:sz="4" w:space="0" w:color="auto"/>
              <w:left w:val="dotted" w:sz="4" w:space="0" w:color="auto"/>
              <w:bottom w:val="dotted" w:sz="4" w:space="0" w:color="auto"/>
              <w:right w:val="dotted" w:sz="4" w:space="0" w:color="auto"/>
            </w:tcBorders>
          </w:tcPr>
          <w:p w14:paraId="0A467448" w14:textId="77777777" w:rsidR="00464553" w:rsidRPr="006A02C3" w:rsidRDefault="00464553" w:rsidP="00512E56">
            <w:pPr>
              <w:pStyle w:val="TableData12"/>
              <w:spacing w:line="360" w:lineRule="auto"/>
              <w:rPr>
                <w:rFonts w:ascii="Times New Roman" w:hAnsi="Times New Roman"/>
                <w:sz w:val="24"/>
                <w:szCs w:val="24"/>
              </w:rPr>
            </w:pPr>
          </w:p>
        </w:tc>
        <w:tc>
          <w:tcPr>
            <w:tcW w:w="5850" w:type="dxa"/>
            <w:tcBorders>
              <w:top w:val="dotted" w:sz="4" w:space="0" w:color="auto"/>
              <w:left w:val="dotted" w:sz="4" w:space="0" w:color="auto"/>
              <w:bottom w:val="dotted" w:sz="4" w:space="0" w:color="auto"/>
              <w:right w:val="dotted" w:sz="4" w:space="0" w:color="auto"/>
            </w:tcBorders>
          </w:tcPr>
          <w:p w14:paraId="4BE798F1" w14:textId="77777777" w:rsidR="00464553" w:rsidRPr="006A02C3" w:rsidRDefault="00464553" w:rsidP="00C87C71">
            <w:pPr>
              <w:pStyle w:val="GDP1"/>
            </w:pPr>
            <w:r w:rsidRPr="006A02C3">
              <w:t>Tồn kho thực tế*Đơn giá</w:t>
            </w:r>
          </w:p>
        </w:tc>
      </w:tr>
    </w:tbl>
    <w:p w14:paraId="3AFD13C1" w14:textId="77777777" w:rsidR="00464553" w:rsidRPr="006A02C3" w:rsidRDefault="00464553" w:rsidP="00512E56">
      <w:pPr>
        <w:spacing w:line="360" w:lineRule="auto"/>
        <w:rPr>
          <w:lang w:eastAsia="ar-SA"/>
        </w:rPr>
      </w:pPr>
    </w:p>
    <w:p w14:paraId="19EB9C3F" w14:textId="77777777" w:rsidR="00464553" w:rsidRPr="006A02C3" w:rsidRDefault="00464553" w:rsidP="00512E56">
      <w:pPr>
        <w:pStyle w:val="Heading5"/>
        <w:spacing w:line="360" w:lineRule="auto"/>
      </w:pPr>
      <w:r w:rsidRPr="006A02C3">
        <w:t>Luồng nghiệp vụ</w:t>
      </w:r>
    </w:p>
    <w:p w14:paraId="7ED5DB26" w14:textId="77777777" w:rsidR="00464553" w:rsidRPr="006A02C3" w:rsidRDefault="00464553" w:rsidP="00512E56">
      <w:pPr>
        <w:spacing w:line="360" w:lineRule="auto"/>
        <w:jc w:val="center"/>
      </w:pPr>
      <w:r w:rsidRPr="006A02C3">
        <w:rPr>
          <w:noProof/>
        </w:rPr>
        <w:lastRenderedPageBreak/>
        <w:drawing>
          <wp:inline distT="0" distB="0" distL="0" distR="0" wp14:anchorId="72AABCBC" wp14:editId="1B1775CE">
            <wp:extent cx="8229600" cy="52406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8229600" cy="5240655"/>
                    </a:xfrm>
                    <a:prstGeom prst="rect">
                      <a:avLst/>
                    </a:prstGeom>
                  </pic:spPr>
                </pic:pic>
              </a:graphicData>
            </a:graphic>
          </wp:inline>
        </w:drawing>
      </w:r>
    </w:p>
    <w:p w14:paraId="6D453ED5" w14:textId="77777777" w:rsidR="00464553" w:rsidRPr="006A02C3" w:rsidRDefault="00464553" w:rsidP="00512E56">
      <w:pPr>
        <w:pStyle w:val="Heading6"/>
        <w:spacing w:line="360" w:lineRule="auto"/>
        <w:rPr>
          <w:highlight w:val="yellow"/>
        </w:rPr>
      </w:pPr>
      <w:r w:rsidRPr="006A02C3">
        <w:rPr>
          <w:highlight w:val="yellow"/>
        </w:rPr>
        <w:t>Xem danh sách &amp; tìm kiếm tồn kho nhân viên</w:t>
      </w:r>
    </w:p>
    <w:p w14:paraId="14885F4D" w14:textId="77777777" w:rsidR="00464553" w:rsidRPr="006A02C3" w:rsidRDefault="00464553">
      <w:pPr>
        <w:pStyle w:val="PAL0"/>
        <w:numPr>
          <w:ilvl w:val="0"/>
          <w:numId w:val="401"/>
        </w:numPr>
        <w:spacing w:line="360" w:lineRule="auto"/>
        <w:ind w:left="567"/>
      </w:pPr>
      <w:r w:rsidRPr="006A02C3">
        <w:lastRenderedPageBreak/>
        <w:t>Chuẩn bị dữ liệu (Khi người dùng click vào menu Kho &gt;&gt; Kho Vansale &gt;&gt; Xem tồn kho nhân viên)</w:t>
      </w:r>
    </w:p>
    <w:p w14:paraId="14F658AC" w14:textId="77777777" w:rsidR="000073EA" w:rsidRPr="006A02C3" w:rsidRDefault="00464553" w:rsidP="00512E56">
      <w:pPr>
        <w:pStyle w:val="PAL1"/>
        <w:spacing w:line="360" w:lineRule="auto"/>
      </w:pPr>
      <w:r w:rsidRPr="006A02C3">
        <w:t>Dữ liệu: theo bảng [Mô tả chi tiết các thành phần</w:t>
      </w:r>
      <w:r w:rsidR="000073EA" w:rsidRPr="006A02C3">
        <w:t>]</w:t>
      </w:r>
    </w:p>
    <w:p w14:paraId="3CE1AE69" w14:textId="75B752F4" w:rsidR="00464553" w:rsidRPr="006A02C3" w:rsidRDefault="00464553" w:rsidP="00512E56">
      <w:pPr>
        <w:pStyle w:val="PAL1"/>
        <w:spacing w:line="360" w:lineRule="auto"/>
      </w:pPr>
      <w:r w:rsidRPr="006A02C3">
        <w:t>Tìm kiếm (Khi người dùng nhập điều kiện tìm kiếm và click nút Tìm kiếm)</w:t>
      </w:r>
    </w:p>
    <w:p w14:paraId="38ECD3ED" w14:textId="32E57FB9" w:rsidR="00464553" w:rsidRPr="006A02C3" w:rsidRDefault="00464553" w:rsidP="00512E56">
      <w:pPr>
        <w:pStyle w:val="PAL1"/>
        <w:spacing w:line="360" w:lineRule="auto"/>
      </w:pPr>
      <w:r w:rsidRPr="006A02C3">
        <w:t>Thực hiện tìm kiếm dữ liệu và trả kết quả trên grid Danh sách theo bảng VANSALE_WAREHOUSE, VANSALE_INVENTORY:</w:t>
      </w:r>
    </w:p>
    <w:p w14:paraId="708B0682" w14:textId="77777777" w:rsidR="00464553" w:rsidRPr="006A02C3" w:rsidRDefault="00464553">
      <w:pPr>
        <w:pStyle w:val="PAL2"/>
        <w:numPr>
          <w:ilvl w:val="0"/>
          <w:numId w:val="437"/>
        </w:numPr>
        <w:spacing w:line="360" w:lineRule="auto"/>
      </w:pPr>
      <w:r w:rsidRPr="006A02C3">
        <w:t>Đơn vị: So sánh giá trị tìm kiếm với VANSALE_WAREHOUSE. DIST_UNIT_ID</w:t>
      </w:r>
    </w:p>
    <w:p w14:paraId="20859A25" w14:textId="77777777" w:rsidR="00464553" w:rsidRPr="006A02C3" w:rsidRDefault="00464553">
      <w:pPr>
        <w:pStyle w:val="PAL2"/>
        <w:numPr>
          <w:ilvl w:val="0"/>
          <w:numId w:val="437"/>
        </w:numPr>
        <w:spacing w:line="360" w:lineRule="auto"/>
      </w:pPr>
      <w:r w:rsidRPr="006A02C3">
        <w:t>Nhân viên: So sánh giá trị tìm kiếm với VANSALE_WAREHOUSE.STAFF_ID</w:t>
      </w:r>
    </w:p>
    <w:p w14:paraId="40774D17" w14:textId="77777777" w:rsidR="00464553" w:rsidRPr="006A02C3" w:rsidRDefault="00464553">
      <w:pPr>
        <w:pStyle w:val="PAL2"/>
        <w:numPr>
          <w:ilvl w:val="0"/>
          <w:numId w:val="437"/>
        </w:numPr>
        <w:spacing w:line="360" w:lineRule="auto"/>
      </w:pPr>
      <w:r w:rsidRPr="006A02C3">
        <w:t>Kho: So sánh giá trị tìm kiếm với VANSALE_WAREHOUSE. WAREHOUSE_TYPE</w:t>
      </w:r>
    </w:p>
    <w:p w14:paraId="3BD5486B" w14:textId="77777777" w:rsidR="00464553" w:rsidRPr="006A02C3" w:rsidRDefault="00464553">
      <w:pPr>
        <w:pStyle w:val="PAL2"/>
        <w:numPr>
          <w:ilvl w:val="0"/>
          <w:numId w:val="437"/>
        </w:numPr>
        <w:spacing w:line="360" w:lineRule="auto"/>
      </w:pPr>
      <w:r w:rsidRPr="006A02C3">
        <w:t>Cách xem: Kiểm tra giá trị tìm kiếm để hiển thị cách xem tương ứng</w:t>
      </w:r>
    </w:p>
    <w:p w14:paraId="0047FB47" w14:textId="77777777" w:rsidR="00464553" w:rsidRPr="006A02C3" w:rsidRDefault="00464553">
      <w:pPr>
        <w:pStyle w:val="PAL2"/>
        <w:numPr>
          <w:ilvl w:val="0"/>
          <w:numId w:val="437"/>
        </w:numPr>
        <w:spacing w:line="360" w:lineRule="auto"/>
      </w:pPr>
      <w:r w:rsidRPr="006A02C3">
        <w:t>Danh mục: So sánh giá trị tìm kiếm với VANSALE_INVENTORY. PRODUCT_ID join PRODUCT_CATEGORY_ENTRY.CATEGORY_ID</w:t>
      </w:r>
    </w:p>
    <w:p w14:paraId="647F946E" w14:textId="77777777" w:rsidR="00464553" w:rsidRPr="006A02C3" w:rsidRDefault="00464553">
      <w:pPr>
        <w:pStyle w:val="PAL2"/>
        <w:numPr>
          <w:ilvl w:val="0"/>
          <w:numId w:val="437"/>
        </w:numPr>
        <w:spacing w:line="360" w:lineRule="auto"/>
      </w:pPr>
      <w:r w:rsidRPr="006A02C3">
        <w:t>Sản phẩm: So sánh giá trị tìm kiếm với VANSALE_INVENTORY.CATEGORY_ID</w:t>
      </w:r>
    </w:p>
    <w:p w14:paraId="0D6E1E4D" w14:textId="77777777" w:rsidR="00464553" w:rsidRPr="006A02C3" w:rsidRDefault="00464553">
      <w:pPr>
        <w:pStyle w:val="PAL2"/>
        <w:numPr>
          <w:ilvl w:val="0"/>
          <w:numId w:val="437"/>
        </w:numPr>
        <w:spacing w:line="360" w:lineRule="auto"/>
      </w:pPr>
      <w:r w:rsidRPr="006A02C3">
        <w:t>Loại sản phẩm: So sánh giá trị tìm kiếm với VANSALE_INVENTORY.PRODUCT_ID join PRODUCT.PRODUCT_TYPE_ID</w:t>
      </w:r>
    </w:p>
    <w:p w14:paraId="548D25C5" w14:textId="77777777" w:rsidR="00464553" w:rsidRPr="006A02C3" w:rsidRDefault="00464553">
      <w:pPr>
        <w:pStyle w:val="PAL2"/>
        <w:numPr>
          <w:ilvl w:val="0"/>
          <w:numId w:val="437"/>
        </w:numPr>
        <w:spacing w:line="360" w:lineRule="auto"/>
      </w:pPr>
      <w:r w:rsidRPr="006A02C3">
        <w:t>Đơn vị tính: So sánh giá trị tìm kiếm với VANSALE_INVENTORY. PRODUCT_ID join PRODUCT_UOM.TITLE</w:t>
      </w:r>
    </w:p>
    <w:p w14:paraId="78251BC6" w14:textId="16EE4841" w:rsidR="00464553" w:rsidRPr="006A02C3" w:rsidRDefault="00464553" w:rsidP="00512E56">
      <w:pPr>
        <w:pStyle w:val="PAL1"/>
        <w:spacing w:line="360" w:lineRule="auto"/>
      </w:pPr>
      <w:r w:rsidRPr="006A02C3">
        <w:t>Xuất file (Khi người dùng click nút Xuất file)</w:t>
      </w:r>
      <w:r w:rsidR="000073EA" w:rsidRPr="006A02C3">
        <w:t xml:space="preserve">. </w:t>
      </w:r>
      <w:r w:rsidRPr="006A02C3">
        <w:t>Xuất dữ liệu theo điều kiện tìm kiếm ra file excel</w:t>
      </w:r>
    </w:p>
    <w:p w14:paraId="42A77B22" w14:textId="64509260" w:rsidR="00464553" w:rsidRPr="006A02C3" w:rsidRDefault="00464553" w:rsidP="00512E56">
      <w:pPr>
        <w:pStyle w:val="PAL1"/>
        <w:numPr>
          <w:ilvl w:val="2"/>
          <w:numId w:val="4"/>
        </w:numPr>
        <w:spacing w:line="360" w:lineRule="auto"/>
        <w:ind w:left="1701" w:hanging="283"/>
      </w:pPr>
      <w:r w:rsidRPr="006A02C3">
        <w:t xml:space="preserve">Mẫu file: </w:t>
      </w:r>
      <w:r w:rsidRPr="006A02C3">
        <w:object w:dxaOrig="1539" w:dyaOrig="997" w14:anchorId="7397157E">
          <v:shape id="_x0000_i1789" type="#_x0000_t75" style="width:77.25pt;height:48.75pt" o:ole="">
            <v:imagedata r:id="rId127" o:title=""/>
          </v:shape>
          <o:OLEObject Type="Embed" ProgID="Excel.Sheet.12" ShapeID="_x0000_i1789" DrawAspect="Icon" ObjectID="_1846238884" r:id="rId128"/>
        </w:object>
      </w:r>
    </w:p>
    <w:p w14:paraId="2E2B991A" w14:textId="77777777" w:rsidR="00464553" w:rsidRPr="006A02C3" w:rsidRDefault="00464553" w:rsidP="00512E56">
      <w:pPr>
        <w:pStyle w:val="Heading6"/>
        <w:spacing w:line="360" w:lineRule="auto"/>
        <w:rPr>
          <w:highlight w:val="yellow"/>
        </w:rPr>
      </w:pPr>
      <w:r w:rsidRPr="006A02C3">
        <w:rPr>
          <w:highlight w:val="yellow"/>
        </w:rPr>
        <w:t>Xem chi tiết tồn kho</w:t>
      </w:r>
    </w:p>
    <w:p w14:paraId="599D3470" w14:textId="77777777" w:rsidR="00464553" w:rsidRPr="006A02C3" w:rsidRDefault="00464553">
      <w:pPr>
        <w:pStyle w:val="PAL0"/>
        <w:numPr>
          <w:ilvl w:val="0"/>
          <w:numId w:val="402"/>
        </w:numPr>
        <w:spacing w:line="360" w:lineRule="auto"/>
        <w:ind w:left="567"/>
      </w:pPr>
      <w:r w:rsidRPr="006A02C3">
        <w:t>Chuẩn bị dữ liệu (Khi người dùng click vào icon Xem chi tiết)</w:t>
      </w:r>
    </w:p>
    <w:p w14:paraId="7EF19D27" w14:textId="77777777" w:rsidR="00464553" w:rsidRPr="006A02C3" w:rsidRDefault="00464553" w:rsidP="00512E56">
      <w:pPr>
        <w:pStyle w:val="PAL1"/>
        <w:spacing w:line="360" w:lineRule="auto"/>
      </w:pPr>
      <w:r w:rsidRPr="006A02C3">
        <w:lastRenderedPageBreak/>
        <w:t>Dữ liệu: theo bảng [Mô tả chi tiết các thành phần]</w:t>
      </w:r>
    </w:p>
    <w:p w14:paraId="1626D3A9" w14:textId="4BCCFA6E" w:rsidR="00464553" w:rsidRPr="006A02C3" w:rsidRDefault="00464553" w:rsidP="00512E56">
      <w:pPr>
        <w:pStyle w:val="Heading3"/>
        <w:spacing w:line="360" w:lineRule="auto"/>
        <w:rPr>
          <w:szCs w:val="24"/>
        </w:rPr>
      </w:pPr>
      <w:bookmarkStart w:id="40" w:name="_Toc235626130"/>
      <w:r w:rsidRPr="006A02C3">
        <w:rPr>
          <w:szCs w:val="24"/>
        </w:rPr>
        <w:t>Quản lý kiểm kê kho</w:t>
      </w:r>
      <w:bookmarkEnd w:id="40"/>
    </w:p>
    <w:p w14:paraId="6A92C2D9" w14:textId="77777777" w:rsidR="00464553" w:rsidRPr="006A02C3" w:rsidRDefault="00464553" w:rsidP="00512E56">
      <w:pPr>
        <w:pStyle w:val="Heading4"/>
        <w:spacing w:line="360" w:lineRule="auto"/>
      </w:pPr>
      <w:r w:rsidRPr="006A02C3">
        <w:t>Thông tin chung chức năng</w:t>
      </w:r>
    </w:p>
    <w:p w14:paraId="1B49F17A" w14:textId="77777777" w:rsidR="00464553" w:rsidRPr="006A02C3" w:rsidRDefault="00464553" w:rsidP="00512E56">
      <w:pPr>
        <w:spacing w:line="360" w:lineRule="auto"/>
        <w:jc w:val="center"/>
      </w:pPr>
      <w:r w:rsidRPr="006A02C3">
        <w:rPr>
          <w:noProof/>
        </w:rPr>
        <w:drawing>
          <wp:inline distT="0" distB="0" distL="0" distR="0" wp14:anchorId="6E0F1CE6" wp14:editId="54D4A52E">
            <wp:extent cx="5828571" cy="2447619"/>
            <wp:effectExtent l="0" t="0" r="1270" b="0"/>
            <wp:docPr id="152471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0546" name=""/>
                    <pic:cNvPicPr/>
                  </pic:nvPicPr>
                  <pic:blipFill>
                    <a:blip r:embed="rId129"/>
                    <a:stretch>
                      <a:fillRect/>
                    </a:stretch>
                  </pic:blipFill>
                  <pic:spPr>
                    <a:xfrm>
                      <a:off x="0" y="0"/>
                      <a:ext cx="5828571" cy="2447619"/>
                    </a:xfrm>
                    <a:prstGeom prst="rect">
                      <a:avLst/>
                    </a:prstGeom>
                  </pic:spPr>
                </pic:pic>
              </a:graphicData>
            </a:graphic>
          </wp:inline>
        </w:drawing>
      </w:r>
    </w:p>
    <w:p w14:paraId="7EC18559" w14:textId="77777777" w:rsidR="00464553" w:rsidRPr="006A02C3" w:rsidRDefault="00464553" w:rsidP="00512E56">
      <w:pPr>
        <w:pStyle w:val="Para1"/>
        <w:spacing w:line="360" w:lineRule="auto"/>
      </w:pPr>
      <w:r w:rsidRPr="006A02C3">
        <w:t>Tác nhân: người dùng Head Office được phân quyền sử dụng chức năng</w:t>
      </w:r>
    </w:p>
    <w:p w14:paraId="612591BA" w14:textId="77777777" w:rsidR="00464553" w:rsidRPr="006A02C3" w:rsidRDefault="00464553" w:rsidP="00512E56">
      <w:pPr>
        <w:pStyle w:val="Para1"/>
        <w:spacing w:line="360" w:lineRule="auto"/>
      </w:pPr>
      <w:r w:rsidRPr="006A02C3">
        <w:t xml:space="preserve">Ý nghĩa chức năng: cho phép quản lý các giao dịch kiểm kê kho </w:t>
      </w:r>
      <w:r w:rsidRPr="006A02C3">
        <w:rPr>
          <w:i/>
          <w:iCs/>
        </w:rPr>
        <w:t>(Xem danh sách, Tìm kiếm, Tạo, Sửa, Xuất, Từ chối, Hủy, Duyệt kiểm kê kho)</w:t>
      </w:r>
    </w:p>
    <w:p w14:paraId="5B6FEFAB" w14:textId="76E23815" w:rsidR="003E0E5A" w:rsidRPr="006A02C3" w:rsidRDefault="003E0E5A" w:rsidP="00512E56">
      <w:pPr>
        <w:pStyle w:val="Para1"/>
        <w:spacing w:line="360" w:lineRule="auto"/>
      </w:pPr>
      <w:r w:rsidRPr="006A02C3">
        <w:t>Đường dẫn: Kho &gt;&gt; Kiểm kê &gt;&gt; Quản lý kiểm kê kho</w:t>
      </w:r>
    </w:p>
    <w:p w14:paraId="79548A12" w14:textId="77777777" w:rsidR="00464553" w:rsidRPr="006A02C3" w:rsidRDefault="00464553" w:rsidP="00512E56">
      <w:pPr>
        <w:pStyle w:val="Heading4"/>
        <w:spacing w:line="360" w:lineRule="auto"/>
      </w:pPr>
      <w:r w:rsidRPr="006A02C3">
        <w:t>Màn hình</w:t>
      </w:r>
    </w:p>
    <w:p w14:paraId="3B41DE42" w14:textId="77777777" w:rsidR="00464553" w:rsidRPr="006A02C3" w:rsidRDefault="00464553" w:rsidP="00512E56">
      <w:pPr>
        <w:pStyle w:val="Heading5"/>
        <w:spacing w:line="360" w:lineRule="auto"/>
      </w:pPr>
      <w:r w:rsidRPr="006A02C3">
        <w:t>Quản lý kiểm kê kho</w:t>
      </w:r>
    </w:p>
    <w:p w14:paraId="68F85E6B" w14:textId="77777777" w:rsidR="00464553" w:rsidRPr="006A02C3" w:rsidRDefault="00464553" w:rsidP="00512E56">
      <w:pPr>
        <w:spacing w:line="360" w:lineRule="auto"/>
      </w:pPr>
      <w:r w:rsidRPr="006A02C3">
        <w:rPr>
          <w:noProof/>
        </w:rPr>
        <w:lastRenderedPageBreak/>
        <w:drawing>
          <wp:inline distT="0" distB="0" distL="0" distR="0" wp14:anchorId="7CD1B8D6" wp14:editId="14ACF5DC">
            <wp:extent cx="8229600" cy="405003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8229600" cy="4050030"/>
                    </a:xfrm>
                    <a:prstGeom prst="rect">
                      <a:avLst/>
                    </a:prstGeom>
                  </pic:spPr>
                </pic:pic>
              </a:graphicData>
            </a:graphic>
          </wp:inline>
        </w:drawing>
      </w:r>
    </w:p>
    <w:p w14:paraId="1B4B23E9" w14:textId="77777777" w:rsidR="00464553" w:rsidRPr="006A02C3" w:rsidRDefault="00464553" w:rsidP="00512E56">
      <w:pPr>
        <w:spacing w:line="360" w:lineRule="auto"/>
      </w:pPr>
    </w:p>
    <w:p w14:paraId="2CAD70D8" w14:textId="77777777" w:rsidR="00464553" w:rsidRPr="006A02C3" w:rsidRDefault="00464553" w:rsidP="00512E56">
      <w:pPr>
        <w:spacing w:line="360" w:lineRule="auto"/>
      </w:pPr>
    </w:p>
    <w:p w14:paraId="14CEE816"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4A60C62C" wp14:editId="7D9F6A3C">
            <wp:extent cx="8229600" cy="4045585"/>
            <wp:effectExtent l="0" t="0" r="0" b="0"/>
            <wp:docPr id="2124765316" name="Picture 212476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8229600" cy="4045585"/>
                    </a:xfrm>
                    <a:prstGeom prst="rect">
                      <a:avLst/>
                    </a:prstGeom>
                  </pic:spPr>
                </pic:pic>
              </a:graphicData>
            </a:graphic>
          </wp:inline>
        </w:drawing>
      </w:r>
    </w:p>
    <w:p w14:paraId="60AA50C2" w14:textId="77777777" w:rsidR="00464553" w:rsidRPr="006A02C3" w:rsidRDefault="00464553" w:rsidP="00512E56">
      <w:pPr>
        <w:pStyle w:val="Heading5"/>
        <w:spacing w:line="360" w:lineRule="auto"/>
      </w:pPr>
      <w:r w:rsidRPr="006A02C3">
        <w:t>Xem chi tiết điều chuyển kho</w:t>
      </w:r>
    </w:p>
    <w:p w14:paraId="00E9083C" w14:textId="77777777" w:rsidR="00464553" w:rsidRPr="006A02C3" w:rsidRDefault="00464553" w:rsidP="00512E56">
      <w:pPr>
        <w:spacing w:line="360" w:lineRule="auto"/>
        <w:rPr>
          <w:noProof/>
        </w:rPr>
      </w:pPr>
      <w:r w:rsidRPr="006A02C3">
        <w:rPr>
          <w:noProof/>
        </w:rPr>
        <w:lastRenderedPageBreak/>
        <w:drawing>
          <wp:inline distT="0" distB="0" distL="0" distR="0" wp14:anchorId="67BB8159" wp14:editId="1F5E0F6C">
            <wp:extent cx="8229600" cy="4456430"/>
            <wp:effectExtent l="0" t="0" r="0" b="0"/>
            <wp:docPr id="2124765317" name="Picture 212476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8229600" cy="4456430"/>
                    </a:xfrm>
                    <a:prstGeom prst="rect">
                      <a:avLst/>
                    </a:prstGeom>
                  </pic:spPr>
                </pic:pic>
              </a:graphicData>
            </a:graphic>
          </wp:inline>
        </w:drawing>
      </w:r>
    </w:p>
    <w:p w14:paraId="06ED8C8A" w14:textId="77777777" w:rsidR="00464553" w:rsidRPr="006A02C3" w:rsidRDefault="00464553" w:rsidP="00512E56">
      <w:pPr>
        <w:spacing w:line="360" w:lineRule="auto"/>
        <w:rPr>
          <w:noProof/>
        </w:rPr>
      </w:pPr>
    </w:p>
    <w:p w14:paraId="62353A16" w14:textId="77777777" w:rsidR="00464553" w:rsidRPr="006A02C3" w:rsidRDefault="00464553" w:rsidP="00512E56">
      <w:pPr>
        <w:spacing w:line="360" w:lineRule="auto"/>
        <w:rPr>
          <w:noProof/>
        </w:rPr>
      </w:pPr>
      <w:r w:rsidRPr="006A02C3">
        <w:rPr>
          <w:noProof/>
        </w:rPr>
        <w:lastRenderedPageBreak/>
        <w:drawing>
          <wp:inline distT="0" distB="0" distL="0" distR="0" wp14:anchorId="76825EC6" wp14:editId="027AC925">
            <wp:extent cx="8229600" cy="4456430"/>
            <wp:effectExtent l="0" t="0" r="0" b="0"/>
            <wp:docPr id="2124765318" name="Picture 212476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8229600" cy="4456430"/>
                    </a:xfrm>
                    <a:prstGeom prst="rect">
                      <a:avLst/>
                    </a:prstGeom>
                  </pic:spPr>
                </pic:pic>
              </a:graphicData>
            </a:graphic>
          </wp:inline>
        </w:drawing>
      </w:r>
    </w:p>
    <w:p w14:paraId="2F024CED" w14:textId="77777777" w:rsidR="00464553" w:rsidRPr="006A02C3" w:rsidRDefault="00464553" w:rsidP="00512E56">
      <w:pPr>
        <w:pStyle w:val="Heading6"/>
        <w:spacing w:line="360" w:lineRule="auto"/>
        <w:rPr>
          <w:szCs w:val="24"/>
        </w:rPr>
      </w:pPr>
      <w:r w:rsidRPr="006A02C3">
        <w:rPr>
          <w:szCs w:val="24"/>
        </w:rPr>
        <w:t>Thông tin xử lý kiểm kê kho</w:t>
      </w:r>
    </w:p>
    <w:p w14:paraId="064DE3B0" w14:textId="77777777" w:rsidR="00464553" w:rsidRPr="006A02C3" w:rsidRDefault="00464553" w:rsidP="00512E56">
      <w:pPr>
        <w:spacing w:line="360" w:lineRule="auto"/>
        <w:rPr>
          <w:noProof/>
        </w:rPr>
      </w:pPr>
    </w:p>
    <w:p w14:paraId="75248444"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3B83439E" wp14:editId="35C5E090">
            <wp:extent cx="4000000" cy="3942857"/>
            <wp:effectExtent l="0" t="0" r="635" b="635"/>
            <wp:docPr id="62297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0956" name=""/>
                    <pic:cNvPicPr/>
                  </pic:nvPicPr>
                  <pic:blipFill>
                    <a:blip r:embed="rId134"/>
                    <a:stretch>
                      <a:fillRect/>
                    </a:stretch>
                  </pic:blipFill>
                  <pic:spPr>
                    <a:xfrm>
                      <a:off x="0" y="0"/>
                      <a:ext cx="4000000" cy="3942857"/>
                    </a:xfrm>
                    <a:prstGeom prst="rect">
                      <a:avLst/>
                    </a:prstGeom>
                  </pic:spPr>
                </pic:pic>
              </a:graphicData>
            </a:graphic>
          </wp:inline>
        </w:drawing>
      </w:r>
    </w:p>
    <w:p w14:paraId="14F320CA" w14:textId="77777777" w:rsidR="00464553" w:rsidRPr="006A02C3" w:rsidRDefault="00464553" w:rsidP="00512E56">
      <w:pPr>
        <w:pStyle w:val="Heading5"/>
        <w:spacing w:line="360" w:lineRule="auto"/>
      </w:pPr>
      <w:r w:rsidRPr="006A02C3">
        <w:t>Tạo mới kiểm kê kho</w:t>
      </w:r>
    </w:p>
    <w:p w14:paraId="4E3D9111" w14:textId="77777777" w:rsidR="00464553" w:rsidRPr="006A02C3" w:rsidRDefault="00464553" w:rsidP="00512E56">
      <w:pPr>
        <w:pStyle w:val="Heading6"/>
        <w:spacing w:line="360" w:lineRule="auto"/>
        <w:rPr>
          <w:szCs w:val="24"/>
        </w:rPr>
      </w:pPr>
      <w:r w:rsidRPr="006A02C3">
        <w:rPr>
          <w:szCs w:val="24"/>
        </w:rPr>
        <w:t xml:space="preserve"> Step 1. Tạo kiểm kê</w:t>
      </w:r>
    </w:p>
    <w:p w14:paraId="2AF30F0C" w14:textId="77777777" w:rsidR="00464553" w:rsidRPr="006A02C3" w:rsidRDefault="00464553" w:rsidP="00512E56">
      <w:pPr>
        <w:spacing w:line="360" w:lineRule="auto"/>
        <w:rPr>
          <w:noProof/>
        </w:rPr>
      </w:pPr>
    </w:p>
    <w:p w14:paraId="4994F8FB" w14:textId="77777777" w:rsidR="00464553" w:rsidRPr="006A02C3" w:rsidRDefault="00464553" w:rsidP="00512E56">
      <w:pPr>
        <w:spacing w:line="360" w:lineRule="auto"/>
        <w:rPr>
          <w:noProof/>
        </w:rPr>
      </w:pPr>
      <w:r w:rsidRPr="006A02C3">
        <w:rPr>
          <w:noProof/>
        </w:rPr>
        <w:lastRenderedPageBreak/>
        <w:drawing>
          <wp:inline distT="0" distB="0" distL="0" distR="0" wp14:anchorId="0344CED4" wp14:editId="01BF5EAE">
            <wp:extent cx="8229600" cy="4050030"/>
            <wp:effectExtent l="0" t="0" r="0" b="0"/>
            <wp:docPr id="2124765319" name="Picture 2124765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8229600" cy="4050030"/>
                    </a:xfrm>
                    <a:prstGeom prst="rect">
                      <a:avLst/>
                    </a:prstGeom>
                  </pic:spPr>
                </pic:pic>
              </a:graphicData>
            </a:graphic>
          </wp:inline>
        </w:drawing>
      </w:r>
    </w:p>
    <w:p w14:paraId="732082CE" w14:textId="77777777" w:rsidR="00464553" w:rsidRPr="006A02C3" w:rsidRDefault="00464553" w:rsidP="00512E56">
      <w:pPr>
        <w:pStyle w:val="Heading6"/>
        <w:spacing w:line="360" w:lineRule="auto"/>
        <w:rPr>
          <w:szCs w:val="24"/>
        </w:rPr>
      </w:pPr>
      <w:r w:rsidRPr="006A02C3">
        <w:rPr>
          <w:szCs w:val="24"/>
        </w:rPr>
        <w:t xml:space="preserve"> Step 2. Khai báo sản phẩm kiểm kê </w:t>
      </w:r>
    </w:p>
    <w:p w14:paraId="41471FEF" w14:textId="77777777" w:rsidR="00464553" w:rsidRPr="006A02C3" w:rsidRDefault="00464553" w:rsidP="00512E56">
      <w:pPr>
        <w:spacing w:line="360" w:lineRule="auto"/>
        <w:rPr>
          <w:noProof/>
        </w:rPr>
      </w:pPr>
    </w:p>
    <w:p w14:paraId="60A0DA7B"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259FED84" wp14:editId="0367A330">
            <wp:extent cx="8229600" cy="4050030"/>
            <wp:effectExtent l="0" t="0" r="0" b="0"/>
            <wp:docPr id="2124765320" name="Picture 212476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8229600" cy="4050030"/>
                    </a:xfrm>
                    <a:prstGeom prst="rect">
                      <a:avLst/>
                    </a:prstGeom>
                  </pic:spPr>
                </pic:pic>
              </a:graphicData>
            </a:graphic>
          </wp:inline>
        </w:drawing>
      </w:r>
    </w:p>
    <w:p w14:paraId="15EA858A" w14:textId="77777777" w:rsidR="00464553" w:rsidRPr="006A02C3" w:rsidRDefault="00464553" w:rsidP="00512E56">
      <w:pPr>
        <w:spacing w:line="360" w:lineRule="auto"/>
        <w:jc w:val="center"/>
      </w:pPr>
    </w:p>
    <w:p w14:paraId="6111C557" w14:textId="77777777" w:rsidR="00464553" w:rsidRPr="006A02C3" w:rsidRDefault="00464553" w:rsidP="00512E56">
      <w:pPr>
        <w:spacing w:line="360" w:lineRule="auto"/>
        <w:jc w:val="center"/>
      </w:pPr>
    </w:p>
    <w:p w14:paraId="01CC7C04" w14:textId="77777777" w:rsidR="00464553" w:rsidRPr="006A02C3" w:rsidRDefault="00464553" w:rsidP="00512E56">
      <w:pPr>
        <w:spacing w:line="360" w:lineRule="auto"/>
        <w:jc w:val="center"/>
      </w:pPr>
    </w:p>
    <w:p w14:paraId="1CBE5E07" w14:textId="77777777" w:rsidR="00464553" w:rsidRPr="006A02C3" w:rsidRDefault="00464553" w:rsidP="00512E56">
      <w:pPr>
        <w:spacing w:line="360" w:lineRule="auto"/>
        <w:jc w:val="center"/>
      </w:pPr>
    </w:p>
    <w:p w14:paraId="4E29EB57" w14:textId="77777777" w:rsidR="00464553" w:rsidRPr="006A02C3" w:rsidRDefault="00464553" w:rsidP="00512E56">
      <w:pPr>
        <w:spacing w:line="360" w:lineRule="auto"/>
        <w:jc w:val="center"/>
      </w:pPr>
    </w:p>
    <w:p w14:paraId="39364D4F" w14:textId="77777777" w:rsidR="00464553" w:rsidRPr="006A02C3" w:rsidRDefault="00464553">
      <w:pPr>
        <w:pStyle w:val="Heading5"/>
        <w:numPr>
          <w:ilvl w:val="4"/>
          <w:numId w:val="10"/>
        </w:numPr>
        <w:spacing w:line="360" w:lineRule="auto"/>
      </w:pPr>
      <w:r w:rsidRPr="006A02C3">
        <w:lastRenderedPageBreak/>
        <w:t>Chỉnh sửa kiểm kê kho</w:t>
      </w:r>
    </w:p>
    <w:p w14:paraId="7340AE55" w14:textId="77777777" w:rsidR="00464553" w:rsidRPr="006A02C3" w:rsidRDefault="00464553" w:rsidP="00512E56">
      <w:pPr>
        <w:pStyle w:val="Heading6"/>
        <w:spacing w:line="360" w:lineRule="auto"/>
        <w:rPr>
          <w:szCs w:val="24"/>
        </w:rPr>
      </w:pPr>
      <w:r w:rsidRPr="006A02C3">
        <w:rPr>
          <w:szCs w:val="24"/>
        </w:rPr>
        <w:t>Tab Thông tin kiểm kê</w:t>
      </w:r>
    </w:p>
    <w:p w14:paraId="136CDC88" w14:textId="77777777" w:rsidR="00464553" w:rsidRPr="006A02C3" w:rsidRDefault="00464553" w:rsidP="00512E56">
      <w:pPr>
        <w:spacing w:line="360" w:lineRule="auto"/>
      </w:pPr>
      <w:r w:rsidRPr="006A02C3">
        <w:rPr>
          <w:noProof/>
        </w:rPr>
        <w:drawing>
          <wp:inline distT="0" distB="0" distL="0" distR="0" wp14:anchorId="39EC2A26" wp14:editId="3419D91C">
            <wp:extent cx="8229600" cy="4050030"/>
            <wp:effectExtent l="0" t="0" r="0" b="0"/>
            <wp:docPr id="2124765321" name="Picture 212476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8229600" cy="4050030"/>
                    </a:xfrm>
                    <a:prstGeom prst="rect">
                      <a:avLst/>
                    </a:prstGeom>
                  </pic:spPr>
                </pic:pic>
              </a:graphicData>
            </a:graphic>
          </wp:inline>
        </w:drawing>
      </w:r>
    </w:p>
    <w:p w14:paraId="52550560" w14:textId="77777777" w:rsidR="00464553" w:rsidRPr="006A02C3" w:rsidRDefault="00464553" w:rsidP="00512E56">
      <w:pPr>
        <w:pStyle w:val="Heading6"/>
        <w:spacing w:line="360" w:lineRule="auto"/>
        <w:rPr>
          <w:szCs w:val="24"/>
        </w:rPr>
      </w:pPr>
      <w:r w:rsidRPr="006A02C3">
        <w:rPr>
          <w:szCs w:val="24"/>
        </w:rPr>
        <w:t>Tab Sản phẩm kiểm kê</w:t>
      </w:r>
    </w:p>
    <w:p w14:paraId="22BC2804" w14:textId="77777777" w:rsidR="00464553" w:rsidRPr="006A02C3" w:rsidRDefault="00464553" w:rsidP="00512E56">
      <w:pPr>
        <w:spacing w:line="360" w:lineRule="auto"/>
      </w:pPr>
      <w:r w:rsidRPr="006A02C3">
        <w:rPr>
          <w:noProof/>
        </w:rPr>
        <w:lastRenderedPageBreak/>
        <w:drawing>
          <wp:inline distT="0" distB="0" distL="0" distR="0" wp14:anchorId="5EAAD0D3" wp14:editId="5A1A1DB2">
            <wp:extent cx="8229600" cy="4050030"/>
            <wp:effectExtent l="0" t="0" r="0" b="0"/>
            <wp:docPr id="2124765322" name="Picture 212476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8229600" cy="4050030"/>
                    </a:xfrm>
                    <a:prstGeom prst="rect">
                      <a:avLst/>
                    </a:prstGeom>
                  </pic:spPr>
                </pic:pic>
              </a:graphicData>
            </a:graphic>
          </wp:inline>
        </w:drawing>
      </w:r>
    </w:p>
    <w:p w14:paraId="2757E9C3" w14:textId="77777777" w:rsidR="00464553" w:rsidRPr="006A02C3" w:rsidRDefault="00464553" w:rsidP="00512E56">
      <w:pPr>
        <w:spacing w:line="360" w:lineRule="auto"/>
      </w:pPr>
    </w:p>
    <w:p w14:paraId="72AF9C2D" w14:textId="77777777" w:rsidR="00464553" w:rsidRPr="006A02C3" w:rsidRDefault="00464553" w:rsidP="00512E56">
      <w:pPr>
        <w:spacing w:line="360" w:lineRule="auto"/>
      </w:pPr>
    </w:p>
    <w:p w14:paraId="56076F58" w14:textId="77777777" w:rsidR="00464553" w:rsidRPr="006A02C3" w:rsidRDefault="00464553" w:rsidP="00512E56">
      <w:pPr>
        <w:spacing w:line="360" w:lineRule="auto"/>
      </w:pPr>
      <w:r w:rsidRPr="006A02C3">
        <w:rPr>
          <w:noProof/>
        </w:rPr>
        <w:lastRenderedPageBreak/>
        <w:drawing>
          <wp:inline distT="0" distB="0" distL="0" distR="0" wp14:anchorId="36F216D9" wp14:editId="00634CDE">
            <wp:extent cx="8229600" cy="4361815"/>
            <wp:effectExtent l="0" t="0" r="0" b="0"/>
            <wp:docPr id="2124765330" name="Picture 212476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8229600" cy="4361815"/>
                    </a:xfrm>
                    <a:prstGeom prst="rect">
                      <a:avLst/>
                    </a:prstGeom>
                  </pic:spPr>
                </pic:pic>
              </a:graphicData>
            </a:graphic>
          </wp:inline>
        </w:drawing>
      </w:r>
    </w:p>
    <w:p w14:paraId="76476CB1" w14:textId="77777777" w:rsidR="00464553" w:rsidRPr="006A02C3" w:rsidRDefault="00464553" w:rsidP="00512E56">
      <w:pPr>
        <w:spacing w:line="360" w:lineRule="auto"/>
      </w:pPr>
    </w:p>
    <w:p w14:paraId="2D21A775" w14:textId="77777777" w:rsidR="00464553" w:rsidRPr="006A02C3" w:rsidRDefault="00464553">
      <w:pPr>
        <w:pStyle w:val="Heading5"/>
        <w:numPr>
          <w:ilvl w:val="4"/>
          <w:numId w:val="10"/>
        </w:numPr>
        <w:spacing w:line="360" w:lineRule="auto"/>
      </w:pPr>
      <w:r w:rsidRPr="006A02C3">
        <w:t>Sao chép kiểm kê kho</w:t>
      </w:r>
    </w:p>
    <w:p w14:paraId="7F21EF5E" w14:textId="77777777" w:rsidR="00464553" w:rsidRPr="006A02C3" w:rsidRDefault="00464553" w:rsidP="00512E56">
      <w:pPr>
        <w:spacing w:line="360" w:lineRule="auto"/>
        <w:jc w:val="center"/>
      </w:pPr>
      <w:r w:rsidRPr="006A02C3">
        <w:rPr>
          <w:noProof/>
        </w:rPr>
        <w:lastRenderedPageBreak/>
        <w:drawing>
          <wp:inline distT="0" distB="0" distL="0" distR="0" wp14:anchorId="7C887F71" wp14:editId="1B8E04FF">
            <wp:extent cx="4752381" cy="3314286"/>
            <wp:effectExtent l="0" t="0" r="0" b="635"/>
            <wp:docPr id="2124765331" name="Picture 212476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752381" cy="3314286"/>
                    </a:xfrm>
                    <a:prstGeom prst="rect">
                      <a:avLst/>
                    </a:prstGeom>
                  </pic:spPr>
                </pic:pic>
              </a:graphicData>
            </a:graphic>
          </wp:inline>
        </w:drawing>
      </w:r>
    </w:p>
    <w:p w14:paraId="53E8EE5F" w14:textId="77777777" w:rsidR="00464553" w:rsidRPr="006A02C3" w:rsidRDefault="00464553">
      <w:pPr>
        <w:pStyle w:val="Heading4"/>
        <w:numPr>
          <w:ilvl w:val="3"/>
          <w:numId w:val="10"/>
        </w:numPr>
        <w:tabs>
          <w:tab w:val="clear" w:pos="1584"/>
        </w:tabs>
        <w:spacing w:line="360" w:lineRule="auto"/>
        <w:ind w:left="450" w:hanging="360"/>
      </w:pPr>
      <w:r w:rsidRPr="006A02C3">
        <w:t>Mô tả chi tiết các thành phần</w:t>
      </w:r>
    </w:p>
    <w:p w14:paraId="2A0D8ADB" w14:textId="77777777" w:rsidR="00464553" w:rsidRPr="006A02C3" w:rsidRDefault="00464553" w:rsidP="00512E56">
      <w:pPr>
        <w:pStyle w:val="Heading5"/>
        <w:spacing w:line="360" w:lineRule="auto"/>
      </w:pPr>
      <w:r w:rsidRPr="006A02C3">
        <w:t>Quản lý kiểm kê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19040512" w14:textId="77777777" w:rsidTr="006D0B7A">
        <w:trPr>
          <w:tblHeader/>
        </w:trPr>
        <w:tc>
          <w:tcPr>
            <w:tcW w:w="828" w:type="dxa"/>
            <w:shd w:val="pct5" w:color="auto" w:fill="FFFFFF"/>
          </w:tcPr>
          <w:p w14:paraId="6494ACF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6BBEBB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624F054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0C8B46CC"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5627C23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4E51D9F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3522F454"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13D855A1" w14:textId="77777777" w:rsidTr="006D0B7A">
        <w:tc>
          <w:tcPr>
            <w:tcW w:w="13676" w:type="dxa"/>
            <w:gridSpan w:val="6"/>
          </w:tcPr>
          <w:p w14:paraId="4A4353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10661924" w14:textId="77777777" w:rsidTr="006D0B7A">
        <w:tc>
          <w:tcPr>
            <w:tcW w:w="828" w:type="dxa"/>
          </w:tcPr>
          <w:p w14:paraId="6D59D003"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298DEA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447250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r w:rsidRPr="006A02C3">
              <w:rPr>
                <w:rFonts w:ascii="Times New Roman" w:hAnsi="Times New Roman"/>
                <w:sz w:val="24"/>
                <w:szCs w:val="24"/>
              </w:rPr>
              <w:lastRenderedPageBreak/>
              <w:t>MultiSelect Chips Autocomplete</w:t>
            </w:r>
          </w:p>
        </w:tc>
        <w:tc>
          <w:tcPr>
            <w:tcW w:w="1598" w:type="dxa"/>
          </w:tcPr>
          <w:p w14:paraId="7083B57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Input</w:t>
            </w:r>
          </w:p>
        </w:tc>
        <w:tc>
          <w:tcPr>
            <w:tcW w:w="1530" w:type="dxa"/>
          </w:tcPr>
          <w:p w14:paraId="07D68B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cấp </w:t>
            </w:r>
            <w:r w:rsidRPr="006A02C3">
              <w:rPr>
                <w:rFonts w:ascii="Times New Roman" w:hAnsi="Times New Roman"/>
                <w:sz w:val="24"/>
                <w:szCs w:val="24"/>
              </w:rPr>
              <w:lastRenderedPageBreak/>
              <w:t>cao nhất được phân quyền]</w:t>
            </w:r>
          </w:p>
        </w:tc>
        <w:tc>
          <w:tcPr>
            <w:tcW w:w="5850" w:type="dxa"/>
          </w:tcPr>
          <w:p w14:paraId="4CB08B2D" w14:textId="77777777" w:rsidR="00464553" w:rsidRPr="006A02C3" w:rsidRDefault="00464553" w:rsidP="00C87C71">
            <w:pPr>
              <w:pStyle w:val="GDP1"/>
            </w:pPr>
            <w:r w:rsidRPr="006A02C3">
              <w:lastRenderedPageBreak/>
              <w:t xml:space="preserve">Tập giá trị: {Load danh sách đơn vị trạng thái </w:t>
            </w:r>
            <w:r w:rsidRPr="006A02C3">
              <w:lastRenderedPageBreak/>
              <w:t>Hoạt động thuộc phân quyền của user login – hiển thị theo cấu trúc cây}. Hiển thị [Mã – Tên đơn vị]</w:t>
            </w:r>
          </w:p>
          <w:p w14:paraId="2BD8135E"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p w14:paraId="1B6BC4B5" w14:textId="77777777" w:rsidR="00464553" w:rsidRPr="006A02C3" w:rsidRDefault="00464553" w:rsidP="00C87C71">
            <w:pPr>
              <w:pStyle w:val="GDP1"/>
            </w:pPr>
            <w:r w:rsidRPr="006A02C3">
              <w:t>Load danh sách đơn vị đệ quy từ STAFF_DIST_UNIT_REF với Staff_id = Id user đang đăng nhập, Job_title_id = Chức vụ đang sử dụng, Dist_unit_id = Id đơn vị quản lý sử dụng. Từ Dist_unit_id join DIST_UNIT lấy Node_code – Node_ name</w:t>
            </w:r>
          </w:p>
        </w:tc>
      </w:tr>
      <w:tr w:rsidR="00464553" w:rsidRPr="006A02C3" w14:paraId="52AC6ADE" w14:textId="77777777" w:rsidTr="006D0B7A">
        <w:tc>
          <w:tcPr>
            <w:tcW w:w="828" w:type="dxa"/>
          </w:tcPr>
          <w:p w14:paraId="37DF3533"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0908A51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kiểm kê</w:t>
            </w:r>
          </w:p>
        </w:tc>
        <w:tc>
          <w:tcPr>
            <w:tcW w:w="1800" w:type="dxa"/>
          </w:tcPr>
          <w:p w14:paraId="2BB1583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4D9204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B271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9B011EC" w14:textId="77777777" w:rsidR="00464553" w:rsidRPr="006A02C3" w:rsidRDefault="00464553" w:rsidP="00C87C71">
            <w:pPr>
              <w:pStyle w:val="GDP1"/>
            </w:pPr>
          </w:p>
        </w:tc>
      </w:tr>
      <w:tr w:rsidR="00464553" w:rsidRPr="009F3346" w14:paraId="4CEA6F40" w14:textId="77777777" w:rsidTr="006D0B7A">
        <w:tc>
          <w:tcPr>
            <w:tcW w:w="828" w:type="dxa"/>
          </w:tcPr>
          <w:p w14:paraId="3B8CA236"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1D37CA1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tạo</w:t>
            </w:r>
          </w:p>
        </w:tc>
        <w:tc>
          <w:tcPr>
            <w:tcW w:w="1800" w:type="dxa"/>
          </w:tcPr>
          <w:p w14:paraId="00515B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4C303A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148F9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78E65F7" w14:textId="77777777" w:rsidR="00464553" w:rsidRPr="00BD3193" w:rsidRDefault="00464553" w:rsidP="00C87C71">
            <w:pPr>
              <w:pStyle w:val="GDP1"/>
              <w:rPr>
                <w:lang w:val="pt-BR"/>
              </w:rPr>
            </w:pPr>
            <w:r w:rsidRPr="00BD3193">
              <w:rPr>
                <w:lang w:val="pt-BR"/>
              </w:rPr>
              <w:t>Gồm 2 calendar Từ ngày – Đến ngày</w:t>
            </w:r>
          </w:p>
        </w:tc>
      </w:tr>
      <w:tr w:rsidR="00464553" w:rsidRPr="009F3346" w14:paraId="26949387" w14:textId="77777777" w:rsidTr="006D0B7A">
        <w:tc>
          <w:tcPr>
            <w:tcW w:w="828" w:type="dxa"/>
          </w:tcPr>
          <w:p w14:paraId="58BABEC5" w14:textId="77777777" w:rsidR="00464553" w:rsidRPr="00BD3193" w:rsidRDefault="00464553">
            <w:pPr>
              <w:pStyle w:val="TableData12"/>
              <w:numPr>
                <w:ilvl w:val="0"/>
                <w:numId w:val="73"/>
              </w:numPr>
              <w:spacing w:line="360" w:lineRule="auto"/>
              <w:rPr>
                <w:rFonts w:ascii="Times New Roman" w:hAnsi="Times New Roman"/>
                <w:sz w:val="24"/>
                <w:szCs w:val="24"/>
                <w:lang w:val="pt-BR"/>
              </w:rPr>
            </w:pPr>
          </w:p>
        </w:tc>
        <w:tc>
          <w:tcPr>
            <w:tcW w:w="2070" w:type="dxa"/>
          </w:tcPr>
          <w:p w14:paraId="0F356136" w14:textId="77777777" w:rsidR="00464553" w:rsidRPr="00BD3193" w:rsidRDefault="00464553" w:rsidP="00512E56">
            <w:pPr>
              <w:pStyle w:val="TableData12"/>
              <w:spacing w:line="360" w:lineRule="auto"/>
              <w:rPr>
                <w:rFonts w:ascii="Times New Roman" w:hAnsi="Times New Roman"/>
                <w:sz w:val="24"/>
                <w:szCs w:val="24"/>
                <w:lang w:val="pt-BR"/>
              </w:rPr>
            </w:pPr>
            <w:r w:rsidRPr="00BD3193">
              <w:rPr>
                <w:rFonts w:ascii="Times New Roman" w:hAnsi="Times New Roman"/>
                <w:sz w:val="24"/>
                <w:szCs w:val="24"/>
                <w:lang w:val="pt-BR"/>
              </w:rPr>
              <w:t>Ngày bắt đầu kiểm kê</w:t>
            </w:r>
          </w:p>
        </w:tc>
        <w:tc>
          <w:tcPr>
            <w:tcW w:w="1800" w:type="dxa"/>
          </w:tcPr>
          <w:p w14:paraId="0DDF1FB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43CFC9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577EB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489D3F1" w14:textId="77777777" w:rsidR="00464553" w:rsidRPr="00BD3193" w:rsidRDefault="00464553" w:rsidP="00C87C71">
            <w:pPr>
              <w:pStyle w:val="GDP1"/>
              <w:rPr>
                <w:lang w:val="pt-BR"/>
              </w:rPr>
            </w:pPr>
            <w:r w:rsidRPr="00BD3193">
              <w:rPr>
                <w:lang w:val="pt-BR"/>
              </w:rPr>
              <w:t>Gồm 2 calendar Từ ngày – Đến ngày</w:t>
            </w:r>
          </w:p>
        </w:tc>
      </w:tr>
      <w:tr w:rsidR="00464553" w:rsidRPr="006A02C3" w14:paraId="132115C3" w14:textId="77777777" w:rsidTr="006D0B7A">
        <w:tc>
          <w:tcPr>
            <w:tcW w:w="828" w:type="dxa"/>
          </w:tcPr>
          <w:p w14:paraId="2CEC66C1" w14:textId="77777777" w:rsidR="00464553" w:rsidRPr="00BD3193" w:rsidRDefault="00464553">
            <w:pPr>
              <w:pStyle w:val="TableData12"/>
              <w:numPr>
                <w:ilvl w:val="0"/>
                <w:numId w:val="73"/>
              </w:numPr>
              <w:spacing w:line="360" w:lineRule="auto"/>
              <w:rPr>
                <w:rFonts w:ascii="Times New Roman" w:hAnsi="Times New Roman"/>
                <w:sz w:val="24"/>
                <w:szCs w:val="24"/>
                <w:lang w:val="pt-BR"/>
              </w:rPr>
            </w:pPr>
          </w:p>
        </w:tc>
        <w:tc>
          <w:tcPr>
            <w:tcW w:w="2070" w:type="dxa"/>
          </w:tcPr>
          <w:p w14:paraId="042EC33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1105062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08C9DD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35022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43AE99D" w14:textId="77777777" w:rsidR="00464553" w:rsidRPr="006A02C3" w:rsidRDefault="00464553" w:rsidP="00C87C71">
            <w:pPr>
              <w:pStyle w:val="GDP1"/>
            </w:pPr>
            <w:r w:rsidRPr="006A02C3">
              <w:t>Tập giá trị {Load từ bảng ?}</w:t>
            </w:r>
          </w:p>
        </w:tc>
      </w:tr>
      <w:tr w:rsidR="00464553" w:rsidRPr="006A02C3" w14:paraId="1DC76B60" w14:textId="77777777" w:rsidTr="006D0B7A">
        <w:tc>
          <w:tcPr>
            <w:tcW w:w="828" w:type="dxa"/>
          </w:tcPr>
          <w:p w14:paraId="774C98B4"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508B1A7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Bước xử lý</w:t>
            </w:r>
          </w:p>
        </w:tc>
        <w:tc>
          <w:tcPr>
            <w:tcW w:w="1800" w:type="dxa"/>
          </w:tcPr>
          <w:p w14:paraId="03822E0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342BA4B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95BF8B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8609F2E" w14:textId="77777777" w:rsidR="00464553" w:rsidRPr="006A02C3" w:rsidRDefault="00464553" w:rsidP="00C87C71">
            <w:pPr>
              <w:pStyle w:val="GDP1"/>
            </w:pPr>
            <w:r w:rsidRPr="006A02C3">
              <w:t>Tập giá trị {Load từ bảng ?}</w:t>
            </w:r>
          </w:p>
        </w:tc>
      </w:tr>
      <w:tr w:rsidR="00464553" w:rsidRPr="006A02C3" w14:paraId="69E6EDF1" w14:textId="77777777" w:rsidTr="006D0B7A">
        <w:tc>
          <w:tcPr>
            <w:tcW w:w="13676" w:type="dxa"/>
            <w:gridSpan w:val="6"/>
          </w:tcPr>
          <w:p w14:paraId="066EF62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571EE1E0" w14:textId="77777777" w:rsidTr="006D0B7A">
        <w:tc>
          <w:tcPr>
            <w:tcW w:w="828" w:type="dxa"/>
          </w:tcPr>
          <w:p w14:paraId="5B432F55"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3B7BC8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16CB14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07D411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DA85F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F6D81F1" w14:textId="77777777" w:rsidR="00464553" w:rsidRPr="006A02C3" w:rsidRDefault="00464553" w:rsidP="00C87C71">
            <w:pPr>
              <w:pStyle w:val="GDP1"/>
            </w:pPr>
            <w:r w:rsidRPr="006A02C3">
              <w:t>Tập giá trị: {Load cụm kho thuộc đơn vị}. Hiển thị [Mã – Tên]</w:t>
            </w:r>
          </w:p>
        </w:tc>
      </w:tr>
      <w:tr w:rsidR="00464553" w:rsidRPr="006A02C3" w14:paraId="7E691C1F" w14:textId="77777777" w:rsidTr="006D0B7A">
        <w:tc>
          <w:tcPr>
            <w:tcW w:w="828" w:type="dxa"/>
          </w:tcPr>
          <w:p w14:paraId="56CC3ACC"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73F877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p>
        </w:tc>
        <w:tc>
          <w:tcPr>
            <w:tcW w:w="1800" w:type="dxa"/>
          </w:tcPr>
          <w:p w14:paraId="1E104F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72D7AF0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762C7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039ECE9D" w14:textId="77777777" w:rsidR="00464553" w:rsidRPr="006A02C3" w:rsidRDefault="00464553" w:rsidP="00C87C71">
            <w:pPr>
              <w:pStyle w:val="GDP1"/>
            </w:pPr>
            <w:r w:rsidRPr="006A02C3">
              <w:t>Tập giá trị: {Load kho thuộc cụm kho}. Hiển thị [Mã – Tên]</w:t>
            </w:r>
          </w:p>
        </w:tc>
      </w:tr>
      <w:tr w:rsidR="00464553" w:rsidRPr="006A02C3" w14:paraId="1C0AEB24" w14:textId="77777777" w:rsidTr="006D0B7A">
        <w:tc>
          <w:tcPr>
            <w:tcW w:w="828" w:type="dxa"/>
          </w:tcPr>
          <w:p w14:paraId="2168CF38"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4CE257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2251557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25484E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20144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5C04459" w14:textId="77777777" w:rsidR="00464553" w:rsidRPr="006A02C3" w:rsidRDefault="00464553" w:rsidP="00C87C71">
            <w:pPr>
              <w:pStyle w:val="GDP1"/>
            </w:pPr>
            <w:r w:rsidRPr="006A02C3">
              <w:t>Hint text: Nhập mã/ tên sản phẩm</w:t>
            </w:r>
          </w:p>
        </w:tc>
      </w:tr>
      <w:tr w:rsidR="00464553" w:rsidRPr="009F3346" w14:paraId="69F04ADD" w14:textId="77777777" w:rsidTr="006D0B7A">
        <w:tc>
          <w:tcPr>
            <w:tcW w:w="828" w:type="dxa"/>
          </w:tcPr>
          <w:p w14:paraId="69EB91A0"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0D3EA7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kết thúc kiểm kê</w:t>
            </w:r>
          </w:p>
        </w:tc>
        <w:tc>
          <w:tcPr>
            <w:tcW w:w="1800" w:type="dxa"/>
          </w:tcPr>
          <w:p w14:paraId="37A333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0AF487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20FD00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13ACDEE9" w14:textId="77777777" w:rsidR="00464553" w:rsidRPr="00BD3193" w:rsidRDefault="00464553" w:rsidP="00C87C71">
            <w:pPr>
              <w:pStyle w:val="GDP1"/>
              <w:rPr>
                <w:lang w:val="pt-BR"/>
              </w:rPr>
            </w:pPr>
            <w:r w:rsidRPr="00BD3193">
              <w:rPr>
                <w:lang w:val="pt-BR"/>
              </w:rPr>
              <w:t>Gồm 2 calendar Từ ngày – Đến ngày</w:t>
            </w:r>
          </w:p>
        </w:tc>
      </w:tr>
      <w:tr w:rsidR="00464553" w:rsidRPr="006A02C3" w14:paraId="19AE2008" w14:textId="77777777" w:rsidTr="006D0B7A">
        <w:tc>
          <w:tcPr>
            <w:tcW w:w="828" w:type="dxa"/>
          </w:tcPr>
          <w:p w14:paraId="4274DF4B" w14:textId="77777777" w:rsidR="00464553" w:rsidRPr="00BD3193" w:rsidRDefault="00464553">
            <w:pPr>
              <w:pStyle w:val="TableData12"/>
              <w:numPr>
                <w:ilvl w:val="0"/>
                <w:numId w:val="73"/>
              </w:numPr>
              <w:spacing w:line="360" w:lineRule="auto"/>
              <w:rPr>
                <w:rFonts w:ascii="Times New Roman" w:hAnsi="Times New Roman"/>
                <w:sz w:val="24"/>
                <w:szCs w:val="24"/>
                <w:lang w:val="pt-BR"/>
              </w:rPr>
            </w:pPr>
          </w:p>
        </w:tc>
        <w:tc>
          <w:tcPr>
            <w:tcW w:w="2070" w:type="dxa"/>
          </w:tcPr>
          <w:p w14:paraId="18A726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Mặc định</w:t>
            </w:r>
          </w:p>
        </w:tc>
        <w:tc>
          <w:tcPr>
            <w:tcW w:w="1800" w:type="dxa"/>
          </w:tcPr>
          <w:p w14:paraId="5F77FA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8D01C38"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02D74F4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9096D2D" w14:textId="77777777" w:rsidR="00464553" w:rsidRPr="006A02C3" w:rsidRDefault="00464553" w:rsidP="00C87C71">
            <w:pPr>
              <w:pStyle w:val="GDP1"/>
            </w:pPr>
          </w:p>
        </w:tc>
      </w:tr>
      <w:tr w:rsidR="00464553" w:rsidRPr="006A02C3" w14:paraId="76BA1E89" w14:textId="77777777" w:rsidTr="006D0B7A">
        <w:tc>
          <w:tcPr>
            <w:tcW w:w="828" w:type="dxa"/>
          </w:tcPr>
          <w:p w14:paraId="480FA4BA"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1B2F5AE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02BEEF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1F84DA2"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5DC72B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CCF45EB" w14:textId="77777777" w:rsidR="00464553" w:rsidRPr="006A02C3" w:rsidRDefault="00464553" w:rsidP="00C87C71">
            <w:pPr>
              <w:pStyle w:val="GDP1"/>
            </w:pPr>
          </w:p>
        </w:tc>
      </w:tr>
      <w:tr w:rsidR="00464553" w:rsidRPr="006A02C3" w14:paraId="3329CF83" w14:textId="77777777" w:rsidTr="006D0B7A">
        <w:tc>
          <w:tcPr>
            <w:tcW w:w="828" w:type="dxa"/>
          </w:tcPr>
          <w:p w14:paraId="5D3269A0"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720B02B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2B739C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0D4B2799"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173ACA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5824F52" w14:textId="77777777" w:rsidR="00464553" w:rsidRPr="006A02C3" w:rsidRDefault="00464553" w:rsidP="00C87C71">
            <w:pPr>
              <w:pStyle w:val="GDP1"/>
            </w:pPr>
          </w:p>
        </w:tc>
      </w:tr>
      <w:tr w:rsidR="00464553" w:rsidRPr="006A02C3" w14:paraId="4020A2AC" w14:textId="77777777" w:rsidTr="006D0B7A">
        <w:tc>
          <w:tcPr>
            <w:tcW w:w="13676" w:type="dxa"/>
            <w:gridSpan w:val="6"/>
          </w:tcPr>
          <w:p w14:paraId="660A9C7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7B86D48E" w14:textId="77777777" w:rsidTr="006D0B7A">
        <w:tc>
          <w:tcPr>
            <w:tcW w:w="828" w:type="dxa"/>
          </w:tcPr>
          <w:p w14:paraId="3F0D717B"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01C763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59310FF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A3D7F4C"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344962E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E64C92E" w14:textId="77777777" w:rsidR="00464553" w:rsidRPr="006A02C3" w:rsidRDefault="00464553" w:rsidP="00C87C71">
            <w:pPr>
              <w:pStyle w:val="GDP1"/>
            </w:pPr>
          </w:p>
        </w:tc>
      </w:tr>
      <w:tr w:rsidR="00464553" w:rsidRPr="006A02C3" w14:paraId="41F08AF9" w14:textId="77777777" w:rsidTr="006D0B7A">
        <w:tc>
          <w:tcPr>
            <w:tcW w:w="828" w:type="dxa"/>
          </w:tcPr>
          <w:p w14:paraId="7E954CAF"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40ABD4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1B0707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7A892BD"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1912472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D3FC189" w14:textId="77777777" w:rsidR="00464553" w:rsidRPr="006A02C3" w:rsidRDefault="00464553" w:rsidP="00C87C71">
            <w:pPr>
              <w:pStyle w:val="GDP1"/>
            </w:pPr>
          </w:p>
        </w:tc>
      </w:tr>
      <w:tr w:rsidR="00464553" w:rsidRPr="006A02C3" w14:paraId="24D72884" w14:textId="77777777" w:rsidTr="006D0B7A">
        <w:tc>
          <w:tcPr>
            <w:tcW w:w="828" w:type="dxa"/>
          </w:tcPr>
          <w:p w14:paraId="44104301"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3EE761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Từ chối </w:t>
            </w:r>
          </w:p>
        </w:tc>
        <w:tc>
          <w:tcPr>
            <w:tcW w:w="1800" w:type="dxa"/>
          </w:tcPr>
          <w:p w14:paraId="4D8D46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FC73FF1"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59ECDA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E99FEF6" w14:textId="77777777" w:rsidR="00464553" w:rsidRPr="006A02C3" w:rsidRDefault="00464553" w:rsidP="00C87C71">
            <w:pPr>
              <w:pStyle w:val="GDP1"/>
            </w:pPr>
          </w:p>
        </w:tc>
      </w:tr>
      <w:tr w:rsidR="00464553" w:rsidRPr="006A02C3" w14:paraId="43AF7B76" w14:textId="77777777" w:rsidTr="006D0B7A">
        <w:tc>
          <w:tcPr>
            <w:tcW w:w="828" w:type="dxa"/>
          </w:tcPr>
          <w:p w14:paraId="6D3A213F"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6A1A712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Duyệt</w:t>
            </w:r>
          </w:p>
        </w:tc>
        <w:tc>
          <w:tcPr>
            <w:tcW w:w="1800" w:type="dxa"/>
          </w:tcPr>
          <w:p w14:paraId="137414B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74BED73"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66E1325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855EE9A" w14:textId="77777777" w:rsidR="00464553" w:rsidRPr="006A02C3" w:rsidRDefault="00464553" w:rsidP="00C87C71">
            <w:pPr>
              <w:pStyle w:val="GDP1"/>
            </w:pPr>
          </w:p>
        </w:tc>
      </w:tr>
      <w:tr w:rsidR="00464553" w:rsidRPr="006A02C3" w14:paraId="323E417D" w14:textId="77777777" w:rsidTr="006D0B7A">
        <w:tc>
          <w:tcPr>
            <w:tcW w:w="828" w:type="dxa"/>
          </w:tcPr>
          <w:p w14:paraId="3E203ED3"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7617002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6B6D36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57D47D66"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0DDB88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A14278E" w14:textId="77777777" w:rsidR="00464553" w:rsidRPr="006A02C3" w:rsidRDefault="00464553" w:rsidP="00C87C71">
            <w:pPr>
              <w:pStyle w:val="GDP1"/>
            </w:pPr>
          </w:p>
        </w:tc>
      </w:tr>
      <w:tr w:rsidR="00464553" w:rsidRPr="006A02C3" w14:paraId="10CC7858" w14:textId="77777777" w:rsidTr="006D0B7A">
        <w:tc>
          <w:tcPr>
            <w:tcW w:w="13676" w:type="dxa"/>
            <w:gridSpan w:val="6"/>
          </w:tcPr>
          <w:p w14:paraId="1963162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0955A36C" w14:textId="77777777" w:rsidR="00464553" w:rsidRPr="006A02C3" w:rsidRDefault="00464553" w:rsidP="00C87C71">
            <w:pPr>
              <w:pStyle w:val="GDP1"/>
            </w:pPr>
            <w:r w:rsidRPr="006A02C3">
              <w:lastRenderedPageBreak/>
              <w:t>Load danh sách giao dịch kiểm kê  thuộc đơn vị đang chọn</w:t>
            </w:r>
          </w:p>
          <w:p w14:paraId="356B2420" w14:textId="77777777" w:rsidR="00464553" w:rsidRPr="006A02C3" w:rsidRDefault="00464553" w:rsidP="00C87C71">
            <w:pPr>
              <w:pStyle w:val="GDP1"/>
            </w:pPr>
            <w:r w:rsidRPr="006A02C3">
              <w:t xml:space="preserve">Load dữ liệu từ bảng </w:t>
            </w:r>
            <w:r w:rsidRPr="006A02C3">
              <w:rPr>
                <w:b/>
              </w:rPr>
              <w:t>INVENTORY_CYCLE_COUNT</w:t>
            </w:r>
          </w:p>
          <w:p w14:paraId="6A55BACF" w14:textId="77777777" w:rsidR="00464553" w:rsidRPr="006A02C3" w:rsidRDefault="00464553" w:rsidP="00C87C71">
            <w:pPr>
              <w:pStyle w:val="GDP1"/>
            </w:pPr>
            <w:r w:rsidRPr="006A02C3">
              <w:t>Sort theo Ngày tạo kiểm kê  DESC (CREATE_DATE)</w:t>
            </w:r>
          </w:p>
          <w:p w14:paraId="75EC9992" w14:textId="77777777" w:rsidR="00464553" w:rsidRPr="006A02C3" w:rsidRDefault="00464553" w:rsidP="00C87C71">
            <w:pPr>
              <w:pStyle w:val="GDP1"/>
            </w:pPr>
            <w:r w:rsidRPr="006A02C3">
              <w:t>Phân trang theo quy định chung</w:t>
            </w:r>
          </w:p>
        </w:tc>
      </w:tr>
      <w:tr w:rsidR="00464553" w:rsidRPr="006A02C3" w14:paraId="262626B5" w14:textId="77777777" w:rsidTr="006D0B7A">
        <w:tc>
          <w:tcPr>
            <w:tcW w:w="828" w:type="dxa"/>
          </w:tcPr>
          <w:p w14:paraId="0F3176A7"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77A19E5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0E452A6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0E77A7E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F71FD0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7304A56B" w14:textId="77777777" w:rsidR="00464553" w:rsidRPr="006A02C3" w:rsidRDefault="00464553" w:rsidP="00C87C71">
            <w:pPr>
              <w:pStyle w:val="GDP1"/>
            </w:pPr>
            <w:r w:rsidRPr="006A02C3">
              <w:t>CheckAll: xuất hiện trên Header</w:t>
            </w:r>
          </w:p>
          <w:p w14:paraId="144AFCB3" w14:textId="77777777" w:rsidR="00464553" w:rsidRPr="006A02C3" w:rsidRDefault="00464553" w:rsidP="00C87C71">
            <w:pPr>
              <w:pStyle w:val="GDP1"/>
            </w:pPr>
            <w:r w:rsidRPr="006A02C3">
              <w:t>CheckRow: xuất hiện trên từng Row</w:t>
            </w:r>
          </w:p>
          <w:p w14:paraId="1BCD1833"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179A4C1F" w14:textId="77777777" w:rsidTr="006D0B7A">
        <w:tc>
          <w:tcPr>
            <w:tcW w:w="828" w:type="dxa"/>
          </w:tcPr>
          <w:p w14:paraId="20A7C0DA"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5E9E2F8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chuyển</w:t>
            </w:r>
          </w:p>
        </w:tc>
        <w:tc>
          <w:tcPr>
            <w:tcW w:w="1800" w:type="dxa"/>
          </w:tcPr>
          <w:p w14:paraId="7592410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06D6AF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510B2B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CA596E3" w14:textId="77777777" w:rsidR="00464553" w:rsidRPr="006A02C3" w:rsidRDefault="00464553" w:rsidP="00C87C71">
            <w:pPr>
              <w:pStyle w:val="GDP1"/>
            </w:pPr>
            <w:r w:rsidRPr="006A02C3">
              <w:t>INVENTORY_CYCLE_COUNT. CYCLE_COUNT _NUMBER</w:t>
            </w:r>
          </w:p>
        </w:tc>
      </w:tr>
      <w:tr w:rsidR="00464553" w:rsidRPr="006A02C3" w14:paraId="7EBCBD25" w14:textId="77777777" w:rsidTr="006D0B7A">
        <w:tc>
          <w:tcPr>
            <w:tcW w:w="828" w:type="dxa"/>
          </w:tcPr>
          <w:p w14:paraId="156709F2"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2CF543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kiểm kê</w:t>
            </w:r>
          </w:p>
        </w:tc>
        <w:tc>
          <w:tcPr>
            <w:tcW w:w="1800" w:type="dxa"/>
          </w:tcPr>
          <w:p w14:paraId="58344D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98754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7C83D6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7E94A80" w14:textId="77777777" w:rsidR="00464553" w:rsidRPr="006A02C3" w:rsidRDefault="00464553" w:rsidP="00C87C71">
            <w:pPr>
              <w:pStyle w:val="GDP1"/>
            </w:pPr>
            <w:r w:rsidRPr="006A02C3">
              <w:t>Mã – Tên đơn vị</w:t>
            </w:r>
          </w:p>
          <w:p w14:paraId="3BDBEA6A" w14:textId="77777777" w:rsidR="00464553" w:rsidRPr="006A02C3" w:rsidRDefault="00464553" w:rsidP="00C87C71">
            <w:pPr>
              <w:pStyle w:val="GDP1"/>
            </w:pPr>
            <w:r w:rsidRPr="006A02C3">
              <w:rPr>
                <w:bCs/>
              </w:rPr>
              <w:t>INVENTORY_CYCLE_COUNT</w:t>
            </w:r>
            <w:r w:rsidRPr="006A02C3">
              <w:t>.DIST_UNIT_ID join qua DIST_UNIT lấy CODE - NAME</w:t>
            </w:r>
          </w:p>
        </w:tc>
      </w:tr>
      <w:tr w:rsidR="00464553" w:rsidRPr="006A02C3" w14:paraId="47A5B5F1" w14:textId="77777777" w:rsidTr="006D0B7A">
        <w:tc>
          <w:tcPr>
            <w:tcW w:w="828" w:type="dxa"/>
          </w:tcPr>
          <w:p w14:paraId="29B13013"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0D8E17A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p>
        </w:tc>
        <w:tc>
          <w:tcPr>
            <w:tcW w:w="1800" w:type="dxa"/>
          </w:tcPr>
          <w:p w14:paraId="1F2E37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B20E23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793FB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31C9B35" w14:textId="77777777" w:rsidR="00464553" w:rsidRPr="006A02C3" w:rsidRDefault="00464553" w:rsidP="00C87C71">
            <w:pPr>
              <w:pStyle w:val="GDP1"/>
            </w:pPr>
            <w:r w:rsidRPr="006A02C3">
              <w:t>Mã – Tên kho</w:t>
            </w:r>
          </w:p>
          <w:p w14:paraId="4B7AF8C0" w14:textId="77777777" w:rsidR="00464553" w:rsidRPr="006A02C3" w:rsidRDefault="00464553" w:rsidP="00C87C71">
            <w:pPr>
              <w:pStyle w:val="GDP1"/>
            </w:pPr>
            <w:r w:rsidRPr="006A02C3">
              <w:rPr>
                <w:bCs/>
              </w:rPr>
              <w:t>INVENTORY_CYCLE_COUNT</w:t>
            </w:r>
            <w:r w:rsidRPr="006A02C3">
              <w:t>.WAREHOUSE_ID. Join qua WAREHOUSE lấy CODE - NAME</w:t>
            </w:r>
          </w:p>
        </w:tc>
      </w:tr>
      <w:tr w:rsidR="00464553" w:rsidRPr="006A02C3" w14:paraId="54ADE2FC" w14:textId="77777777" w:rsidTr="006D0B7A">
        <w:tc>
          <w:tcPr>
            <w:tcW w:w="828" w:type="dxa"/>
          </w:tcPr>
          <w:p w14:paraId="3B41B060"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621813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kiểm kê</w:t>
            </w:r>
          </w:p>
        </w:tc>
        <w:tc>
          <w:tcPr>
            <w:tcW w:w="1800" w:type="dxa"/>
          </w:tcPr>
          <w:p w14:paraId="50BDE51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00A6FD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B720F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1D72297" w14:textId="77777777" w:rsidR="00464553" w:rsidRPr="006A02C3" w:rsidRDefault="00464553" w:rsidP="00C87C71">
            <w:pPr>
              <w:pStyle w:val="GDP1"/>
            </w:pPr>
            <w:r w:rsidRPr="006A02C3">
              <w:t>Ngày giờ</w:t>
            </w:r>
          </w:p>
          <w:p w14:paraId="6556F97B" w14:textId="77777777" w:rsidR="00464553" w:rsidRPr="006A02C3" w:rsidRDefault="00464553" w:rsidP="00C87C71">
            <w:pPr>
              <w:pStyle w:val="GDP1"/>
            </w:pPr>
            <w:r w:rsidRPr="006A02C3">
              <w:rPr>
                <w:bCs/>
              </w:rPr>
              <w:t>INVENTORY_CYCLE_COUNT</w:t>
            </w:r>
            <w:r w:rsidRPr="006A02C3">
              <w:t>.FROM_CYCLE</w:t>
            </w:r>
            <w:r w:rsidRPr="006A02C3">
              <w:lastRenderedPageBreak/>
              <w:t>_COUNT_DATE</w:t>
            </w:r>
          </w:p>
        </w:tc>
      </w:tr>
      <w:tr w:rsidR="00464553" w:rsidRPr="006A02C3" w14:paraId="3D4AD0F3" w14:textId="77777777" w:rsidTr="006D0B7A">
        <w:tc>
          <w:tcPr>
            <w:tcW w:w="828" w:type="dxa"/>
          </w:tcPr>
          <w:p w14:paraId="2DE9CEB1"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7DAB1A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282144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F51979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8317F4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3DECB78F" w14:textId="77777777" w:rsidR="00464553" w:rsidRPr="006A02C3" w:rsidRDefault="00464553" w:rsidP="00C87C71">
            <w:pPr>
              <w:pStyle w:val="GDP1"/>
            </w:pPr>
            <w:r w:rsidRPr="006A02C3">
              <w:t>INVENTORY_TRANSFER.TOTAL</w:t>
            </w:r>
          </w:p>
        </w:tc>
      </w:tr>
      <w:tr w:rsidR="00464553" w:rsidRPr="006A02C3" w14:paraId="2A02D72F" w14:textId="77777777" w:rsidTr="006D0B7A">
        <w:tc>
          <w:tcPr>
            <w:tcW w:w="828" w:type="dxa"/>
          </w:tcPr>
          <w:p w14:paraId="7A3ED89C"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5808CCC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64A6100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1C15C1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1F6DB1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640AB91" w14:textId="77777777" w:rsidR="00464553" w:rsidRPr="006A02C3" w:rsidRDefault="00464553" w:rsidP="00C87C71">
            <w:pPr>
              <w:pStyle w:val="GDP1"/>
            </w:pPr>
            <w:r w:rsidRPr="006A02C3">
              <w:t>INVENTORY_TRANSFER.CURRENT_STATUS_CODE</w:t>
            </w:r>
          </w:p>
        </w:tc>
      </w:tr>
      <w:tr w:rsidR="00464553" w:rsidRPr="006A02C3" w14:paraId="32969A0D" w14:textId="77777777" w:rsidTr="006D0B7A">
        <w:tc>
          <w:tcPr>
            <w:tcW w:w="828" w:type="dxa"/>
          </w:tcPr>
          <w:p w14:paraId="4A05FA12"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62574FC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Bước xử lý</w:t>
            </w:r>
          </w:p>
        </w:tc>
        <w:tc>
          <w:tcPr>
            <w:tcW w:w="1800" w:type="dxa"/>
          </w:tcPr>
          <w:p w14:paraId="4A9BFA2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CD79B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66FC3F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8BD55F0" w14:textId="77777777" w:rsidR="00464553" w:rsidRPr="006A02C3" w:rsidRDefault="00464553" w:rsidP="00C87C71">
            <w:pPr>
              <w:pStyle w:val="GDP1"/>
            </w:pPr>
            <w:r w:rsidRPr="006A02C3">
              <w:t>INVENTORY_TRANSFER.CURRENT_APPROVAL_STEP_ID</w:t>
            </w:r>
          </w:p>
        </w:tc>
      </w:tr>
      <w:tr w:rsidR="00464553" w:rsidRPr="006A02C3" w14:paraId="3E6B337A" w14:textId="77777777" w:rsidTr="006D0B7A">
        <w:tc>
          <w:tcPr>
            <w:tcW w:w="828" w:type="dxa"/>
          </w:tcPr>
          <w:p w14:paraId="56A0B199"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6DCA22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View</w:t>
            </w:r>
          </w:p>
        </w:tc>
        <w:tc>
          <w:tcPr>
            <w:tcW w:w="1800" w:type="dxa"/>
          </w:tcPr>
          <w:p w14:paraId="7E94EC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324F41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58A47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4E5C960" w14:textId="77777777" w:rsidR="00464553" w:rsidRPr="006A02C3" w:rsidRDefault="00464553" w:rsidP="00C87C71">
            <w:pPr>
              <w:pStyle w:val="GDP1"/>
            </w:pPr>
            <w:r w:rsidRPr="006A02C3">
              <w:t>Tooltip: Xem chi tiết</w:t>
            </w:r>
          </w:p>
        </w:tc>
      </w:tr>
      <w:tr w:rsidR="00464553" w:rsidRPr="006A02C3" w14:paraId="1B9DF2EE" w14:textId="77777777" w:rsidTr="006D0B7A">
        <w:tc>
          <w:tcPr>
            <w:tcW w:w="828" w:type="dxa"/>
          </w:tcPr>
          <w:p w14:paraId="31A2B3BA" w14:textId="77777777" w:rsidR="00464553" w:rsidRPr="006A02C3" w:rsidRDefault="00464553">
            <w:pPr>
              <w:pStyle w:val="TableData12"/>
              <w:numPr>
                <w:ilvl w:val="0"/>
                <w:numId w:val="73"/>
              </w:numPr>
              <w:spacing w:line="360" w:lineRule="auto"/>
              <w:rPr>
                <w:rFonts w:ascii="Times New Roman" w:hAnsi="Times New Roman"/>
                <w:sz w:val="24"/>
                <w:szCs w:val="24"/>
              </w:rPr>
            </w:pPr>
          </w:p>
        </w:tc>
        <w:tc>
          <w:tcPr>
            <w:tcW w:w="2070" w:type="dxa"/>
          </w:tcPr>
          <w:p w14:paraId="49D5A95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Xem file đính kèm</w:t>
            </w:r>
          </w:p>
        </w:tc>
        <w:tc>
          <w:tcPr>
            <w:tcW w:w="1800" w:type="dxa"/>
          </w:tcPr>
          <w:p w14:paraId="24CDF5A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0C55BD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066873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85D85C6" w14:textId="77777777" w:rsidR="00464553" w:rsidRPr="006A02C3" w:rsidRDefault="00464553" w:rsidP="00C87C71">
            <w:pPr>
              <w:pStyle w:val="GDP1"/>
            </w:pPr>
            <w:r w:rsidRPr="006A02C3">
              <w:t>Tooltip: Xem file đính kèm</w:t>
            </w:r>
          </w:p>
          <w:p w14:paraId="06E1B308" w14:textId="77777777" w:rsidR="00464553" w:rsidRPr="006A02C3" w:rsidRDefault="00464553" w:rsidP="00C87C71">
            <w:pPr>
              <w:pStyle w:val="GDP1"/>
            </w:pPr>
            <w:r w:rsidRPr="006A02C3">
              <w:t>Chỉ xuất hiện khi đơn điều chuyển có đính kèm file</w:t>
            </w:r>
          </w:p>
        </w:tc>
      </w:tr>
    </w:tbl>
    <w:p w14:paraId="157D50B5" w14:textId="77777777" w:rsidR="00464553" w:rsidRPr="006A02C3" w:rsidRDefault="00464553" w:rsidP="00512E56">
      <w:pPr>
        <w:spacing w:line="360" w:lineRule="auto"/>
        <w:rPr>
          <w:lang w:eastAsia="ar-SA"/>
        </w:rPr>
      </w:pPr>
    </w:p>
    <w:p w14:paraId="038DE4BB" w14:textId="77777777" w:rsidR="00464553" w:rsidRPr="006A02C3" w:rsidRDefault="00464553" w:rsidP="00512E56">
      <w:pPr>
        <w:pStyle w:val="Heading5"/>
        <w:spacing w:line="360" w:lineRule="auto"/>
      </w:pPr>
      <w:r w:rsidRPr="006A02C3">
        <w:t xml:space="preserve">Xem chi tiết kiểm kê </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809F3" w:rsidRPr="006A02C3" w14:paraId="1357A336" w14:textId="77777777" w:rsidTr="006D0B7A">
        <w:trPr>
          <w:tblHeader/>
        </w:trPr>
        <w:tc>
          <w:tcPr>
            <w:tcW w:w="828" w:type="dxa"/>
            <w:shd w:val="pct5" w:color="auto" w:fill="FFFFFF"/>
          </w:tcPr>
          <w:p w14:paraId="40B4042C" w14:textId="77777777" w:rsidR="004809F3" w:rsidRPr="006A02C3" w:rsidRDefault="004809F3" w:rsidP="006D0B7A">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5510E29A" w14:textId="77777777" w:rsidR="004809F3" w:rsidRPr="006A02C3" w:rsidRDefault="004809F3" w:rsidP="006D0B7A">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03D206E4" w14:textId="77777777" w:rsidR="004809F3" w:rsidRPr="006A02C3" w:rsidRDefault="004809F3" w:rsidP="006D0B7A">
            <w:pPr>
              <w:pStyle w:val="Bang"/>
              <w:spacing w:line="360" w:lineRule="auto"/>
              <w:rPr>
                <w:rFonts w:cs="Times New Roman"/>
                <w:sz w:val="24"/>
                <w:szCs w:val="24"/>
              </w:rPr>
            </w:pPr>
            <w:r w:rsidRPr="006A02C3">
              <w:rPr>
                <w:rFonts w:cs="Times New Roman"/>
                <w:sz w:val="24"/>
                <w:szCs w:val="24"/>
              </w:rPr>
              <w:t xml:space="preserve">Kiểu dữ liệu </w:t>
            </w:r>
          </w:p>
          <w:p w14:paraId="2B5EFD3F" w14:textId="77777777" w:rsidR="004809F3" w:rsidRPr="006A02C3" w:rsidRDefault="004809F3" w:rsidP="006D0B7A">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76261800" w14:textId="77777777" w:rsidR="004809F3" w:rsidRPr="006A02C3" w:rsidRDefault="004809F3" w:rsidP="006D0B7A">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2E73A818" w14:textId="77777777" w:rsidR="004809F3" w:rsidRPr="006A02C3" w:rsidRDefault="004809F3" w:rsidP="006D0B7A">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2604705F" w14:textId="77777777" w:rsidR="004809F3" w:rsidRPr="006A02C3" w:rsidRDefault="004809F3" w:rsidP="006D0B7A">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809F3" w:rsidRPr="006A02C3" w14:paraId="0B55BCD2" w14:textId="77777777" w:rsidTr="006D0B7A">
        <w:tc>
          <w:tcPr>
            <w:tcW w:w="13676" w:type="dxa"/>
            <w:gridSpan w:val="6"/>
          </w:tcPr>
          <w:p w14:paraId="241D1906"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809F3" w:rsidRPr="006A02C3" w14:paraId="6FFE02AB" w14:textId="77777777" w:rsidTr="006D0B7A">
        <w:tc>
          <w:tcPr>
            <w:tcW w:w="828" w:type="dxa"/>
          </w:tcPr>
          <w:p w14:paraId="73397C42"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7F60E41D"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431C1B5B"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8523E6A" w14:textId="77777777" w:rsidR="004809F3" w:rsidRPr="006A02C3" w:rsidRDefault="004809F3" w:rsidP="006D0B7A">
            <w:pPr>
              <w:pStyle w:val="TableData12"/>
              <w:spacing w:line="360" w:lineRule="auto"/>
              <w:rPr>
                <w:rFonts w:ascii="Times New Roman" w:hAnsi="Times New Roman"/>
                <w:sz w:val="24"/>
                <w:szCs w:val="24"/>
              </w:rPr>
            </w:pPr>
          </w:p>
        </w:tc>
        <w:tc>
          <w:tcPr>
            <w:tcW w:w="1530" w:type="dxa"/>
          </w:tcPr>
          <w:p w14:paraId="76311F81"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5927E24" w14:textId="77777777" w:rsidR="004809F3" w:rsidRPr="006A02C3" w:rsidRDefault="004809F3" w:rsidP="006D0B7A">
            <w:pPr>
              <w:pStyle w:val="GDP1"/>
            </w:pPr>
            <w:r w:rsidRPr="006A02C3">
              <w:t>Quay về màn hình chính</w:t>
            </w:r>
          </w:p>
        </w:tc>
      </w:tr>
      <w:tr w:rsidR="004809F3" w:rsidRPr="006A02C3" w14:paraId="4095AD5C" w14:textId="77777777" w:rsidTr="006D0B7A">
        <w:tc>
          <w:tcPr>
            <w:tcW w:w="828" w:type="dxa"/>
          </w:tcPr>
          <w:p w14:paraId="7EB940EB"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23FC7FAB"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28BA862F"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6BA825B" w14:textId="77777777" w:rsidR="004809F3" w:rsidRPr="006A02C3" w:rsidRDefault="004809F3" w:rsidP="006D0B7A">
            <w:pPr>
              <w:pStyle w:val="TableData12"/>
              <w:spacing w:line="360" w:lineRule="auto"/>
              <w:rPr>
                <w:rFonts w:ascii="Times New Roman" w:hAnsi="Times New Roman"/>
                <w:sz w:val="24"/>
                <w:szCs w:val="24"/>
              </w:rPr>
            </w:pPr>
          </w:p>
        </w:tc>
        <w:tc>
          <w:tcPr>
            <w:tcW w:w="1530" w:type="dxa"/>
          </w:tcPr>
          <w:p w14:paraId="0C27A944"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8953EC3" w14:textId="77777777" w:rsidR="004809F3" w:rsidRPr="006A02C3" w:rsidRDefault="004809F3" w:rsidP="006D0B7A">
            <w:pPr>
              <w:pStyle w:val="GDP1"/>
            </w:pPr>
          </w:p>
        </w:tc>
      </w:tr>
      <w:tr w:rsidR="004809F3" w:rsidRPr="006A02C3" w14:paraId="723F9432" w14:textId="77777777" w:rsidTr="006D0B7A">
        <w:tc>
          <w:tcPr>
            <w:tcW w:w="828" w:type="dxa"/>
          </w:tcPr>
          <w:p w14:paraId="49287930"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30BE0D51"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Từ chối </w:t>
            </w:r>
          </w:p>
        </w:tc>
        <w:tc>
          <w:tcPr>
            <w:tcW w:w="1800" w:type="dxa"/>
          </w:tcPr>
          <w:p w14:paraId="06119EF7"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D0C2898" w14:textId="77777777" w:rsidR="004809F3" w:rsidRPr="006A02C3" w:rsidRDefault="004809F3" w:rsidP="006D0B7A">
            <w:pPr>
              <w:pStyle w:val="TableData12"/>
              <w:spacing w:line="360" w:lineRule="auto"/>
              <w:rPr>
                <w:rFonts w:ascii="Times New Roman" w:hAnsi="Times New Roman"/>
                <w:sz w:val="24"/>
                <w:szCs w:val="24"/>
              </w:rPr>
            </w:pPr>
          </w:p>
        </w:tc>
        <w:tc>
          <w:tcPr>
            <w:tcW w:w="1530" w:type="dxa"/>
          </w:tcPr>
          <w:p w14:paraId="067E3846"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3417C05" w14:textId="77777777" w:rsidR="004809F3" w:rsidRPr="006A02C3" w:rsidRDefault="004809F3" w:rsidP="006D0B7A">
            <w:pPr>
              <w:pStyle w:val="GDP1"/>
            </w:pPr>
          </w:p>
        </w:tc>
      </w:tr>
      <w:tr w:rsidR="004809F3" w:rsidRPr="006A02C3" w14:paraId="10697C04" w14:textId="77777777" w:rsidTr="006D0B7A">
        <w:tc>
          <w:tcPr>
            <w:tcW w:w="828" w:type="dxa"/>
          </w:tcPr>
          <w:p w14:paraId="0C252DD7"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095C4556"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Duyệt</w:t>
            </w:r>
          </w:p>
        </w:tc>
        <w:tc>
          <w:tcPr>
            <w:tcW w:w="1800" w:type="dxa"/>
          </w:tcPr>
          <w:p w14:paraId="33DC9882"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0D389C5" w14:textId="77777777" w:rsidR="004809F3" w:rsidRPr="006A02C3" w:rsidRDefault="004809F3" w:rsidP="006D0B7A">
            <w:pPr>
              <w:pStyle w:val="TableData12"/>
              <w:spacing w:line="360" w:lineRule="auto"/>
              <w:rPr>
                <w:rFonts w:ascii="Times New Roman" w:hAnsi="Times New Roman"/>
                <w:sz w:val="24"/>
                <w:szCs w:val="24"/>
              </w:rPr>
            </w:pPr>
          </w:p>
        </w:tc>
        <w:tc>
          <w:tcPr>
            <w:tcW w:w="1530" w:type="dxa"/>
          </w:tcPr>
          <w:p w14:paraId="3E591C8A"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BA8A907" w14:textId="77777777" w:rsidR="004809F3" w:rsidRPr="006A02C3" w:rsidRDefault="004809F3" w:rsidP="006D0B7A">
            <w:pPr>
              <w:pStyle w:val="GDP1"/>
            </w:pPr>
          </w:p>
        </w:tc>
      </w:tr>
      <w:tr w:rsidR="004809F3" w:rsidRPr="006A02C3" w14:paraId="6051897E" w14:textId="77777777" w:rsidTr="006D0B7A">
        <w:tc>
          <w:tcPr>
            <w:tcW w:w="828" w:type="dxa"/>
          </w:tcPr>
          <w:p w14:paraId="39C74C57"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2DC889D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Sao chép</w:t>
            </w:r>
          </w:p>
        </w:tc>
        <w:tc>
          <w:tcPr>
            <w:tcW w:w="1800" w:type="dxa"/>
          </w:tcPr>
          <w:p w14:paraId="015D981D"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7EA1462E" w14:textId="77777777" w:rsidR="004809F3" w:rsidRPr="006A02C3" w:rsidRDefault="004809F3" w:rsidP="006D0B7A">
            <w:pPr>
              <w:pStyle w:val="TableData12"/>
              <w:spacing w:line="360" w:lineRule="auto"/>
              <w:rPr>
                <w:rFonts w:ascii="Times New Roman" w:hAnsi="Times New Roman"/>
                <w:sz w:val="24"/>
                <w:szCs w:val="24"/>
              </w:rPr>
            </w:pPr>
          </w:p>
        </w:tc>
        <w:tc>
          <w:tcPr>
            <w:tcW w:w="1530" w:type="dxa"/>
          </w:tcPr>
          <w:p w14:paraId="0C0E5504"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1CE034AD" w14:textId="77777777" w:rsidR="004809F3" w:rsidRPr="006A02C3" w:rsidRDefault="004809F3" w:rsidP="006D0B7A">
            <w:pPr>
              <w:pStyle w:val="GDP1"/>
            </w:pPr>
          </w:p>
        </w:tc>
      </w:tr>
      <w:tr w:rsidR="004809F3" w:rsidRPr="006A02C3" w14:paraId="366E4380" w14:textId="77777777" w:rsidTr="006D0B7A">
        <w:tc>
          <w:tcPr>
            <w:tcW w:w="13676" w:type="dxa"/>
            <w:gridSpan w:val="6"/>
          </w:tcPr>
          <w:p w14:paraId="33148CE7"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809F3" w:rsidRPr="006A02C3" w14:paraId="3C64F7B6" w14:textId="77777777" w:rsidTr="006D0B7A">
        <w:tc>
          <w:tcPr>
            <w:tcW w:w="828" w:type="dxa"/>
          </w:tcPr>
          <w:p w14:paraId="3F204736"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5458C7EB"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w:t>
            </w:r>
          </w:p>
        </w:tc>
        <w:tc>
          <w:tcPr>
            <w:tcW w:w="1800" w:type="dxa"/>
          </w:tcPr>
          <w:p w14:paraId="6CFA7263"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5F032F02"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82F4110"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67DFB46A" w14:textId="77777777" w:rsidR="004809F3" w:rsidRPr="006A02C3" w:rsidRDefault="004809F3" w:rsidP="006D0B7A">
            <w:pPr>
              <w:pStyle w:val="GDP1"/>
            </w:pPr>
            <w:r w:rsidRPr="006A02C3">
              <w:t>Hiển thị [Mã – Tên đơn vị]</w:t>
            </w:r>
          </w:p>
          <w:p w14:paraId="0C1929CB" w14:textId="77777777" w:rsidR="004809F3" w:rsidRPr="006A02C3" w:rsidRDefault="004809F3" w:rsidP="006D0B7A">
            <w:pPr>
              <w:pStyle w:val="GDP1"/>
            </w:pPr>
            <w:r w:rsidRPr="006A02C3">
              <w:t>INVENTORY_CYCLE_COUNT.DIST_UNIT_ID join qua DIST_UNIT lấy CODE - NAME</w:t>
            </w:r>
          </w:p>
        </w:tc>
      </w:tr>
      <w:tr w:rsidR="004809F3" w:rsidRPr="006A02C3" w14:paraId="40CD4EEC" w14:textId="77777777" w:rsidTr="006D0B7A">
        <w:tc>
          <w:tcPr>
            <w:tcW w:w="828" w:type="dxa"/>
          </w:tcPr>
          <w:p w14:paraId="087FC5FB"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28DADEE4"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Mã kiểm kê</w:t>
            </w:r>
          </w:p>
        </w:tc>
        <w:tc>
          <w:tcPr>
            <w:tcW w:w="1800" w:type="dxa"/>
          </w:tcPr>
          <w:p w14:paraId="6FA586D9"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3C33319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3031467"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8326804" w14:textId="77777777" w:rsidR="004809F3" w:rsidRPr="006A02C3" w:rsidRDefault="004809F3" w:rsidP="006D0B7A">
            <w:pPr>
              <w:pStyle w:val="GDP1"/>
            </w:pPr>
            <w:r w:rsidRPr="006A02C3">
              <w:t>INVENTORY_CYCLE_COUNT.INVENTORY_CYCLE _NUMBER</w:t>
            </w:r>
          </w:p>
        </w:tc>
      </w:tr>
      <w:tr w:rsidR="004809F3" w:rsidRPr="006A02C3" w14:paraId="75B4C96F" w14:textId="77777777" w:rsidTr="006D0B7A">
        <w:tc>
          <w:tcPr>
            <w:tcW w:w="828" w:type="dxa"/>
          </w:tcPr>
          <w:p w14:paraId="1F599C1D"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4BC6B8F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Tên kiểm kê </w:t>
            </w:r>
          </w:p>
        </w:tc>
        <w:tc>
          <w:tcPr>
            <w:tcW w:w="1800" w:type="dxa"/>
          </w:tcPr>
          <w:p w14:paraId="21B37B15"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D859EC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A2A3E4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1A4AE06" w14:textId="77777777" w:rsidR="004809F3" w:rsidRPr="006A02C3" w:rsidRDefault="004809F3" w:rsidP="006D0B7A">
            <w:pPr>
              <w:pStyle w:val="GDP1"/>
            </w:pPr>
            <w:r w:rsidRPr="006A02C3">
              <w:t>INVENTORY_CYCLE_COUNT.INVENTORY_CYCLE _NAME</w:t>
            </w:r>
          </w:p>
        </w:tc>
      </w:tr>
      <w:tr w:rsidR="004809F3" w:rsidRPr="006A02C3" w14:paraId="7C2B408C" w14:textId="77777777" w:rsidTr="006D0B7A">
        <w:tc>
          <w:tcPr>
            <w:tcW w:w="828" w:type="dxa"/>
          </w:tcPr>
          <w:p w14:paraId="33A09C70"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339E4AE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Ngày tạo</w:t>
            </w:r>
          </w:p>
        </w:tc>
        <w:tc>
          <w:tcPr>
            <w:tcW w:w="1800" w:type="dxa"/>
          </w:tcPr>
          <w:p w14:paraId="5AAD68E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499F051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4943280"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4625A33" w14:textId="77777777" w:rsidR="004809F3" w:rsidRPr="006A02C3" w:rsidRDefault="004809F3" w:rsidP="006D0B7A">
            <w:pPr>
              <w:pStyle w:val="GDP1"/>
            </w:pPr>
            <w:r w:rsidRPr="006A02C3">
              <w:t>INVENTORY_CYCLE_COUNT. CREATE _DATE</w:t>
            </w:r>
          </w:p>
        </w:tc>
      </w:tr>
      <w:tr w:rsidR="004809F3" w:rsidRPr="006A02C3" w14:paraId="21665B55" w14:textId="77777777" w:rsidTr="006D0B7A">
        <w:tc>
          <w:tcPr>
            <w:tcW w:w="828" w:type="dxa"/>
          </w:tcPr>
          <w:p w14:paraId="22583BF7"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2E012502"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7CF592F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4150F3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6F65F77"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4B93D03" w14:textId="77777777" w:rsidR="004809F3" w:rsidRPr="006A02C3" w:rsidRDefault="004809F3" w:rsidP="006D0B7A">
            <w:pPr>
              <w:pStyle w:val="GDP1"/>
            </w:pPr>
            <w:r w:rsidRPr="006A02C3">
              <w:t>INVENTORY_CYCLE_COUNT.WAREHOUSE_GROUP_ID. Join qua WAREHOUSE_GROUP lấy CODE - NAME</w:t>
            </w:r>
          </w:p>
        </w:tc>
      </w:tr>
      <w:tr w:rsidR="004809F3" w:rsidRPr="006A02C3" w14:paraId="44933EE9" w14:textId="77777777" w:rsidTr="006D0B7A">
        <w:tc>
          <w:tcPr>
            <w:tcW w:w="828" w:type="dxa"/>
          </w:tcPr>
          <w:p w14:paraId="6ECA8B0A"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6B45038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p>
        </w:tc>
        <w:tc>
          <w:tcPr>
            <w:tcW w:w="1800" w:type="dxa"/>
          </w:tcPr>
          <w:p w14:paraId="51A6416A"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2286FD3"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456D636"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6264801A" w14:textId="77777777" w:rsidR="004809F3" w:rsidRPr="006A02C3" w:rsidRDefault="004809F3" w:rsidP="006D0B7A">
            <w:pPr>
              <w:pStyle w:val="GDP1"/>
            </w:pPr>
            <w:r w:rsidRPr="006A02C3">
              <w:t>INVENTORY_CYCLE_COUNT.WAREHOUSE_ID. Join qua WAREHOUSE lấy CODE - NAME</w:t>
            </w:r>
          </w:p>
        </w:tc>
      </w:tr>
      <w:tr w:rsidR="004809F3" w:rsidRPr="006A02C3" w14:paraId="48BD84C7" w14:textId="77777777" w:rsidTr="006D0B7A">
        <w:tc>
          <w:tcPr>
            <w:tcW w:w="828" w:type="dxa"/>
          </w:tcPr>
          <w:p w14:paraId="5FE145D6"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604110B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Ngày bắt đầu kiểm kê </w:t>
            </w:r>
          </w:p>
        </w:tc>
        <w:tc>
          <w:tcPr>
            <w:tcW w:w="1800" w:type="dxa"/>
          </w:tcPr>
          <w:p w14:paraId="3B2BEF03"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1F7D2374"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EC5D90F"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724C59B" w14:textId="77777777" w:rsidR="004809F3" w:rsidRPr="006A02C3" w:rsidRDefault="004809F3" w:rsidP="006D0B7A">
            <w:pPr>
              <w:pStyle w:val="GDP1"/>
            </w:pPr>
            <w:r w:rsidRPr="006A02C3">
              <w:t>INVENTORY_CYCLE_COUNT. FROM_CYCLE _DATE</w:t>
            </w:r>
          </w:p>
        </w:tc>
      </w:tr>
      <w:tr w:rsidR="004809F3" w:rsidRPr="006A02C3" w14:paraId="5601A4BE" w14:textId="77777777" w:rsidTr="006D0B7A">
        <w:tc>
          <w:tcPr>
            <w:tcW w:w="828" w:type="dxa"/>
          </w:tcPr>
          <w:p w14:paraId="299BAC59"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542F94F1"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4071CDBF"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8EEFD50"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378D99A"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3E40C63B" w14:textId="77777777" w:rsidR="004809F3" w:rsidRPr="006A02C3" w:rsidRDefault="004809F3" w:rsidP="006D0B7A">
            <w:pPr>
              <w:pStyle w:val="GDP1"/>
            </w:pPr>
            <w:r w:rsidRPr="006A02C3">
              <w:t>INVENTORY_CYCLE_COUNT.NOTE</w:t>
            </w:r>
          </w:p>
        </w:tc>
      </w:tr>
      <w:tr w:rsidR="004809F3" w:rsidRPr="006A02C3" w14:paraId="34FF7ADB" w14:textId="77777777" w:rsidTr="006D0B7A">
        <w:tc>
          <w:tcPr>
            <w:tcW w:w="13676" w:type="dxa"/>
            <w:gridSpan w:val="6"/>
          </w:tcPr>
          <w:p w14:paraId="1819E8AA"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Chi tiết kiểm kê</w:t>
            </w:r>
          </w:p>
        </w:tc>
      </w:tr>
      <w:tr w:rsidR="004809F3" w:rsidRPr="006A02C3" w14:paraId="7E59EAC8" w14:textId="77777777" w:rsidTr="006D0B7A">
        <w:tc>
          <w:tcPr>
            <w:tcW w:w="13676" w:type="dxa"/>
            <w:gridSpan w:val="6"/>
          </w:tcPr>
          <w:p w14:paraId="4818E6C5"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Danh sách sản phẩm kiểm kê </w:t>
            </w:r>
          </w:p>
        </w:tc>
      </w:tr>
      <w:tr w:rsidR="004809F3" w:rsidRPr="006A02C3" w14:paraId="7D52495D" w14:textId="77777777" w:rsidTr="006D0B7A">
        <w:tc>
          <w:tcPr>
            <w:tcW w:w="13676" w:type="dxa"/>
            <w:gridSpan w:val="6"/>
          </w:tcPr>
          <w:p w14:paraId="5A90E4FA"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Datagrid </w:t>
            </w:r>
          </w:p>
          <w:p w14:paraId="03AD4170" w14:textId="77777777" w:rsidR="004809F3" w:rsidRPr="006A02C3" w:rsidRDefault="004809F3" w:rsidP="006D0B7A">
            <w:pPr>
              <w:pStyle w:val="GDP1"/>
            </w:pPr>
            <w:r w:rsidRPr="006A02C3">
              <w:t xml:space="preserve">Load danh sách sản phẩm trong đơn </w:t>
            </w:r>
          </w:p>
          <w:p w14:paraId="28B40768" w14:textId="77777777" w:rsidR="004809F3" w:rsidRPr="006A02C3" w:rsidRDefault="004809F3" w:rsidP="006D0B7A">
            <w:pPr>
              <w:pStyle w:val="GDP1"/>
            </w:pPr>
            <w:r w:rsidRPr="006A02C3">
              <w:t>Load từ bảng INVENTORY_CYCLE_COUNT_ITEM</w:t>
            </w:r>
          </w:p>
          <w:p w14:paraId="1D8CF095" w14:textId="77777777" w:rsidR="004809F3" w:rsidRPr="006A02C3" w:rsidRDefault="004809F3" w:rsidP="006D0B7A">
            <w:pPr>
              <w:pStyle w:val="GDP1"/>
            </w:pPr>
            <w:r w:rsidRPr="006A02C3">
              <w:t>Sort theo VISUAL_INDEX ASC</w:t>
            </w:r>
          </w:p>
          <w:p w14:paraId="42F648C3" w14:textId="77777777" w:rsidR="004809F3" w:rsidRPr="006A02C3" w:rsidRDefault="004809F3" w:rsidP="006D0B7A">
            <w:pPr>
              <w:pStyle w:val="GDP1"/>
            </w:pPr>
            <w:r w:rsidRPr="006A02C3">
              <w:t>Load all, không phân trang</w:t>
            </w:r>
          </w:p>
        </w:tc>
      </w:tr>
      <w:tr w:rsidR="004809F3" w:rsidRPr="006A02C3" w14:paraId="360BEC8A" w14:textId="77777777" w:rsidTr="006D0B7A">
        <w:tc>
          <w:tcPr>
            <w:tcW w:w="828" w:type="dxa"/>
          </w:tcPr>
          <w:p w14:paraId="58D55D89"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0C722837" w14:textId="77777777" w:rsidR="004809F3" w:rsidRPr="006A02C3" w:rsidRDefault="004809F3" w:rsidP="006D0B7A">
            <w:pPr>
              <w:pStyle w:val="TableData12"/>
              <w:spacing w:line="360" w:lineRule="auto"/>
              <w:rPr>
                <w:rFonts w:ascii="Times New Roman" w:hAnsi="Times New Roman"/>
                <w:sz w:val="24"/>
                <w:szCs w:val="24"/>
              </w:rPr>
            </w:pPr>
            <w:r>
              <w:rPr>
                <w:rFonts w:ascii="Times New Roman" w:hAnsi="Times New Roman"/>
                <w:sz w:val="24"/>
                <w:szCs w:val="24"/>
              </w:rPr>
              <w:t>Mã s</w:t>
            </w:r>
            <w:r w:rsidRPr="006A02C3">
              <w:rPr>
                <w:rFonts w:ascii="Times New Roman" w:hAnsi="Times New Roman"/>
                <w:sz w:val="24"/>
                <w:szCs w:val="24"/>
              </w:rPr>
              <w:t>ản phẩm</w:t>
            </w:r>
          </w:p>
        </w:tc>
        <w:tc>
          <w:tcPr>
            <w:tcW w:w="1800" w:type="dxa"/>
          </w:tcPr>
          <w:p w14:paraId="127D787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283F0DB"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ABBEA28"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612F040" w14:textId="77777777" w:rsidR="004809F3" w:rsidRPr="006A02C3" w:rsidRDefault="004809F3" w:rsidP="006D0B7A">
            <w:pPr>
              <w:pStyle w:val="GDP1"/>
            </w:pPr>
            <w:r w:rsidRPr="006A02C3">
              <w:t>Mã – Tên sản phẩm/biến thể</w:t>
            </w:r>
          </w:p>
          <w:p w14:paraId="3F979A6C" w14:textId="77777777" w:rsidR="004809F3" w:rsidRPr="006A02C3" w:rsidRDefault="004809F3" w:rsidP="006D0B7A">
            <w:pPr>
              <w:pStyle w:val="GDP1"/>
            </w:pPr>
            <w:r w:rsidRPr="006A02C3">
              <w:rPr>
                <w:bCs/>
              </w:rPr>
              <w:t>INVENTORY_CYCLE_COUNT_ITEM</w:t>
            </w:r>
            <w:r w:rsidRPr="006A02C3">
              <w:t>.PRODUCT_ID. Join qua PRODUCT lấy CODE</w:t>
            </w:r>
          </w:p>
        </w:tc>
      </w:tr>
      <w:tr w:rsidR="004809F3" w:rsidRPr="006A02C3" w14:paraId="1A82D4E1" w14:textId="77777777" w:rsidTr="006D0B7A">
        <w:tc>
          <w:tcPr>
            <w:tcW w:w="828" w:type="dxa"/>
          </w:tcPr>
          <w:p w14:paraId="027E32AB"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3E6A7701" w14:textId="77777777" w:rsidR="004809F3" w:rsidRPr="006A02C3" w:rsidRDefault="004809F3" w:rsidP="006D0B7A">
            <w:pPr>
              <w:pStyle w:val="TableData12"/>
              <w:spacing w:line="360" w:lineRule="auto"/>
              <w:rPr>
                <w:rFonts w:ascii="Times New Roman" w:hAnsi="Times New Roman"/>
                <w:sz w:val="24"/>
                <w:szCs w:val="24"/>
              </w:rPr>
            </w:pPr>
            <w:r>
              <w:rPr>
                <w:rFonts w:ascii="Times New Roman" w:hAnsi="Times New Roman"/>
                <w:sz w:val="24"/>
                <w:szCs w:val="24"/>
              </w:rPr>
              <w:t>Tên s</w:t>
            </w:r>
            <w:r w:rsidRPr="006A02C3">
              <w:rPr>
                <w:rFonts w:ascii="Times New Roman" w:hAnsi="Times New Roman"/>
                <w:sz w:val="24"/>
                <w:szCs w:val="24"/>
              </w:rPr>
              <w:t>ản phẩm</w:t>
            </w:r>
          </w:p>
        </w:tc>
        <w:tc>
          <w:tcPr>
            <w:tcW w:w="1800" w:type="dxa"/>
          </w:tcPr>
          <w:p w14:paraId="156433A4"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01DCFA1"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2B31E0B"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3C945B92" w14:textId="77777777" w:rsidR="004809F3" w:rsidRPr="006A02C3" w:rsidRDefault="004809F3" w:rsidP="006D0B7A">
            <w:pPr>
              <w:pStyle w:val="GDP1"/>
            </w:pPr>
            <w:r w:rsidRPr="006A02C3">
              <w:t>Mã – Tên sản phẩm/biến thể</w:t>
            </w:r>
          </w:p>
          <w:p w14:paraId="2289C622" w14:textId="77777777" w:rsidR="004809F3" w:rsidRPr="006A02C3" w:rsidRDefault="004809F3" w:rsidP="006D0B7A">
            <w:pPr>
              <w:pStyle w:val="GDP1"/>
            </w:pPr>
            <w:r w:rsidRPr="006A02C3">
              <w:rPr>
                <w:bCs/>
              </w:rPr>
              <w:t>INVENTORY_CYCLE_COUNT_ITEM</w:t>
            </w:r>
            <w:r w:rsidRPr="006A02C3">
              <w:t>.PRODUCT_ID. Join qua PRODUCT lấy NAME</w:t>
            </w:r>
          </w:p>
        </w:tc>
      </w:tr>
      <w:tr w:rsidR="004809F3" w:rsidRPr="006A02C3" w14:paraId="1869013E" w14:textId="77777777" w:rsidTr="006D0B7A">
        <w:tc>
          <w:tcPr>
            <w:tcW w:w="828" w:type="dxa"/>
          </w:tcPr>
          <w:p w14:paraId="282D7D01"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74214ADA" w14:textId="77777777" w:rsidR="004809F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3C4195F1"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B22050F"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328E75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340CF98" w14:textId="77777777" w:rsidR="004809F3" w:rsidRPr="006A02C3" w:rsidRDefault="004809F3" w:rsidP="006D0B7A">
            <w:pPr>
              <w:pStyle w:val="GDP1"/>
            </w:pPr>
            <w:r w:rsidRPr="006A02C3">
              <w:t>INVENTORY_CYCLE_COUNT_ITEM.UOM</w:t>
            </w:r>
          </w:p>
        </w:tc>
      </w:tr>
      <w:tr w:rsidR="004809F3" w:rsidRPr="006A02C3" w14:paraId="669004B9" w14:textId="77777777" w:rsidTr="006D0B7A">
        <w:tc>
          <w:tcPr>
            <w:tcW w:w="828" w:type="dxa"/>
          </w:tcPr>
          <w:p w14:paraId="0F61674A"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26C44B77"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Số lô</w:t>
            </w:r>
          </w:p>
        </w:tc>
        <w:tc>
          <w:tcPr>
            <w:tcW w:w="1800" w:type="dxa"/>
          </w:tcPr>
          <w:p w14:paraId="538FD5F1"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00F63DA"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9769236"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54D410A9" w14:textId="77777777" w:rsidR="004809F3" w:rsidRPr="006A02C3" w:rsidRDefault="004809F3" w:rsidP="006D0B7A">
            <w:pPr>
              <w:pStyle w:val="GDP1"/>
            </w:pPr>
          </w:p>
        </w:tc>
      </w:tr>
      <w:tr w:rsidR="004809F3" w:rsidRPr="006A02C3" w14:paraId="3F0503A3" w14:textId="77777777" w:rsidTr="006D0B7A">
        <w:tc>
          <w:tcPr>
            <w:tcW w:w="828" w:type="dxa"/>
          </w:tcPr>
          <w:p w14:paraId="3E122B89"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5A1D0A0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Ngày hết hạn</w:t>
            </w:r>
          </w:p>
        </w:tc>
        <w:tc>
          <w:tcPr>
            <w:tcW w:w="1800" w:type="dxa"/>
          </w:tcPr>
          <w:p w14:paraId="2717620D"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7195195"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15B9832"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1EA928E" w14:textId="77777777" w:rsidR="004809F3" w:rsidRPr="006A02C3" w:rsidRDefault="004809F3" w:rsidP="006D0B7A">
            <w:pPr>
              <w:pStyle w:val="GDP1"/>
            </w:pPr>
          </w:p>
        </w:tc>
      </w:tr>
      <w:tr w:rsidR="004809F3" w:rsidRPr="006A02C3" w14:paraId="1B0C0262" w14:textId="77777777" w:rsidTr="006D0B7A">
        <w:tc>
          <w:tcPr>
            <w:tcW w:w="828" w:type="dxa"/>
          </w:tcPr>
          <w:p w14:paraId="3E696AF1"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6D387A83"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Tồn kho </w:t>
            </w:r>
            <w:r>
              <w:rPr>
                <w:rFonts w:ascii="Times New Roman" w:hAnsi="Times New Roman"/>
                <w:sz w:val="24"/>
                <w:szCs w:val="24"/>
              </w:rPr>
              <w:t>trước kiểm kê</w:t>
            </w:r>
          </w:p>
        </w:tc>
        <w:tc>
          <w:tcPr>
            <w:tcW w:w="1800" w:type="dxa"/>
          </w:tcPr>
          <w:p w14:paraId="2AC0E110"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486E4D3"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6054D78"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479ADC4" w14:textId="77777777" w:rsidR="004809F3" w:rsidRPr="006A02C3" w:rsidRDefault="004809F3" w:rsidP="006D0B7A">
            <w:pPr>
              <w:pStyle w:val="GDP1"/>
            </w:pPr>
            <w:r w:rsidRPr="006A02C3">
              <w:t>INVENTORY_CYCLE_COUNT_ITEM.QUANTITY_BEFORE_COUNT</w:t>
            </w:r>
          </w:p>
        </w:tc>
      </w:tr>
      <w:tr w:rsidR="004809F3" w:rsidRPr="006A02C3" w14:paraId="28C29409" w14:textId="77777777" w:rsidTr="006D0B7A">
        <w:tc>
          <w:tcPr>
            <w:tcW w:w="828" w:type="dxa"/>
          </w:tcPr>
          <w:p w14:paraId="36C43CB3"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2159635D"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Kiểm kê thực tế</w:t>
            </w:r>
          </w:p>
        </w:tc>
        <w:tc>
          <w:tcPr>
            <w:tcW w:w="1800" w:type="dxa"/>
          </w:tcPr>
          <w:p w14:paraId="7D45B36F"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601A28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7C61DE5"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46759ADB" w14:textId="77777777" w:rsidR="004809F3" w:rsidRPr="006A02C3" w:rsidRDefault="004809F3" w:rsidP="006D0B7A">
            <w:pPr>
              <w:pStyle w:val="GDP1"/>
            </w:pPr>
            <w:r w:rsidRPr="006A02C3">
              <w:t>INVENTORY_CYCLE_COUNT_ITEM.QUANTITY_COUNTED</w:t>
            </w:r>
          </w:p>
        </w:tc>
      </w:tr>
      <w:tr w:rsidR="004809F3" w:rsidRPr="006A02C3" w14:paraId="22D22163" w14:textId="77777777" w:rsidTr="006D0B7A">
        <w:tc>
          <w:tcPr>
            <w:tcW w:w="828" w:type="dxa"/>
          </w:tcPr>
          <w:p w14:paraId="4BB5D3E4"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198EBBA1"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Chênh lệch</w:t>
            </w:r>
          </w:p>
        </w:tc>
        <w:tc>
          <w:tcPr>
            <w:tcW w:w="1800" w:type="dxa"/>
          </w:tcPr>
          <w:p w14:paraId="13C0D540"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7C1AFD8"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0C83E922"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3B9373E6" w14:textId="77777777" w:rsidR="004809F3" w:rsidRPr="006A02C3" w:rsidRDefault="004809F3" w:rsidP="006D0B7A">
            <w:pPr>
              <w:pStyle w:val="GDP1"/>
            </w:pPr>
            <w:r w:rsidRPr="006A02C3">
              <w:t>INVENTORY_CYCLE_COUNT_ITEM.QUANTITY_BEFORE_COUNT trừ INVENTORY_CYCLE_COUNT_ITEM.QUANTITY_COUNTED</w:t>
            </w:r>
          </w:p>
        </w:tc>
      </w:tr>
      <w:tr w:rsidR="004809F3" w:rsidRPr="006A02C3" w14:paraId="202D3EFC" w14:textId="77777777" w:rsidTr="006D0B7A">
        <w:tc>
          <w:tcPr>
            <w:tcW w:w="828" w:type="dxa"/>
          </w:tcPr>
          <w:p w14:paraId="72579CD7"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2628E80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0A5B35F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832B04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BA27D2B"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3A8DCD9" w14:textId="77777777" w:rsidR="004809F3" w:rsidRPr="006A02C3" w:rsidRDefault="004809F3" w:rsidP="006D0B7A">
            <w:pPr>
              <w:pStyle w:val="GDP1"/>
            </w:pPr>
            <w:r w:rsidRPr="006A02C3">
              <w:t>INVENTORY_CYCLE_COUNT_ITEM.NOTE</w:t>
            </w:r>
          </w:p>
        </w:tc>
      </w:tr>
      <w:tr w:rsidR="004809F3" w:rsidRPr="006A02C3" w14:paraId="68F0A2FA" w14:textId="77777777" w:rsidTr="006D0B7A">
        <w:tc>
          <w:tcPr>
            <w:tcW w:w="13676" w:type="dxa"/>
            <w:gridSpan w:val="6"/>
          </w:tcPr>
          <w:p w14:paraId="02D60E56"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xử lý đơn </w:t>
            </w:r>
          </w:p>
        </w:tc>
      </w:tr>
      <w:tr w:rsidR="004809F3" w:rsidRPr="006A02C3" w14:paraId="50E93B83" w14:textId="77777777" w:rsidTr="006D0B7A">
        <w:tc>
          <w:tcPr>
            <w:tcW w:w="828" w:type="dxa"/>
          </w:tcPr>
          <w:p w14:paraId="72A93154"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5FD6528F"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3C2A1948"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3618B71F"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D36038A"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4C32B8D2" w14:textId="77777777" w:rsidR="004809F3" w:rsidRPr="006A02C3" w:rsidRDefault="004809F3" w:rsidP="006D0B7A">
            <w:pPr>
              <w:pStyle w:val="GDP1"/>
            </w:pPr>
            <w:r w:rsidRPr="006A02C3">
              <w:t>INVENTORY_TRANSFER.CURRENT_STATUS_CODE</w:t>
            </w:r>
          </w:p>
        </w:tc>
      </w:tr>
      <w:tr w:rsidR="004809F3" w:rsidRPr="006A02C3" w14:paraId="50CB4703" w14:textId="77777777" w:rsidTr="006D0B7A">
        <w:tc>
          <w:tcPr>
            <w:tcW w:w="828" w:type="dxa"/>
          </w:tcPr>
          <w:p w14:paraId="1E9CE7A9"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046FF46C"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Bước xử lý</w:t>
            </w:r>
          </w:p>
        </w:tc>
        <w:tc>
          <w:tcPr>
            <w:tcW w:w="1800" w:type="dxa"/>
          </w:tcPr>
          <w:p w14:paraId="56008549"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D06283E"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042D3DA"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3EC61974" w14:textId="77777777" w:rsidR="004809F3" w:rsidRPr="006A02C3" w:rsidRDefault="004809F3" w:rsidP="006D0B7A">
            <w:pPr>
              <w:pStyle w:val="GDP1"/>
            </w:pPr>
            <w:r w:rsidRPr="006A02C3">
              <w:t>INVENTORY_CYCLE_COUNT.CURRENT_APPROVAL_STEP_ID</w:t>
            </w:r>
          </w:p>
        </w:tc>
      </w:tr>
      <w:tr w:rsidR="004809F3" w:rsidRPr="006A02C3" w14:paraId="69F67038" w14:textId="77777777" w:rsidTr="006D0B7A">
        <w:tc>
          <w:tcPr>
            <w:tcW w:w="828" w:type="dxa"/>
          </w:tcPr>
          <w:p w14:paraId="2170300F"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67F06D7D"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Thời gian thao tác cuối</w:t>
            </w:r>
          </w:p>
        </w:tc>
        <w:tc>
          <w:tcPr>
            <w:tcW w:w="1800" w:type="dxa"/>
          </w:tcPr>
          <w:p w14:paraId="0DA53D8A"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1736848B"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1877ED2"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66190C36" w14:textId="77777777" w:rsidR="004809F3" w:rsidRPr="006A02C3" w:rsidRDefault="004809F3" w:rsidP="006D0B7A">
            <w:pPr>
              <w:pStyle w:val="GDP1"/>
            </w:pPr>
            <w:r w:rsidRPr="006A02C3">
              <w:t>INVENTORY_CYCLE_COUNT _TRACKING lấy LOGTIME của dòng mới nhất</w:t>
            </w:r>
          </w:p>
        </w:tc>
      </w:tr>
      <w:tr w:rsidR="004809F3" w:rsidRPr="006A02C3" w14:paraId="10F50F67" w14:textId="77777777" w:rsidTr="006D0B7A">
        <w:tc>
          <w:tcPr>
            <w:tcW w:w="828" w:type="dxa"/>
          </w:tcPr>
          <w:p w14:paraId="2E3C172C"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5251AC01"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Xem thêm</w:t>
            </w:r>
          </w:p>
        </w:tc>
        <w:tc>
          <w:tcPr>
            <w:tcW w:w="1800" w:type="dxa"/>
          </w:tcPr>
          <w:p w14:paraId="224084F9"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2039F96F"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B22DAE8"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334F057" w14:textId="77777777" w:rsidR="004809F3" w:rsidRPr="006A02C3" w:rsidRDefault="004809F3" w:rsidP="006D0B7A">
            <w:pPr>
              <w:pStyle w:val="GDP1"/>
            </w:pPr>
          </w:p>
        </w:tc>
      </w:tr>
      <w:tr w:rsidR="004809F3" w:rsidRPr="006A02C3" w14:paraId="0ECFA54A" w14:textId="77777777" w:rsidTr="006D0B7A">
        <w:tc>
          <w:tcPr>
            <w:tcW w:w="13676" w:type="dxa"/>
            <w:gridSpan w:val="6"/>
          </w:tcPr>
          <w:p w14:paraId="245C9512"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File đính kèm</w:t>
            </w:r>
          </w:p>
        </w:tc>
      </w:tr>
      <w:tr w:rsidR="004809F3" w:rsidRPr="006A02C3" w14:paraId="24A6AB6E" w14:textId="77777777" w:rsidTr="006D0B7A">
        <w:tc>
          <w:tcPr>
            <w:tcW w:w="828" w:type="dxa"/>
          </w:tcPr>
          <w:p w14:paraId="4F04C1E0" w14:textId="77777777" w:rsidR="004809F3" w:rsidRPr="006A02C3" w:rsidRDefault="004809F3" w:rsidP="004809F3">
            <w:pPr>
              <w:pStyle w:val="TableData12"/>
              <w:numPr>
                <w:ilvl w:val="0"/>
                <w:numId w:val="549"/>
              </w:numPr>
              <w:spacing w:line="360" w:lineRule="auto"/>
              <w:rPr>
                <w:rFonts w:ascii="Times New Roman" w:hAnsi="Times New Roman"/>
                <w:sz w:val="24"/>
                <w:szCs w:val="24"/>
              </w:rPr>
            </w:pPr>
          </w:p>
        </w:tc>
        <w:tc>
          <w:tcPr>
            <w:tcW w:w="2070" w:type="dxa"/>
          </w:tcPr>
          <w:p w14:paraId="048E9ED9"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Tên file</w:t>
            </w:r>
          </w:p>
        </w:tc>
        <w:tc>
          <w:tcPr>
            <w:tcW w:w="1800" w:type="dxa"/>
          </w:tcPr>
          <w:p w14:paraId="6E709098"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6F680609"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04BC79FD" w14:textId="77777777" w:rsidR="004809F3" w:rsidRPr="006A02C3" w:rsidRDefault="004809F3" w:rsidP="006D0B7A">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DA095FB" w14:textId="77777777" w:rsidR="004809F3" w:rsidRPr="006A02C3" w:rsidRDefault="004809F3" w:rsidP="006D0B7A">
            <w:pPr>
              <w:pStyle w:val="GDP1"/>
            </w:pPr>
            <w:r w:rsidRPr="006A02C3">
              <w:t>INVENTORY_CYCLE_COUNT _ATTACHMENT</w:t>
            </w:r>
          </w:p>
        </w:tc>
      </w:tr>
    </w:tbl>
    <w:p w14:paraId="42B77346" w14:textId="77777777" w:rsidR="00464553" w:rsidRPr="006A02C3" w:rsidRDefault="00464553" w:rsidP="00512E56">
      <w:pPr>
        <w:spacing w:line="360" w:lineRule="auto"/>
        <w:rPr>
          <w:lang w:eastAsia="ar-SA"/>
        </w:rPr>
      </w:pPr>
    </w:p>
    <w:p w14:paraId="12CE1DF9" w14:textId="77777777" w:rsidR="00464553" w:rsidRPr="006A02C3" w:rsidRDefault="00464553" w:rsidP="00512E56">
      <w:pPr>
        <w:pStyle w:val="Heading6"/>
        <w:spacing w:line="360" w:lineRule="auto"/>
        <w:rPr>
          <w:szCs w:val="24"/>
        </w:rPr>
      </w:pPr>
      <w:r w:rsidRPr="006A02C3">
        <w:rPr>
          <w:szCs w:val="24"/>
        </w:rPr>
        <w:t xml:space="preserve">Thông tin xử lý kiểm kê </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0DBE9F62" w14:textId="77777777" w:rsidTr="006D0B7A">
        <w:trPr>
          <w:tblHeader/>
        </w:trPr>
        <w:tc>
          <w:tcPr>
            <w:tcW w:w="828" w:type="dxa"/>
            <w:shd w:val="pct5" w:color="auto" w:fill="FFFFFF"/>
          </w:tcPr>
          <w:p w14:paraId="08609AB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7D1C66B2"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459CC36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2A0159A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10D9329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777672F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16246836"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324AB79A" w14:textId="77777777" w:rsidTr="006D0B7A">
        <w:tc>
          <w:tcPr>
            <w:tcW w:w="828" w:type="dxa"/>
          </w:tcPr>
          <w:p w14:paraId="64F53C2E" w14:textId="77777777" w:rsidR="00464553" w:rsidRPr="006A02C3" w:rsidRDefault="00464553">
            <w:pPr>
              <w:pStyle w:val="TableData12"/>
              <w:numPr>
                <w:ilvl w:val="0"/>
                <w:numId w:val="37"/>
              </w:numPr>
              <w:spacing w:line="360" w:lineRule="auto"/>
              <w:rPr>
                <w:rFonts w:ascii="Times New Roman" w:hAnsi="Times New Roman"/>
                <w:sz w:val="24"/>
                <w:szCs w:val="24"/>
              </w:rPr>
            </w:pPr>
          </w:p>
        </w:tc>
        <w:tc>
          <w:tcPr>
            <w:tcW w:w="2070" w:type="dxa"/>
          </w:tcPr>
          <w:p w14:paraId="2F1298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 xử lý đơn &lt;Số kiểm kê &gt;</w:t>
            </w:r>
          </w:p>
        </w:tc>
        <w:tc>
          <w:tcPr>
            <w:tcW w:w="1800" w:type="dxa"/>
          </w:tcPr>
          <w:p w14:paraId="777C3C5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742305C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Output </w:t>
            </w:r>
          </w:p>
        </w:tc>
        <w:tc>
          <w:tcPr>
            <w:tcW w:w="1530" w:type="dxa"/>
          </w:tcPr>
          <w:p w14:paraId="7EA29EF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3FB8DEDE" w14:textId="77777777" w:rsidR="00464553" w:rsidRPr="006A02C3" w:rsidRDefault="00464553" w:rsidP="00C87C71">
            <w:pPr>
              <w:pStyle w:val="GDP1"/>
            </w:pPr>
          </w:p>
        </w:tc>
      </w:tr>
      <w:tr w:rsidR="00464553" w:rsidRPr="006A02C3" w14:paraId="6869FE94" w14:textId="77777777" w:rsidTr="006D0B7A">
        <w:tc>
          <w:tcPr>
            <w:tcW w:w="13676" w:type="dxa"/>
            <w:gridSpan w:val="6"/>
          </w:tcPr>
          <w:p w14:paraId="7772575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Timeline</w:t>
            </w:r>
          </w:p>
          <w:p w14:paraId="788CF6D2" w14:textId="77777777" w:rsidR="00464553" w:rsidRPr="006A02C3" w:rsidRDefault="00464553" w:rsidP="00C87C71">
            <w:pPr>
              <w:pStyle w:val="GDP1"/>
            </w:pPr>
            <w:r w:rsidRPr="006A02C3">
              <w:t>Load các bước xử lý kiểm kê</w:t>
            </w:r>
          </w:p>
          <w:p w14:paraId="52E5D73D" w14:textId="77777777" w:rsidR="00464553" w:rsidRPr="006A02C3" w:rsidRDefault="00464553" w:rsidP="00C87C71">
            <w:pPr>
              <w:pStyle w:val="GDP1"/>
            </w:pPr>
            <w:r w:rsidRPr="006A02C3">
              <w:t>Load từ bảng INVENTORY_CYCLE_COUNT_TRACKING, INVENTORY_APPROVAL_NEXT_STATE, INVENTORY_APPROVAL_STEP</w:t>
            </w:r>
          </w:p>
          <w:p w14:paraId="567F303A" w14:textId="77777777" w:rsidR="00464553" w:rsidRPr="006A02C3" w:rsidRDefault="00464553" w:rsidP="00C87C71">
            <w:pPr>
              <w:pStyle w:val="GDP1"/>
            </w:pPr>
            <w:r w:rsidRPr="006A02C3">
              <w:t>Sort theo Thứ tự bước ASC (INVENTORY_APPROVAL_STEP.STEP_NO)</w:t>
            </w:r>
          </w:p>
        </w:tc>
      </w:tr>
      <w:tr w:rsidR="00464553" w:rsidRPr="006A02C3" w14:paraId="2B13FCA4" w14:textId="77777777" w:rsidTr="006D0B7A">
        <w:tc>
          <w:tcPr>
            <w:tcW w:w="828" w:type="dxa"/>
          </w:tcPr>
          <w:p w14:paraId="455867FB" w14:textId="77777777" w:rsidR="00464553" w:rsidRPr="006A02C3" w:rsidRDefault="00464553">
            <w:pPr>
              <w:pStyle w:val="TableData12"/>
              <w:numPr>
                <w:ilvl w:val="0"/>
                <w:numId w:val="37"/>
              </w:numPr>
              <w:spacing w:line="360" w:lineRule="auto"/>
              <w:rPr>
                <w:rFonts w:ascii="Times New Roman" w:hAnsi="Times New Roman"/>
                <w:sz w:val="24"/>
                <w:szCs w:val="24"/>
              </w:rPr>
            </w:pPr>
          </w:p>
        </w:tc>
        <w:tc>
          <w:tcPr>
            <w:tcW w:w="2070" w:type="dxa"/>
          </w:tcPr>
          <w:p w14:paraId="6B99D77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07EB841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71371F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6AB008F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E560A74" w14:textId="77777777" w:rsidR="00464553" w:rsidRPr="006A02C3" w:rsidRDefault="00464553" w:rsidP="00C87C71">
            <w:pPr>
              <w:pStyle w:val="GDP1"/>
            </w:pPr>
            <w:r w:rsidRPr="006A02C3">
              <w:t>Trạng thái đã qua: in nghiêng &amp; tô đậm</w:t>
            </w:r>
          </w:p>
          <w:p w14:paraId="45DC12F4" w14:textId="77777777" w:rsidR="00464553" w:rsidRPr="006A02C3" w:rsidRDefault="00464553" w:rsidP="00C87C71">
            <w:pPr>
              <w:pStyle w:val="GDP1"/>
            </w:pPr>
            <w:r w:rsidRPr="006A02C3">
              <w:t>Trạng thái hiện tại: highlight text màu xanh</w:t>
            </w:r>
          </w:p>
          <w:p w14:paraId="26CFFC93" w14:textId="77777777" w:rsidR="00464553" w:rsidRPr="006A02C3" w:rsidRDefault="00464553" w:rsidP="00C87C71">
            <w:pPr>
              <w:pStyle w:val="GDP1"/>
            </w:pPr>
            <w:r w:rsidRPr="006A02C3">
              <w:t>Trạng thái tương lai: text màu xám</w:t>
            </w:r>
          </w:p>
          <w:p w14:paraId="14195664" w14:textId="77777777" w:rsidR="00464553" w:rsidRPr="006A02C3" w:rsidRDefault="00464553" w:rsidP="00C87C71">
            <w:pPr>
              <w:pStyle w:val="GDP1"/>
            </w:pPr>
            <w:r w:rsidRPr="006A02C3">
              <w:lastRenderedPageBreak/>
              <w:t>INVENTORY_APPROVAL_NEXT_STATE.NEXT_STATE</w:t>
            </w:r>
          </w:p>
        </w:tc>
      </w:tr>
      <w:tr w:rsidR="00464553" w:rsidRPr="006A02C3" w14:paraId="4FFD2F3A" w14:textId="77777777" w:rsidTr="006D0B7A">
        <w:tc>
          <w:tcPr>
            <w:tcW w:w="828" w:type="dxa"/>
          </w:tcPr>
          <w:p w14:paraId="38CFEFE7" w14:textId="77777777" w:rsidR="00464553" w:rsidRPr="006A02C3" w:rsidRDefault="00464553">
            <w:pPr>
              <w:pStyle w:val="TableData12"/>
              <w:numPr>
                <w:ilvl w:val="0"/>
                <w:numId w:val="37"/>
              </w:numPr>
              <w:spacing w:line="360" w:lineRule="auto"/>
              <w:rPr>
                <w:rFonts w:ascii="Times New Roman" w:hAnsi="Times New Roman"/>
                <w:sz w:val="24"/>
                <w:szCs w:val="24"/>
              </w:rPr>
            </w:pPr>
          </w:p>
        </w:tc>
        <w:tc>
          <w:tcPr>
            <w:tcW w:w="2070" w:type="dxa"/>
          </w:tcPr>
          <w:p w14:paraId="1C333FF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Thời gian chuyển trạng thái</w:t>
            </w:r>
          </w:p>
        </w:tc>
        <w:tc>
          <w:tcPr>
            <w:tcW w:w="1800" w:type="dxa"/>
          </w:tcPr>
          <w:p w14:paraId="7529D8C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616DE8F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508E244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8121FD0" w14:textId="77777777" w:rsidR="00464553" w:rsidRPr="006A02C3" w:rsidRDefault="00464553" w:rsidP="00C87C71">
            <w:pPr>
              <w:pStyle w:val="GDP1"/>
            </w:pPr>
            <w:r w:rsidRPr="006A02C3">
              <w:t>Ngày giờ</w:t>
            </w:r>
          </w:p>
          <w:p w14:paraId="6A5B69F8" w14:textId="77777777" w:rsidR="00464553" w:rsidRPr="006A02C3" w:rsidRDefault="00464553" w:rsidP="00C87C71">
            <w:pPr>
              <w:pStyle w:val="GDP1"/>
            </w:pPr>
            <w:r w:rsidRPr="006A02C3">
              <w:t>INVENTORY_TRANSFER_TRACKING.LOGTIME</w:t>
            </w:r>
          </w:p>
        </w:tc>
      </w:tr>
      <w:tr w:rsidR="00464553" w:rsidRPr="006A02C3" w14:paraId="6F3DE257" w14:textId="77777777" w:rsidTr="006D0B7A">
        <w:tc>
          <w:tcPr>
            <w:tcW w:w="13676" w:type="dxa"/>
            <w:gridSpan w:val="6"/>
          </w:tcPr>
          <w:p w14:paraId="3F099F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0445F1B8" w14:textId="77777777" w:rsidTr="006D0B7A">
        <w:tc>
          <w:tcPr>
            <w:tcW w:w="828" w:type="dxa"/>
          </w:tcPr>
          <w:p w14:paraId="3421114D" w14:textId="77777777" w:rsidR="00464553" w:rsidRPr="006A02C3" w:rsidRDefault="00464553">
            <w:pPr>
              <w:pStyle w:val="TableData12"/>
              <w:numPr>
                <w:ilvl w:val="0"/>
                <w:numId w:val="37"/>
              </w:numPr>
              <w:spacing w:line="360" w:lineRule="auto"/>
              <w:rPr>
                <w:rFonts w:ascii="Times New Roman" w:hAnsi="Times New Roman"/>
                <w:sz w:val="24"/>
                <w:szCs w:val="24"/>
              </w:rPr>
            </w:pPr>
          </w:p>
        </w:tc>
        <w:tc>
          <w:tcPr>
            <w:tcW w:w="2070" w:type="dxa"/>
          </w:tcPr>
          <w:p w14:paraId="73A18DD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17CA526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Button </w:t>
            </w:r>
          </w:p>
        </w:tc>
        <w:tc>
          <w:tcPr>
            <w:tcW w:w="1598" w:type="dxa"/>
          </w:tcPr>
          <w:p w14:paraId="47C844B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900C74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DEA6588" w14:textId="77777777" w:rsidR="00464553" w:rsidRPr="006A02C3" w:rsidRDefault="00464553" w:rsidP="00C87C71">
            <w:pPr>
              <w:pStyle w:val="GDP1"/>
            </w:pPr>
          </w:p>
        </w:tc>
      </w:tr>
    </w:tbl>
    <w:p w14:paraId="0A56D51F" w14:textId="77777777" w:rsidR="00464553" w:rsidRPr="006A02C3" w:rsidRDefault="00464553" w:rsidP="00512E56">
      <w:pPr>
        <w:spacing w:line="360" w:lineRule="auto"/>
        <w:rPr>
          <w:lang w:eastAsia="ar-SA"/>
        </w:rPr>
      </w:pPr>
    </w:p>
    <w:p w14:paraId="403ABF5B" w14:textId="77777777" w:rsidR="00464553" w:rsidRPr="006A02C3" w:rsidRDefault="00464553" w:rsidP="00512E56">
      <w:pPr>
        <w:pStyle w:val="Heading5"/>
        <w:spacing w:line="360" w:lineRule="auto"/>
      </w:pPr>
      <w:r w:rsidRPr="006A02C3">
        <w:t>Tạo mới kiểm kê</w:t>
      </w:r>
    </w:p>
    <w:p w14:paraId="28CBEFA2" w14:textId="77777777" w:rsidR="00464553" w:rsidRPr="006A02C3" w:rsidRDefault="00464553" w:rsidP="00512E56">
      <w:pPr>
        <w:spacing w:line="360" w:lineRule="auto"/>
        <w:rPr>
          <w:lang w:eastAsia="ar-SA"/>
        </w:rPr>
      </w:pPr>
    </w:p>
    <w:p w14:paraId="32B4F112" w14:textId="77777777" w:rsidR="00464553" w:rsidRPr="006A02C3" w:rsidRDefault="00464553" w:rsidP="00512E56">
      <w:pPr>
        <w:pStyle w:val="Heading6"/>
        <w:spacing w:line="360" w:lineRule="auto"/>
      </w:pPr>
      <w:r w:rsidRPr="006A02C3">
        <w:rPr>
          <w:szCs w:val="24"/>
        </w:rPr>
        <w:t xml:space="preserve">Step 1. </w:t>
      </w:r>
      <w:r w:rsidRPr="006A02C3">
        <w:t>Tạo kiểm kê</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58EBCB2F" w14:textId="77777777" w:rsidTr="006D0B7A">
        <w:trPr>
          <w:tblHeader/>
        </w:trPr>
        <w:tc>
          <w:tcPr>
            <w:tcW w:w="828" w:type="dxa"/>
            <w:shd w:val="pct5" w:color="auto" w:fill="FFFFFF"/>
          </w:tcPr>
          <w:p w14:paraId="6291037F" w14:textId="77777777" w:rsidR="00464553" w:rsidRPr="006A02C3" w:rsidRDefault="00464553" w:rsidP="00512E56">
            <w:pPr>
              <w:pStyle w:val="Bang"/>
              <w:spacing w:line="360" w:lineRule="auto"/>
              <w:rPr>
                <w:rFonts w:cs="Times New Roman"/>
              </w:rPr>
            </w:pPr>
            <w:r w:rsidRPr="006A02C3">
              <w:rPr>
                <w:rFonts w:cs="Times New Roman"/>
              </w:rPr>
              <w:t>STT</w:t>
            </w:r>
          </w:p>
        </w:tc>
        <w:tc>
          <w:tcPr>
            <w:tcW w:w="2070" w:type="dxa"/>
            <w:shd w:val="pct5" w:color="auto" w:fill="FFFFFF"/>
          </w:tcPr>
          <w:p w14:paraId="704015AC" w14:textId="77777777" w:rsidR="00464553" w:rsidRPr="006A02C3" w:rsidRDefault="00464553" w:rsidP="00512E56">
            <w:pPr>
              <w:pStyle w:val="Bang"/>
              <w:spacing w:line="360" w:lineRule="auto"/>
              <w:rPr>
                <w:rFonts w:cs="Times New Roman"/>
              </w:rPr>
            </w:pPr>
            <w:r w:rsidRPr="006A02C3">
              <w:rPr>
                <w:rFonts w:cs="Times New Roman"/>
              </w:rPr>
              <w:t>Tên</w:t>
            </w:r>
          </w:p>
        </w:tc>
        <w:tc>
          <w:tcPr>
            <w:tcW w:w="1800" w:type="dxa"/>
            <w:shd w:val="pct5" w:color="auto" w:fill="FFFFFF"/>
          </w:tcPr>
          <w:p w14:paraId="658C4EF5" w14:textId="77777777" w:rsidR="00464553" w:rsidRPr="006A02C3" w:rsidRDefault="00464553" w:rsidP="00512E56">
            <w:pPr>
              <w:pStyle w:val="Bang"/>
              <w:spacing w:line="360" w:lineRule="auto"/>
              <w:rPr>
                <w:rFonts w:cs="Times New Roman"/>
              </w:rPr>
            </w:pPr>
            <w:r w:rsidRPr="006A02C3">
              <w:rPr>
                <w:rFonts w:cs="Times New Roman"/>
              </w:rPr>
              <w:t xml:space="preserve">Kiểu dữ liệu </w:t>
            </w:r>
          </w:p>
          <w:p w14:paraId="52BE075C" w14:textId="77777777" w:rsidR="00464553" w:rsidRPr="006A02C3" w:rsidRDefault="00464553" w:rsidP="00512E56">
            <w:pPr>
              <w:pStyle w:val="Bang"/>
              <w:spacing w:line="360" w:lineRule="auto"/>
              <w:rPr>
                <w:rFonts w:cs="Times New Roman"/>
              </w:rPr>
            </w:pPr>
            <w:r w:rsidRPr="006A02C3">
              <w:rPr>
                <w:rFonts w:cs="Times New Roman"/>
              </w:rPr>
              <w:t>[Độ dài dữ liệu]</w:t>
            </w:r>
          </w:p>
        </w:tc>
        <w:tc>
          <w:tcPr>
            <w:tcW w:w="1598" w:type="dxa"/>
            <w:shd w:val="pct5" w:color="auto" w:fill="FFFFFF"/>
          </w:tcPr>
          <w:p w14:paraId="5F2D4603" w14:textId="77777777" w:rsidR="00464553" w:rsidRPr="006A02C3" w:rsidRDefault="00464553" w:rsidP="00512E56">
            <w:pPr>
              <w:pStyle w:val="Bang"/>
              <w:spacing w:line="360" w:lineRule="auto"/>
              <w:rPr>
                <w:rFonts w:cs="Times New Roman"/>
              </w:rPr>
            </w:pPr>
            <w:r w:rsidRPr="006A02C3">
              <w:rPr>
                <w:rFonts w:cs="Times New Roman"/>
              </w:rPr>
              <w:t>Input/Output</w:t>
            </w:r>
          </w:p>
        </w:tc>
        <w:tc>
          <w:tcPr>
            <w:tcW w:w="1530" w:type="dxa"/>
            <w:shd w:val="pct5" w:color="auto" w:fill="FFFFFF"/>
          </w:tcPr>
          <w:p w14:paraId="66E3C903" w14:textId="77777777" w:rsidR="00464553" w:rsidRPr="006A02C3" w:rsidRDefault="00464553" w:rsidP="00512E56">
            <w:pPr>
              <w:pStyle w:val="Bang"/>
              <w:spacing w:line="360" w:lineRule="auto"/>
              <w:rPr>
                <w:rFonts w:cs="Times New Roman"/>
              </w:rPr>
            </w:pPr>
            <w:r w:rsidRPr="006A02C3">
              <w:rPr>
                <w:rFonts w:cs="Times New Roman"/>
              </w:rPr>
              <w:t>Giá trị khởi tạo</w:t>
            </w:r>
          </w:p>
        </w:tc>
        <w:tc>
          <w:tcPr>
            <w:tcW w:w="5850" w:type="dxa"/>
            <w:shd w:val="pct5" w:color="auto" w:fill="FFFFFF"/>
          </w:tcPr>
          <w:p w14:paraId="4BA375D2" w14:textId="77777777" w:rsidR="00464553" w:rsidRPr="006A02C3" w:rsidRDefault="00464553" w:rsidP="00512E56">
            <w:pPr>
              <w:pStyle w:val="Bang"/>
              <w:spacing w:line="360" w:lineRule="auto"/>
              <w:rPr>
                <w:rFonts w:cs="Times New Roman"/>
                <w:b/>
              </w:rPr>
            </w:pPr>
            <w:r w:rsidRPr="006A02C3">
              <w:rPr>
                <w:rFonts w:cs="Times New Roman"/>
                <w:b/>
              </w:rPr>
              <w:t>Mô tả</w:t>
            </w:r>
            <w:r w:rsidRPr="006A02C3">
              <w:rPr>
                <w:rFonts w:cs="Times New Roman"/>
              </w:rPr>
              <w:t xml:space="preserve"> (Mapping với CSDL nếu có)</w:t>
            </w:r>
          </w:p>
        </w:tc>
      </w:tr>
      <w:tr w:rsidR="00464553" w:rsidRPr="006A02C3" w14:paraId="4353D660" w14:textId="77777777" w:rsidTr="006D0B7A">
        <w:tc>
          <w:tcPr>
            <w:tcW w:w="13676" w:type="dxa"/>
            <w:gridSpan w:val="6"/>
          </w:tcPr>
          <w:p w14:paraId="68DEB85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7E4F6783" w14:textId="77777777" w:rsidTr="006D0B7A">
        <w:tc>
          <w:tcPr>
            <w:tcW w:w="828" w:type="dxa"/>
          </w:tcPr>
          <w:p w14:paraId="0253EDC1"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68D4C68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Quay lại</w:t>
            </w:r>
          </w:p>
        </w:tc>
        <w:tc>
          <w:tcPr>
            <w:tcW w:w="1800" w:type="dxa"/>
          </w:tcPr>
          <w:p w14:paraId="45D0F27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7BF2FD1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3E48C9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61F13A1D" w14:textId="77777777" w:rsidR="00464553" w:rsidRPr="006A02C3" w:rsidRDefault="00464553" w:rsidP="00C87C71">
            <w:pPr>
              <w:pStyle w:val="GDP1"/>
            </w:pPr>
            <w:r w:rsidRPr="006A02C3">
              <w:t>Quay về màn hình Quản lý kiểm kê</w:t>
            </w:r>
          </w:p>
        </w:tc>
      </w:tr>
      <w:tr w:rsidR="00464553" w:rsidRPr="006A02C3" w14:paraId="0F46D946" w14:textId="77777777" w:rsidTr="006D0B7A">
        <w:tc>
          <w:tcPr>
            <w:tcW w:w="828" w:type="dxa"/>
          </w:tcPr>
          <w:p w14:paraId="47430BE5"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722C1B0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Tiếp theo</w:t>
            </w:r>
          </w:p>
        </w:tc>
        <w:tc>
          <w:tcPr>
            <w:tcW w:w="1800" w:type="dxa"/>
          </w:tcPr>
          <w:p w14:paraId="2116607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727EBB2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2DF64F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4F30695C" w14:textId="77777777" w:rsidR="00464553" w:rsidRPr="006A02C3" w:rsidRDefault="00464553" w:rsidP="00C87C71">
            <w:pPr>
              <w:pStyle w:val="GDP1"/>
            </w:pPr>
            <w:r w:rsidRPr="006A02C3">
              <w:t>Lưu thông tin và qua bước tiếp theo</w:t>
            </w:r>
          </w:p>
        </w:tc>
      </w:tr>
      <w:tr w:rsidR="00464553" w:rsidRPr="006A02C3" w14:paraId="1B209DF6" w14:textId="77777777" w:rsidTr="006D0B7A">
        <w:tc>
          <w:tcPr>
            <w:tcW w:w="13676" w:type="dxa"/>
            <w:gridSpan w:val="6"/>
          </w:tcPr>
          <w:p w14:paraId="2C0A1DA9" w14:textId="77777777" w:rsidR="00464553" w:rsidRPr="006A02C3" w:rsidRDefault="00464553" w:rsidP="00512E56">
            <w:pPr>
              <w:pStyle w:val="TableData12"/>
              <w:spacing w:line="360" w:lineRule="auto"/>
              <w:rPr>
                <w:rFonts w:ascii="Times New Roman" w:hAnsi="Times New Roman"/>
                <w:i/>
                <w:iCs/>
              </w:rPr>
            </w:pPr>
            <w:r w:rsidRPr="006A02C3">
              <w:rPr>
                <w:rFonts w:ascii="Times New Roman" w:hAnsi="Times New Roman"/>
              </w:rPr>
              <w:t>Stepper</w:t>
            </w:r>
          </w:p>
        </w:tc>
      </w:tr>
      <w:tr w:rsidR="00464553" w:rsidRPr="006A02C3" w14:paraId="42F68FD5" w14:textId="77777777" w:rsidTr="006D0B7A">
        <w:tc>
          <w:tcPr>
            <w:tcW w:w="828" w:type="dxa"/>
          </w:tcPr>
          <w:p w14:paraId="4D58975F"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AB3E96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Stepper</w:t>
            </w:r>
          </w:p>
        </w:tc>
        <w:tc>
          <w:tcPr>
            <w:tcW w:w="1800" w:type="dxa"/>
          </w:tcPr>
          <w:p w14:paraId="430E291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Stepper</w:t>
            </w:r>
          </w:p>
        </w:tc>
        <w:tc>
          <w:tcPr>
            <w:tcW w:w="1598" w:type="dxa"/>
          </w:tcPr>
          <w:p w14:paraId="114AA62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77D40CD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N/A</w:t>
            </w:r>
          </w:p>
        </w:tc>
        <w:tc>
          <w:tcPr>
            <w:tcW w:w="5850" w:type="dxa"/>
          </w:tcPr>
          <w:p w14:paraId="1CFE6210" w14:textId="77777777" w:rsidR="00464553" w:rsidRPr="006A02C3" w:rsidRDefault="00464553" w:rsidP="00C87C71">
            <w:pPr>
              <w:pStyle w:val="GDP1"/>
            </w:pPr>
            <w:r w:rsidRPr="006A02C3">
              <w:t>Bước 1: Thông tin chung* (focus)</w:t>
            </w:r>
          </w:p>
          <w:p w14:paraId="6604C951" w14:textId="77777777" w:rsidR="00464553" w:rsidRPr="006A02C3" w:rsidRDefault="00464553" w:rsidP="00C87C71">
            <w:pPr>
              <w:pStyle w:val="GDP1"/>
            </w:pPr>
            <w:r w:rsidRPr="006A02C3">
              <w:t>Bước 2: Khai báo sản phẩm kiểm kê</w:t>
            </w:r>
          </w:p>
          <w:p w14:paraId="60AC0988" w14:textId="77777777" w:rsidR="00464553" w:rsidRPr="006A02C3" w:rsidRDefault="00464553" w:rsidP="00C87C71">
            <w:pPr>
              <w:pStyle w:val="GDP1"/>
            </w:pPr>
            <w:r w:rsidRPr="006A02C3">
              <w:t>Bước 3: Nhập kiểm kê</w:t>
            </w:r>
          </w:p>
        </w:tc>
      </w:tr>
      <w:tr w:rsidR="00464553" w:rsidRPr="006A02C3" w14:paraId="6944CA98" w14:textId="77777777" w:rsidTr="006D0B7A">
        <w:tc>
          <w:tcPr>
            <w:tcW w:w="13676" w:type="dxa"/>
            <w:gridSpan w:val="6"/>
          </w:tcPr>
          <w:p w14:paraId="07F8A7AA" w14:textId="77777777" w:rsidR="00464553" w:rsidRPr="006A02C3" w:rsidRDefault="00464553" w:rsidP="00512E56">
            <w:pPr>
              <w:pStyle w:val="TableData12"/>
              <w:spacing w:line="360" w:lineRule="auto"/>
              <w:rPr>
                <w:rFonts w:ascii="Times New Roman" w:hAnsi="Times New Roman"/>
                <w:i/>
                <w:iCs/>
              </w:rPr>
            </w:pPr>
            <w:r w:rsidRPr="006A02C3">
              <w:rPr>
                <w:rFonts w:ascii="Times New Roman" w:hAnsi="Times New Roman"/>
              </w:rPr>
              <w:t>Thông tin cơ bản</w:t>
            </w:r>
          </w:p>
        </w:tc>
      </w:tr>
      <w:tr w:rsidR="00464553" w:rsidRPr="006A02C3" w14:paraId="5B3CB142" w14:textId="77777777" w:rsidTr="006D0B7A">
        <w:tc>
          <w:tcPr>
            <w:tcW w:w="828" w:type="dxa"/>
          </w:tcPr>
          <w:p w14:paraId="0F1D1F02"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6B3B57E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NPP*</w:t>
            </w:r>
          </w:p>
        </w:tc>
        <w:tc>
          <w:tcPr>
            <w:tcW w:w="1800" w:type="dxa"/>
          </w:tcPr>
          <w:p w14:paraId="5EA74FD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Combobox Autocomplete</w:t>
            </w:r>
          </w:p>
        </w:tc>
        <w:tc>
          <w:tcPr>
            <w:tcW w:w="1598" w:type="dxa"/>
          </w:tcPr>
          <w:p w14:paraId="53AFDEA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CFE635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66351DC6" w14:textId="77777777" w:rsidR="00464553" w:rsidRPr="006A02C3" w:rsidRDefault="00464553" w:rsidP="00C87C71">
            <w:pPr>
              <w:pStyle w:val="GDP1"/>
            </w:pPr>
            <w:r w:rsidRPr="006A02C3">
              <w:t>Hint text: Chọn npp</w:t>
            </w:r>
          </w:p>
          <w:p w14:paraId="1EC41EBB" w14:textId="77777777" w:rsidR="00464553" w:rsidRPr="006A02C3" w:rsidRDefault="00464553" w:rsidP="00C87C71">
            <w:pPr>
              <w:pStyle w:val="GDP1"/>
            </w:pPr>
            <w:r w:rsidRPr="006A02C3">
              <w:t>Tập giá trị: {Load danh sách NPP trạng thái Hoạt động}. Hiển thị [Mã – Tên NPP]</w:t>
            </w:r>
          </w:p>
          <w:p w14:paraId="64DBB1B1" w14:textId="77777777" w:rsidR="00464553" w:rsidRPr="006A02C3" w:rsidRDefault="00464553" w:rsidP="00C87C71">
            <w:pPr>
              <w:pStyle w:val="GDP1"/>
            </w:pPr>
            <w:r w:rsidRPr="006A02C3">
              <w:t>Autocomplete gần đúng, không phân biệt hoa thường, không phân biệt dấu theo Mã hoặc Tên NPP (LIKE upper(‘%từ khóa đã bỏ dấu%’))</w:t>
            </w:r>
          </w:p>
        </w:tc>
      </w:tr>
      <w:tr w:rsidR="00464553" w:rsidRPr="006A02C3" w14:paraId="45540D46" w14:textId="77777777" w:rsidTr="006D0B7A">
        <w:tc>
          <w:tcPr>
            <w:tcW w:w="828" w:type="dxa"/>
          </w:tcPr>
          <w:p w14:paraId="426928A3"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748D22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w:t>
            </w:r>
          </w:p>
        </w:tc>
        <w:tc>
          <w:tcPr>
            <w:tcW w:w="1800" w:type="dxa"/>
          </w:tcPr>
          <w:p w14:paraId="1FB1F87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Combobox Autocomplete</w:t>
            </w:r>
          </w:p>
        </w:tc>
        <w:tc>
          <w:tcPr>
            <w:tcW w:w="1598" w:type="dxa"/>
          </w:tcPr>
          <w:p w14:paraId="09956A6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41F0F3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76967941" w14:textId="77777777" w:rsidR="00464553" w:rsidRPr="006A02C3" w:rsidRDefault="00464553" w:rsidP="00C87C71">
            <w:pPr>
              <w:pStyle w:val="GDP1"/>
            </w:pPr>
            <w:r w:rsidRPr="006A02C3">
              <w:t>Hint text: Chọn đơn vị</w:t>
            </w:r>
          </w:p>
          <w:p w14:paraId="05B6A422" w14:textId="77777777" w:rsidR="00464553" w:rsidRPr="006A02C3" w:rsidRDefault="00464553" w:rsidP="00C87C71">
            <w:pPr>
              <w:pStyle w:val="GDP1"/>
            </w:pPr>
            <w:r w:rsidRPr="006A02C3">
              <w:t>Tập giá trị: {Load danh sách đơn vị trạng thái Hoạt động ứng với NPP đã chọn}. Hiển thị [Mã – Tên đơn vị]</w:t>
            </w:r>
          </w:p>
          <w:p w14:paraId="4AC36705" w14:textId="77777777" w:rsidR="00464553" w:rsidRPr="006A02C3" w:rsidRDefault="00464553" w:rsidP="00C87C71">
            <w:pPr>
              <w:pStyle w:val="GDP1"/>
            </w:pPr>
            <w:r w:rsidRPr="006A02C3">
              <w:t>Autocomplete gần đúng, không phân biệt hoa thường, không phân biệt dấu theo Mã hoặc Tên đơn vị (LIKE upper(‘% từ khóa đã bỏ dấu%’))</w:t>
            </w:r>
          </w:p>
        </w:tc>
      </w:tr>
      <w:tr w:rsidR="00464553" w:rsidRPr="006A02C3" w14:paraId="6B4F1557" w14:textId="77777777" w:rsidTr="006D0B7A">
        <w:tc>
          <w:tcPr>
            <w:tcW w:w="828" w:type="dxa"/>
          </w:tcPr>
          <w:p w14:paraId="448E03D5"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735CE3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 </w:t>
            </w:r>
          </w:p>
        </w:tc>
        <w:tc>
          <w:tcPr>
            <w:tcW w:w="1800" w:type="dxa"/>
          </w:tcPr>
          <w:p w14:paraId="06349A3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2B0C734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7AFB2C8" w14:textId="77777777" w:rsidR="00464553" w:rsidRPr="006A02C3" w:rsidRDefault="00464553" w:rsidP="00512E56">
            <w:pPr>
              <w:pStyle w:val="TableData12"/>
              <w:spacing w:line="360" w:lineRule="auto"/>
              <w:rPr>
                <w:rFonts w:ascii="Times New Roman" w:hAnsi="Times New Roman"/>
              </w:rPr>
            </w:pPr>
          </w:p>
        </w:tc>
        <w:tc>
          <w:tcPr>
            <w:tcW w:w="5850" w:type="dxa"/>
          </w:tcPr>
          <w:p w14:paraId="4A6A4E6A" w14:textId="77777777" w:rsidR="00464553" w:rsidRPr="006A02C3" w:rsidRDefault="00464553" w:rsidP="00C87C71">
            <w:pPr>
              <w:pStyle w:val="GDP1"/>
            </w:pPr>
          </w:p>
        </w:tc>
      </w:tr>
      <w:tr w:rsidR="00464553" w:rsidRPr="006A02C3" w14:paraId="46D5B072" w14:textId="77777777" w:rsidTr="006D0B7A">
        <w:tc>
          <w:tcPr>
            <w:tcW w:w="828" w:type="dxa"/>
          </w:tcPr>
          <w:p w14:paraId="53F2ACD4"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FDD358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Kho * </w:t>
            </w:r>
          </w:p>
        </w:tc>
        <w:tc>
          <w:tcPr>
            <w:tcW w:w="1800" w:type="dxa"/>
          </w:tcPr>
          <w:p w14:paraId="045B673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419292E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F1A6210" w14:textId="77777777" w:rsidR="00464553" w:rsidRPr="006A02C3" w:rsidRDefault="00464553" w:rsidP="00512E56">
            <w:pPr>
              <w:pStyle w:val="TableData12"/>
              <w:spacing w:line="360" w:lineRule="auto"/>
              <w:rPr>
                <w:rFonts w:ascii="Times New Roman" w:hAnsi="Times New Roman"/>
              </w:rPr>
            </w:pPr>
          </w:p>
        </w:tc>
        <w:tc>
          <w:tcPr>
            <w:tcW w:w="5850" w:type="dxa"/>
          </w:tcPr>
          <w:p w14:paraId="2230D7DB" w14:textId="77777777" w:rsidR="00464553" w:rsidRPr="006A02C3" w:rsidRDefault="00464553" w:rsidP="00C87C71">
            <w:pPr>
              <w:pStyle w:val="GDP1"/>
            </w:pPr>
          </w:p>
        </w:tc>
      </w:tr>
      <w:tr w:rsidR="00464553" w:rsidRPr="006A02C3" w14:paraId="41C4E32D" w14:textId="77777777" w:rsidTr="006D0B7A">
        <w:tc>
          <w:tcPr>
            <w:tcW w:w="828" w:type="dxa"/>
          </w:tcPr>
          <w:p w14:paraId="0EDECE9F"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4A96F0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Mã kiểm kê*</w:t>
            </w:r>
          </w:p>
        </w:tc>
        <w:tc>
          <w:tcPr>
            <w:tcW w:w="1800" w:type="dxa"/>
          </w:tcPr>
          <w:p w14:paraId="4314002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w:t>
            </w:r>
          </w:p>
        </w:tc>
        <w:tc>
          <w:tcPr>
            <w:tcW w:w="1598" w:type="dxa"/>
          </w:tcPr>
          <w:p w14:paraId="7157D2D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140F5D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Disabled</w:t>
            </w:r>
          </w:p>
        </w:tc>
        <w:tc>
          <w:tcPr>
            <w:tcW w:w="5850" w:type="dxa"/>
          </w:tcPr>
          <w:p w14:paraId="44245B07" w14:textId="77777777" w:rsidR="00464553" w:rsidRPr="006A02C3" w:rsidRDefault="00464553" w:rsidP="00C87C71">
            <w:pPr>
              <w:pStyle w:val="GDP1"/>
            </w:pPr>
            <w:r w:rsidRPr="006A02C3">
              <w:t>Disable (Không được chỉnh sửa)</w:t>
            </w:r>
          </w:p>
        </w:tc>
      </w:tr>
      <w:tr w:rsidR="00464553" w:rsidRPr="006A02C3" w14:paraId="29F06822" w14:textId="77777777" w:rsidTr="006D0B7A">
        <w:tc>
          <w:tcPr>
            <w:tcW w:w="828" w:type="dxa"/>
          </w:tcPr>
          <w:p w14:paraId="394C01B3"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33EA0D6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Tên kiểm kê*</w:t>
            </w:r>
          </w:p>
        </w:tc>
        <w:tc>
          <w:tcPr>
            <w:tcW w:w="1800" w:type="dxa"/>
          </w:tcPr>
          <w:p w14:paraId="3510753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536EA30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671967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5EA63948" w14:textId="77777777" w:rsidR="00464553" w:rsidRPr="006A02C3" w:rsidRDefault="00464553" w:rsidP="00C87C71">
            <w:pPr>
              <w:pStyle w:val="GDP1"/>
            </w:pPr>
          </w:p>
        </w:tc>
      </w:tr>
      <w:tr w:rsidR="00464553" w:rsidRPr="006A02C3" w14:paraId="06FC9DCB" w14:textId="77777777" w:rsidTr="006D0B7A">
        <w:tc>
          <w:tcPr>
            <w:tcW w:w="828" w:type="dxa"/>
          </w:tcPr>
          <w:p w14:paraId="06D7A630"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A0F3E0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Trạng thái*</w:t>
            </w:r>
          </w:p>
        </w:tc>
        <w:tc>
          <w:tcPr>
            <w:tcW w:w="1800" w:type="dxa"/>
          </w:tcPr>
          <w:p w14:paraId="55CA798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53A5806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F3C682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[Hoạt động]</w:t>
            </w:r>
          </w:p>
        </w:tc>
        <w:tc>
          <w:tcPr>
            <w:tcW w:w="5850" w:type="dxa"/>
          </w:tcPr>
          <w:p w14:paraId="1B75885A" w14:textId="77777777" w:rsidR="00464553" w:rsidRPr="006A02C3" w:rsidRDefault="00464553" w:rsidP="00C87C71">
            <w:pPr>
              <w:pStyle w:val="GDP1"/>
            </w:pPr>
            <w:r w:rsidRPr="006A02C3">
              <w:t>Tập giá trị: {Hoạt động, Dự thảo}</w:t>
            </w:r>
          </w:p>
        </w:tc>
      </w:tr>
      <w:tr w:rsidR="00464553" w:rsidRPr="006A02C3" w14:paraId="3DA6E2AF" w14:textId="77777777" w:rsidTr="006D0B7A">
        <w:tc>
          <w:tcPr>
            <w:tcW w:w="828" w:type="dxa"/>
          </w:tcPr>
          <w:p w14:paraId="243E37F5"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01F5893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tạo kiểm kê *</w:t>
            </w:r>
          </w:p>
        </w:tc>
        <w:tc>
          <w:tcPr>
            <w:tcW w:w="1800" w:type="dxa"/>
          </w:tcPr>
          <w:p w14:paraId="439E13A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2265574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4D2D6B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4784686C" w14:textId="77777777" w:rsidR="00464553" w:rsidRPr="006A02C3" w:rsidRDefault="00464553" w:rsidP="00C87C71">
            <w:pPr>
              <w:pStyle w:val="GDP1"/>
            </w:pPr>
          </w:p>
        </w:tc>
      </w:tr>
      <w:tr w:rsidR="00464553" w:rsidRPr="006A02C3" w14:paraId="62543E18" w14:textId="77777777" w:rsidTr="006D0B7A">
        <w:tc>
          <w:tcPr>
            <w:tcW w:w="828" w:type="dxa"/>
          </w:tcPr>
          <w:p w14:paraId="4653192F"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7CF9F01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bắt đầu kiểm kê *</w:t>
            </w:r>
          </w:p>
        </w:tc>
        <w:tc>
          <w:tcPr>
            <w:tcW w:w="1800" w:type="dxa"/>
          </w:tcPr>
          <w:p w14:paraId="1B7CC8A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1D29580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621C27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682EB149" w14:textId="77777777" w:rsidR="00464553" w:rsidRPr="006A02C3" w:rsidRDefault="00464553" w:rsidP="00C87C71">
            <w:pPr>
              <w:pStyle w:val="GDP1"/>
            </w:pPr>
          </w:p>
        </w:tc>
      </w:tr>
      <w:tr w:rsidR="00464553" w:rsidRPr="006A02C3" w14:paraId="5EB3B532" w14:textId="77777777" w:rsidTr="006D0B7A">
        <w:tc>
          <w:tcPr>
            <w:tcW w:w="828" w:type="dxa"/>
          </w:tcPr>
          <w:p w14:paraId="54DF133B"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0CF1A99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kết thúc kiểm kê</w:t>
            </w:r>
          </w:p>
        </w:tc>
        <w:tc>
          <w:tcPr>
            <w:tcW w:w="1800" w:type="dxa"/>
          </w:tcPr>
          <w:p w14:paraId="2E03893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58B4569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96A43C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1CB82016" w14:textId="77777777" w:rsidR="00464553" w:rsidRPr="006A02C3" w:rsidRDefault="00464553" w:rsidP="00C87C71">
            <w:pPr>
              <w:pStyle w:val="GDP1"/>
            </w:pPr>
          </w:p>
        </w:tc>
      </w:tr>
      <w:tr w:rsidR="00464553" w:rsidRPr="006A02C3" w14:paraId="08A42DF4" w14:textId="77777777" w:rsidTr="006D0B7A">
        <w:tc>
          <w:tcPr>
            <w:tcW w:w="828" w:type="dxa"/>
          </w:tcPr>
          <w:p w14:paraId="2F3B2AC3"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0BE44E6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Người thực hiện kiểm kê</w:t>
            </w:r>
          </w:p>
        </w:tc>
        <w:tc>
          <w:tcPr>
            <w:tcW w:w="1800" w:type="dxa"/>
          </w:tcPr>
          <w:p w14:paraId="509FF3B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2356C0A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22A81F7" w14:textId="77777777" w:rsidR="00464553" w:rsidRPr="006A02C3" w:rsidRDefault="00464553" w:rsidP="00512E56">
            <w:pPr>
              <w:pStyle w:val="TableData12"/>
              <w:spacing w:line="360" w:lineRule="auto"/>
              <w:rPr>
                <w:rFonts w:ascii="Times New Roman" w:hAnsi="Times New Roman"/>
              </w:rPr>
            </w:pPr>
          </w:p>
        </w:tc>
        <w:tc>
          <w:tcPr>
            <w:tcW w:w="5850" w:type="dxa"/>
          </w:tcPr>
          <w:p w14:paraId="43C8C7C2" w14:textId="77777777" w:rsidR="00464553" w:rsidRPr="006A02C3" w:rsidRDefault="00464553" w:rsidP="00C87C71">
            <w:pPr>
              <w:pStyle w:val="GDP1"/>
            </w:pPr>
            <w:r w:rsidRPr="006A02C3">
              <w:t>Load thông tin user đăng nhập</w:t>
            </w:r>
          </w:p>
        </w:tc>
      </w:tr>
      <w:tr w:rsidR="00464553" w:rsidRPr="006A02C3" w14:paraId="375346AA" w14:textId="77777777" w:rsidTr="006D0B7A">
        <w:tc>
          <w:tcPr>
            <w:tcW w:w="828" w:type="dxa"/>
          </w:tcPr>
          <w:p w14:paraId="1D83A044"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DA8142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Ghi chú</w:t>
            </w:r>
          </w:p>
        </w:tc>
        <w:tc>
          <w:tcPr>
            <w:tcW w:w="1800" w:type="dxa"/>
          </w:tcPr>
          <w:p w14:paraId="14196ED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2EBDE5B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621FBB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20C16BDA" w14:textId="77777777" w:rsidR="00464553" w:rsidRPr="006A02C3" w:rsidRDefault="00464553" w:rsidP="00C87C71">
            <w:pPr>
              <w:pStyle w:val="GDP1"/>
            </w:pPr>
          </w:p>
        </w:tc>
      </w:tr>
      <w:tr w:rsidR="00464553" w:rsidRPr="006A02C3" w14:paraId="25255F4A" w14:textId="77777777" w:rsidTr="006D0B7A">
        <w:tc>
          <w:tcPr>
            <w:tcW w:w="828" w:type="dxa"/>
          </w:tcPr>
          <w:p w14:paraId="10CAB1A4"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B0D97C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Thực hiện kiểm kê toàn bộ sản phẩm trong kho được chọn</w:t>
            </w:r>
          </w:p>
        </w:tc>
        <w:tc>
          <w:tcPr>
            <w:tcW w:w="1800" w:type="dxa"/>
          </w:tcPr>
          <w:p w14:paraId="6385684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0FFED06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D8DBA0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0125E095" w14:textId="77777777" w:rsidR="00464553" w:rsidRPr="006A02C3" w:rsidRDefault="00464553" w:rsidP="00C87C71">
            <w:pPr>
              <w:pStyle w:val="GDP1"/>
            </w:pPr>
            <w:r w:rsidRPr="006A02C3">
              <w:t>Nếu ckb Thực hiện kiểm kê toàn bộ sản phẩm trong kho được checked: thì tại bước 2 sẽ mặc định lấy toàn bộ sản phẩm trong kho để hiển thị</w:t>
            </w:r>
          </w:p>
        </w:tc>
      </w:tr>
      <w:tr w:rsidR="00464553" w:rsidRPr="006A02C3" w14:paraId="6EFFA5C1" w14:textId="77777777" w:rsidTr="006D0B7A">
        <w:tc>
          <w:tcPr>
            <w:tcW w:w="828" w:type="dxa"/>
          </w:tcPr>
          <w:p w14:paraId="25C56557"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20CD763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Thực hiện kiểm kê sản phẩm theo lot date</w:t>
            </w:r>
          </w:p>
        </w:tc>
        <w:tc>
          <w:tcPr>
            <w:tcW w:w="1800" w:type="dxa"/>
          </w:tcPr>
          <w:p w14:paraId="053CCF4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08E85D8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557C80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23A0E861" w14:textId="77777777" w:rsidR="00464553" w:rsidRPr="006A02C3" w:rsidRDefault="00464553" w:rsidP="00C87C71">
            <w:pPr>
              <w:pStyle w:val="GDP1"/>
            </w:pPr>
          </w:p>
        </w:tc>
      </w:tr>
      <w:tr w:rsidR="00464553" w:rsidRPr="006A02C3" w14:paraId="0FC1BAEB" w14:textId="77777777" w:rsidTr="006D0B7A">
        <w:tc>
          <w:tcPr>
            <w:tcW w:w="828" w:type="dxa"/>
          </w:tcPr>
          <w:p w14:paraId="6086D91E"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3044456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Tải file</w:t>
            </w:r>
          </w:p>
        </w:tc>
        <w:tc>
          <w:tcPr>
            <w:tcW w:w="1800" w:type="dxa"/>
          </w:tcPr>
          <w:p w14:paraId="4627D47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Icon </w:t>
            </w:r>
          </w:p>
        </w:tc>
        <w:tc>
          <w:tcPr>
            <w:tcW w:w="1598" w:type="dxa"/>
          </w:tcPr>
          <w:p w14:paraId="010EB4B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C37C85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730E899A" w14:textId="77777777" w:rsidR="00464553" w:rsidRPr="006A02C3" w:rsidRDefault="00464553" w:rsidP="00C87C71">
            <w:pPr>
              <w:pStyle w:val="GDP1"/>
            </w:pPr>
          </w:p>
        </w:tc>
      </w:tr>
    </w:tbl>
    <w:p w14:paraId="162C7CB3" w14:textId="77777777" w:rsidR="00464553" w:rsidRPr="006A02C3" w:rsidRDefault="00464553" w:rsidP="00512E56">
      <w:pPr>
        <w:spacing w:line="360" w:lineRule="auto"/>
      </w:pPr>
    </w:p>
    <w:p w14:paraId="43B8A2C3" w14:textId="77777777" w:rsidR="00464553" w:rsidRPr="006A02C3" w:rsidRDefault="00464553" w:rsidP="00512E56">
      <w:pPr>
        <w:pStyle w:val="Heading6"/>
        <w:spacing w:line="360" w:lineRule="auto"/>
        <w:rPr>
          <w:szCs w:val="24"/>
        </w:rPr>
      </w:pPr>
      <w:r w:rsidRPr="006A02C3">
        <w:rPr>
          <w:szCs w:val="24"/>
        </w:rPr>
        <w:t>Step 2. Khai báo sản phẩm kiểm kê</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6399F3B8" w14:textId="77777777" w:rsidTr="006D0B7A">
        <w:trPr>
          <w:tblHeader/>
        </w:trPr>
        <w:tc>
          <w:tcPr>
            <w:tcW w:w="828" w:type="dxa"/>
            <w:shd w:val="pct5" w:color="auto" w:fill="FFFFFF"/>
          </w:tcPr>
          <w:p w14:paraId="1D48F479" w14:textId="77777777" w:rsidR="00464553" w:rsidRPr="006A02C3" w:rsidRDefault="00464553" w:rsidP="00512E56">
            <w:pPr>
              <w:pStyle w:val="Bang"/>
              <w:spacing w:line="360" w:lineRule="auto"/>
              <w:rPr>
                <w:rFonts w:cs="Times New Roman"/>
              </w:rPr>
            </w:pPr>
            <w:r w:rsidRPr="006A02C3">
              <w:rPr>
                <w:rFonts w:cs="Times New Roman"/>
              </w:rPr>
              <w:lastRenderedPageBreak/>
              <w:t>STT</w:t>
            </w:r>
          </w:p>
        </w:tc>
        <w:tc>
          <w:tcPr>
            <w:tcW w:w="2070" w:type="dxa"/>
            <w:shd w:val="pct5" w:color="auto" w:fill="FFFFFF"/>
          </w:tcPr>
          <w:p w14:paraId="12D79370" w14:textId="77777777" w:rsidR="00464553" w:rsidRPr="006A02C3" w:rsidRDefault="00464553" w:rsidP="00512E56">
            <w:pPr>
              <w:pStyle w:val="Bang"/>
              <w:spacing w:line="360" w:lineRule="auto"/>
              <w:rPr>
                <w:rFonts w:cs="Times New Roman"/>
              </w:rPr>
            </w:pPr>
            <w:r w:rsidRPr="006A02C3">
              <w:rPr>
                <w:rFonts w:cs="Times New Roman"/>
              </w:rPr>
              <w:t>Tên</w:t>
            </w:r>
          </w:p>
        </w:tc>
        <w:tc>
          <w:tcPr>
            <w:tcW w:w="1800" w:type="dxa"/>
            <w:shd w:val="pct5" w:color="auto" w:fill="FFFFFF"/>
          </w:tcPr>
          <w:p w14:paraId="733FDC1E" w14:textId="77777777" w:rsidR="00464553" w:rsidRPr="006A02C3" w:rsidRDefault="00464553" w:rsidP="00512E56">
            <w:pPr>
              <w:pStyle w:val="Bang"/>
              <w:spacing w:line="360" w:lineRule="auto"/>
              <w:rPr>
                <w:rFonts w:cs="Times New Roman"/>
              </w:rPr>
            </w:pPr>
            <w:r w:rsidRPr="006A02C3">
              <w:rPr>
                <w:rFonts w:cs="Times New Roman"/>
              </w:rPr>
              <w:t xml:space="preserve">Kiểu dữ liệu </w:t>
            </w:r>
          </w:p>
          <w:p w14:paraId="73EC6015" w14:textId="77777777" w:rsidR="00464553" w:rsidRPr="006A02C3" w:rsidRDefault="00464553" w:rsidP="00512E56">
            <w:pPr>
              <w:pStyle w:val="Bang"/>
              <w:spacing w:line="360" w:lineRule="auto"/>
              <w:rPr>
                <w:rFonts w:cs="Times New Roman"/>
              </w:rPr>
            </w:pPr>
            <w:r w:rsidRPr="006A02C3">
              <w:rPr>
                <w:rFonts w:cs="Times New Roman"/>
              </w:rPr>
              <w:t>[Độ dài dữ liệu]</w:t>
            </w:r>
          </w:p>
        </w:tc>
        <w:tc>
          <w:tcPr>
            <w:tcW w:w="1598" w:type="dxa"/>
            <w:shd w:val="pct5" w:color="auto" w:fill="FFFFFF"/>
          </w:tcPr>
          <w:p w14:paraId="4E2F0921" w14:textId="77777777" w:rsidR="00464553" w:rsidRPr="006A02C3" w:rsidRDefault="00464553" w:rsidP="00512E56">
            <w:pPr>
              <w:pStyle w:val="Bang"/>
              <w:spacing w:line="360" w:lineRule="auto"/>
              <w:rPr>
                <w:rFonts w:cs="Times New Roman"/>
              </w:rPr>
            </w:pPr>
            <w:r w:rsidRPr="006A02C3">
              <w:rPr>
                <w:rFonts w:cs="Times New Roman"/>
              </w:rPr>
              <w:t>Input/Output</w:t>
            </w:r>
          </w:p>
        </w:tc>
        <w:tc>
          <w:tcPr>
            <w:tcW w:w="1530" w:type="dxa"/>
            <w:shd w:val="pct5" w:color="auto" w:fill="FFFFFF"/>
          </w:tcPr>
          <w:p w14:paraId="7D7E086F" w14:textId="77777777" w:rsidR="00464553" w:rsidRPr="006A02C3" w:rsidRDefault="00464553" w:rsidP="00512E56">
            <w:pPr>
              <w:pStyle w:val="Bang"/>
              <w:spacing w:line="360" w:lineRule="auto"/>
              <w:rPr>
                <w:rFonts w:cs="Times New Roman"/>
              </w:rPr>
            </w:pPr>
            <w:r w:rsidRPr="006A02C3">
              <w:rPr>
                <w:rFonts w:cs="Times New Roman"/>
              </w:rPr>
              <w:t>Giá trị khởi tạo</w:t>
            </w:r>
          </w:p>
        </w:tc>
        <w:tc>
          <w:tcPr>
            <w:tcW w:w="5850" w:type="dxa"/>
            <w:shd w:val="pct5" w:color="auto" w:fill="FFFFFF"/>
          </w:tcPr>
          <w:p w14:paraId="6716752B" w14:textId="77777777" w:rsidR="00464553" w:rsidRPr="006A02C3" w:rsidRDefault="00464553" w:rsidP="00512E56">
            <w:pPr>
              <w:pStyle w:val="Bang"/>
              <w:spacing w:line="360" w:lineRule="auto"/>
              <w:rPr>
                <w:rFonts w:cs="Times New Roman"/>
                <w:b/>
              </w:rPr>
            </w:pPr>
            <w:r w:rsidRPr="006A02C3">
              <w:rPr>
                <w:rFonts w:cs="Times New Roman"/>
                <w:b/>
              </w:rPr>
              <w:t>Mô tả</w:t>
            </w:r>
            <w:r w:rsidRPr="006A02C3">
              <w:rPr>
                <w:rFonts w:cs="Times New Roman"/>
              </w:rPr>
              <w:t xml:space="preserve"> (Mapping với CSDL nếu có)</w:t>
            </w:r>
          </w:p>
        </w:tc>
      </w:tr>
      <w:tr w:rsidR="00464553" w:rsidRPr="006A02C3" w14:paraId="27B3F23B" w14:textId="77777777" w:rsidTr="006D0B7A">
        <w:tc>
          <w:tcPr>
            <w:tcW w:w="13676" w:type="dxa"/>
            <w:gridSpan w:val="6"/>
          </w:tcPr>
          <w:p w14:paraId="2427D8C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6F15C368" w14:textId="77777777" w:rsidTr="006D0B7A">
        <w:tc>
          <w:tcPr>
            <w:tcW w:w="828" w:type="dxa"/>
          </w:tcPr>
          <w:p w14:paraId="3D609428"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3D208A6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Quay lại</w:t>
            </w:r>
          </w:p>
        </w:tc>
        <w:tc>
          <w:tcPr>
            <w:tcW w:w="1800" w:type="dxa"/>
          </w:tcPr>
          <w:p w14:paraId="2469D93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0BBF30B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0BC50C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137448B3" w14:textId="77777777" w:rsidR="00464553" w:rsidRPr="006A02C3" w:rsidRDefault="00464553" w:rsidP="00C87C71">
            <w:pPr>
              <w:pStyle w:val="GDP1"/>
            </w:pPr>
            <w:r w:rsidRPr="006A02C3">
              <w:t>Quay về màn hình Quản lý kiểm kê</w:t>
            </w:r>
          </w:p>
        </w:tc>
      </w:tr>
      <w:tr w:rsidR="00464553" w:rsidRPr="006A02C3" w14:paraId="278D0571" w14:textId="77777777" w:rsidTr="006D0B7A">
        <w:tc>
          <w:tcPr>
            <w:tcW w:w="828" w:type="dxa"/>
          </w:tcPr>
          <w:p w14:paraId="30F65874"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75AC34B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Tiếp theo</w:t>
            </w:r>
          </w:p>
        </w:tc>
        <w:tc>
          <w:tcPr>
            <w:tcW w:w="1800" w:type="dxa"/>
          </w:tcPr>
          <w:p w14:paraId="6A6FB48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5A6ECED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6802798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41FD254E" w14:textId="77777777" w:rsidR="00464553" w:rsidRPr="006A02C3" w:rsidRDefault="00464553" w:rsidP="00C87C71">
            <w:pPr>
              <w:pStyle w:val="GDP1"/>
            </w:pPr>
            <w:r w:rsidRPr="006A02C3">
              <w:t>Lưu thông tin và qua bước tiếp theo</w:t>
            </w:r>
          </w:p>
        </w:tc>
      </w:tr>
      <w:tr w:rsidR="00464553" w:rsidRPr="006A02C3" w14:paraId="4437A73A" w14:textId="77777777" w:rsidTr="006D0B7A">
        <w:tc>
          <w:tcPr>
            <w:tcW w:w="13676" w:type="dxa"/>
            <w:gridSpan w:val="6"/>
          </w:tcPr>
          <w:p w14:paraId="68168D4D" w14:textId="77777777" w:rsidR="00464553" w:rsidRPr="006A02C3" w:rsidRDefault="00464553" w:rsidP="00512E56">
            <w:pPr>
              <w:pStyle w:val="TableData12"/>
              <w:spacing w:line="360" w:lineRule="auto"/>
              <w:rPr>
                <w:rFonts w:ascii="Times New Roman" w:hAnsi="Times New Roman"/>
                <w:i/>
                <w:iCs/>
              </w:rPr>
            </w:pPr>
            <w:r w:rsidRPr="006A02C3">
              <w:rPr>
                <w:rFonts w:ascii="Times New Roman" w:hAnsi="Times New Roman"/>
              </w:rPr>
              <w:t>Stepper</w:t>
            </w:r>
          </w:p>
        </w:tc>
      </w:tr>
      <w:tr w:rsidR="00464553" w:rsidRPr="006A02C3" w14:paraId="23A96C53" w14:textId="77777777" w:rsidTr="006D0B7A">
        <w:tc>
          <w:tcPr>
            <w:tcW w:w="828" w:type="dxa"/>
          </w:tcPr>
          <w:p w14:paraId="26173743"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63AFBAF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Stepper</w:t>
            </w:r>
          </w:p>
        </w:tc>
        <w:tc>
          <w:tcPr>
            <w:tcW w:w="1800" w:type="dxa"/>
          </w:tcPr>
          <w:p w14:paraId="67A557D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Stepper</w:t>
            </w:r>
          </w:p>
        </w:tc>
        <w:tc>
          <w:tcPr>
            <w:tcW w:w="1598" w:type="dxa"/>
          </w:tcPr>
          <w:p w14:paraId="4D27F4C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Output</w:t>
            </w:r>
          </w:p>
        </w:tc>
        <w:tc>
          <w:tcPr>
            <w:tcW w:w="1530" w:type="dxa"/>
          </w:tcPr>
          <w:p w14:paraId="10E7359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N/A</w:t>
            </w:r>
          </w:p>
        </w:tc>
        <w:tc>
          <w:tcPr>
            <w:tcW w:w="5850" w:type="dxa"/>
          </w:tcPr>
          <w:p w14:paraId="10FEAE08" w14:textId="77777777" w:rsidR="00464553" w:rsidRPr="006A02C3" w:rsidRDefault="00464553" w:rsidP="00C87C71">
            <w:pPr>
              <w:pStyle w:val="GDP1"/>
            </w:pPr>
            <w:r w:rsidRPr="006A02C3">
              <w:t>Bước 1: Thông tin chung* (done)</w:t>
            </w:r>
          </w:p>
          <w:p w14:paraId="15671EC8" w14:textId="77777777" w:rsidR="00464553" w:rsidRPr="006A02C3" w:rsidRDefault="00464553" w:rsidP="00C87C71">
            <w:pPr>
              <w:pStyle w:val="GDP1"/>
            </w:pPr>
            <w:r w:rsidRPr="006A02C3">
              <w:t>Bước 2: Khai báo sản phẩm kiểm kê (focus)</w:t>
            </w:r>
          </w:p>
          <w:p w14:paraId="3014A923" w14:textId="77777777" w:rsidR="00464553" w:rsidRPr="006A02C3" w:rsidRDefault="00464553" w:rsidP="00C87C71">
            <w:pPr>
              <w:pStyle w:val="GDP1"/>
            </w:pPr>
            <w:r w:rsidRPr="006A02C3">
              <w:t>Bước 3: Nhập kiểm kê</w:t>
            </w:r>
          </w:p>
        </w:tc>
      </w:tr>
      <w:tr w:rsidR="00464553" w:rsidRPr="006A02C3" w14:paraId="5748D483" w14:textId="77777777" w:rsidTr="006D0B7A">
        <w:tc>
          <w:tcPr>
            <w:tcW w:w="13676" w:type="dxa"/>
            <w:gridSpan w:val="6"/>
          </w:tcPr>
          <w:p w14:paraId="35AD6001" w14:textId="77777777" w:rsidR="00464553" w:rsidRPr="006A02C3" w:rsidRDefault="00464553" w:rsidP="00512E56">
            <w:pPr>
              <w:pStyle w:val="TableData12"/>
              <w:spacing w:line="360" w:lineRule="auto"/>
              <w:rPr>
                <w:rFonts w:ascii="Times New Roman" w:hAnsi="Times New Roman"/>
                <w:i/>
                <w:iCs/>
              </w:rPr>
            </w:pPr>
            <w:r w:rsidRPr="006A02C3">
              <w:rPr>
                <w:rFonts w:ascii="Times New Roman" w:hAnsi="Times New Roman"/>
                <w:sz w:val="24"/>
                <w:szCs w:val="24"/>
              </w:rPr>
              <w:t>Điều kiện tìm kiếm</w:t>
            </w:r>
          </w:p>
        </w:tc>
      </w:tr>
      <w:tr w:rsidR="00464553" w:rsidRPr="006A02C3" w14:paraId="308D3DAB" w14:textId="77777777" w:rsidTr="006D0B7A">
        <w:tc>
          <w:tcPr>
            <w:tcW w:w="828" w:type="dxa"/>
          </w:tcPr>
          <w:p w14:paraId="200D90BD"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37672C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Sản phẩm</w:t>
            </w:r>
          </w:p>
        </w:tc>
        <w:tc>
          <w:tcPr>
            <w:tcW w:w="1800" w:type="dxa"/>
          </w:tcPr>
          <w:p w14:paraId="321D5CF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Textbox [256]</w:t>
            </w:r>
          </w:p>
        </w:tc>
        <w:tc>
          <w:tcPr>
            <w:tcW w:w="1598" w:type="dxa"/>
          </w:tcPr>
          <w:p w14:paraId="2B85079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Input</w:t>
            </w:r>
          </w:p>
        </w:tc>
        <w:tc>
          <w:tcPr>
            <w:tcW w:w="1530" w:type="dxa"/>
          </w:tcPr>
          <w:p w14:paraId="2980EFB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Blank</w:t>
            </w:r>
          </w:p>
        </w:tc>
        <w:tc>
          <w:tcPr>
            <w:tcW w:w="5850" w:type="dxa"/>
          </w:tcPr>
          <w:p w14:paraId="527A153A" w14:textId="77777777" w:rsidR="00464553" w:rsidRPr="006A02C3" w:rsidRDefault="00464553" w:rsidP="00C87C71">
            <w:pPr>
              <w:pStyle w:val="GDP1"/>
            </w:pPr>
            <w:r w:rsidRPr="006A02C3">
              <w:t>Hint text: Nhập mã/ tên sản phẩm</w:t>
            </w:r>
          </w:p>
        </w:tc>
      </w:tr>
      <w:tr w:rsidR="00464553" w:rsidRPr="006A02C3" w14:paraId="2917A52B" w14:textId="77777777" w:rsidTr="006D0B7A">
        <w:tc>
          <w:tcPr>
            <w:tcW w:w="828" w:type="dxa"/>
          </w:tcPr>
          <w:p w14:paraId="35839CAB"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51E13E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Danh mục sản phẩm</w:t>
            </w:r>
          </w:p>
        </w:tc>
        <w:tc>
          <w:tcPr>
            <w:tcW w:w="1800" w:type="dxa"/>
          </w:tcPr>
          <w:p w14:paraId="3DEE5F3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Combobox MultiSelect Chips</w:t>
            </w:r>
          </w:p>
        </w:tc>
        <w:tc>
          <w:tcPr>
            <w:tcW w:w="1598" w:type="dxa"/>
          </w:tcPr>
          <w:p w14:paraId="7CC7495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Input</w:t>
            </w:r>
          </w:p>
        </w:tc>
        <w:tc>
          <w:tcPr>
            <w:tcW w:w="1530" w:type="dxa"/>
          </w:tcPr>
          <w:p w14:paraId="0456A88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Blank</w:t>
            </w:r>
          </w:p>
        </w:tc>
        <w:tc>
          <w:tcPr>
            <w:tcW w:w="5850" w:type="dxa"/>
          </w:tcPr>
          <w:p w14:paraId="0B8C86AF" w14:textId="77777777" w:rsidR="00464553" w:rsidRPr="006A02C3" w:rsidRDefault="00464553" w:rsidP="00C87C71">
            <w:pPr>
              <w:pStyle w:val="GDP1"/>
            </w:pPr>
            <w:r w:rsidRPr="006A02C3">
              <w:t>Tập giá trị {Load danh mục sản phẩm}</w:t>
            </w:r>
          </w:p>
        </w:tc>
      </w:tr>
      <w:tr w:rsidR="00464553" w:rsidRPr="006A02C3" w14:paraId="327D1918" w14:textId="77777777" w:rsidTr="006D0B7A">
        <w:tc>
          <w:tcPr>
            <w:tcW w:w="828" w:type="dxa"/>
          </w:tcPr>
          <w:p w14:paraId="0B2821F0"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DAABA5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Loại sản phẩm</w:t>
            </w:r>
          </w:p>
        </w:tc>
        <w:tc>
          <w:tcPr>
            <w:tcW w:w="1800" w:type="dxa"/>
          </w:tcPr>
          <w:p w14:paraId="39BAB63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 xml:space="preserve">Combobox </w:t>
            </w:r>
          </w:p>
        </w:tc>
        <w:tc>
          <w:tcPr>
            <w:tcW w:w="1598" w:type="dxa"/>
          </w:tcPr>
          <w:p w14:paraId="4AEDB22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Input</w:t>
            </w:r>
          </w:p>
        </w:tc>
        <w:tc>
          <w:tcPr>
            <w:tcW w:w="1530" w:type="dxa"/>
          </w:tcPr>
          <w:p w14:paraId="1BD7546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Blank</w:t>
            </w:r>
          </w:p>
        </w:tc>
        <w:tc>
          <w:tcPr>
            <w:tcW w:w="5850" w:type="dxa"/>
          </w:tcPr>
          <w:p w14:paraId="2ECE115E" w14:textId="77777777" w:rsidR="00464553" w:rsidRPr="006A02C3" w:rsidRDefault="00464553" w:rsidP="00C87C71">
            <w:pPr>
              <w:pStyle w:val="GDP1"/>
            </w:pPr>
            <w:r w:rsidRPr="006A02C3">
              <w:t>Tập giá trị {Load danh sách loại sản phẩm}</w:t>
            </w:r>
          </w:p>
        </w:tc>
      </w:tr>
      <w:tr w:rsidR="00464553" w:rsidRPr="006A02C3" w14:paraId="03EC9635" w14:textId="77777777" w:rsidTr="006D0B7A">
        <w:tc>
          <w:tcPr>
            <w:tcW w:w="13676" w:type="dxa"/>
            <w:gridSpan w:val="6"/>
          </w:tcPr>
          <w:p w14:paraId="04386E50" w14:textId="77777777" w:rsidR="00464553" w:rsidRPr="006A02C3" w:rsidRDefault="00464553" w:rsidP="00C87C71">
            <w:pPr>
              <w:pStyle w:val="GDP1"/>
              <w:numPr>
                <w:ilvl w:val="0"/>
                <w:numId w:val="0"/>
              </w:numPr>
            </w:pPr>
            <w:r w:rsidRPr="006A02C3">
              <w:t>Thao tác</w:t>
            </w:r>
          </w:p>
        </w:tc>
      </w:tr>
      <w:tr w:rsidR="00464553" w:rsidRPr="006A02C3" w14:paraId="27652B7E" w14:textId="77777777" w:rsidTr="006D0B7A">
        <w:tc>
          <w:tcPr>
            <w:tcW w:w="828" w:type="dxa"/>
          </w:tcPr>
          <w:p w14:paraId="264B2A00"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2C97051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Thiết lập lại</w:t>
            </w:r>
          </w:p>
        </w:tc>
        <w:tc>
          <w:tcPr>
            <w:tcW w:w="1800" w:type="dxa"/>
          </w:tcPr>
          <w:p w14:paraId="38AA001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6CD264EB" w14:textId="77777777" w:rsidR="00464553" w:rsidRPr="006A02C3" w:rsidRDefault="00464553" w:rsidP="00512E56">
            <w:pPr>
              <w:pStyle w:val="TableData12"/>
              <w:spacing w:line="360" w:lineRule="auto"/>
              <w:rPr>
                <w:rFonts w:ascii="Times New Roman" w:hAnsi="Times New Roman"/>
              </w:rPr>
            </w:pPr>
          </w:p>
        </w:tc>
        <w:tc>
          <w:tcPr>
            <w:tcW w:w="1530" w:type="dxa"/>
          </w:tcPr>
          <w:p w14:paraId="5E76812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0345CA0E" w14:textId="77777777" w:rsidR="00464553" w:rsidRPr="006A02C3" w:rsidRDefault="00464553" w:rsidP="00C87C71">
            <w:pPr>
              <w:pStyle w:val="GDP1"/>
            </w:pPr>
          </w:p>
        </w:tc>
      </w:tr>
      <w:tr w:rsidR="00464553" w:rsidRPr="006A02C3" w14:paraId="7A5BD104" w14:textId="77777777" w:rsidTr="006D0B7A">
        <w:tc>
          <w:tcPr>
            <w:tcW w:w="828" w:type="dxa"/>
          </w:tcPr>
          <w:p w14:paraId="6F424149"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BCF8D6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Tìm kiếm</w:t>
            </w:r>
          </w:p>
        </w:tc>
        <w:tc>
          <w:tcPr>
            <w:tcW w:w="1800" w:type="dxa"/>
          </w:tcPr>
          <w:p w14:paraId="4471447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485CA070" w14:textId="77777777" w:rsidR="00464553" w:rsidRPr="006A02C3" w:rsidRDefault="00464553" w:rsidP="00512E56">
            <w:pPr>
              <w:pStyle w:val="TableData12"/>
              <w:spacing w:line="360" w:lineRule="auto"/>
              <w:rPr>
                <w:rFonts w:ascii="Times New Roman" w:hAnsi="Times New Roman"/>
              </w:rPr>
            </w:pPr>
          </w:p>
        </w:tc>
        <w:tc>
          <w:tcPr>
            <w:tcW w:w="1530" w:type="dxa"/>
          </w:tcPr>
          <w:p w14:paraId="2483B14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6B356475" w14:textId="77777777" w:rsidR="00464553" w:rsidRPr="006A02C3" w:rsidRDefault="00464553" w:rsidP="00C87C71">
            <w:pPr>
              <w:pStyle w:val="GDP1"/>
            </w:pPr>
          </w:p>
        </w:tc>
      </w:tr>
      <w:tr w:rsidR="00464553" w:rsidRPr="006A02C3" w14:paraId="7E1E96BC" w14:textId="77777777" w:rsidTr="006D0B7A">
        <w:tc>
          <w:tcPr>
            <w:tcW w:w="13676" w:type="dxa"/>
            <w:gridSpan w:val="6"/>
          </w:tcPr>
          <w:p w14:paraId="2F6E71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3B0BD0FD" w14:textId="77777777" w:rsidR="00464553" w:rsidRPr="006A02C3" w:rsidRDefault="00464553" w:rsidP="00C87C71">
            <w:pPr>
              <w:pStyle w:val="GDP1"/>
            </w:pPr>
            <w:r w:rsidRPr="006A02C3">
              <w:t xml:space="preserve">Load dữ liệu từ bảng </w:t>
            </w:r>
            <w:r w:rsidRPr="006A02C3">
              <w:rPr>
                <w:b/>
              </w:rPr>
              <w:t>PRODUCT</w:t>
            </w:r>
          </w:p>
          <w:p w14:paraId="4F5D5D44" w14:textId="77777777" w:rsidR="00464553" w:rsidRPr="006A02C3" w:rsidRDefault="00464553" w:rsidP="00C87C71">
            <w:pPr>
              <w:pStyle w:val="GDP1"/>
            </w:pPr>
            <w:r w:rsidRPr="006A02C3">
              <w:t>Sort theo VISUAL_INDEX ASC</w:t>
            </w:r>
          </w:p>
          <w:p w14:paraId="4BCFCDFF" w14:textId="77777777" w:rsidR="00464553" w:rsidRPr="006A02C3" w:rsidRDefault="00464553" w:rsidP="00C87C71">
            <w:pPr>
              <w:pStyle w:val="GDP1"/>
            </w:pPr>
            <w:r w:rsidRPr="006A02C3">
              <w:lastRenderedPageBreak/>
              <w:t>Không phân trang</w:t>
            </w:r>
          </w:p>
        </w:tc>
      </w:tr>
      <w:tr w:rsidR="00464553" w:rsidRPr="006A02C3" w14:paraId="0D513525" w14:textId="77777777" w:rsidTr="006D0B7A">
        <w:tc>
          <w:tcPr>
            <w:tcW w:w="828" w:type="dxa"/>
          </w:tcPr>
          <w:p w14:paraId="7689A819"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A02C66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77818E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4050D3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7C9CF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142F57D1" w14:textId="77777777" w:rsidR="00464553" w:rsidRPr="006A02C3" w:rsidRDefault="00464553" w:rsidP="00C87C71">
            <w:pPr>
              <w:pStyle w:val="GDP1"/>
            </w:pPr>
            <w:r w:rsidRPr="006A02C3">
              <w:t>CheckAll: xuất hiện trên Header</w:t>
            </w:r>
          </w:p>
          <w:p w14:paraId="77489802" w14:textId="77777777" w:rsidR="00464553" w:rsidRPr="006A02C3" w:rsidRDefault="00464553" w:rsidP="00C87C71">
            <w:pPr>
              <w:pStyle w:val="GDP1"/>
            </w:pPr>
            <w:r w:rsidRPr="006A02C3">
              <w:t>CheckRow: xuất hiện trên từng Row</w:t>
            </w:r>
          </w:p>
          <w:p w14:paraId="36FC6F93"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19186AD0" w14:textId="77777777" w:rsidTr="006D0B7A">
        <w:tc>
          <w:tcPr>
            <w:tcW w:w="828" w:type="dxa"/>
          </w:tcPr>
          <w:p w14:paraId="7F707EA4"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9B74E3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Mã sản phẩm</w:t>
            </w:r>
          </w:p>
        </w:tc>
        <w:tc>
          <w:tcPr>
            <w:tcW w:w="1800" w:type="dxa"/>
          </w:tcPr>
          <w:p w14:paraId="2841735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71F1DF9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671C672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47AED46E" w14:textId="77777777" w:rsidR="00464553" w:rsidRPr="006A02C3" w:rsidRDefault="00464553" w:rsidP="00C87C71">
            <w:pPr>
              <w:pStyle w:val="GDP1"/>
            </w:pPr>
            <w:r w:rsidRPr="006A02C3">
              <w:t>INVENTORY_CYCLE_COUNT_ITEM.PRODUCT_ID join qua PRODUCT lấy NAME</w:t>
            </w:r>
          </w:p>
        </w:tc>
      </w:tr>
      <w:tr w:rsidR="00464553" w:rsidRPr="006A02C3" w14:paraId="370C23C4" w14:textId="77777777" w:rsidTr="006D0B7A">
        <w:tc>
          <w:tcPr>
            <w:tcW w:w="828" w:type="dxa"/>
          </w:tcPr>
          <w:p w14:paraId="58C661C9"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DA24D0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Tên sản phẩm</w:t>
            </w:r>
          </w:p>
        </w:tc>
        <w:tc>
          <w:tcPr>
            <w:tcW w:w="1800" w:type="dxa"/>
          </w:tcPr>
          <w:p w14:paraId="667142A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221612D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43DCF78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0F11C055" w14:textId="77777777" w:rsidR="00464553" w:rsidRPr="006A02C3" w:rsidRDefault="00464553" w:rsidP="00C87C71">
            <w:pPr>
              <w:pStyle w:val="GDP1"/>
            </w:pPr>
            <w:r w:rsidRPr="006A02C3">
              <w:t xml:space="preserve">INVENTORY_CYCLE_COUNT_ITEM.PRODUCT_ID join qua PRODUCT lấy CODE </w:t>
            </w:r>
          </w:p>
        </w:tc>
      </w:tr>
      <w:tr w:rsidR="00464553" w:rsidRPr="006A02C3" w14:paraId="1F12BECB" w14:textId="77777777" w:rsidTr="006D0B7A">
        <w:tc>
          <w:tcPr>
            <w:tcW w:w="828" w:type="dxa"/>
          </w:tcPr>
          <w:p w14:paraId="67C4FA74"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0AC935B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Đơn vị tính</w:t>
            </w:r>
          </w:p>
        </w:tc>
        <w:tc>
          <w:tcPr>
            <w:tcW w:w="1800" w:type="dxa"/>
          </w:tcPr>
          <w:p w14:paraId="641DA35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600F0FF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3CE5A4F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50F6972F" w14:textId="77777777" w:rsidR="00464553" w:rsidRPr="006A02C3" w:rsidRDefault="00464553" w:rsidP="00C87C71">
            <w:pPr>
              <w:pStyle w:val="GDP1"/>
            </w:pPr>
            <w:r w:rsidRPr="006A02C3">
              <w:t>INVENTORY_CYCLE_COUNT_ITEM.UOM</w:t>
            </w:r>
          </w:p>
        </w:tc>
      </w:tr>
      <w:tr w:rsidR="00464553" w:rsidRPr="006A02C3" w14:paraId="38C7FFC1" w14:textId="77777777" w:rsidTr="006D0B7A">
        <w:tc>
          <w:tcPr>
            <w:tcW w:w="828" w:type="dxa"/>
          </w:tcPr>
          <w:p w14:paraId="2D2E279F"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EB2C93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Số lô</w:t>
            </w:r>
          </w:p>
        </w:tc>
        <w:tc>
          <w:tcPr>
            <w:tcW w:w="1800" w:type="dxa"/>
          </w:tcPr>
          <w:p w14:paraId="0BDF182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08AD843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03B58D0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66F0A3C7" w14:textId="77777777" w:rsidR="00464553" w:rsidRPr="006A02C3" w:rsidRDefault="00464553" w:rsidP="00C87C71">
            <w:pPr>
              <w:pStyle w:val="GDP1"/>
            </w:pPr>
          </w:p>
        </w:tc>
      </w:tr>
      <w:tr w:rsidR="00464553" w:rsidRPr="006A02C3" w14:paraId="3C750D10" w14:textId="77777777" w:rsidTr="006D0B7A">
        <w:tc>
          <w:tcPr>
            <w:tcW w:w="828" w:type="dxa"/>
          </w:tcPr>
          <w:p w14:paraId="6BAB6F9E"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2AE5FEC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Hạn sử dụng </w:t>
            </w:r>
          </w:p>
        </w:tc>
        <w:tc>
          <w:tcPr>
            <w:tcW w:w="1800" w:type="dxa"/>
          </w:tcPr>
          <w:p w14:paraId="546CE8C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712BAA4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333073A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64D0E1D8" w14:textId="77777777" w:rsidR="00464553" w:rsidRPr="006A02C3" w:rsidRDefault="00464553" w:rsidP="00C87C71">
            <w:pPr>
              <w:pStyle w:val="GDP1"/>
            </w:pPr>
          </w:p>
        </w:tc>
      </w:tr>
      <w:tr w:rsidR="00464553" w:rsidRPr="006A02C3" w14:paraId="35695D1F" w14:textId="77777777" w:rsidTr="006D0B7A">
        <w:tc>
          <w:tcPr>
            <w:tcW w:w="828" w:type="dxa"/>
          </w:tcPr>
          <w:p w14:paraId="7182E05F"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4E69A3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Xóa</w:t>
            </w:r>
          </w:p>
        </w:tc>
        <w:tc>
          <w:tcPr>
            <w:tcW w:w="1800" w:type="dxa"/>
          </w:tcPr>
          <w:p w14:paraId="5DB80E9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Icon</w:t>
            </w:r>
          </w:p>
        </w:tc>
        <w:tc>
          <w:tcPr>
            <w:tcW w:w="1598" w:type="dxa"/>
          </w:tcPr>
          <w:p w14:paraId="7913CCE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Input</w:t>
            </w:r>
          </w:p>
        </w:tc>
        <w:tc>
          <w:tcPr>
            <w:tcW w:w="1530" w:type="dxa"/>
          </w:tcPr>
          <w:p w14:paraId="07A8C04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6FE4BE67" w14:textId="77777777" w:rsidR="00464553" w:rsidRPr="006A02C3" w:rsidRDefault="00464553" w:rsidP="00C87C71">
            <w:pPr>
              <w:pStyle w:val="GDP1"/>
            </w:pPr>
            <w:r w:rsidRPr="006A02C3">
              <w:t>Tooltip: Xóa</w:t>
            </w:r>
          </w:p>
        </w:tc>
      </w:tr>
      <w:tr w:rsidR="00464553" w:rsidRPr="006A02C3" w14:paraId="22280778" w14:textId="77777777" w:rsidTr="006D0B7A">
        <w:tc>
          <w:tcPr>
            <w:tcW w:w="13676" w:type="dxa"/>
            <w:gridSpan w:val="6"/>
          </w:tcPr>
          <w:p w14:paraId="262630BA" w14:textId="77777777" w:rsidR="00464553" w:rsidRPr="006A02C3" w:rsidRDefault="00464553" w:rsidP="00C87C71">
            <w:pPr>
              <w:pStyle w:val="GDP1"/>
              <w:numPr>
                <w:ilvl w:val="0"/>
                <w:numId w:val="0"/>
              </w:numPr>
            </w:pPr>
            <w:r w:rsidRPr="006A02C3">
              <w:t>Thao tác</w:t>
            </w:r>
          </w:p>
        </w:tc>
      </w:tr>
      <w:tr w:rsidR="00464553" w:rsidRPr="006A02C3" w14:paraId="3EC5FBDB" w14:textId="77777777" w:rsidTr="006D0B7A">
        <w:tc>
          <w:tcPr>
            <w:tcW w:w="828" w:type="dxa"/>
          </w:tcPr>
          <w:p w14:paraId="74B34D66"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DAD34D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Xuất file</w:t>
            </w:r>
          </w:p>
        </w:tc>
        <w:tc>
          <w:tcPr>
            <w:tcW w:w="1800" w:type="dxa"/>
          </w:tcPr>
          <w:p w14:paraId="18D126C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2ACA4244" w14:textId="77777777" w:rsidR="00464553" w:rsidRPr="006A02C3" w:rsidRDefault="00464553" w:rsidP="00512E56">
            <w:pPr>
              <w:pStyle w:val="TableData12"/>
              <w:spacing w:line="360" w:lineRule="auto"/>
              <w:rPr>
                <w:rFonts w:ascii="Times New Roman" w:hAnsi="Times New Roman"/>
              </w:rPr>
            </w:pPr>
          </w:p>
        </w:tc>
        <w:tc>
          <w:tcPr>
            <w:tcW w:w="1530" w:type="dxa"/>
          </w:tcPr>
          <w:p w14:paraId="2C5D029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07395D89" w14:textId="77777777" w:rsidR="00464553" w:rsidRPr="006A02C3" w:rsidRDefault="00464553" w:rsidP="00C87C71">
            <w:pPr>
              <w:pStyle w:val="GDP1"/>
            </w:pPr>
          </w:p>
        </w:tc>
      </w:tr>
      <w:tr w:rsidR="00464553" w:rsidRPr="006A02C3" w14:paraId="7B22502F" w14:textId="77777777" w:rsidTr="006D0B7A">
        <w:tc>
          <w:tcPr>
            <w:tcW w:w="828" w:type="dxa"/>
          </w:tcPr>
          <w:p w14:paraId="4C5BC50B"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77A3119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Xóa</w:t>
            </w:r>
          </w:p>
        </w:tc>
        <w:tc>
          <w:tcPr>
            <w:tcW w:w="1800" w:type="dxa"/>
          </w:tcPr>
          <w:p w14:paraId="45E6721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34B4E5CE" w14:textId="77777777" w:rsidR="00464553" w:rsidRPr="006A02C3" w:rsidRDefault="00464553" w:rsidP="00512E56">
            <w:pPr>
              <w:pStyle w:val="TableData12"/>
              <w:spacing w:line="360" w:lineRule="auto"/>
              <w:rPr>
                <w:rFonts w:ascii="Times New Roman" w:hAnsi="Times New Roman"/>
              </w:rPr>
            </w:pPr>
          </w:p>
        </w:tc>
        <w:tc>
          <w:tcPr>
            <w:tcW w:w="1530" w:type="dxa"/>
          </w:tcPr>
          <w:p w14:paraId="1AE0E1C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40439119" w14:textId="77777777" w:rsidR="00464553" w:rsidRPr="006A02C3" w:rsidRDefault="00464553" w:rsidP="00C87C71">
            <w:pPr>
              <w:pStyle w:val="GDP1"/>
            </w:pPr>
          </w:p>
        </w:tc>
      </w:tr>
      <w:tr w:rsidR="00464553" w:rsidRPr="006A02C3" w14:paraId="204B364A" w14:textId="77777777" w:rsidTr="006D0B7A">
        <w:tc>
          <w:tcPr>
            <w:tcW w:w="828" w:type="dxa"/>
          </w:tcPr>
          <w:p w14:paraId="6E6B0EB0"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C1F5A4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Thêm </w:t>
            </w:r>
          </w:p>
        </w:tc>
        <w:tc>
          <w:tcPr>
            <w:tcW w:w="1800" w:type="dxa"/>
          </w:tcPr>
          <w:p w14:paraId="79D6C4E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3F4DE3AF" w14:textId="77777777" w:rsidR="00464553" w:rsidRPr="006A02C3" w:rsidRDefault="00464553" w:rsidP="00512E56">
            <w:pPr>
              <w:pStyle w:val="TableData12"/>
              <w:spacing w:line="360" w:lineRule="auto"/>
              <w:rPr>
                <w:rFonts w:ascii="Times New Roman" w:hAnsi="Times New Roman"/>
              </w:rPr>
            </w:pPr>
          </w:p>
        </w:tc>
        <w:tc>
          <w:tcPr>
            <w:tcW w:w="1530" w:type="dxa"/>
          </w:tcPr>
          <w:p w14:paraId="2A2488E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56A558C4" w14:textId="77777777" w:rsidR="00464553" w:rsidRPr="006A02C3" w:rsidRDefault="00464553" w:rsidP="00C87C71">
            <w:pPr>
              <w:pStyle w:val="GDP1"/>
            </w:pPr>
          </w:p>
        </w:tc>
      </w:tr>
    </w:tbl>
    <w:p w14:paraId="006E7B9F" w14:textId="77777777" w:rsidR="00464553" w:rsidRPr="006A02C3" w:rsidRDefault="00464553" w:rsidP="00512E56">
      <w:pPr>
        <w:spacing w:line="360" w:lineRule="auto"/>
        <w:rPr>
          <w:lang w:eastAsia="ar-SA"/>
        </w:rPr>
      </w:pPr>
    </w:p>
    <w:p w14:paraId="298921DC" w14:textId="77777777" w:rsidR="00464553" w:rsidRPr="006A02C3" w:rsidRDefault="00464553" w:rsidP="00512E56">
      <w:pPr>
        <w:pStyle w:val="Heading5"/>
        <w:spacing w:line="360" w:lineRule="auto"/>
      </w:pPr>
      <w:r w:rsidRPr="006A02C3">
        <w:lastRenderedPageBreak/>
        <w:t>Chỉnh sửa kiểm kê</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668165D7" w14:textId="77777777" w:rsidTr="006D0B7A">
        <w:trPr>
          <w:tblHeader/>
        </w:trPr>
        <w:tc>
          <w:tcPr>
            <w:tcW w:w="828" w:type="dxa"/>
            <w:shd w:val="pct5" w:color="auto" w:fill="FFFFFF"/>
          </w:tcPr>
          <w:p w14:paraId="0CE4B70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3D4DB503"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6925F7C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709FCB4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3D47881D"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7C3DA87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64748E3B"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0E66F43B" w14:textId="77777777" w:rsidTr="006D0B7A">
        <w:tc>
          <w:tcPr>
            <w:tcW w:w="13676" w:type="dxa"/>
            <w:gridSpan w:val="6"/>
          </w:tcPr>
          <w:p w14:paraId="0D2CE55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44F8343B" w14:textId="77777777" w:rsidTr="006D0B7A">
        <w:tc>
          <w:tcPr>
            <w:tcW w:w="828" w:type="dxa"/>
          </w:tcPr>
          <w:p w14:paraId="1EB422B3"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7FA3E76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Quay lại</w:t>
            </w:r>
          </w:p>
        </w:tc>
        <w:tc>
          <w:tcPr>
            <w:tcW w:w="1800" w:type="dxa"/>
          </w:tcPr>
          <w:p w14:paraId="4DF0FA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30CC1D40"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218AF8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B6CB8BE" w14:textId="77777777" w:rsidR="00464553" w:rsidRPr="006A02C3" w:rsidRDefault="00464553" w:rsidP="00C87C71">
            <w:pPr>
              <w:pStyle w:val="GDP1"/>
            </w:pPr>
            <w:r w:rsidRPr="006A02C3">
              <w:t>Quay về màn hình chính</w:t>
            </w:r>
          </w:p>
        </w:tc>
      </w:tr>
      <w:tr w:rsidR="00464553" w:rsidRPr="006A02C3" w14:paraId="0A4942F3" w14:textId="77777777" w:rsidTr="006D0B7A">
        <w:tc>
          <w:tcPr>
            <w:tcW w:w="828" w:type="dxa"/>
          </w:tcPr>
          <w:p w14:paraId="00F881CC"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589811B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Lưu </w:t>
            </w:r>
          </w:p>
        </w:tc>
        <w:tc>
          <w:tcPr>
            <w:tcW w:w="1800" w:type="dxa"/>
          </w:tcPr>
          <w:p w14:paraId="5CECE34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6D76CB7"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1172672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CEAE467" w14:textId="77777777" w:rsidR="00464553" w:rsidRPr="006A02C3" w:rsidRDefault="00464553" w:rsidP="00C87C71">
            <w:pPr>
              <w:pStyle w:val="GDP1"/>
            </w:pPr>
          </w:p>
        </w:tc>
      </w:tr>
      <w:tr w:rsidR="00464553" w:rsidRPr="006A02C3" w14:paraId="2E740E71" w14:textId="77777777" w:rsidTr="006D0B7A">
        <w:tc>
          <w:tcPr>
            <w:tcW w:w="13676" w:type="dxa"/>
            <w:gridSpan w:val="6"/>
          </w:tcPr>
          <w:p w14:paraId="379A1D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Thông tin chung </w:t>
            </w:r>
          </w:p>
        </w:tc>
      </w:tr>
      <w:tr w:rsidR="00464553" w:rsidRPr="006A02C3" w14:paraId="2B6BACD5" w14:textId="77777777" w:rsidTr="006D0B7A">
        <w:tc>
          <w:tcPr>
            <w:tcW w:w="828" w:type="dxa"/>
          </w:tcPr>
          <w:p w14:paraId="355AC7AA"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76AA8A9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0793A7C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4698974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6F0165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39522FB" w14:textId="77777777" w:rsidR="00464553" w:rsidRPr="006A02C3" w:rsidRDefault="00464553" w:rsidP="00C87C71">
            <w:pPr>
              <w:pStyle w:val="GDP1"/>
            </w:pPr>
          </w:p>
        </w:tc>
      </w:tr>
      <w:tr w:rsidR="00464553" w:rsidRPr="006A02C3" w14:paraId="09B5EB0B" w14:textId="77777777" w:rsidTr="006D0B7A">
        <w:tc>
          <w:tcPr>
            <w:tcW w:w="828" w:type="dxa"/>
          </w:tcPr>
          <w:p w14:paraId="5CD24351"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096D4F6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Loại điều chuyển*</w:t>
            </w:r>
          </w:p>
        </w:tc>
        <w:tc>
          <w:tcPr>
            <w:tcW w:w="1800" w:type="dxa"/>
          </w:tcPr>
          <w:p w14:paraId="418BAEC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26BD07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CD0A3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B26C73B" w14:textId="77777777" w:rsidR="00464553" w:rsidRPr="006A02C3" w:rsidRDefault="00464553" w:rsidP="00C87C71">
            <w:pPr>
              <w:pStyle w:val="GDP1"/>
            </w:pPr>
          </w:p>
        </w:tc>
      </w:tr>
      <w:tr w:rsidR="00464553" w:rsidRPr="006A02C3" w14:paraId="25E886BA" w14:textId="77777777" w:rsidTr="006D0B7A">
        <w:tc>
          <w:tcPr>
            <w:tcW w:w="828" w:type="dxa"/>
          </w:tcPr>
          <w:p w14:paraId="2306B8D9"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53EE2A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điều chuyển</w:t>
            </w:r>
          </w:p>
        </w:tc>
        <w:tc>
          <w:tcPr>
            <w:tcW w:w="1800" w:type="dxa"/>
          </w:tcPr>
          <w:p w14:paraId="72F3CA5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Label </w:t>
            </w:r>
          </w:p>
        </w:tc>
        <w:tc>
          <w:tcPr>
            <w:tcW w:w="1598" w:type="dxa"/>
          </w:tcPr>
          <w:p w14:paraId="0DA5EEF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1CDCD6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3F4DC76D" w14:textId="77777777" w:rsidR="00464553" w:rsidRPr="006A02C3" w:rsidRDefault="00464553" w:rsidP="00C87C71">
            <w:pPr>
              <w:pStyle w:val="GDP1"/>
            </w:pPr>
          </w:p>
        </w:tc>
      </w:tr>
      <w:tr w:rsidR="00464553" w:rsidRPr="006A02C3" w14:paraId="601BF9DF" w14:textId="77777777" w:rsidTr="006D0B7A">
        <w:tc>
          <w:tcPr>
            <w:tcW w:w="828" w:type="dxa"/>
          </w:tcPr>
          <w:p w14:paraId="64855726"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6A6D34E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Cụm kho*</w:t>
            </w:r>
          </w:p>
        </w:tc>
        <w:tc>
          <w:tcPr>
            <w:tcW w:w="1800" w:type="dxa"/>
          </w:tcPr>
          <w:p w14:paraId="7A92810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16D4C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9226B6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87FF662" w14:textId="77777777" w:rsidR="00464553" w:rsidRPr="006A02C3" w:rsidRDefault="00464553" w:rsidP="00C87C71">
            <w:pPr>
              <w:pStyle w:val="GDP1"/>
            </w:pPr>
          </w:p>
        </w:tc>
      </w:tr>
      <w:tr w:rsidR="00464553" w:rsidRPr="006A02C3" w14:paraId="464DD3DC" w14:textId="77777777" w:rsidTr="006D0B7A">
        <w:tc>
          <w:tcPr>
            <w:tcW w:w="828" w:type="dxa"/>
          </w:tcPr>
          <w:p w14:paraId="2C4DCBFC"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3F9752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Kho*</w:t>
            </w:r>
          </w:p>
        </w:tc>
        <w:tc>
          <w:tcPr>
            <w:tcW w:w="1800" w:type="dxa"/>
          </w:tcPr>
          <w:p w14:paraId="2B47849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71B5FD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DDB56F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2A45B43" w14:textId="77777777" w:rsidR="00464553" w:rsidRPr="006A02C3" w:rsidRDefault="00464553" w:rsidP="00C87C71">
            <w:pPr>
              <w:pStyle w:val="GDP1"/>
            </w:pPr>
          </w:p>
        </w:tc>
      </w:tr>
      <w:tr w:rsidR="00464553" w:rsidRPr="006A02C3" w14:paraId="11C7F866" w14:textId="77777777" w:rsidTr="006D0B7A">
        <w:tc>
          <w:tcPr>
            <w:tcW w:w="828" w:type="dxa"/>
          </w:tcPr>
          <w:p w14:paraId="32C57371"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5BEA8B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điều chuyển</w:t>
            </w:r>
          </w:p>
        </w:tc>
        <w:tc>
          <w:tcPr>
            <w:tcW w:w="1800" w:type="dxa"/>
          </w:tcPr>
          <w:p w14:paraId="4FFDF6B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w:t>
            </w:r>
          </w:p>
        </w:tc>
        <w:tc>
          <w:tcPr>
            <w:tcW w:w="1598" w:type="dxa"/>
          </w:tcPr>
          <w:p w14:paraId="5CEFB1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2669FB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6609672C" w14:textId="77777777" w:rsidR="00464553" w:rsidRPr="006A02C3" w:rsidRDefault="00464553" w:rsidP="00C87C71">
            <w:pPr>
              <w:pStyle w:val="GDP1"/>
            </w:pPr>
          </w:p>
        </w:tc>
      </w:tr>
      <w:tr w:rsidR="00464553" w:rsidRPr="006A02C3" w14:paraId="05C96550" w14:textId="77777777" w:rsidTr="006D0B7A">
        <w:tc>
          <w:tcPr>
            <w:tcW w:w="828" w:type="dxa"/>
          </w:tcPr>
          <w:p w14:paraId="3F912CBC"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3F6DED4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Lý do điều chuyển*</w:t>
            </w:r>
          </w:p>
        </w:tc>
        <w:tc>
          <w:tcPr>
            <w:tcW w:w="1800" w:type="dxa"/>
          </w:tcPr>
          <w:p w14:paraId="7735AE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16E13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6F885F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7392191" w14:textId="77777777" w:rsidR="00464553" w:rsidRPr="006A02C3" w:rsidRDefault="00464553" w:rsidP="00C87C71">
            <w:pPr>
              <w:pStyle w:val="GDP1"/>
            </w:pPr>
          </w:p>
        </w:tc>
      </w:tr>
      <w:tr w:rsidR="00464553" w:rsidRPr="006A02C3" w14:paraId="5D899A5D" w14:textId="77777777" w:rsidTr="006D0B7A">
        <w:tc>
          <w:tcPr>
            <w:tcW w:w="828" w:type="dxa"/>
          </w:tcPr>
          <w:p w14:paraId="1A4052EE"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30BA360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72B75B8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[512]</w:t>
            </w:r>
          </w:p>
        </w:tc>
        <w:tc>
          <w:tcPr>
            <w:tcW w:w="1598" w:type="dxa"/>
          </w:tcPr>
          <w:p w14:paraId="7F3FDBC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FDE697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28182F4" w14:textId="77777777" w:rsidR="00464553" w:rsidRPr="006A02C3" w:rsidRDefault="00464553" w:rsidP="00C87C71">
            <w:pPr>
              <w:pStyle w:val="GDP1"/>
            </w:pPr>
          </w:p>
        </w:tc>
      </w:tr>
      <w:tr w:rsidR="00464553" w:rsidRPr="006A02C3" w14:paraId="5CF8A935" w14:textId="77777777" w:rsidTr="006D0B7A">
        <w:tc>
          <w:tcPr>
            <w:tcW w:w="13676" w:type="dxa"/>
            <w:gridSpan w:val="6"/>
          </w:tcPr>
          <w:p w14:paraId="02F3C5D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Chi tiết đơn điều chuyển</w:t>
            </w:r>
          </w:p>
        </w:tc>
      </w:tr>
      <w:tr w:rsidR="00464553" w:rsidRPr="006A02C3" w14:paraId="34EF984E" w14:textId="77777777" w:rsidTr="006D0B7A">
        <w:tc>
          <w:tcPr>
            <w:tcW w:w="13676" w:type="dxa"/>
            <w:gridSpan w:val="6"/>
          </w:tcPr>
          <w:p w14:paraId="4A803EA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0BC7C7B1" w14:textId="77777777" w:rsidTr="006D0B7A">
        <w:tc>
          <w:tcPr>
            <w:tcW w:w="828" w:type="dxa"/>
          </w:tcPr>
          <w:p w14:paraId="66B2BECD"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724EAF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sản phẩm</w:t>
            </w:r>
          </w:p>
        </w:tc>
        <w:tc>
          <w:tcPr>
            <w:tcW w:w="1800" w:type="dxa"/>
          </w:tcPr>
          <w:p w14:paraId="4FBC9E2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20B155C"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4E3F14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650F01DF" w14:textId="77777777" w:rsidR="00464553" w:rsidRPr="006A02C3" w:rsidRDefault="00464553" w:rsidP="00C87C71">
            <w:pPr>
              <w:pStyle w:val="GDP1"/>
            </w:pPr>
          </w:p>
        </w:tc>
      </w:tr>
      <w:tr w:rsidR="00464553" w:rsidRPr="006A02C3" w14:paraId="0DEEDF95" w14:textId="77777777" w:rsidTr="006D0B7A">
        <w:tc>
          <w:tcPr>
            <w:tcW w:w="13676" w:type="dxa"/>
            <w:gridSpan w:val="6"/>
          </w:tcPr>
          <w:p w14:paraId="0A4498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 Sản phẩm điều chuyển</w:t>
            </w:r>
          </w:p>
          <w:p w14:paraId="049D75D4" w14:textId="77777777" w:rsidR="00464553" w:rsidRPr="006A02C3" w:rsidRDefault="00464553" w:rsidP="00C87C71">
            <w:pPr>
              <w:pStyle w:val="GDP1"/>
            </w:pPr>
            <w:r w:rsidRPr="006A02C3">
              <w:lastRenderedPageBreak/>
              <w:t xml:space="preserve">Load danh sách sản phẩm điều chuyển trong đơn </w:t>
            </w:r>
          </w:p>
          <w:p w14:paraId="27BDEB42" w14:textId="77777777" w:rsidR="00464553" w:rsidRPr="006A02C3" w:rsidRDefault="00464553" w:rsidP="00C87C71">
            <w:pPr>
              <w:pStyle w:val="GDP1"/>
            </w:pPr>
            <w:r w:rsidRPr="006A02C3">
              <w:t>Sort theo Thứ tự hiển thị ASC</w:t>
            </w:r>
          </w:p>
          <w:p w14:paraId="3BF70105" w14:textId="77777777" w:rsidR="00464553" w:rsidRPr="006A02C3" w:rsidRDefault="00464553" w:rsidP="00C87C71">
            <w:pPr>
              <w:pStyle w:val="GDP1"/>
            </w:pPr>
            <w:r w:rsidRPr="006A02C3">
              <w:t>Load all, không phân trang</w:t>
            </w:r>
          </w:p>
        </w:tc>
      </w:tr>
      <w:tr w:rsidR="00464553" w:rsidRPr="006A02C3" w14:paraId="2B857122" w14:textId="77777777" w:rsidTr="006D0B7A">
        <w:tc>
          <w:tcPr>
            <w:tcW w:w="828" w:type="dxa"/>
          </w:tcPr>
          <w:p w14:paraId="2004048A"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552ED8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0132CE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152628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3E12F5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0E27A95" w14:textId="77777777" w:rsidR="00464553" w:rsidRPr="006A02C3" w:rsidRDefault="00464553" w:rsidP="00C87C71">
            <w:pPr>
              <w:pStyle w:val="GDP1"/>
            </w:pPr>
            <w:r w:rsidRPr="006A02C3">
              <w:t>Mã – Tên sản phẩm/biến thể</w:t>
            </w:r>
          </w:p>
        </w:tc>
      </w:tr>
      <w:tr w:rsidR="00464553" w:rsidRPr="006A02C3" w14:paraId="444175FA" w14:textId="77777777" w:rsidTr="006D0B7A">
        <w:tc>
          <w:tcPr>
            <w:tcW w:w="828" w:type="dxa"/>
          </w:tcPr>
          <w:p w14:paraId="3951F85F"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18B238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 tính</w:t>
            </w:r>
          </w:p>
        </w:tc>
        <w:tc>
          <w:tcPr>
            <w:tcW w:w="1800" w:type="dxa"/>
          </w:tcPr>
          <w:p w14:paraId="082473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967FD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2565CE2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4DA168E2" w14:textId="77777777" w:rsidR="00464553" w:rsidRPr="006A02C3" w:rsidRDefault="00464553" w:rsidP="00C87C71">
            <w:pPr>
              <w:pStyle w:val="GDP1"/>
            </w:pPr>
          </w:p>
        </w:tc>
      </w:tr>
      <w:tr w:rsidR="00464553" w:rsidRPr="006A02C3" w14:paraId="3C263467" w14:textId="77777777" w:rsidTr="006D0B7A">
        <w:tc>
          <w:tcPr>
            <w:tcW w:w="828" w:type="dxa"/>
          </w:tcPr>
          <w:p w14:paraId="1E57C36D"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27F0EA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giá</w:t>
            </w:r>
          </w:p>
        </w:tc>
        <w:tc>
          <w:tcPr>
            <w:tcW w:w="1800" w:type="dxa"/>
          </w:tcPr>
          <w:p w14:paraId="606658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157D56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1A1A0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099823D" w14:textId="77777777" w:rsidR="00464553" w:rsidRPr="006A02C3" w:rsidRDefault="00464553" w:rsidP="00C87C71">
            <w:pPr>
              <w:pStyle w:val="GDP1"/>
            </w:pPr>
          </w:p>
        </w:tc>
      </w:tr>
      <w:tr w:rsidR="00464553" w:rsidRPr="006A02C3" w14:paraId="016A591A" w14:textId="77777777" w:rsidTr="006D0B7A">
        <w:tc>
          <w:tcPr>
            <w:tcW w:w="828" w:type="dxa"/>
          </w:tcPr>
          <w:p w14:paraId="20B52FE2"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61FAAA1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Tồn kho tạm ứng</w:t>
            </w:r>
          </w:p>
        </w:tc>
        <w:tc>
          <w:tcPr>
            <w:tcW w:w="1800" w:type="dxa"/>
          </w:tcPr>
          <w:p w14:paraId="685D49D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DE7A4F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B141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D2A78D6" w14:textId="77777777" w:rsidR="00464553" w:rsidRPr="006A02C3" w:rsidRDefault="00464553" w:rsidP="00C87C71">
            <w:pPr>
              <w:pStyle w:val="GDP1"/>
            </w:pPr>
          </w:p>
        </w:tc>
      </w:tr>
      <w:tr w:rsidR="00464553" w:rsidRPr="006A02C3" w14:paraId="3AC94C17" w14:textId="77777777" w:rsidTr="006D0B7A">
        <w:tc>
          <w:tcPr>
            <w:tcW w:w="828" w:type="dxa"/>
          </w:tcPr>
          <w:p w14:paraId="67E8E620"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6CD155D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Số lượng điều chuyển</w:t>
            </w:r>
          </w:p>
        </w:tc>
        <w:tc>
          <w:tcPr>
            <w:tcW w:w="1800" w:type="dxa"/>
          </w:tcPr>
          <w:p w14:paraId="35D79E0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2BD5787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77C0B0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CBF1D06" w14:textId="77777777" w:rsidR="00464553" w:rsidRPr="006A02C3" w:rsidRDefault="00464553" w:rsidP="00C87C71">
            <w:pPr>
              <w:pStyle w:val="GDP1"/>
            </w:pPr>
          </w:p>
        </w:tc>
      </w:tr>
      <w:tr w:rsidR="00464553" w:rsidRPr="006A02C3" w14:paraId="1EFE67AA" w14:textId="77777777" w:rsidTr="006D0B7A">
        <w:tc>
          <w:tcPr>
            <w:tcW w:w="828" w:type="dxa"/>
          </w:tcPr>
          <w:p w14:paraId="5778F12F"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55C988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Thành tiền</w:t>
            </w:r>
          </w:p>
        </w:tc>
        <w:tc>
          <w:tcPr>
            <w:tcW w:w="1800" w:type="dxa"/>
          </w:tcPr>
          <w:p w14:paraId="2F7F69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5EC6CE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A1AF1C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16BB0012" w14:textId="77777777" w:rsidR="00464553" w:rsidRPr="006A02C3" w:rsidRDefault="00464553" w:rsidP="00C87C71">
            <w:pPr>
              <w:pStyle w:val="GDP1"/>
            </w:pPr>
          </w:p>
        </w:tc>
      </w:tr>
      <w:tr w:rsidR="00464553" w:rsidRPr="006A02C3" w14:paraId="7FA2A41D" w14:textId="77777777" w:rsidTr="006D0B7A">
        <w:tc>
          <w:tcPr>
            <w:tcW w:w="828" w:type="dxa"/>
          </w:tcPr>
          <w:p w14:paraId="20DBB648"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27ECB39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Edit</w:t>
            </w:r>
          </w:p>
        </w:tc>
        <w:tc>
          <w:tcPr>
            <w:tcW w:w="1800" w:type="dxa"/>
          </w:tcPr>
          <w:p w14:paraId="3EB33E2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7D63B61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54D16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96AC209" w14:textId="77777777" w:rsidR="00464553" w:rsidRPr="006A02C3" w:rsidRDefault="00464553" w:rsidP="00C87C71">
            <w:pPr>
              <w:pStyle w:val="GDP1"/>
            </w:pPr>
            <w:r w:rsidRPr="006A02C3">
              <w:t>Tooltip: Chỉnh sửa</w:t>
            </w:r>
          </w:p>
        </w:tc>
      </w:tr>
      <w:tr w:rsidR="00464553" w:rsidRPr="006A02C3" w14:paraId="71277BBE" w14:textId="77777777" w:rsidTr="006D0B7A">
        <w:tc>
          <w:tcPr>
            <w:tcW w:w="828" w:type="dxa"/>
          </w:tcPr>
          <w:p w14:paraId="1D7EEC5E"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293E812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Delete</w:t>
            </w:r>
          </w:p>
        </w:tc>
        <w:tc>
          <w:tcPr>
            <w:tcW w:w="1800" w:type="dxa"/>
          </w:tcPr>
          <w:p w14:paraId="5DECA4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Icon</w:t>
            </w:r>
          </w:p>
        </w:tc>
        <w:tc>
          <w:tcPr>
            <w:tcW w:w="1598" w:type="dxa"/>
          </w:tcPr>
          <w:p w14:paraId="5A71C60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9C80B8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6A704C2E" w14:textId="77777777" w:rsidR="00464553" w:rsidRPr="006A02C3" w:rsidRDefault="00464553" w:rsidP="00C87C71">
            <w:pPr>
              <w:pStyle w:val="GDP1"/>
            </w:pPr>
            <w:r w:rsidRPr="006A02C3">
              <w:t>Tooltip: Xóa</w:t>
            </w:r>
          </w:p>
        </w:tc>
      </w:tr>
      <w:tr w:rsidR="00464553" w:rsidRPr="006A02C3" w14:paraId="5FA0FC38" w14:textId="77777777" w:rsidTr="006D0B7A">
        <w:tc>
          <w:tcPr>
            <w:tcW w:w="13676" w:type="dxa"/>
            <w:gridSpan w:val="6"/>
          </w:tcPr>
          <w:p w14:paraId="12C30B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File đính kèm</w:t>
            </w:r>
          </w:p>
        </w:tc>
      </w:tr>
      <w:tr w:rsidR="00464553" w:rsidRPr="006A02C3" w14:paraId="5752C70D" w14:textId="77777777" w:rsidTr="006D0B7A">
        <w:tc>
          <w:tcPr>
            <w:tcW w:w="828" w:type="dxa"/>
          </w:tcPr>
          <w:p w14:paraId="3DF8D20D" w14:textId="77777777" w:rsidR="00464553" w:rsidRPr="006A02C3" w:rsidRDefault="00464553">
            <w:pPr>
              <w:pStyle w:val="TableData12"/>
              <w:numPr>
                <w:ilvl w:val="0"/>
                <w:numId w:val="38"/>
              </w:numPr>
              <w:spacing w:line="360" w:lineRule="auto"/>
              <w:rPr>
                <w:rFonts w:ascii="Times New Roman" w:hAnsi="Times New Roman"/>
                <w:sz w:val="24"/>
                <w:szCs w:val="24"/>
              </w:rPr>
            </w:pPr>
          </w:p>
        </w:tc>
        <w:tc>
          <w:tcPr>
            <w:tcW w:w="2070" w:type="dxa"/>
          </w:tcPr>
          <w:p w14:paraId="0D9F112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Tải file đính kèm</w:t>
            </w:r>
          </w:p>
        </w:tc>
        <w:tc>
          <w:tcPr>
            <w:tcW w:w="1800" w:type="dxa"/>
          </w:tcPr>
          <w:p w14:paraId="2A626D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Link </w:t>
            </w:r>
          </w:p>
        </w:tc>
        <w:tc>
          <w:tcPr>
            <w:tcW w:w="1598" w:type="dxa"/>
          </w:tcPr>
          <w:p w14:paraId="1D07CBD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F229DD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E0D17B0" w14:textId="77777777" w:rsidR="00464553" w:rsidRPr="006A02C3" w:rsidRDefault="00464553" w:rsidP="00C87C71">
            <w:pPr>
              <w:pStyle w:val="GDP1"/>
            </w:pPr>
          </w:p>
        </w:tc>
      </w:tr>
    </w:tbl>
    <w:p w14:paraId="1DAB3157" w14:textId="77777777" w:rsidR="00464553" w:rsidRPr="006A02C3" w:rsidRDefault="00464553" w:rsidP="00512E56">
      <w:pPr>
        <w:spacing w:line="360" w:lineRule="auto"/>
        <w:rPr>
          <w:lang w:eastAsia="ar-SA"/>
        </w:rPr>
      </w:pPr>
    </w:p>
    <w:p w14:paraId="4B90947F" w14:textId="77777777" w:rsidR="00464553" w:rsidRPr="006A02C3" w:rsidRDefault="00464553" w:rsidP="00512E56">
      <w:pPr>
        <w:pStyle w:val="Heading6"/>
        <w:spacing w:line="360" w:lineRule="auto"/>
      </w:pPr>
      <w:r w:rsidRPr="006A02C3">
        <w:t xml:space="preserve"> Tab Tạo kiểm kê</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2F311988" w14:textId="77777777" w:rsidTr="006D0B7A">
        <w:trPr>
          <w:tblHeader/>
        </w:trPr>
        <w:tc>
          <w:tcPr>
            <w:tcW w:w="828" w:type="dxa"/>
            <w:shd w:val="pct5" w:color="auto" w:fill="FFFFFF"/>
          </w:tcPr>
          <w:p w14:paraId="049DA754" w14:textId="77777777" w:rsidR="00464553" w:rsidRPr="006A02C3" w:rsidRDefault="00464553" w:rsidP="00512E56">
            <w:pPr>
              <w:pStyle w:val="Bang"/>
              <w:spacing w:line="360" w:lineRule="auto"/>
              <w:rPr>
                <w:rFonts w:cs="Times New Roman"/>
              </w:rPr>
            </w:pPr>
            <w:r w:rsidRPr="006A02C3">
              <w:rPr>
                <w:rFonts w:cs="Times New Roman"/>
              </w:rPr>
              <w:lastRenderedPageBreak/>
              <w:t>STT</w:t>
            </w:r>
          </w:p>
        </w:tc>
        <w:tc>
          <w:tcPr>
            <w:tcW w:w="2070" w:type="dxa"/>
            <w:shd w:val="pct5" w:color="auto" w:fill="FFFFFF"/>
          </w:tcPr>
          <w:p w14:paraId="2F28F72A" w14:textId="77777777" w:rsidR="00464553" w:rsidRPr="006A02C3" w:rsidRDefault="00464553" w:rsidP="00512E56">
            <w:pPr>
              <w:pStyle w:val="Bang"/>
              <w:spacing w:line="360" w:lineRule="auto"/>
              <w:rPr>
                <w:rFonts w:cs="Times New Roman"/>
              </w:rPr>
            </w:pPr>
            <w:r w:rsidRPr="006A02C3">
              <w:rPr>
                <w:rFonts w:cs="Times New Roman"/>
              </w:rPr>
              <w:t>Tên</w:t>
            </w:r>
          </w:p>
        </w:tc>
        <w:tc>
          <w:tcPr>
            <w:tcW w:w="1800" w:type="dxa"/>
            <w:shd w:val="pct5" w:color="auto" w:fill="FFFFFF"/>
          </w:tcPr>
          <w:p w14:paraId="519EE232" w14:textId="77777777" w:rsidR="00464553" w:rsidRPr="006A02C3" w:rsidRDefault="00464553" w:rsidP="00512E56">
            <w:pPr>
              <w:pStyle w:val="Bang"/>
              <w:spacing w:line="360" w:lineRule="auto"/>
              <w:rPr>
                <w:rFonts w:cs="Times New Roman"/>
              </w:rPr>
            </w:pPr>
            <w:r w:rsidRPr="006A02C3">
              <w:rPr>
                <w:rFonts w:cs="Times New Roman"/>
              </w:rPr>
              <w:t xml:space="preserve">Kiểu dữ liệu </w:t>
            </w:r>
          </w:p>
          <w:p w14:paraId="57586D22" w14:textId="77777777" w:rsidR="00464553" w:rsidRPr="006A02C3" w:rsidRDefault="00464553" w:rsidP="00512E56">
            <w:pPr>
              <w:pStyle w:val="Bang"/>
              <w:spacing w:line="360" w:lineRule="auto"/>
              <w:rPr>
                <w:rFonts w:cs="Times New Roman"/>
              </w:rPr>
            </w:pPr>
            <w:r w:rsidRPr="006A02C3">
              <w:rPr>
                <w:rFonts w:cs="Times New Roman"/>
              </w:rPr>
              <w:t>[Độ dài dữ liệu]</w:t>
            </w:r>
          </w:p>
        </w:tc>
        <w:tc>
          <w:tcPr>
            <w:tcW w:w="1598" w:type="dxa"/>
            <w:shd w:val="pct5" w:color="auto" w:fill="FFFFFF"/>
          </w:tcPr>
          <w:p w14:paraId="765F8A70" w14:textId="77777777" w:rsidR="00464553" w:rsidRPr="006A02C3" w:rsidRDefault="00464553" w:rsidP="00512E56">
            <w:pPr>
              <w:pStyle w:val="Bang"/>
              <w:spacing w:line="360" w:lineRule="auto"/>
              <w:rPr>
                <w:rFonts w:cs="Times New Roman"/>
              </w:rPr>
            </w:pPr>
            <w:r w:rsidRPr="006A02C3">
              <w:rPr>
                <w:rFonts w:cs="Times New Roman"/>
              </w:rPr>
              <w:t>Input/Output</w:t>
            </w:r>
          </w:p>
        </w:tc>
        <w:tc>
          <w:tcPr>
            <w:tcW w:w="1530" w:type="dxa"/>
            <w:shd w:val="pct5" w:color="auto" w:fill="FFFFFF"/>
          </w:tcPr>
          <w:p w14:paraId="4A4EE9C4" w14:textId="77777777" w:rsidR="00464553" w:rsidRPr="006A02C3" w:rsidRDefault="00464553" w:rsidP="00512E56">
            <w:pPr>
              <w:pStyle w:val="Bang"/>
              <w:spacing w:line="360" w:lineRule="auto"/>
              <w:rPr>
                <w:rFonts w:cs="Times New Roman"/>
              </w:rPr>
            </w:pPr>
            <w:r w:rsidRPr="006A02C3">
              <w:rPr>
                <w:rFonts w:cs="Times New Roman"/>
              </w:rPr>
              <w:t>Giá trị khởi tạo</w:t>
            </w:r>
          </w:p>
        </w:tc>
        <w:tc>
          <w:tcPr>
            <w:tcW w:w="5850" w:type="dxa"/>
            <w:shd w:val="pct5" w:color="auto" w:fill="FFFFFF"/>
          </w:tcPr>
          <w:p w14:paraId="506AE070" w14:textId="77777777" w:rsidR="00464553" w:rsidRPr="006A02C3" w:rsidRDefault="00464553" w:rsidP="00512E56">
            <w:pPr>
              <w:pStyle w:val="Bang"/>
              <w:spacing w:line="360" w:lineRule="auto"/>
              <w:rPr>
                <w:rFonts w:cs="Times New Roman"/>
                <w:b/>
              </w:rPr>
            </w:pPr>
            <w:r w:rsidRPr="006A02C3">
              <w:rPr>
                <w:rFonts w:cs="Times New Roman"/>
                <w:b/>
              </w:rPr>
              <w:t>Mô tả</w:t>
            </w:r>
            <w:r w:rsidRPr="006A02C3">
              <w:rPr>
                <w:rFonts w:cs="Times New Roman"/>
              </w:rPr>
              <w:t xml:space="preserve"> (Mapping với CSDL nếu có)</w:t>
            </w:r>
          </w:p>
        </w:tc>
      </w:tr>
      <w:tr w:rsidR="00464553" w:rsidRPr="006A02C3" w14:paraId="5657304D" w14:textId="77777777" w:rsidTr="006D0B7A">
        <w:tc>
          <w:tcPr>
            <w:tcW w:w="13676" w:type="dxa"/>
            <w:gridSpan w:val="6"/>
          </w:tcPr>
          <w:p w14:paraId="09AD3F0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632FEE8B" w14:textId="77777777" w:rsidTr="006D0B7A">
        <w:tc>
          <w:tcPr>
            <w:tcW w:w="828" w:type="dxa"/>
          </w:tcPr>
          <w:p w14:paraId="69E4EE7C"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0E9DF63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Quay lại</w:t>
            </w:r>
          </w:p>
        </w:tc>
        <w:tc>
          <w:tcPr>
            <w:tcW w:w="1800" w:type="dxa"/>
          </w:tcPr>
          <w:p w14:paraId="5CFAAC4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17AF66D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F096AE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6755D742" w14:textId="77777777" w:rsidR="00464553" w:rsidRPr="006A02C3" w:rsidRDefault="00464553" w:rsidP="00C87C71">
            <w:pPr>
              <w:pStyle w:val="GDP1"/>
            </w:pPr>
            <w:r w:rsidRPr="006A02C3">
              <w:t>Quay về màn hình Quản lý kiểm kê</w:t>
            </w:r>
          </w:p>
        </w:tc>
      </w:tr>
      <w:tr w:rsidR="00464553" w:rsidRPr="006A02C3" w14:paraId="2A075941" w14:textId="77777777" w:rsidTr="006D0B7A">
        <w:tc>
          <w:tcPr>
            <w:tcW w:w="828" w:type="dxa"/>
          </w:tcPr>
          <w:p w14:paraId="40DF3618"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E2B0A4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Lưu</w:t>
            </w:r>
          </w:p>
        </w:tc>
        <w:tc>
          <w:tcPr>
            <w:tcW w:w="1800" w:type="dxa"/>
          </w:tcPr>
          <w:p w14:paraId="64359A7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7774615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6C6F55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59BFB172" w14:textId="77777777" w:rsidR="00464553" w:rsidRPr="006A02C3" w:rsidRDefault="00464553" w:rsidP="00C87C71">
            <w:pPr>
              <w:pStyle w:val="GDP1"/>
            </w:pPr>
            <w:r w:rsidRPr="006A02C3">
              <w:t>Lưu thông tin kiểm kê</w:t>
            </w:r>
          </w:p>
        </w:tc>
      </w:tr>
      <w:tr w:rsidR="00464553" w:rsidRPr="006A02C3" w14:paraId="1AEFEC99" w14:textId="77777777" w:rsidTr="006D0B7A">
        <w:tc>
          <w:tcPr>
            <w:tcW w:w="13676" w:type="dxa"/>
            <w:gridSpan w:val="6"/>
          </w:tcPr>
          <w:p w14:paraId="76F7C93C" w14:textId="77777777" w:rsidR="00464553" w:rsidRPr="006A02C3" w:rsidRDefault="00464553" w:rsidP="00512E56">
            <w:pPr>
              <w:pStyle w:val="TableData12"/>
              <w:spacing w:line="360" w:lineRule="auto"/>
              <w:rPr>
                <w:rFonts w:ascii="Times New Roman" w:hAnsi="Times New Roman"/>
                <w:i/>
                <w:iCs/>
              </w:rPr>
            </w:pPr>
            <w:r w:rsidRPr="006A02C3">
              <w:rPr>
                <w:rFonts w:ascii="Times New Roman" w:hAnsi="Times New Roman"/>
              </w:rPr>
              <w:t>Thông tin cơ bản</w:t>
            </w:r>
          </w:p>
        </w:tc>
      </w:tr>
      <w:tr w:rsidR="00464553" w:rsidRPr="006A02C3" w14:paraId="4301835A" w14:textId="77777777" w:rsidTr="006D0B7A">
        <w:tc>
          <w:tcPr>
            <w:tcW w:w="828" w:type="dxa"/>
          </w:tcPr>
          <w:p w14:paraId="01546F58"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F403A9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NPP*</w:t>
            </w:r>
          </w:p>
        </w:tc>
        <w:tc>
          <w:tcPr>
            <w:tcW w:w="1800" w:type="dxa"/>
          </w:tcPr>
          <w:p w14:paraId="7E139DF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Combobox Autocomplete</w:t>
            </w:r>
          </w:p>
        </w:tc>
        <w:tc>
          <w:tcPr>
            <w:tcW w:w="1598" w:type="dxa"/>
          </w:tcPr>
          <w:p w14:paraId="51A041D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C0BD32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3CB0D337" w14:textId="77777777" w:rsidR="00464553" w:rsidRPr="006A02C3" w:rsidRDefault="00464553" w:rsidP="00C87C71">
            <w:pPr>
              <w:pStyle w:val="GDP1"/>
            </w:pPr>
            <w:r w:rsidRPr="006A02C3">
              <w:t>Hint text: Chọn npp</w:t>
            </w:r>
          </w:p>
          <w:p w14:paraId="66A3C077" w14:textId="77777777" w:rsidR="00464553" w:rsidRPr="006A02C3" w:rsidRDefault="00464553" w:rsidP="00C87C71">
            <w:pPr>
              <w:pStyle w:val="GDP1"/>
            </w:pPr>
            <w:r w:rsidRPr="006A02C3">
              <w:t>Tập giá trị: {Load danh sách NPP trạng thái Hoạt động}. Hiển thị [Mã – Tên NPP]</w:t>
            </w:r>
          </w:p>
          <w:p w14:paraId="331B8D1E" w14:textId="77777777" w:rsidR="00464553" w:rsidRPr="006A02C3" w:rsidRDefault="00464553" w:rsidP="00C87C71">
            <w:pPr>
              <w:pStyle w:val="GDP1"/>
            </w:pPr>
            <w:r w:rsidRPr="006A02C3">
              <w:t>Autocomplete gần đúng, không phân biệt hoa thường, không phân biệt dấu theo Mã hoặc Tên NPP (LIKE upper(‘%từ khóa đã bỏ dấu%’))</w:t>
            </w:r>
          </w:p>
        </w:tc>
      </w:tr>
      <w:tr w:rsidR="00464553" w:rsidRPr="006A02C3" w14:paraId="15706630" w14:textId="77777777" w:rsidTr="006D0B7A">
        <w:tc>
          <w:tcPr>
            <w:tcW w:w="828" w:type="dxa"/>
          </w:tcPr>
          <w:p w14:paraId="2C18EA2A"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2DC184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Đơn vị*</w:t>
            </w:r>
          </w:p>
        </w:tc>
        <w:tc>
          <w:tcPr>
            <w:tcW w:w="1800" w:type="dxa"/>
          </w:tcPr>
          <w:p w14:paraId="609B955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Combobox Autocomplete</w:t>
            </w:r>
          </w:p>
        </w:tc>
        <w:tc>
          <w:tcPr>
            <w:tcW w:w="1598" w:type="dxa"/>
          </w:tcPr>
          <w:p w14:paraId="4BBDCE2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B9A7EF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0104B60D" w14:textId="77777777" w:rsidR="00464553" w:rsidRPr="006A02C3" w:rsidRDefault="00464553" w:rsidP="00C87C71">
            <w:pPr>
              <w:pStyle w:val="GDP1"/>
            </w:pPr>
            <w:r w:rsidRPr="006A02C3">
              <w:t>Hint text: Chọn đơn vị</w:t>
            </w:r>
          </w:p>
          <w:p w14:paraId="2CC8C3AD" w14:textId="77777777" w:rsidR="00464553" w:rsidRPr="006A02C3" w:rsidRDefault="00464553" w:rsidP="00C87C71">
            <w:pPr>
              <w:pStyle w:val="GDP1"/>
            </w:pPr>
            <w:r w:rsidRPr="006A02C3">
              <w:t>Tập giá trị: {Load danh sách đơn vị trạng thái Hoạt động ứng với NPP đã chọn}. Hiển thị [Mã – Tên đơn vị]</w:t>
            </w:r>
          </w:p>
          <w:p w14:paraId="2D078B1B" w14:textId="77777777" w:rsidR="00464553" w:rsidRPr="006A02C3" w:rsidRDefault="00464553" w:rsidP="00C87C71">
            <w:pPr>
              <w:pStyle w:val="GDP1"/>
            </w:pPr>
            <w:r w:rsidRPr="006A02C3">
              <w:t>Autocomplete gần đúng, không phân biệt hoa thường, không phân biệt dấu theo Mã hoặc Tên đơn vị (LIKE upper(‘% từ khóa đã bỏ dấu%’))</w:t>
            </w:r>
          </w:p>
        </w:tc>
      </w:tr>
      <w:tr w:rsidR="00464553" w:rsidRPr="006A02C3" w14:paraId="389F2A0C" w14:textId="77777777" w:rsidTr="006D0B7A">
        <w:tc>
          <w:tcPr>
            <w:tcW w:w="828" w:type="dxa"/>
          </w:tcPr>
          <w:p w14:paraId="140CF354"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FDF9BF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Cụm kho * </w:t>
            </w:r>
          </w:p>
        </w:tc>
        <w:tc>
          <w:tcPr>
            <w:tcW w:w="1800" w:type="dxa"/>
          </w:tcPr>
          <w:p w14:paraId="506F4F0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5936835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B58D634" w14:textId="77777777" w:rsidR="00464553" w:rsidRPr="006A02C3" w:rsidRDefault="00464553" w:rsidP="00512E56">
            <w:pPr>
              <w:pStyle w:val="TableData12"/>
              <w:spacing w:line="360" w:lineRule="auto"/>
              <w:rPr>
                <w:rFonts w:ascii="Times New Roman" w:hAnsi="Times New Roman"/>
              </w:rPr>
            </w:pPr>
          </w:p>
        </w:tc>
        <w:tc>
          <w:tcPr>
            <w:tcW w:w="5850" w:type="dxa"/>
          </w:tcPr>
          <w:p w14:paraId="3A1E5492" w14:textId="77777777" w:rsidR="00464553" w:rsidRPr="006A02C3" w:rsidRDefault="00464553" w:rsidP="00C87C71">
            <w:pPr>
              <w:pStyle w:val="GDP1"/>
            </w:pPr>
          </w:p>
        </w:tc>
      </w:tr>
      <w:tr w:rsidR="00464553" w:rsidRPr="006A02C3" w14:paraId="19E1FC51" w14:textId="77777777" w:rsidTr="006D0B7A">
        <w:tc>
          <w:tcPr>
            <w:tcW w:w="828" w:type="dxa"/>
          </w:tcPr>
          <w:p w14:paraId="4D1CF35D"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6AB10AE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Kho * </w:t>
            </w:r>
          </w:p>
        </w:tc>
        <w:tc>
          <w:tcPr>
            <w:tcW w:w="1800" w:type="dxa"/>
          </w:tcPr>
          <w:p w14:paraId="24FD25A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1E994AD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79D7BF50" w14:textId="77777777" w:rsidR="00464553" w:rsidRPr="006A02C3" w:rsidRDefault="00464553" w:rsidP="00512E56">
            <w:pPr>
              <w:pStyle w:val="TableData12"/>
              <w:spacing w:line="360" w:lineRule="auto"/>
              <w:rPr>
                <w:rFonts w:ascii="Times New Roman" w:hAnsi="Times New Roman"/>
              </w:rPr>
            </w:pPr>
          </w:p>
        </w:tc>
        <w:tc>
          <w:tcPr>
            <w:tcW w:w="5850" w:type="dxa"/>
          </w:tcPr>
          <w:p w14:paraId="64D35147" w14:textId="77777777" w:rsidR="00464553" w:rsidRPr="006A02C3" w:rsidRDefault="00464553" w:rsidP="00C87C71">
            <w:pPr>
              <w:pStyle w:val="GDP1"/>
            </w:pPr>
          </w:p>
        </w:tc>
      </w:tr>
      <w:tr w:rsidR="00464553" w:rsidRPr="006A02C3" w14:paraId="2653D48D" w14:textId="77777777" w:rsidTr="006D0B7A">
        <w:tc>
          <w:tcPr>
            <w:tcW w:w="828" w:type="dxa"/>
          </w:tcPr>
          <w:p w14:paraId="0D997C02"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436FE4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Mã kiểm kê*</w:t>
            </w:r>
          </w:p>
        </w:tc>
        <w:tc>
          <w:tcPr>
            <w:tcW w:w="1800" w:type="dxa"/>
          </w:tcPr>
          <w:p w14:paraId="5CC5509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w:t>
            </w:r>
          </w:p>
        </w:tc>
        <w:tc>
          <w:tcPr>
            <w:tcW w:w="1598" w:type="dxa"/>
          </w:tcPr>
          <w:p w14:paraId="18B2960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632D2E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Disabled</w:t>
            </w:r>
          </w:p>
        </w:tc>
        <w:tc>
          <w:tcPr>
            <w:tcW w:w="5850" w:type="dxa"/>
          </w:tcPr>
          <w:p w14:paraId="36D1B685" w14:textId="77777777" w:rsidR="00464553" w:rsidRPr="006A02C3" w:rsidRDefault="00464553" w:rsidP="00C87C71">
            <w:pPr>
              <w:pStyle w:val="GDP1"/>
            </w:pPr>
            <w:r w:rsidRPr="006A02C3">
              <w:t>Disable (Không được chỉnh sửa)</w:t>
            </w:r>
          </w:p>
        </w:tc>
      </w:tr>
      <w:tr w:rsidR="00464553" w:rsidRPr="006A02C3" w14:paraId="04B65880" w14:textId="77777777" w:rsidTr="006D0B7A">
        <w:tc>
          <w:tcPr>
            <w:tcW w:w="828" w:type="dxa"/>
          </w:tcPr>
          <w:p w14:paraId="790DDC97"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23D495F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Tên kiểm kê*</w:t>
            </w:r>
          </w:p>
        </w:tc>
        <w:tc>
          <w:tcPr>
            <w:tcW w:w="1800" w:type="dxa"/>
          </w:tcPr>
          <w:p w14:paraId="2D8A5AE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2FCD596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73EAD0C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12593E43" w14:textId="77777777" w:rsidR="00464553" w:rsidRPr="006A02C3" w:rsidRDefault="00464553" w:rsidP="00C87C71">
            <w:pPr>
              <w:pStyle w:val="GDP1"/>
            </w:pPr>
          </w:p>
        </w:tc>
      </w:tr>
      <w:tr w:rsidR="00464553" w:rsidRPr="006A02C3" w14:paraId="4A3D6B11" w14:textId="77777777" w:rsidTr="006D0B7A">
        <w:tc>
          <w:tcPr>
            <w:tcW w:w="828" w:type="dxa"/>
          </w:tcPr>
          <w:p w14:paraId="626DD6E7"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2ADA42C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Trạng thái*</w:t>
            </w:r>
          </w:p>
        </w:tc>
        <w:tc>
          <w:tcPr>
            <w:tcW w:w="1800" w:type="dxa"/>
          </w:tcPr>
          <w:p w14:paraId="12414EA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6E72F52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B345BA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[Hoạt động]</w:t>
            </w:r>
          </w:p>
        </w:tc>
        <w:tc>
          <w:tcPr>
            <w:tcW w:w="5850" w:type="dxa"/>
          </w:tcPr>
          <w:p w14:paraId="32ADA270" w14:textId="77777777" w:rsidR="00464553" w:rsidRPr="006A02C3" w:rsidRDefault="00464553" w:rsidP="00C87C71">
            <w:pPr>
              <w:pStyle w:val="GDP1"/>
            </w:pPr>
            <w:r w:rsidRPr="006A02C3">
              <w:t>Tập giá trị: {Hoạt động, Dự thảo}</w:t>
            </w:r>
          </w:p>
        </w:tc>
      </w:tr>
      <w:tr w:rsidR="00464553" w:rsidRPr="006A02C3" w14:paraId="7BA78A44" w14:textId="77777777" w:rsidTr="006D0B7A">
        <w:tc>
          <w:tcPr>
            <w:tcW w:w="828" w:type="dxa"/>
          </w:tcPr>
          <w:p w14:paraId="314156D9"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32AD9D5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tạo kiểm kê *</w:t>
            </w:r>
          </w:p>
        </w:tc>
        <w:tc>
          <w:tcPr>
            <w:tcW w:w="1800" w:type="dxa"/>
          </w:tcPr>
          <w:p w14:paraId="497A22F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6D9D44E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56A7CC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2141FD85" w14:textId="77777777" w:rsidR="00464553" w:rsidRPr="006A02C3" w:rsidRDefault="00464553" w:rsidP="00C87C71">
            <w:pPr>
              <w:pStyle w:val="GDP1"/>
            </w:pPr>
          </w:p>
        </w:tc>
      </w:tr>
      <w:tr w:rsidR="00464553" w:rsidRPr="006A02C3" w14:paraId="44422765" w14:textId="77777777" w:rsidTr="006D0B7A">
        <w:tc>
          <w:tcPr>
            <w:tcW w:w="828" w:type="dxa"/>
          </w:tcPr>
          <w:p w14:paraId="65704052"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E60801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bắt đầu kiểm kê *</w:t>
            </w:r>
          </w:p>
        </w:tc>
        <w:tc>
          <w:tcPr>
            <w:tcW w:w="1800" w:type="dxa"/>
          </w:tcPr>
          <w:p w14:paraId="771F380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03B4D1B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4ADF02D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687DFC3A" w14:textId="77777777" w:rsidR="00464553" w:rsidRPr="006A02C3" w:rsidRDefault="00464553" w:rsidP="00C87C71">
            <w:pPr>
              <w:pStyle w:val="GDP1"/>
            </w:pPr>
          </w:p>
        </w:tc>
      </w:tr>
      <w:tr w:rsidR="00464553" w:rsidRPr="006A02C3" w14:paraId="0DACFA7F" w14:textId="77777777" w:rsidTr="006D0B7A">
        <w:tc>
          <w:tcPr>
            <w:tcW w:w="828" w:type="dxa"/>
          </w:tcPr>
          <w:p w14:paraId="38EE1DDE"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21FC8EC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Ngày kết thúc kiểm kê</w:t>
            </w:r>
          </w:p>
        </w:tc>
        <w:tc>
          <w:tcPr>
            <w:tcW w:w="1800" w:type="dxa"/>
          </w:tcPr>
          <w:p w14:paraId="70FDA2C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Calendar</w:t>
            </w:r>
          </w:p>
        </w:tc>
        <w:tc>
          <w:tcPr>
            <w:tcW w:w="1598" w:type="dxa"/>
          </w:tcPr>
          <w:p w14:paraId="4D59D71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0A9DC63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61C996D9" w14:textId="77777777" w:rsidR="00464553" w:rsidRPr="006A02C3" w:rsidRDefault="00464553" w:rsidP="00C87C71">
            <w:pPr>
              <w:pStyle w:val="GDP1"/>
            </w:pPr>
          </w:p>
        </w:tc>
      </w:tr>
      <w:tr w:rsidR="00464553" w:rsidRPr="006A02C3" w14:paraId="659632E9" w14:textId="77777777" w:rsidTr="006D0B7A">
        <w:tc>
          <w:tcPr>
            <w:tcW w:w="828" w:type="dxa"/>
          </w:tcPr>
          <w:p w14:paraId="401290AF"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23456C6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Người thực hiện kiểm kê</w:t>
            </w:r>
          </w:p>
        </w:tc>
        <w:tc>
          <w:tcPr>
            <w:tcW w:w="1800" w:type="dxa"/>
          </w:tcPr>
          <w:p w14:paraId="395C9BA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Combobox </w:t>
            </w:r>
          </w:p>
        </w:tc>
        <w:tc>
          <w:tcPr>
            <w:tcW w:w="1598" w:type="dxa"/>
          </w:tcPr>
          <w:p w14:paraId="30CC7FF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30569501" w14:textId="77777777" w:rsidR="00464553" w:rsidRPr="006A02C3" w:rsidRDefault="00464553" w:rsidP="00512E56">
            <w:pPr>
              <w:pStyle w:val="TableData12"/>
              <w:spacing w:line="360" w:lineRule="auto"/>
              <w:rPr>
                <w:rFonts w:ascii="Times New Roman" w:hAnsi="Times New Roman"/>
              </w:rPr>
            </w:pPr>
          </w:p>
        </w:tc>
        <w:tc>
          <w:tcPr>
            <w:tcW w:w="5850" w:type="dxa"/>
          </w:tcPr>
          <w:p w14:paraId="049F1285" w14:textId="77777777" w:rsidR="00464553" w:rsidRPr="006A02C3" w:rsidRDefault="00464553" w:rsidP="00C87C71">
            <w:pPr>
              <w:pStyle w:val="GDP1"/>
            </w:pPr>
            <w:r w:rsidRPr="006A02C3">
              <w:t>Load thông tin user đăng nhập</w:t>
            </w:r>
          </w:p>
        </w:tc>
      </w:tr>
      <w:tr w:rsidR="00464553" w:rsidRPr="006A02C3" w14:paraId="26A36989" w14:textId="77777777" w:rsidTr="006D0B7A">
        <w:tc>
          <w:tcPr>
            <w:tcW w:w="828" w:type="dxa"/>
          </w:tcPr>
          <w:p w14:paraId="4E2BF022"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06A819E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Ghi chú</w:t>
            </w:r>
          </w:p>
        </w:tc>
        <w:tc>
          <w:tcPr>
            <w:tcW w:w="1800" w:type="dxa"/>
          </w:tcPr>
          <w:p w14:paraId="79F571D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Textbox [256]</w:t>
            </w:r>
          </w:p>
        </w:tc>
        <w:tc>
          <w:tcPr>
            <w:tcW w:w="1598" w:type="dxa"/>
          </w:tcPr>
          <w:p w14:paraId="581CA87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E78683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Blank</w:t>
            </w:r>
          </w:p>
        </w:tc>
        <w:tc>
          <w:tcPr>
            <w:tcW w:w="5850" w:type="dxa"/>
          </w:tcPr>
          <w:p w14:paraId="4C424D7C" w14:textId="77777777" w:rsidR="00464553" w:rsidRPr="006A02C3" w:rsidRDefault="00464553" w:rsidP="00C87C71">
            <w:pPr>
              <w:pStyle w:val="GDP1"/>
            </w:pPr>
          </w:p>
        </w:tc>
      </w:tr>
      <w:tr w:rsidR="00464553" w:rsidRPr="006A02C3" w14:paraId="323F9C56" w14:textId="77777777" w:rsidTr="006D0B7A">
        <w:tc>
          <w:tcPr>
            <w:tcW w:w="828" w:type="dxa"/>
          </w:tcPr>
          <w:p w14:paraId="66147E4A"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3B3DCEB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Thực hiện kiểm kê toàn bộ sản phẩm trong kho được chọn</w:t>
            </w:r>
          </w:p>
        </w:tc>
        <w:tc>
          <w:tcPr>
            <w:tcW w:w="1800" w:type="dxa"/>
          </w:tcPr>
          <w:p w14:paraId="4D2F7F7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323AF62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1B01961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26E820D0" w14:textId="77777777" w:rsidR="00464553" w:rsidRPr="006A02C3" w:rsidRDefault="00464553" w:rsidP="00C87C71">
            <w:pPr>
              <w:pStyle w:val="GDP1"/>
            </w:pPr>
            <w:r w:rsidRPr="006A02C3">
              <w:t>Nếu ckb Thực hiện kiểm kê toàn bộ sản phẩm trong kho được checked: thì tại bước 2 sẽ mặc định lấy toàn bộ sản phẩm trong kho để hiển thị</w:t>
            </w:r>
          </w:p>
        </w:tc>
      </w:tr>
      <w:tr w:rsidR="00464553" w:rsidRPr="006A02C3" w14:paraId="554ACC29" w14:textId="77777777" w:rsidTr="006D0B7A">
        <w:tc>
          <w:tcPr>
            <w:tcW w:w="828" w:type="dxa"/>
          </w:tcPr>
          <w:p w14:paraId="4D5D61BD"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27B68F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Thực hiện kiểm kê sản phẩm theo lot date</w:t>
            </w:r>
          </w:p>
        </w:tc>
        <w:tc>
          <w:tcPr>
            <w:tcW w:w="1800" w:type="dxa"/>
          </w:tcPr>
          <w:p w14:paraId="2377061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Checkbox</w:t>
            </w:r>
          </w:p>
        </w:tc>
        <w:tc>
          <w:tcPr>
            <w:tcW w:w="1598" w:type="dxa"/>
          </w:tcPr>
          <w:p w14:paraId="2830FD2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7A6C19A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Unchecked</w:t>
            </w:r>
          </w:p>
        </w:tc>
        <w:tc>
          <w:tcPr>
            <w:tcW w:w="5850" w:type="dxa"/>
          </w:tcPr>
          <w:p w14:paraId="20220C9E" w14:textId="77777777" w:rsidR="00464553" w:rsidRPr="006A02C3" w:rsidRDefault="00464553" w:rsidP="00C87C71">
            <w:pPr>
              <w:pStyle w:val="GDP1"/>
            </w:pPr>
          </w:p>
        </w:tc>
      </w:tr>
      <w:tr w:rsidR="00464553" w:rsidRPr="006A02C3" w14:paraId="09D89819" w14:textId="77777777" w:rsidTr="006D0B7A">
        <w:tc>
          <w:tcPr>
            <w:tcW w:w="828" w:type="dxa"/>
          </w:tcPr>
          <w:p w14:paraId="318714AA"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26309A7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Tải file</w:t>
            </w:r>
          </w:p>
        </w:tc>
        <w:tc>
          <w:tcPr>
            <w:tcW w:w="1800" w:type="dxa"/>
          </w:tcPr>
          <w:p w14:paraId="31A1D55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Icon </w:t>
            </w:r>
          </w:p>
        </w:tc>
        <w:tc>
          <w:tcPr>
            <w:tcW w:w="1598" w:type="dxa"/>
          </w:tcPr>
          <w:p w14:paraId="288240D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27FEA14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6E7E99A1" w14:textId="77777777" w:rsidR="00464553" w:rsidRPr="006A02C3" w:rsidRDefault="00464553" w:rsidP="00C87C71">
            <w:pPr>
              <w:pStyle w:val="GDP1"/>
            </w:pPr>
          </w:p>
        </w:tc>
      </w:tr>
    </w:tbl>
    <w:p w14:paraId="554FAC0E" w14:textId="77777777" w:rsidR="00464553" w:rsidRPr="006A02C3" w:rsidRDefault="00464553" w:rsidP="00512E56">
      <w:pPr>
        <w:spacing w:line="360" w:lineRule="auto"/>
      </w:pPr>
    </w:p>
    <w:p w14:paraId="6C887F08" w14:textId="77777777" w:rsidR="00464553" w:rsidRPr="006A02C3" w:rsidRDefault="00464553" w:rsidP="00512E56">
      <w:pPr>
        <w:pStyle w:val="Heading6"/>
        <w:spacing w:line="360" w:lineRule="auto"/>
        <w:rPr>
          <w:szCs w:val="24"/>
        </w:rPr>
      </w:pPr>
      <w:r w:rsidRPr="006A02C3">
        <w:rPr>
          <w:szCs w:val="24"/>
        </w:rPr>
        <w:t xml:space="preserve"> Tab Khai báo sản phẩm kiểm kê</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01F21E0A" w14:textId="77777777" w:rsidTr="006D0B7A">
        <w:trPr>
          <w:tblHeader/>
        </w:trPr>
        <w:tc>
          <w:tcPr>
            <w:tcW w:w="828" w:type="dxa"/>
            <w:shd w:val="pct5" w:color="auto" w:fill="FFFFFF"/>
          </w:tcPr>
          <w:p w14:paraId="4B7E4FF7" w14:textId="77777777" w:rsidR="00464553" w:rsidRPr="006A02C3" w:rsidRDefault="00464553" w:rsidP="00512E56">
            <w:pPr>
              <w:pStyle w:val="Bang"/>
              <w:spacing w:line="360" w:lineRule="auto"/>
              <w:rPr>
                <w:rFonts w:cs="Times New Roman"/>
              </w:rPr>
            </w:pPr>
            <w:r w:rsidRPr="006A02C3">
              <w:rPr>
                <w:rFonts w:cs="Times New Roman"/>
              </w:rPr>
              <w:lastRenderedPageBreak/>
              <w:t>STT</w:t>
            </w:r>
          </w:p>
        </w:tc>
        <w:tc>
          <w:tcPr>
            <w:tcW w:w="2070" w:type="dxa"/>
            <w:shd w:val="pct5" w:color="auto" w:fill="FFFFFF"/>
          </w:tcPr>
          <w:p w14:paraId="47CE8C86" w14:textId="77777777" w:rsidR="00464553" w:rsidRPr="006A02C3" w:rsidRDefault="00464553" w:rsidP="00512E56">
            <w:pPr>
              <w:pStyle w:val="Bang"/>
              <w:spacing w:line="360" w:lineRule="auto"/>
              <w:rPr>
                <w:rFonts w:cs="Times New Roman"/>
              </w:rPr>
            </w:pPr>
            <w:r w:rsidRPr="006A02C3">
              <w:rPr>
                <w:rFonts w:cs="Times New Roman"/>
              </w:rPr>
              <w:t>Tên</w:t>
            </w:r>
          </w:p>
        </w:tc>
        <w:tc>
          <w:tcPr>
            <w:tcW w:w="1800" w:type="dxa"/>
            <w:shd w:val="pct5" w:color="auto" w:fill="FFFFFF"/>
          </w:tcPr>
          <w:p w14:paraId="59F1C9B1" w14:textId="77777777" w:rsidR="00464553" w:rsidRPr="006A02C3" w:rsidRDefault="00464553" w:rsidP="00512E56">
            <w:pPr>
              <w:pStyle w:val="Bang"/>
              <w:spacing w:line="360" w:lineRule="auto"/>
              <w:rPr>
                <w:rFonts w:cs="Times New Roman"/>
              </w:rPr>
            </w:pPr>
            <w:r w:rsidRPr="006A02C3">
              <w:rPr>
                <w:rFonts w:cs="Times New Roman"/>
              </w:rPr>
              <w:t xml:space="preserve">Kiểu dữ liệu </w:t>
            </w:r>
          </w:p>
          <w:p w14:paraId="2BD3836A" w14:textId="77777777" w:rsidR="00464553" w:rsidRPr="006A02C3" w:rsidRDefault="00464553" w:rsidP="00512E56">
            <w:pPr>
              <w:pStyle w:val="Bang"/>
              <w:spacing w:line="360" w:lineRule="auto"/>
              <w:rPr>
                <w:rFonts w:cs="Times New Roman"/>
              </w:rPr>
            </w:pPr>
            <w:r w:rsidRPr="006A02C3">
              <w:rPr>
                <w:rFonts w:cs="Times New Roman"/>
              </w:rPr>
              <w:t>[Độ dài dữ liệu]</w:t>
            </w:r>
          </w:p>
        </w:tc>
        <w:tc>
          <w:tcPr>
            <w:tcW w:w="1598" w:type="dxa"/>
            <w:shd w:val="pct5" w:color="auto" w:fill="FFFFFF"/>
          </w:tcPr>
          <w:p w14:paraId="6C653380" w14:textId="77777777" w:rsidR="00464553" w:rsidRPr="006A02C3" w:rsidRDefault="00464553" w:rsidP="00512E56">
            <w:pPr>
              <w:pStyle w:val="Bang"/>
              <w:spacing w:line="360" w:lineRule="auto"/>
              <w:rPr>
                <w:rFonts w:cs="Times New Roman"/>
              </w:rPr>
            </w:pPr>
            <w:r w:rsidRPr="006A02C3">
              <w:rPr>
                <w:rFonts w:cs="Times New Roman"/>
              </w:rPr>
              <w:t>Input/Output</w:t>
            </w:r>
          </w:p>
        </w:tc>
        <w:tc>
          <w:tcPr>
            <w:tcW w:w="1530" w:type="dxa"/>
            <w:shd w:val="pct5" w:color="auto" w:fill="FFFFFF"/>
          </w:tcPr>
          <w:p w14:paraId="0175A5F9" w14:textId="77777777" w:rsidR="00464553" w:rsidRPr="006A02C3" w:rsidRDefault="00464553" w:rsidP="00512E56">
            <w:pPr>
              <w:pStyle w:val="Bang"/>
              <w:spacing w:line="360" w:lineRule="auto"/>
              <w:rPr>
                <w:rFonts w:cs="Times New Roman"/>
              </w:rPr>
            </w:pPr>
            <w:r w:rsidRPr="006A02C3">
              <w:rPr>
                <w:rFonts w:cs="Times New Roman"/>
              </w:rPr>
              <w:t>Giá trị khởi tạo</w:t>
            </w:r>
          </w:p>
        </w:tc>
        <w:tc>
          <w:tcPr>
            <w:tcW w:w="5850" w:type="dxa"/>
            <w:shd w:val="pct5" w:color="auto" w:fill="FFFFFF"/>
          </w:tcPr>
          <w:p w14:paraId="196CE74C" w14:textId="77777777" w:rsidR="00464553" w:rsidRPr="006A02C3" w:rsidRDefault="00464553" w:rsidP="00512E56">
            <w:pPr>
              <w:pStyle w:val="Bang"/>
              <w:spacing w:line="360" w:lineRule="auto"/>
              <w:rPr>
                <w:rFonts w:cs="Times New Roman"/>
                <w:b/>
              </w:rPr>
            </w:pPr>
            <w:r w:rsidRPr="006A02C3">
              <w:rPr>
                <w:rFonts w:cs="Times New Roman"/>
                <w:b/>
              </w:rPr>
              <w:t>Mô tả</w:t>
            </w:r>
            <w:r w:rsidRPr="006A02C3">
              <w:rPr>
                <w:rFonts w:cs="Times New Roman"/>
              </w:rPr>
              <w:t xml:space="preserve"> (Mapping với CSDL nếu có)</w:t>
            </w:r>
          </w:p>
        </w:tc>
      </w:tr>
      <w:tr w:rsidR="00464553" w:rsidRPr="006A02C3" w14:paraId="331DF384" w14:textId="77777777" w:rsidTr="006D0B7A">
        <w:tc>
          <w:tcPr>
            <w:tcW w:w="13676" w:type="dxa"/>
            <w:gridSpan w:val="6"/>
          </w:tcPr>
          <w:p w14:paraId="407712E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Thao tác</w:t>
            </w:r>
          </w:p>
        </w:tc>
      </w:tr>
      <w:tr w:rsidR="00464553" w:rsidRPr="006A02C3" w14:paraId="1745300F" w14:textId="77777777" w:rsidTr="006D0B7A">
        <w:tc>
          <w:tcPr>
            <w:tcW w:w="828" w:type="dxa"/>
          </w:tcPr>
          <w:p w14:paraId="1F13E6D9"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98BC8C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Quay lại</w:t>
            </w:r>
          </w:p>
        </w:tc>
        <w:tc>
          <w:tcPr>
            <w:tcW w:w="1800" w:type="dxa"/>
          </w:tcPr>
          <w:p w14:paraId="62A2721A"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Button</w:t>
            </w:r>
          </w:p>
        </w:tc>
        <w:tc>
          <w:tcPr>
            <w:tcW w:w="1598" w:type="dxa"/>
          </w:tcPr>
          <w:p w14:paraId="0D003A4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Input</w:t>
            </w:r>
          </w:p>
        </w:tc>
        <w:tc>
          <w:tcPr>
            <w:tcW w:w="1530" w:type="dxa"/>
          </w:tcPr>
          <w:p w14:paraId="5CC929D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Enabled</w:t>
            </w:r>
          </w:p>
        </w:tc>
        <w:tc>
          <w:tcPr>
            <w:tcW w:w="5850" w:type="dxa"/>
          </w:tcPr>
          <w:p w14:paraId="2C56C15F" w14:textId="77777777" w:rsidR="00464553" w:rsidRPr="006A02C3" w:rsidRDefault="00464553" w:rsidP="00C87C71">
            <w:pPr>
              <w:pStyle w:val="GDP1"/>
            </w:pPr>
            <w:r w:rsidRPr="006A02C3">
              <w:t>Quay về màn hình Quản lý kiểm kê</w:t>
            </w:r>
          </w:p>
        </w:tc>
      </w:tr>
      <w:tr w:rsidR="00464553" w:rsidRPr="006A02C3" w14:paraId="501F1D59" w14:textId="77777777" w:rsidTr="006D0B7A">
        <w:tc>
          <w:tcPr>
            <w:tcW w:w="13676" w:type="dxa"/>
            <w:gridSpan w:val="6"/>
          </w:tcPr>
          <w:p w14:paraId="54515B0E" w14:textId="77777777" w:rsidR="00464553" w:rsidRPr="006A02C3" w:rsidRDefault="00464553" w:rsidP="00512E56">
            <w:pPr>
              <w:pStyle w:val="TableData12"/>
              <w:spacing w:line="360" w:lineRule="auto"/>
              <w:rPr>
                <w:rFonts w:ascii="Times New Roman" w:hAnsi="Times New Roman"/>
                <w:i/>
                <w:iCs/>
              </w:rPr>
            </w:pPr>
            <w:r w:rsidRPr="006A02C3">
              <w:rPr>
                <w:rFonts w:ascii="Times New Roman" w:hAnsi="Times New Roman"/>
                <w:sz w:val="24"/>
                <w:szCs w:val="24"/>
              </w:rPr>
              <w:t>Điều kiện tìm kiếm</w:t>
            </w:r>
          </w:p>
        </w:tc>
      </w:tr>
      <w:tr w:rsidR="00464553" w:rsidRPr="006A02C3" w14:paraId="39FCB2B4" w14:textId="77777777" w:rsidTr="006D0B7A">
        <w:tc>
          <w:tcPr>
            <w:tcW w:w="828" w:type="dxa"/>
          </w:tcPr>
          <w:p w14:paraId="54B5C36F"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C176CF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Sản phẩm</w:t>
            </w:r>
          </w:p>
        </w:tc>
        <w:tc>
          <w:tcPr>
            <w:tcW w:w="1800" w:type="dxa"/>
          </w:tcPr>
          <w:p w14:paraId="09BB177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Textbox [256]</w:t>
            </w:r>
          </w:p>
        </w:tc>
        <w:tc>
          <w:tcPr>
            <w:tcW w:w="1598" w:type="dxa"/>
          </w:tcPr>
          <w:p w14:paraId="697F253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Input</w:t>
            </w:r>
          </w:p>
        </w:tc>
        <w:tc>
          <w:tcPr>
            <w:tcW w:w="1530" w:type="dxa"/>
          </w:tcPr>
          <w:p w14:paraId="4DC4712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Blank</w:t>
            </w:r>
          </w:p>
        </w:tc>
        <w:tc>
          <w:tcPr>
            <w:tcW w:w="5850" w:type="dxa"/>
          </w:tcPr>
          <w:p w14:paraId="043680ED" w14:textId="77777777" w:rsidR="00464553" w:rsidRPr="006A02C3" w:rsidRDefault="00464553" w:rsidP="00C87C71">
            <w:pPr>
              <w:pStyle w:val="GDP1"/>
            </w:pPr>
            <w:r w:rsidRPr="006A02C3">
              <w:t>Hint text: Nhập mã/ tên sản phẩm</w:t>
            </w:r>
          </w:p>
        </w:tc>
      </w:tr>
      <w:tr w:rsidR="00464553" w:rsidRPr="006A02C3" w14:paraId="5DD99155" w14:textId="77777777" w:rsidTr="006D0B7A">
        <w:tc>
          <w:tcPr>
            <w:tcW w:w="828" w:type="dxa"/>
          </w:tcPr>
          <w:p w14:paraId="2E607C7B"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694536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Danh mục sản phẩm</w:t>
            </w:r>
          </w:p>
        </w:tc>
        <w:tc>
          <w:tcPr>
            <w:tcW w:w="1800" w:type="dxa"/>
          </w:tcPr>
          <w:p w14:paraId="43504C4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Combobox MultiSelect Chips</w:t>
            </w:r>
          </w:p>
        </w:tc>
        <w:tc>
          <w:tcPr>
            <w:tcW w:w="1598" w:type="dxa"/>
          </w:tcPr>
          <w:p w14:paraId="7A8BA3B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Input</w:t>
            </w:r>
          </w:p>
        </w:tc>
        <w:tc>
          <w:tcPr>
            <w:tcW w:w="1530" w:type="dxa"/>
          </w:tcPr>
          <w:p w14:paraId="5A14DF2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Blank</w:t>
            </w:r>
          </w:p>
        </w:tc>
        <w:tc>
          <w:tcPr>
            <w:tcW w:w="5850" w:type="dxa"/>
          </w:tcPr>
          <w:p w14:paraId="6DC29BA2" w14:textId="77777777" w:rsidR="00464553" w:rsidRPr="006A02C3" w:rsidRDefault="00464553" w:rsidP="00C87C71">
            <w:pPr>
              <w:pStyle w:val="GDP1"/>
            </w:pPr>
            <w:r w:rsidRPr="006A02C3">
              <w:t>Tập giá trị {Load danh mục sản phẩm}</w:t>
            </w:r>
          </w:p>
        </w:tc>
      </w:tr>
      <w:tr w:rsidR="00464553" w:rsidRPr="006A02C3" w14:paraId="0B7DEF24" w14:textId="77777777" w:rsidTr="006D0B7A">
        <w:tc>
          <w:tcPr>
            <w:tcW w:w="828" w:type="dxa"/>
          </w:tcPr>
          <w:p w14:paraId="7EA950E7"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091A4C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Loại sản phẩm</w:t>
            </w:r>
          </w:p>
        </w:tc>
        <w:tc>
          <w:tcPr>
            <w:tcW w:w="1800" w:type="dxa"/>
          </w:tcPr>
          <w:p w14:paraId="2E6A5D4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 xml:space="preserve">Combobox </w:t>
            </w:r>
          </w:p>
        </w:tc>
        <w:tc>
          <w:tcPr>
            <w:tcW w:w="1598" w:type="dxa"/>
          </w:tcPr>
          <w:p w14:paraId="4188319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Input</w:t>
            </w:r>
          </w:p>
        </w:tc>
        <w:tc>
          <w:tcPr>
            <w:tcW w:w="1530" w:type="dxa"/>
          </w:tcPr>
          <w:p w14:paraId="20E484A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Blank</w:t>
            </w:r>
          </w:p>
        </w:tc>
        <w:tc>
          <w:tcPr>
            <w:tcW w:w="5850" w:type="dxa"/>
          </w:tcPr>
          <w:p w14:paraId="79C16649" w14:textId="77777777" w:rsidR="00464553" w:rsidRPr="006A02C3" w:rsidRDefault="00464553" w:rsidP="00C87C71">
            <w:pPr>
              <w:pStyle w:val="GDP1"/>
            </w:pPr>
            <w:r w:rsidRPr="006A02C3">
              <w:t>Tập giá trị {Load danh sách loại sản phẩm}</w:t>
            </w:r>
          </w:p>
        </w:tc>
      </w:tr>
      <w:tr w:rsidR="00464553" w:rsidRPr="006A02C3" w14:paraId="70A3F7BD" w14:textId="77777777" w:rsidTr="006D0B7A">
        <w:tc>
          <w:tcPr>
            <w:tcW w:w="13676" w:type="dxa"/>
            <w:gridSpan w:val="6"/>
          </w:tcPr>
          <w:p w14:paraId="794BEBDA" w14:textId="77777777" w:rsidR="00464553" w:rsidRPr="006A02C3" w:rsidRDefault="00464553" w:rsidP="00C87C71">
            <w:pPr>
              <w:pStyle w:val="GDP1"/>
              <w:numPr>
                <w:ilvl w:val="0"/>
                <w:numId w:val="0"/>
              </w:numPr>
            </w:pPr>
            <w:r w:rsidRPr="006A02C3">
              <w:t>Thao tác</w:t>
            </w:r>
          </w:p>
        </w:tc>
      </w:tr>
      <w:tr w:rsidR="00464553" w:rsidRPr="006A02C3" w14:paraId="7BEB1322" w14:textId="77777777" w:rsidTr="006D0B7A">
        <w:tc>
          <w:tcPr>
            <w:tcW w:w="828" w:type="dxa"/>
          </w:tcPr>
          <w:p w14:paraId="5D63FD14"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5FF0C60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Thiết lập lại</w:t>
            </w:r>
          </w:p>
        </w:tc>
        <w:tc>
          <w:tcPr>
            <w:tcW w:w="1800" w:type="dxa"/>
          </w:tcPr>
          <w:p w14:paraId="32E8D0C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289D6564" w14:textId="77777777" w:rsidR="00464553" w:rsidRPr="006A02C3" w:rsidRDefault="00464553" w:rsidP="00512E56">
            <w:pPr>
              <w:pStyle w:val="TableData12"/>
              <w:spacing w:line="360" w:lineRule="auto"/>
              <w:rPr>
                <w:rFonts w:ascii="Times New Roman" w:hAnsi="Times New Roman"/>
              </w:rPr>
            </w:pPr>
          </w:p>
        </w:tc>
        <w:tc>
          <w:tcPr>
            <w:tcW w:w="1530" w:type="dxa"/>
          </w:tcPr>
          <w:p w14:paraId="394768A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038762EF" w14:textId="77777777" w:rsidR="00464553" w:rsidRPr="006A02C3" w:rsidRDefault="00464553" w:rsidP="00C87C71">
            <w:pPr>
              <w:pStyle w:val="GDP1"/>
            </w:pPr>
          </w:p>
        </w:tc>
      </w:tr>
      <w:tr w:rsidR="00464553" w:rsidRPr="006A02C3" w14:paraId="265A0A17" w14:textId="77777777" w:rsidTr="006D0B7A">
        <w:tc>
          <w:tcPr>
            <w:tcW w:w="828" w:type="dxa"/>
          </w:tcPr>
          <w:p w14:paraId="0449F4EB"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24458EB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Tìm kiếm</w:t>
            </w:r>
          </w:p>
        </w:tc>
        <w:tc>
          <w:tcPr>
            <w:tcW w:w="1800" w:type="dxa"/>
          </w:tcPr>
          <w:p w14:paraId="1B802CC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1F421679" w14:textId="77777777" w:rsidR="00464553" w:rsidRPr="006A02C3" w:rsidRDefault="00464553" w:rsidP="00512E56">
            <w:pPr>
              <w:pStyle w:val="TableData12"/>
              <w:spacing w:line="360" w:lineRule="auto"/>
              <w:rPr>
                <w:rFonts w:ascii="Times New Roman" w:hAnsi="Times New Roman"/>
              </w:rPr>
            </w:pPr>
          </w:p>
        </w:tc>
        <w:tc>
          <w:tcPr>
            <w:tcW w:w="1530" w:type="dxa"/>
          </w:tcPr>
          <w:p w14:paraId="4564ED6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4BF58E1F" w14:textId="77777777" w:rsidR="00464553" w:rsidRPr="006A02C3" w:rsidRDefault="00464553" w:rsidP="00C87C71">
            <w:pPr>
              <w:pStyle w:val="GDP1"/>
            </w:pPr>
          </w:p>
        </w:tc>
      </w:tr>
      <w:tr w:rsidR="00464553" w:rsidRPr="006A02C3" w14:paraId="65342AD4" w14:textId="77777777" w:rsidTr="006D0B7A">
        <w:tc>
          <w:tcPr>
            <w:tcW w:w="13676" w:type="dxa"/>
            <w:gridSpan w:val="6"/>
          </w:tcPr>
          <w:p w14:paraId="6741CB2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621A825C" w14:textId="77777777" w:rsidR="00464553" w:rsidRPr="006A02C3" w:rsidRDefault="00464553" w:rsidP="00C87C71">
            <w:pPr>
              <w:pStyle w:val="GDP1"/>
            </w:pPr>
            <w:r w:rsidRPr="006A02C3">
              <w:t xml:space="preserve">Load dữ liệu từ bảng </w:t>
            </w:r>
            <w:r w:rsidRPr="006A02C3">
              <w:rPr>
                <w:b/>
              </w:rPr>
              <w:t>PRODUCT</w:t>
            </w:r>
          </w:p>
          <w:p w14:paraId="2E07E74D" w14:textId="77777777" w:rsidR="00464553" w:rsidRPr="006A02C3" w:rsidRDefault="00464553" w:rsidP="00C87C71">
            <w:pPr>
              <w:pStyle w:val="GDP1"/>
            </w:pPr>
            <w:r w:rsidRPr="006A02C3">
              <w:t>Sort theo VISUAL_INDEX ASC</w:t>
            </w:r>
          </w:p>
          <w:p w14:paraId="004153B0" w14:textId="77777777" w:rsidR="00464553" w:rsidRPr="006A02C3" w:rsidRDefault="00464553" w:rsidP="00C87C71">
            <w:pPr>
              <w:pStyle w:val="GDP1"/>
            </w:pPr>
            <w:r w:rsidRPr="006A02C3">
              <w:t>Không phân trang</w:t>
            </w:r>
          </w:p>
        </w:tc>
      </w:tr>
      <w:tr w:rsidR="00464553" w:rsidRPr="006A02C3" w14:paraId="308758C9" w14:textId="77777777" w:rsidTr="006D0B7A">
        <w:tc>
          <w:tcPr>
            <w:tcW w:w="828" w:type="dxa"/>
          </w:tcPr>
          <w:p w14:paraId="1D5BE115"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68D6B1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0F59ECA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07D9137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2DCDAB8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463A4351" w14:textId="77777777" w:rsidR="00464553" w:rsidRPr="006A02C3" w:rsidRDefault="00464553" w:rsidP="00C87C71">
            <w:pPr>
              <w:pStyle w:val="GDP1"/>
            </w:pPr>
            <w:r w:rsidRPr="006A02C3">
              <w:t>CheckAll: xuất hiện trên Header</w:t>
            </w:r>
          </w:p>
          <w:p w14:paraId="44355C22" w14:textId="77777777" w:rsidR="00464553" w:rsidRPr="006A02C3" w:rsidRDefault="00464553" w:rsidP="00C87C71">
            <w:pPr>
              <w:pStyle w:val="GDP1"/>
            </w:pPr>
            <w:r w:rsidRPr="006A02C3">
              <w:t>CheckRow: xuất hiện trên từng Row</w:t>
            </w:r>
          </w:p>
          <w:p w14:paraId="4E1C58CC" w14:textId="77777777" w:rsidR="00464553" w:rsidRPr="006A02C3" w:rsidRDefault="00464553" w:rsidP="00C87C71">
            <w:pPr>
              <w:pStyle w:val="GDP1"/>
            </w:pPr>
            <w:r w:rsidRPr="006A02C3">
              <w:t>Tick/ Bỏ tick CheckAll: tất cả CheckRow đang hiển thị trên grid sẽ được check/ uncheck</w:t>
            </w:r>
          </w:p>
        </w:tc>
      </w:tr>
      <w:tr w:rsidR="00464553" w:rsidRPr="006A02C3" w14:paraId="5143B7CC" w14:textId="77777777" w:rsidTr="006D0B7A">
        <w:tc>
          <w:tcPr>
            <w:tcW w:w="828" w:type="dxa"/>
          </w:tcPr>
          <w:p w14:paraId="5365E638"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073DCBF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Mã sản phẩm</w:t>
            </w:r>
          </w:p>
        </w:tc>
        <w:tc>
          <w:tcPr>
            <w:tcW w:w="1800" w:type="dxa"/>
          </w:tcPr>
          <w:p w14:paraId="68C6592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1C56531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36BEFFE9"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586C63F6" w14:textId="77777777" w:rsidR="00464553" w:rsidRPr="006A02C3" w:rsidRDefault="00464553" w:rsidP="00C87C71">
            <w:pPr>
              <w:pStyle w:val="GDP1"/>
            </w:pPr>
            <w:r w:rsidRPr="006A02C3">
              <w:t>INVENTORY_CYCLE_COUNT_ITEM.PRODUCT_ID join qua PRODUCT lấy NAME</w:t>
            </w:r>
          </w:p>
        </w:tc>
      </w:tr>
      <w:tr w:rsidR="00464553" w:rsidRPr="006A02C3" w14:paraId="069648EA" w14:textId="77777777" w:rsidTr="006D0B7A">
        <w:tc>
          <w:tcPr>
            <w:tcW w:w="828" w:type="dxa"/>
          </w:tcPr>
          <w:p w14:paraId="2DEEE860"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155677E"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Tên sản phẩm</w:t>
            </w:r>
          </w:p>
        </w:tc>
        <w:tc>
          <w:tcPr>
            <w:tcW w:w="1800" w:type="dxa"/>
          </w:tcPr>
          <w:p w14:paraId="0470249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5D388A3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5D1A9C1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60E32F31" w14:textId="77777777" w:rsidR="00464553" w:rsidRPr="006A02C3" w:rsidRDefault="00464553" w:rsidP="00C87C71">
            <w:pPr>
              <w:pStyle w:val="GDP1"/>
            </w:pPr>
            <w:r w:rsidRPr="006A02C3">
              <w:t xml:space="preserve">INVENTORY_CYCLE_COUNT_ITEM.PRODUCT_ID join qua PRODUCT lấy CODE </w:t>
            </w:r>
          </w:p>
        </w:tc>
      </w:tr>
      <w:tr w:rsidR="00464553" w:rsidRPr="006A02C3" w14:paraId="0FEFEB7B" w14:textId="77777777" w:rsidTr="006D0B7A">
        <w:tc>
          <w:tcPr>
            <w:tcW w:w="828" w:type="dxa"/>
          </w:tcPr>
          <w:p w14:paraId="4E77F1E1"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6A87196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Đơn vị tính</w:t>
            </w:r>
          </w:p>
        </w:tc>
        <w:tc>
          <w:tcPr>
            <w:tcW w:w="1800" w:type="dxa"/>
          </w:tcPr>
          <w:p w14:paraId="5BE68E5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36F0489F"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3B1ED68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2917C511" w14:textId="77777777" w:rsidR="00464553" w:rsidRPr="006A02C3" w:rsidRDefault="00464553" w:rsidP="00C87C71">
            <w:pPr>
              <w:pStyle w:val="GDP1"/>
            </w:pPr>
            <w:r w:rsidRPr="006A02C3">
              <w:t>INVENTORY_CYCLE_COUNT_ITEM.UOM</w:t>
            </w:r>
          </w:p>
        </w:tc>
      </w:tr>
      <w:tr w:rsidR="00464553" w:rsidRPr="006A02C3" w14:paraId="0BBB96BF" w14:textId="77777777" w:rsidTr="006D0B7A">
        <w:tc>
          <w:tcPr>
            <w:tcW w:w="828" w:type="dxa"/>
          </w:tcPr>
          <w:p w14:paraId="02297A0C"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0C3BBFDB"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Số lô</w:t>
            </w:r>
          </w:p>
        </w:tc>
        <w:tc>
          <w:tcPr>
            <w:tcW w:w="1800" w:type="dxa"/>
          </w:tcPr>
          <w:p w14:paraId="6B3BEF7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755E1D2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3690708D"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5E3AAAE9" w14:textId="77777777" w:rsidR="00464553" w:rsidRPr="006A02C3" w:rsidRDefault="00464553" w:rsidP="00C87C71">
            <w:pPr>
              <w:pStyle w:val="GDP1"/>
            </w:pPr>
          </w:p>
        </w:tc>
      </w:tr>
      <w:tr w:rsidR="00464553" w:rsidRPr="006A02C3" w14:paraId="691EEDC2" w14:textId="77777777" w:rsidTr="006D0B7A">
        <w:tc>
          <w:tcPr>
            <w:tcW w:w="828" w:type="dxa"/>
          </w:tcPr>
          <w:p w14:paraId="3692D8A8"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3A8E7282"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Hạn sử dụng </w:t>
            </w:r>
          </w:p>
        </w:tc>
        <w:tc>
          <w:tcPr>
            <w:tcW w:w="1800" w:type="dxa"/>
          </w:tcPr>
          <w:p w14:paraId="05CBB80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Label Column</w:t>
            </w:r>
          </w:p>
        </w:tc>
        <w:tc>
          <w:tcPr>
            <w:tcW w:w="1598" w:type="dxa"/>
          </w:tcPr>
          <w:p w14:paraId="735F8D0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Output</w:t>
            </w:r>
          </w:p>
        </w:tc>
        <w:tc>
          <w:tcPr>
            <w:tcW w:w="1530" w:type="dxa"/>
          </w:tcPr>
          <w:p w14:paraId="33B13C80"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316ACBF3" w14:textId="77777777" w:rsidR="00464553" w:rsidRPr="006A02C3" w:rsidRDefault="00464553" w:rsidP="00C87C71">
            <w:pPr>
              <w:pStyle w:val="GDP1"/>
            </w:pPr>
          </w:p>
        </w:tc>
      </w:tr>
      <w:tr w:rsidR="00464553" w:rsidRPr="006A02C3" w14:paraId="348B0191" w14:textId="77777777" w:rsidTr="006D0B7A">
        <w:tc>
          <w:tcPr>
            <w:tcW w:w="828" w:type="dxa"/>
          </w:tcPr>
          <w:p w14:paraId="62942C6D"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6979429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Xóa</w:t>
            </w:r>
          </w:p>
        </w:tc>
        <w:tc>
          <w:tcPr>
            <w:tcW w:w="1800" w:type="dxa"/>
          </w:tcPr>
          <w:p w14:paraId="6BFC716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Icon</w:t>
            </w:r>
          </w:p>
        </w:tc>
        <w:tc>
          <w:tcPr>
            <w:tcW w:w="1598" w:type="dxa"/>
          </w:tcPr>
          <w:p w14:paraId="4E97280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Input</w:t>
            </w:r>
          </w:p>
        </w:tc>
        <w:tc>
          <w:tcPr>
            <w:tcW w:w="1530" w:type="dxa"/>
          </w:tcPr>
          <w:p w14:paraId="17E76398"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N/A</w:t>
            </w:r>
          </w:p>
        </w:tc>
        <w:tc>
          <w:tcPr>
            <w:tcW w:w="5850" w:type="dxa"/>
          </w:tcPr>
          <w:p w14:paraId="22E489E6" w14:textId="77777777" w:rsidR="00464553" w:rsidRPr="006A02C3" w:rsidRDefault="00464553" w:rsidP="00C87C71">
            <w:pPr>
              <w:pStyle w:val="GDP1"/>
            </w:pPr>
            <w:r w:rsidRPr="006A02C3">
              <w:t>Tooltip: Xóa</w:t>
            </w:r>
          </w:p>
        </w:tc>
      </w:tr>
      <w:tr w:rsidR="00464553" w:rsidRPr="006A02C3" w14:paraId="3475B592" w14:textId="77777777" w:rsidTr="006D0B7A">
        <w:tc>
          <w:tcPr>
            <w:tcW w:w="13676" w:type="dxa"/>
            <w:gridSpan w:val="6"/>
          </w:tcPr>
          <w:p w14:paraId="53C7D651" w14:textId="77777777" w:rsidR="00464553" w:rsidRPr="006A02C3" w:rsidRDefault="00464553" w:rsidP="00C87C71">
            <w:pPr>
              <w:pStyle w:val="GDP1"/>
              <w:numPr>
                <w:ilvl w:val="0"/>
                <w:numId w:val="0"/>
              </w:numPr>
            </w:pPr>
            <w:r w:rsidRPr="006A02C3">
              <w:t>Thao tác</w:t>
            </w:r>
          </w:p>
        </w:tc>
      </w:tr>
      <w:tr w:rsidR="00464553" w:rsidRPr="006A02C3" w14:paraId="39BB2FE7" w14:textId="77777777" w:rsidTr="006D0B7A">
        <w:tc>
          <w:tcPr>
            <w:tcW w:w="828" w:type="dxa"/>
          </w:tcPr>
          <w:p w14:paraId="22C37B35"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05A5993"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Xuất file</w:t>
            </w:r>
          </w:p>
        </w:tc>
        <w:tc>
          <w:tcPr>
            <w:tcW w:w="1800" w:type="dxa"/>
          </w:tcPr>
          <w:p w14:paraId="652B348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458A9D2B" w14:textId="77777777" w:rsidR="00464553" w:rsidRPr="006A02C3" w:rsidRDefault="00464553" w:rsidP="00512E56">
            <w:pPr>
              <w:pStyle w:val="TableData12"/>
              <w:spacing w:line="360" w:lineRule="auto"/>
              <w:rPr>
                <w:rFonts w:ascii="Times New Roman" w:hAnsi="Times New Roman"/>
              </w:rPr>
            </w:pPr>
          </w:p>
        </w:tc>
        <w:tc>
          <w:tcPr>
            <w:tcW w:w="1530" w:type="dxa"/>
          </w:tcPr>
          <w:p w14:paraId="71BC6611"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63A48625" w14:textId="77777777" w:rsidR="00464553" w:rsidRPr="006A02C3" w:rsidRDefault="00464553" w:rsidP="00C87C71">
            <w:pPr>
              <w:pStyle w:val="GDP1"/>
            </w:pPr>
          </w:p>
        </w:tc>
      </w:tr>
      <w:tr w:rsidR="00464553" w:rsidRPr="006A02C3" w14:paraId="7EA002EF" w14:textId="77777777" w:rsidTr="006D0B7A">
        <w:tc>
          <w:tcPr>
            <w:tcW w:w="828" w:type="dxa"/>
          </w:tcPr>
          <w:p w14:paraId="5D29916D"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1EBCDAA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Xóa</w:t>
            </w:r>
          </w:p>
        </w:tc>
        <w:tc>
          <w:tcPr>
            <w:tcW w:w="1800" w:type="dxa"/>
          </w:tcPr>
          <w:p w14:paraId="4E1C8976"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37D26370" w14:textId="77777777" w:rsidR="00464553" w:rsidRPr="006A02C3" w:rsidRDefault="00464553" w:rsidP="00512E56">
            <w:pPr>
              <w:pStyle w:val="TableData12"/>
              <w:spacing w:line="360" w:lineRule="auto"/>
              <w:rPr>
                <w:rFonts w:ascii="Times New Roman" w:hAnsi="Times New Roman"/>
              </w:rPr>
            </w:pPr>
          </w:p>
        </w:tc>
        <w:tc>
          <w:tcPr>
            <w:tcW w:w="1530" w:type="dxa"/>
          </w:tcPr>
          <w:p w14:paraId="1D3D84EC"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5C212547" w14:textId="77777777" w:rsidR="00464553" w:rsidRPr="006A02C3" w:rsidRDefault="00464553" w:rsidP="00C87C71">
            <w:pPr>
              <w:pStyle w:val="GDP1"/>
            </w:pPr>
          </w:p>
        </w:tc>
      </w:tr>
      <w:tr w:rsidR="00464553" w:rsidRPr="006A02C3" w14:paraId="18B10FC4" w14:textId="77777777" w:rsidTr="006D0B7A">
        <w:tc>
          <w:tcPr>
            <w:tcW w:w="828" w:type="dxa"/>
          </w:tcPr>
          <w:p w14:paraId="5B9D8B7A" w14:textId="77777777" w:rsidR="00464553" w:rsidRPr="006A02C3" w:rsidRDefault="00464553">
            <w:pPr>
              <w:pStyle w:val="TableData12"/>
              <w:numPr>
                <w:ilvl w:val="0"/>
                <w:numId w:val="74"/>
              </w:numPr>
              <w:spacing w:line="360" w:lineRule="auto"/>
              <w:rPr>
                <w:rFonts w:ascii="Times New Roman" w:hAnsi="Times New Roman"/>
              </w:rPr>
            </w:pPr>
          </w:p>
        </w:tc>
        <w:tc>
          <w:tcPr>
            <w:tcW w:w="2070" w:type="dxa"/>
          </w:tcPr>
          <w:p w14:paraId="45FC9C84"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rPr>
              <w:t xml:space="preserve">Thêm </w:t>
            </w:r>
          </w:p>
        </w:tc>
        <w:tc>
          <w:tcPr>
            <w:tcW w:w="1800" w:type="dxa"/>
          </w:tcPr>
          <w:p w14:paraId="070D3B97"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Button</w:t>
            </w:r>
          </w:p>
        </w:tc>
        <w:tc>
          <w:tcPr>
            <w:tcW w:w="1598" w:type="dxa"/>
          </w:tcPr>
          <w:p w14:paraId="21B3B5D9" w14:textId="77777777" w:rsidR="00464553" w:rsidRPr="006A02C3" w:rsidRDefault="00464553" w:rsidP="00512E56">
            <w:pPr>
              <w:pStyle w:val="TableData12"/>
              <w:spacing w:line="360" w:lineRule="auto"/>
              <w:rPr>
                <w:rFonts w:ascii="Times New Roman" w:hAnsi="Times New Roman"/>
              </w:rPr>
            </w:pPr>
          </w:p>
        </w:tc>
        <w:tc>
          <w:tcPr>
            <w:tcW w:w="1530" w:type="dxa"/>
          </w:tcPr>
          <w:p w14:paraId="0653FCD5" w14:textId="77777777" w:rsidR="00464553" w:rsidRPr="006A02C3" w:rsidRDefault="00464553" w:rsidP="00512E56">
            <w:pPr>
              <w:pStyle w:val="TableData12"/>
              <w:spacing w:line="360" w:lineRule="auto"/>
              <w:rPr>
                <w:rFonts w:ascii="Times New Roman" w:hAnsi="Times New Roman"/>
              </w:rPr>
            </w:pPr>
            <w:r w:rsidRPr="006A02C3">
              <w:rPr>
                <w:rFonts w:ascii="Times New Roman" w:hAnsi="Times New Roman"/>
                <w:sz w:val="24"/>
                <w:szCs w:val="24"/>
              </w:rPr>
              <w:t>Enabled</w:t>
            </w:r>
          </w:p>
        </w:tc>
        <w:tc>
          <w:tcPr>
            <w:tcW w:w="5850" w:type="dxa"/>
          </w:tcPr>
          <w:p w14:paraId="5F17374B" w14:textId="77777777" w:rsidR="00464553" w:rsidRPr="006A02C3" w:rsidRDefault="00464553" w:rsidP="00C87C71">
            <w:pPr>
              <w:pStyle w:val="GDP1"/>
            </w:pPr>
          </w:p>
        </w:tc>
      </w:tr>
    </w:tbl>
    <w:p w14:paraId="5BB68BAC" w14:textId="77777777" w:rsidR="00464553" w:rsidRPr="006A02C3" w:rsidRDefault="00464553" w:rsidP="00512E56">
      <w:pPr>
        <w:spacing w:line="360" w:lineRule="auto"/>
        <w:rPr>
          <w:lang w:eastAsia="ar-SA"/>
        </w:rPr>
      </w:pPr>
    </w:p>
    <w:p w14:paraId="05192B8A" w14:textId="77777777" w:rsidR="00464553" w:rsidRPr="006A02C3" w:rsidRDefault="00464553" w:rsidP="00512E56">
      <w:pPr>
        <w:pStyle w:val="Heading5"/>
        <w:spacing w:line="360" w:lineRule="auto"/>
      </w:pPr>
      <w:r w:rsidRPr="006A02C3">
        <w:t>Sao chép kiểm kê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37901A6F" w14:textId="77777777" w:rsidTr="006D0B7A">
        <w:trPr>
          <w:tblHeader/>
        </w:trPr>
        <w:tc>
          <w:tcPr>
            <w:tcW w:w="828" w:type="dxa"/>
            <w:shd w:val="pct5" w:color="auto" w:fill="FFFFFF"/>
          </w:tcPr>
          <w:p w14:paraId="31A80FB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1770D839"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5F23C145"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79BA679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7F258297"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5D0FE09A"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452856A0"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0AB83422" w14:textId="77777777" w:rsidTr="006D0B7A">
        <w:tc>
          <w:tcPr>
            <w:tcW w:w="828" w:type="dxa"/>
          </w:tcPr>
          <w:p w14:paraId="2E52D3CA" w14:textId="77777777" w:rsidR="00464553" w:rsidRPr="006A02C3" w:rsidRDefault="00464553">
            <w:pPr>
              <w:pStyle w:val="TableData12"/>
              <w:numPr>
                <w:ilvl w:val="0"/>
                <w:numId w:val="41"/>
              </w:numPr>
              <w:spacing w:line="360" w:lineRule="auto"/>
              <w:rPr>
                <w:rFonts w:ascii="Times New Roman" w:hAnsi="Times New Roman"/>
                <w:sz w:val="24"/>
                <w:szCs w:val="24"/>
              </w:rPr>
            </w:pPr>
          </w:p>
        </w:tc>
        <w:tc>
          <w:tcPr>
            <w:tcW w:w="2070" w:type="dxa"/>
          </w:tcPr>
          <w:p w14:paraId="3A93C07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Bạn muốn thực </w:t>
            </w:r>
            <w:r w:rsidRPr="006A02C3">
              <w:rPr>
                <w:rFonts w:ascii="Times New Roman" w:hAnsi="Times New Roman"/>
                <w:sz w:val="24"/>
                <w:szCs w:val="24"/>
              </w:rPr>
              <w:lastRenderedPageBreak/>
              <w:t>hiện hủy kiểm kê: &lt;List INVENTORY_CYCLE_COUNT_NUMBER&gt;. Vui lòng nhập</w:t>
            </w:r>
          </w:p>
        </w:tc>
        <w:tc>
          <w:tcPr>
            <w:tcW w:w="1800" w:type="dxa"/>
          </w:tcPr>
          <w:p w14:paraId="514AF45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 xml:space="preserve">Text </w:t>
            </w:r>
          </w:p>
        </w:tc>
        <w:tc>
          <w:tcPr>
            <w:tcW w:w="1598" w:type="dxa"/>
          </w:tcPr>
          <w:p w14:paraId="438C6B0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CF383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4F94AD3" w14:textId="77777777" w:rsidR="00464553" w:rsidRPr="006A02C3" w:rsidRDefault="00464553" w:rsidP="00C87C71">
            <w:pPr>
              <w:pStyle w:val="GDP1"/>
            </w:pPr>
          </w:p>
        </w:tc>
      </w:tr>
      <w:tr w:rsidR="00464553" w:rsidRPr="006A02C3" w14:paraId="39A4B562" w14:textId="77777777" w:rsidTr="006D0B7A">
        <w:tc>
          <w:tcPr>
            <w:tcW w:w="828" w:type="dxa"/>
          </w:tcPr>
          <w:p w14:paraId="57B4A7A9" w14:textId="77777777" w:rsidR="00464553" w:rsidRPr="006A02C3" w:rsidRDefault="00464553">
            <w:pPr>
              <w:pStyle w:val="TableData12"/>
              <w:numPr>
                <w:ilvl w:val="0"/>
                <w:numId w:val="41"/>
              </w:numPr>
              <w:spacing w:line="360" w:lineRule="auto"/>
              <w:rPr>
                <w:rFonts w:ascii="Times New Roman" w:hAnsi="Times New Roman"/>
                <w:sz w:val="24"/>
                <w:szCs w:val="24"/>
              </w:rPr>
            </w:pPr>
          </w:p>
        </w:tc>
        <w:tc>
          <w:tcPr>
            <w:tcW w:w="2070" w:type="dxa"/>
          </w:tcPr>
          <w:p w14:paraId="4890D7C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Lý do hủy*</w:t>
            </w:r>
          </w:p>
        </w:tc>
        <w:tc>
          <w:tcPr>
            <w:tcW w:w="1800" w:type="dxa"/>
          </w:tcPr>
          <w:p w14:paraId="77B308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2A5024A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F9A73A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4352CF57" w14:textId="77777777" w:rsidR="00464553" w:rsidRPr="006A02C3" w:rsidRDefault="00464553" w:rsidP="00C87C71">
            <w:pPr>
              <w:pStyle w:val="GDP1"/>
            </w:pPr>
            <w:r w:rsidRPr="006A02C3">
              <w:t>Tập giá trị {Load lý do hủy kiểm kê từ cấu hình}</w:t>
            </w:r>
          </w:p>
          <w:p w14:paraId="5AE90D01" w14:textId="77777777" w:rsidR="00464553" w:rsidRPr="006A02C3" w:rsidRDefault="00464553" w:rsidP="00C87C71">
            <w:pPr>
              <w:pStyle w:val="GDP1"/>
            </w:pPr>
            <w:r w:rsidRPr="006A02C3">
              <w:t>Select spe.NAME from SYSTEM_PARAMETRE sp, SYSTEM_PARAMETER_ENTRY spe where sp.CODE = 'REASON_INVENTORY_CYCLE_COUNT_CANCEL'.</w:t>
            </w:r>
          </w:p>
        </w:tc>
      </w:tr>
      <w:tr w:rsidR="00464553" w:rsidRPr="006A02C3" w14:paraId="7408F688" w14:textId="77777777" w:rsidTr="006D0B7A">
        <w:tc>
          <w:tcPr>
            <w:tcW w:w="828" w:type="dxa"/>
          </w:tcPr>
          <w:p w14:paraId="7ECF3828" w14:textId="77777777" w:rsidR="00464553" w:rsidRPr="006A02C3" w:rsidRDefault="00464553">
            <w:pPr>
              <w:pStyle w:val="TableData12"/>
              <w:numPr>
                <w:ilvl w:val="0"/>
                <w:numId w:val="41"/>
              </w:numPr>
              <w:spacing w:line="360" w:lineRule="auto"/>
              <w:rPr>
                <w:rFonts w:ascii="Times New Roman" w:hAnsi="Times New Roman"/>
                <w:sz w:val="24"/>
                <w:szCs w:val="24"/>
              </w:rPr>
            </w:pPr>
          </w:p>
        </w:tc>
        <w:tc>
          <w:tcPr>
            <w:tcW w:w="2070" w:type="dxa"/>
          </w:tcPr>
          <w:p w14:paraId="6EAA4247"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Ghi chú</w:t>
            </w:r>
          </w:p>
        </w:tc>
        <w:tc>
          <w:tcPr>
            <w:tcW w:w="1800" w:type="dxa"/>
          </w:tcPr>
          <w:p w14:paraId="14BD7F6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Textarea [512]</w:t>
            </w:r>
          </w:p>
        </w:tc>
        <w:tc>
          <w:tcPr>
            <w:tcW w:w="1598" w:type="dxa"/>
          </w:tcPr>
          <w:p w14:paraId="44CE46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865F99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B2420BE" w14:textId="77777777" w:rsidR="00464553" w:rsidRPr="006A02C3" w:rsidRDefault="00464553" w:rsidP="00C87C71">
            <w:pPr>
              <w:pStyle w:val="GDP1"/>
            </w:pPr>
          </w:p>
        </w:tc>
      </w:tr>
      <w:tr w:rsidR="00464553" w:rsidRPr="006A02C3" w14:paraId="2B85AA1D" w14:textId="77777777" w:rsidTr="006D0B7A">
        <w:tc>
          <w:tcPr>
            <w:tcW w:w="13676" w:type="dxa"/>
            <w:gridSpan w:val="6"/>
          </w:tcPr>
          <w:p w14:paraId="16E6B39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1910F2CF" w14:textId="77777777" w:rsidTr="006D0B7A">
        <w:tc>
          <w:tcPr>
            <w:tcW w:w="828" w:type="dxa"/>
          </w:tcPr>
          <w:p w14:paraId="41DBDBB9" w14:textId="77777777" w:rsidR="00464553" w:rsidRPr="006A02C3" w:rsidRDefault="00464553">
            <w:pPr>
              <w:pStyle w:val="TableData12"/>
              <w:numPr>
                <w:ilvl w:val="0"/>
                <w:numId w:val="41"/>
              </w:numPr>
              <w:spacing w:line="360" w:lineRule="auto"/>
              <w:rPr>
                <w:rFonts w:ascii="Times New Roman" w:hAnsi="Times New Roman"/>
                <w:sz w:val="24"/>
                <w:szCs w:val="24"/>
              </w:rPr>
            </w:pPr>
          </w:p>
        </w:tc>
        <w:tc>
          <w:tcPr>
            <w:tcW w:w="2070" w:type="dxa"/>
          </w:tcPr>
          <w:p w14:paraId="2A89231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Đóng</w:t>
            </w:r>
          </w:p>
        </w:tc>
        <w:tc>
          <w:tcPr>
            <w:tcW w:w="1800" w:type="dxa"/>
          </w:tcPr>
          <w:p w14:paraId="6A14363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470EEC4"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1B84A8A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B47B5A9" w14:textId="77777777" w:rsidR="00464553" w:rsidRPr="006A02C3" w:rsidRDefault="00464553" w:rsidP="00C87C71">
            <w:pPr>
              <w:pStyle w:val="GDP1"/>
            </w:pPr>
          </w:p>
        </w:tc>
      </w:tr>
      <w:tr w:rsidR="00464553" w:rsidRPr="006A02C3" w14:paraId="4206AF77" w14:textId="77777777" w:rsidTr="006D0B7A">
        <w:tc>
          <w:tcPr>
            <w:tcW w:w="828" w:type="dxa"/>
          </w:tcPr>
          <w:p w14:paraId="3A3F9D95" w14:textId="77777777" w:rsidR="00464553" w:rsidRPr="006A02C3" w:rsidRDefault="00464553">
            <w:pPr>
              <w:pStyle w:val="TableData12"/>
              <w:numPr>
                <w:ilvl w:val="0"/>
                <w:numId w:val="41"/>
              </w:numPr>
              <w:spacing w:line="360" w:lineRule="auto"/>
              <w:rPr>
                <w:rFonts w:ascii="Times New Roman" w:hAnsi="Times New Roman"/>
                <w:sz w:val="24"/>
                <w:szCs w:val="24"/>
              </w:rPr>
            </w:pPr>
          </w:p>
        </w:tc>
        <w:tc>
          <w:tcPr>
            <w:tcW w:w="2070" w:type="dxa"/>
          </w:tcPr>
          <w:p w14:paraId="358D215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0243DF2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0D44332"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6A2283D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928EC86" w14:textId="77777777" w:rsidR="00464553" w:rsidRPr="006A02C3" w:rsidRDefault="00464553" w:rsidP="00C87C71">
            <w:pPr>
              <w:pStyle w:val="GDP1"/>
            </w:pPr>
          </w:p>
        </w:tc>
      </w:tr>
    </w:tbl>
    <w:p w14:paraId="15863975" w14:textId="77777777" w:rsidR="00464553" w:rsidRPr="006A02C3" w:rsidRDefault="00464553" w:rsidP="00512E56">
      <w:pPr>
        <w:spacing w:line="360" w:lineRule="auto"/>
        <w:rPr>
          <w:lang w:eastAsia="ar-SA"/>
        </w:rPr>
      </w:pPr>
    </w:p>
    <w:p w14:paraId="5956ED15" w14:textId="77777777" w:rsidR="00464553" w:rsidRPr="006A02C3" w:rsidRDefault="00464553" w:rsidP="00512E56">
      <w:pPr>
        <w:pStyle w:val="Heading4"/>
        <w:spacing w:line="360" w:lineRule="auto"/>
      </w:pPr>
      <w:r w:rsidRPr="006A02C3">
        <w:lastRenderedPageBreak/>
        <w:t>Luồng nghiệp vụ</w:t>
      </w:r>
    </w:p>
    <w:p w14:paraId="76D22594" w14:textId="77777777" w:rsidR="00464553" w:rsidRPr="006A02C3" w:rsidRDefault="00464553" w:rsidP="00512E56">
      <w:pPr>
        <w:spacing w:line="360" w:lineRule="auto"/>
        <w:jc w:val="center"/>
      </w:pPr>
      <w:r w:rsidRPr="006A02C3">
        <w:rPr>
          <w:noProof/>
        </w:rPr>
        <w:drawing>
          <wp:inline distT="0" distB="0" distL="0" distR="0" wp14:anchorId="32625E90" wp14:editId="02D28F6F">
            <wp:extent cx="8229600" cy="4768215"/>
            <wp:effectExtent l="0" t="0" r="0" b="0"/>
            <wp:docPr id="212476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0511" name=""/>
                    <pic:cNvPicPr/>
                  </pic:nvPicPr>
                  <pic:blipFill>
                    <a:blip r:embed="rId141"/>
                    <a:stretch>
                      <a:fillRect/>
                    </a:stretch>
                  </pic:blipFill>
                  <pic:spPr>
                    <a:xfrm>
                      <a:off x="0" y="0"/>
                      <a:ext cx="8229600" cy="4768215"/>
                    </a:xfrm>
                    <a:prstGeom prst="rect">
                      <a:avLst/>
                    </a:prstGeom>
                  </pic:spPr>
                </pic:pic>
              </a:graphicData>
            </a:graphic>
          </wp:inline>
        </w:drawing>
      </w:r>
    </w:p>
    <w:p w14:paraId="76F88EA1" w14:textId="77777777" w:rsidR="00464553" w:rsidRPr="006A02C3" w:rsidRDefault="00464553" w:rsidP="00512E56">
      <w:pPr>
        <w:pStyle w:val="Heading5"/>
        <w:spacing w:line="360" w:lineRule="auto"/>
      </w:pPr>
      <w:r w:rsidRPr="006A02C3">
        <w:t>Xem danh sách &amp; tìm kiếm nhập kiểm kê</w:t>
      </w:r>
    </w:p>
    <w:p w14:paraId="3884BE09" w14:textId="77777777" w:rsidR="00464553" w:rsidRPr="006A02C3" w:rsidRDefault="00464553">
      <w:pPr>
        <w:pStyle w:val="PAL0"/>
        <w:numPr>
          <w:ilvl w:val="0"/>
          <w:numId w:val="403"/>
        </w:numPr>
        <w:spacing w:line="360" w:lineRule="auto"/>
      </w:pPr>
      <w:r w:rsidRPr="006A02C3">
        <w:t>Chuẩn bị dữ liệu (Khi người dùng click vào menu Kho &gt;&gt; Quản lý kiểm kê)</w:t>
      </w:r>
    </w:p>
    <w:p w14:paraId="577B295F" w14:textId="77777777" w:rsidR="00464553" w:rsidRPr="006A02C3" w:rsidRDefault="00464553" w:rsidP="00512E56">
      <w:pPr>
        <w:pStyle w:val="PAL1"/>
        <w:spacing w:line="360" w:lineRule="auto"/>
        <w:ind w:left="1440"/>
      </w:pPr>
      <w:r w:rsidRPr="006A02C3">
        <w:lastRenderedPageBreak/>
        <w:t>Dữ liệu: theo bảng [Mô tả chi tiết các thành phần]</w:t>
      </w:r>
    </w:p>
    <w:p w14:paraId="2AEF1401" w14:textId="77777777" w:rsidR="00464553" w:rsidRPr="006A02C3" w:rsidRDefault="00464553" w:rsidP="00512E56">
      <w:pPr>
        <w:pStyle w:val="PAL0"/>
        <w:spacing w:line="360" w:lineRule="auto"/>
      </w:pPr>
      <w:r w:rsidRPr="006A02C3">
        <w:t>Tìm kiếm (Khi người dùng nhập điều kiện tìm kiếm và click nút Tìm kiếm)</w:t>
      </w:r>
    </w:p>
    <w:p w14:paraId="30DF32D2" w14:textId="77777777" w:rsidR="00464553" w:rsidRPr="006A02C3" w:rsidRDefault="00464553" w:rsidP="00512E56">
      <w:pPr>
        <w:pStyle w:val="PAL1"/>
        <w:spacing w:line="360" w:lineRule="auto"/>
        <w:ind w:left="1440"/>
      </w:pPr>
      <w:r w:rsidRPr="006A02C3">
        <w:t>Thực hiện tìm kiếm dữ liệu và trả kết quả trên grid Danh sách</w:t>
      </w:r>
    </w:p>
    <w:p w14:paraId="7DAD6E90" w14:textId="77777777" w:rsidR="00464553" w:rsidRPr="006A02C3" w:rsidRDefault="00464553" w:rsidP="00512E56">
      <w:pPr>
        <w:pStyle w:val="PAL0"/>
        <w:spacing w:line="360" w:lineRule="auto"/>
      </w:pPr>
      <w:r w:rsidRPr="006A02C3">
        <w:t>Export (Khi người dùng tick chọn n dòng, click vào nút Xuất file)</w:t>
      </w:r>
    </w:p>
    <w:p w14:paraId="01778712" w14:textId="77777777" w:rsidR="00464553" w:rsidRPr="006A02C3" w:rsidRDefault="00464553" w:rsidP="00512E56">
      <w:pPr>
        <w:pStyle w:val="PAL1"/>
        <w:spacing w:line="360" w:lineRule="auto"/>
        <w:ind w:left="1440"/>
      </w:pPr>
      <w:r w:rsidRPr="006A02C3">
        <w:t>Xuất dữ liệu các dòng đã chọn ra file</w:t>
      </w:r>
    </w:p>
    <w:p w14:paraId="618581A6" w14:textId="77777777" w:rsidR="00464553" w:rsidRPr="006A02C3" w:rsidRDefault="00464553" w:rsidP="00512E56">
      <w:pPr>
        <w:pStyle w:val="Heading5"/>
        <w:spacing w:line="360" w:lineRule="auto"/>
      </w:pPr>
      <w:r w:rsidRPr="006A02C3">
        <w:t>Xem chi tiết kiểm kê</w:t>
      </w:r>
    </w:p>
    <w:p w14:paraId="59CB9B6A" w14:textId="77777777" w:rsidR="00464553" w:rsidRPr="006A02C3" w:rsidRDefault="00464553">
      <w:pPr>
        <w:pStyle w:val="PAL0"/>
        <w:numPr>
          <w:ilvl w:val="0"/>
          <w:numId w:val="404"/>
        </w:numPr>
        <w:spacing w:line="360" w:lineRule="auto"/>
      </w:pPr>
      <w:r w:rsidRPr="006A02C3">
        <w:t>Chuẩn bị dữ liệu (Khi người dùng click vào icon Xem chi tiết)</w:t>
      </w:r>
    </w:p>
    <w:p w14:paraId="73161C34" w14:textId="77777777" w:rsidR="00464553" w:rsidRPr="006A02C3" w:rsidRDefault="00464553" w:rsidP="00512E56">
      <w:pPr>
        <w:pStyle w:val="PAL1"/>
        <w:spacing w:line="360" w:lineRule="auto"/>
        <w:ind w:left="1440"/>
      </w:pPr>
      <w:r w:rsidRPr="006A02C3">
        <w:t>Dữ liệu: theo bảng [Mô tả chi tiết các thành phần]</w:t>
      </w:r>
    </w:p>
    <w:p w14:paraId="3244E9E8" w14:textId="77777777" w:rsidR="00464553" w:rsidRPr="006A02C3" w:rsidRDefault="00464553" w:rsidP="00512E56">
      <w:pPr>
        <w:pStyle w:val="Heading6"/>
        <w:spacing w:line="360" w:lineRule="auto"/>
        <w:rPr>
          <w:szCs w:val="24"/>
        </w:rPr>
      </w:pPr>
      <w:r w:rsidRPr="006A02C3">
        <w:rPr>
          <w:szCs w:val="24"/>
        </w:rPr>
        <w:t xml:space="preserve">Thông tin xử lý kiểm kê </w:t>
      </w:r>
    </w:p>
    <w:p w14:paraId="18CE3C3B" w14:textId="77777777" w:rsidR="00464553" w:rsidRPr="006A02C3" w:rsidRDefault="00464553">
      <w:pPr>
        <w:pStyle w:val="PAL0"/>
        <w:numPr>
          <w:ilvl w:val="0"/>
          <w:numId w:val="405"/>
        </w:numPr>
        <w:spacing w:line="360" w:lineRule="auto"/>
      </w:pPr>
      <w:r w:rsidRPr="006A02C3">
        <w:t>Chuẩn bị dữ liệu (Khi người dùng click vào link Xem thêm trong vùng Thông tin xử lý kiểm kê)</w:t>
      </w:r>
    </w:p>
    <w:p w14:paraId="3AE959D5" w14:textId="77777777" w:rsidR="00464553" w:rsidRPr="006A02C3" w:rsidRDefault="00464553" w:rsidP="00512E56">
      <w:pPr>
        <w:pStyle w:val="PAL1"/>
        <w:spacing w:line="360" w:lineRule="auto"/>
        <w:ind w:left="1440"/>
      </w:pPr>
      <w:r w:rsidRPr="006A02C3">
        <w:t>Dữ liệu: theo bảng [Mô tả chi tiết các thành phần]</w:t>
      </w:r>
    </w:p>
    <w:p w14:paraId="25281546" w14:textId="77777777" w:rsidR="00464553" w:rsidRPr="006A02C3" w:rsidRDefault="00464553" w:rsidP="00512E56">
      <w:pPr>
        <w:pStyle w:val="Heading5"/>
        <w:spacing w:line="360" w:lineRule="auto"/>
      </w:pPr>
      <w:r w:rsidRPr="006A02C3">
        <w:t>Tạo kiểm kê</w:t>
      </w:r>
    </w:p>
    <w:p w14:paraId="0DC4F08E" w14:textId="77777777" w:rsidR="00464553" w:rsidRPr="006A02C3" w:rsidRDefault="00464553" w:rsidP="00512E56">
      <w:pPr>
        <w:pStyle w:val="Heading6"/>
        <w:spacing w:line="360" w:lineRule="auto"/>
        <w:rPr>
          <w:szCs w:val="24"/>
        </w:rPr>
      </w:pPr>
      <w:r w:rsidRPr="006A02C3">
        <w:rPr>
          <w:szCs w:val="24"/>
        </w:rPr>
        <w:t>Step 1. Thông tin chung</w:t>
      </w:r>
    </w:p>
    <w:p w14:paraId="574D2E0F" w14:textId="77777777" w:rsidR="00464553" w:rsidRPr="006A02C3" w:rsidRDefault="00464553">
      <w:pPr>
        <w:pStyle w:val="PAL0"/>
        <w:numPr>
          <w:ilvl w:val="0"/>
          <w:numId w:val="406"/>
        </w:numPr>
        <w:spacing w:line="360" w:lineRule="auto"/>
        <w:ind w:left="709"/>
      </w:pPr>
      <w:r w:rsidRPr="006A02C3">
        <w:t>Chuẩn bị dữ liệu (Khi người dùng click vào nút Thêm mới)</w:t>
      </w:r>
    </w:p>
    <w:p w14:paraId="46ECD150" w14:textId="77777777" w:rsidR="00464553" w:rsidRPr="006A02C3" w:rsidRDefault="00464553" w:rsidP="00512E56">
      <w:pPr>
        <w:pStyle w:val="PAL1"/>
        <w:spacing w:line="360" w:lineRule="auto"/>
      </w:pPr>
      <w:r w:rsidRPr="006A02C3">
        <w:t>Dữ liệu: theo bảng [Mô tả chi tiết các thành phần]</w:t>
      </w:r>
    </w:p>
    <w:p w14:paraId="0626B811" w14:textId="77777777" w:rsidR="00464553" w:rsidRPr="006A02C3" w:rsidRDefault="00464553" w:rsidP="00512E56">
      <w:pPr>
        <w:pStyle w:val="PAL0"/>
        <w:spacing w:line="360" w:lineRule="auto"/>
        <w:ind w:left="567"/>
      </w:pPr>
      <w:r w:rsidRPr="006A02C3">
        <w:t>Lưu thông tin (Khi người dùng nhập liệu vào form, click nút Tiếp theo)</w:t>
      </w:r>
    </w:p>
    <w:p w14:paraId="16701B07" w14:textId="77777777" w:rsidR="00464553" w:rsidRPr="006A02C3" w:rsidRDefault="00464553" w:rsidP="00512E56">
      <w:pPr>
        <w:pStyle w:val="PAL1"/>
        <w:spacing w:line="360" w:lineRule="auto"/>
      </w:pPr>
      <w:r w:rsidRPr="006A02C3">
        <w:t>Hệ thống validate dữ liệu nhập: dữ liệu hợp lệ?</w:t>
      </w:r>
    </w:p>
    <w:p w14:paraId="65C98D85" w14:textId="77777777" w:rsidR="00464553" w:rsidRPr="006A02C3" w:rsidRDefault="00464553">
      <w:pPr>
        <w:pStyle w:val="PAL0"/>
        <w:numPr>
          <w:ilvl w:val="0"/>
          <w:numId w:val="439"/>
        </w:numPr>
        <w:spacing w:line="360" w:lineRule="auto"/>
        <w:ind w:left="1701"/>
      </w:pPr>
      <w:r w:rsidRPr="006A02C3">
        <w:t>Yes: qua bước (3)</w:t>
      </w:r>
    </w:p>
    <w:p w14:paraId="00470714" w14:textId="77777777" w:rsidR="00464553" w:rsidRPr="006A02C3" w:rsidRDefault="00464553">
      <w:pPr>
        <w:pStyle w:val="PAL0"/>
        <w:numPr>
          <w:ilvl w:val="0"/>
          <w:numId w:val="439"/>
        </w:numPr>
        <w:spacing w:line="360" w:lineRule="auto"/>
        <w:ind w:left="1701"/>
      </w:pPr>
      <w:r w:rsidRPr="006A02C3">
        <w:t xml:space="preserve">No: báo lỗi </w:t>
      </w:r>
    </w:p>
    <w:p w14:paraId="3FE742FD" w14:textId="77777777" w:rsidR="00464553" w:rsidRPr="006A02C3" w:rsidRDefault="00464553">
      <w:pPr>
        <w:pStyle w:val="PAL4"/>
        <w:numPr>
          <w:ilvl w:val="0"/>
          <w:numId w:val="76"/>
        </w:numPr>
      </w:pPr>
      <w:r w:rsidRPr="006A02C3">
        <w:lastRenderedPageBreak/>
        <w:t>Không nhập trường bắt buộc: báo lỗi [Vui lòng nhập/chọn &lt;Tên trường&gt;]</w:t>
      </w:r>
    </w:p>
    <w:p w14:paraId="2601AAA5" w14:textId="77777777" w:rsidR="00464553" w:rsidRPr="006A02C3" w:rsidRDefault="00464553" w:rsidP="00512E56">
      <w:pPr>
        <w:pStyle w:val="PAL0"/>
        <w:spacing w:line="360" w:lineRule="auto"/>
        <w:ind w:left="567"/>
      </w:pPr>
      <w:r w:rsidRPr="006A02C3">
        <w:t>Lưu dữ liệu vào CSDL &amp; chuyển qua step tiếp theo</w:t>
      </w:r>
    </w:p>
    <w:p w14:paraId="28FC4FCA" w14:textId="77C10035" w:rsidR="00464553" w:rsidRPr="006A02C3" w:rsidRDefault="00464553" w:rsidP="00512E56">
      <w:pPr>
        <w:pStyle w:val="PAL1"/>
        <w:spacing w:line="360" w:lineRule="auto"/>
      </w:pPr>
      <w:r w:rsidRPr="006A02C3">
        <w:t>Bảng INVENTORY_CYCLE_COUNT</w:t>
      </w:r>
    </w:p>
    <w:p w14:paraId="728DB5AC" w14:textId="2419B758" w:rsidR="00464553" w:rsidRPr="006A02C3" w:rsidRDefault="00464553">
      <w:pPr>
        <w:pStyle w:val="PAL1"/>
        <w:numPr>
          <w:ilvl w:val="0"/>
          <w:numId w:val="438"/>
        </w:numPr>
        <w:spacing w:line="360" w:lineRule="auto"/>
        <w:ind w:left="1701"/>
      </w:pPr>
      <w:r w:rsidRPr="006A02C3">
        <w:t>Thông tin kiểm kê</w:t>
      </w:r>
    </w:p>
    <w:p w14:paraId="417F77A7" w14:textId="77777777" w:rsidR="00464553" w:rsidRPr="006A02C3" w:rsidRDefault="00464553">
      <w:pPr>
        <w:pStyle w:val="PAL4"/>
        <w:numPr>
          <w:ilvl w:val="0"/>
          <w:numId w:val="440"/>
        </w:numPr>
        <w:ind w:left="2268"/>
      </w:pPr>
      <w:r w:rsidRPr="006A02C3">
        <w:t>Mã kiểm kê = CYCLE_COUNT_NUMBER</w:t>
      </w:r>
    </w:p>
    <w:p w14:paraId="521E185C" w14:textId="77777777" w:rsidR="00464553" w:rsidRPr="006A02C3" w:rsidRDefault="00464553">
      <w:pPr>
        <w:pStyle w:val="PAL4"/>
        <w:numPr>
          <w:ilvl w:val="0"/>
          <w:numId w:val="440"/>
        </w:numPr>
        <w:ind w:left="2268"/>
      </w:pPr>
      <w:r w:rsidRPr="006A02C3">
        <w:t>Tên kiểm kê = CYCLE_COUNT_NAME</w:t>
      </w:r>
    </w:p>
    <w:p w14:paraId="67996154" w14:textId="77777777" w:rsidR="00464553" w:rsidRPr="006A02C3" w:rsidRDefault="00464553">
      <w:pPr>
        <w:pStyle w:val="PAL4"/>
        <w:numPr>
          <w:ilvl w:val="0"/>
          <w:numId w:val="440"/>
        </w:numPr>
        <w:ind w:left="2268"/>
      </w:pPr>
      <w:r w:rsidRPr="006A02C3">
        <w:t>ID đơn vị = DIST_UNIT_ID</w:t>
      </w:r>
    </w:p>
    <w:p w14:paraId="0237C08A" w14:textId="77777777" w:rsidR="00464553" w:rsidRPr="006A02C3" w:rsidRDefault="00464553">
      <w:pPr>
        <w:pStyle w:val="PAL4"/>
        <w:numPr>
          <w:ilvl w:val="0"/>
          <w:numId w:val="440"/>
        </w:numPr>
        <w:ind w:left="2268"/>
      </w:pPr>
      <w:r w:rsidRPr="006A02C3">
        <w:t>ID cụm kho = WAREHOUSE_GROUP_ID</w:t>
      </w:r>
    </w:p>
    <w:p w14:paraId="2FE22CA0" w14:textId="77777777" w:rsidR="00464553" w:rsidRPr="006A02C3" w:rsidRDefault="00464553">
      <w:pPr>
        <w:pStyle w:val="PAL4"/>
        <w:numPr>
          <w:ilvl w:val="0"/>
          <w:numId w:val="440"/>
        </w:numPr>
        <w:ind w:left="2268"/>
      </w:pPr>
      <w:r w:rsidRPr="006A02C3">
        <w:t>ID kho  = WAREHOUSE_ID</w:t>
      </w:r>
    </w:p>
    <w:p w14:paraId="12D6BC57" w14:textId="77777777" w:rsidR="00464553" w:rsidRPr="006A02C3" w:rsidRDefault="00464553">
      <w:pPr>
        <w:pStyle w:val="PAL4"/>
        <w:numPr>
          <w:ilvl w:val="0"/>
          <w:numId w:val="440"/>
        </w:numPr>
        <w:ind w:left="2268"/>
      </w:pPr>
      <w:r w:rsidRPr="006A02C3">
        <w:t>Lý do kiểm kê = REASON_CODE</w:t>
      </w:r>
    </w:p>
    <w:p w14:paraId="5304014A" w14:textId="77777777" w:rsidR="00464553" w:rsidRPr="006A02C3" w:rsidRDefault="00464553">
      <w:pPr>
        <w:pStyle w:val="PAL4"/>
        <w:numPr>
          <w:ilvl w:val="0"/>
          <w:numId w:val="440"/>
        </w:numPr>
        <w:ind w:left="2268"/>
      </w:pPr>
      <w:r w:rsidRPr="006A02C3">
        <w:t>Ngày bắt đầu kiểm kê = FROME_CYCLE_COUNT_DATE</w:t>
      </w:r>
    </w:p>
    <w:p w14:paraId="5BB249C0" w14:textId="77777777" w:rsidR="00464553" w:rsidRPr="006A02C3" w:rsidRDefault="00464553">
      <w:pPr>
        <w:pStyle w:val="PAL4"/>
        <w:numPr>
          <w:ilvl w:val="0"/>
          <w:numId w:val="440"/>
        </w:numPr>
        <w:ind w:left="2268"/>
      </w:pPr>
      <w:r w:rsidRPr="006A02C3">
        <w:t>Trạng thái = STATUS</w:t>
      </w:r>
    </w:p>
    <w:p w14:paraId="61C42ABB" w14:textId="77777777" w:rsidR="00464553" w:rsidRPr="006A02C3" w:rsidRDefault="00464553">
      <w:pPr>
        <w:pStyle w:val="PAL4"/>
        <w:numPr>
          <w:ilvl w:val="0"/>
          <w:numId w:val="440"/>
        </w:numPr>
        <w:ind w:left="2268"/>
      </w:pPr>
      <w:r w:rsidRPr="006A02C3">
        <w:t>Ngày kết thúc kiếm kê = TO_CYCLE_COUNT_DATE</w:t>
      </w:r>
    </w:p>
    <w:p w14:paraId="3DA83BEC" w14:textId="77777777" w:rsidR="00464553" w:rsidRPr="006A02C3" w:rsidRDefault="00464553">
      <w:pPr>
        <w:pStyle w:val="PAL4"/>
        <w:numPr>
          <w:ilvl w:val="0"/>
          <w:numId w:val="440"/>
        </w:numPr>
        <w:ind w:left="2268"/>
      </w:pPr>
      <w:r w:rsidRPr="006A02C3">
        <w:t>Ghi chú = NOTE</w:t>
      </w:r>
    </w:p>
    <w:p w14:paraId="71DAF10E" w14:textId="77777777" w:rsidR="00EF4971" w:rsidRDefault="00464553">
      <w:pPr>
        <w:pStyle w:val="PAL2"/>
        <w:numPr>
          <w:ilvl w:val="0"/>
          <w:numId w:val="438"/>
        </w:numPr>
        <w:spacing w:line="360" w:lineRule="auto"/>
        <w:ind w:left="1701"/>
      </w:pPr>
      <w:r w:rsidRPr="006A02C3">
        <w:t>File đính kèm</w:t>
      </w:r>
      <w:r w:rsidR="00EF4971">
        <w:t xml:space="preserve">: </w:t>
      </w:r>
      <w:r w:rsidRPr="006A02C3">
        <w:t>Bảng INVENTORY_TRANSFER_ATTACHMENT</w:t>
      </w:r>
    </w:p>
    <w:p w14:paraId="5139E6DE" w14:textId="79B92CFF" w:rsidR="00464553" w:rsidRPr="006A02C3" w:rsidRDefault="00464553">
      <w:pPr>
        <w:pStyle w:val="PAL2"/>
        <w:numPr>
          <w:ilvl w:val="0"/>
          <w:numId w:val="438"/>
        </w:numPr>
        <w:spacing w:line="360" w:lineRule="auto"/>
        <w:ind w:left="1701"/>
      </w:pPr>
      <w:r w:rsidRPr="006A02C3">
        <w:t>Thông tin sản phẩm kiểm kê: Bảng INVENTORY_CYCLE_COUNT_ITEM</w:t>
      </w:r>
    </w:p>
    <w:p w14:paraId="355AAB71" w14:textId="77777777" w:rsidR="00464553" w:rsidRPr="006A02C3" w:rsidRDefault="00464553" w:rsidP="00512E56">
      <w:pPr>
        <w:pStyle w:val="Heading6"/>
        <w:spacing w:line="360" w:lineRule="auto"/>
        <w:rPr>
          <w:szCs w:val="24"/>
        </w:rPr>
      </w:pPr>
      <w:r w:rsidRPr="006A02C3">
        <w:rPr>
          <w:szCs w:val="24"/>
        </w:rPr>
        <w:t>Step 2. Khai báo sản phẩm kiểm kê</w:t>
      </w:r>
    </w:p>
    <w:p w14:paraId="726FE1E5" w14:textId="77777777" w:rsidR="00464553" w:rsidRPr="006A02C3" w:rsidRDefault="00464553">
      <w:pPr>
        <w:pStyle w:val="PAL0"/>
        <w:numPr>
          <w:ilvl w:val="0"/>
          <w:numId w:val="407"/>
        </w:numPr>
        <w:spacing w:line="360" w:lineRule="auto"/>
        <w:ind w:left="567"/>
      </w:pPr>
      <w:r w:rsidRPr="006A02C3">
        <w:t>Chuẩn bị dữ liệu (Khi người dùng click vào nút Tiếp theo tại màn hình Thêm mới kiểm kê_Step 1)</w:t>
      </w:r>
    </w:p>
    <w:p w14:paraId="4939F1D9" w14:textId="77777777" w:rsidR="00464553" w:rsidRPr="006A02C3" w:rsidRDefault="00464553" w:rsidP="00512E56">
      <w:pPr>
        <w:pStyle w:val="PAL1"/>
        <w:spacing w:line="360" w:lineRule="auto"/>
      </w:pPr>
      <w:r w:rsidRPr="006A02C3">
        <w:t>Dữ liệu: theo bảng [Mô tả chi tiết các thành phần]</w:t>
      </w:r>
    </w:p>
    <w:p w14:paraId="4EFFDBC9" w14:textId="77777777" w:rsidR="00464553" w:rsidRPr="006A02C3" w:rsidRDefault="00464553" w:rsidP="00512E56">
      <w:pPr>
        <w:pStyle w:val="PAL0"/>
        <w:spacing w:line="360" w:lineRule="auto"/>
        <w:ind w:left="567"/>
      </w:pPr>
      <w:r w:rsidRPr="006A02C3">
        <w:t>Tìm kiếm (Khi người dùng nhập điều kiện tìm kiếm và click nút Tìm kiếm)</w:t>
      </w:r>
    </w:p>
    <w:p w14:paraId="489F9293" w14:textId="77777777" w:rsidR="00464553" w:rsidRPr="006A02C3" w:rsidRDefault="00464553" w:rsidP="00512E56">
      <w:pPr>
        <w:pStyle w:val="PAL1"/>
        <w:spacing w:line="360" w:lineRule="auto"/>
      </w:pPr>
      <w:r w:rsidRPr="006A02C3">
        <w:t>Thực hiện tìm kiếm dữ liệu và trả kết quả trên grid Danh sách</w:t>
      </w:r>
    </w:p>
    <w:p w14:paraId="2CC6E21A" w14:textId="77777777" w:rsidR="00464553" w:rsidRPr="006A02C3" w:rsidRDefault="00464553" w:rsidP="00512E56">
      <w:pPr>
        <w:pStyle w:val="PAL0"/>
        <w:spacing w:line="360" w:lineRule="auto"/>
        <w:ind w:left="567"/>
      </w:pPr>
      <w:r w:rsidRPr="006A02C3">
        <w:lastRenderedPageBreak/>
        <w:t>Export (Khi người dùng tick chọn n dòng, click vào nút Xuất file)</w:t>
      </w:r>
    </w:p>
    <w:p w14:paraId="64DCCAF9" w14:textId="77777777" w:rsidR="00464553" w:rsidRPr="006A02C3" w:rsidRDefault="00464553" w:rsidP="00512E56">
      <w:pPr>
        <w:pStyle w:val="PAL1"/>
        <w:spacing w:line="360" w:lineRule="auto"/>
      </w:pPr>
      <w:r w:rsidRPr="006A02C3">
        <w:t>Xuất dữ liệu các dòng đã chọn ra file</w:t>
      </w:r>
    </w:p>
    <w:p w14:paraId="05638FE6" w14:textId="77777777" w:rsidR="00464553" w:rsidRPr="006A02C3" w:rsidRDefault="00464553" w:rsidP="00512E56">
      <w:pPr>
        <w:pStyle w:val="Heading7"/>
        <w:spacing w:line="360" w:lineRule="auto"/>
      </w:pPr>
      <w:r w:rsidRPr="006A02C3">
        <w:t>Thêm mới sản phẩm kiểm kê</w:t>
      </w:r>
    </w:p>
    <w:p w14:paraId="57940B13" w14:textId="77777777" w:rsidR="00464553" w:rsidRPr="006A02C3" w:rsidRDefault="00464553">
      <w:pPr>
        <w:pStyle w:val="PAL0"/>
        <w:numPr>
          <w:ilvl w:val="0"/>
          <w:numId w:val="408"/>
        </w:numPr>
        <w:spacing w:line="360" w:lineRule="auto"/>
        <w:ind w:left="567"/>
      </w:pPr>
      <w:r w:rsidRPr="006A02C3">
        <w:t>Chuẩn bị dữ liệu (Khi người dùng click vào nút Thêm mới)</w:t>
      </w:r>
    </w:p>
    <w:p w14:paraId="6579AB4C" w14:textId="77777777" w:rsidR="00464553" w:rsidRPr="006A02C3" w:rsidRDefault="00464553" w:rsidP="00512E56">
      <w:pPr>
        <w:pStyle w:val="PAL1"/>
        <w:spacing w:line="360" w:lineRule="auto"/>
      </w:pPr>
      <w:r w:rsidRPr="006A02C3">
        <w:t>Dữ liệu: theo bảng [Mô tả chi tiết các thành phần]</w:t>
      </w:r>
    </w:p>
    <w:p w14:paraId="07AD62D2" w14:textId="77777777" w:rsidR="00464553" w:rsidRPr="006A02C3" w:rsidRDefault="00464553" w:rsidP="00512E56">
      <w:pPr>
        <w:pStyle w:val="PAL0"/>
        <w:spacing w:line="360" w:lineRule="auto"/>
        <w:ind w:left="567"/>
      </w:pPr>
      <w:r w:rsidRPr="006A02C3">
        <w:t>Lưu thông tin (Khi người dùng nhập liệu vào form, click nút Thêm mới)</w:t>
      </w:r>
    </w:p>
    <w:p w14:paraId="21B4CE75" w14:textId="77777777" w:rsidR="00464553" w:rsidRPr="006A02C3" w:rsidRDefault="00464553" w:rsidP="00512E56">
      <w:pPr>
        <w:pStyle w:val="PAL1"/>
        <w:spacing w:line="360" w:lineRule="auto"/>
      </w:pPr>
      <w:r w:rsidRPr="006A02C3">
        <w:t>Hệ thống validate dữ liệu nhập: dữ liệu hợp lệ?</w:t>
      </w:r>
    </w:p>
    <w:p w14:paraId="306132E0" w14:textId="684B4B9B" w:rsidR="00464553" w:rsidRPr="006A02C3" w:rsidRDefault="00464553">
      <w:pPr>
        <w:pStyle w:val="PAL0"/>
        <w:numPr>
          <w:ilvl w:val="0"/>
          <w:numId w:val="441"/>
        </w:numPr>
        <w:spacing w:line="360" w:lineRule="auto"/>
        <w:ind w:left="1701"/>
      </w:pPr>
      <w:r w:rsidRPr="006A02C3">
        <w:t>Yes: qua bước (</w:t>
      </w:r>
      <w:r w:rsidR="00EF4971">
        <w:t>iii</w:t>
      </w:r>
      <w:r w:rsidRPr="006A02C3">
        <w:t>)</w:t>
      </w:r>
    </w:p>
    <w:p w14:paraId="1BE98315" w14:textId="77777777" w:rsidR="00464553" w:rsidRPr="006A02C3" w:rsidRDefault="00464553">
      <w:pPr>
        <w:pStyle w:val="PAL0"/>
        <w:numPr>
          <w:ilvl w:val="0"/>
          <w:numId w:val="441"/>
        </w:numPr>
        <w:spacing w:line="360" w:lineRule="auto"/>
        <w:ind w:left="1701"/>
      </w:pPr>
      <w:r w:rsidRPr="006A02C3">
        <w:t xml:space="preserve">No: báo lỗi </w:t>
      </w:r>
    </w:p>
    <w:p w14:paraId="68568FF2" w14:textId="77777777" w:rsidR="00464553" w:rsidRPr="006A02C3" w:rsidRDefault="00464553">
      <w:pPr>
        <w:pStyle w:val="PAL4"/>
        <w:numPr>
          <w:ilvl w:val="0"/>
          <w:numId w:val="77"/>
        </w:numPr>
      </w:pPr>
      <w:r w:rsidRPr="006A02C3">
        <w:t>Không nhập trường bắt buộc: báo lỗi [Vui lòng nhập/chọn &lt;Tên trường&gt;]</w:t>
      </w:r>
    </w:p>
    <w:p w14:paraId="0D447131" w14:textId="77777777" w:rsidR="00EF4971" w:rsidRDefault="00464553">
      <w:pPr>
        <w:pStyle w:val="PAL0"/>
        <w:numPr>
          <w:ilvl w:val="0"/>
          <w:numId w:val="441"/>
        </w:numPr>
        <w:spacing w:line="360" w:lineRule="auto"/>
        <w:ind w:left="1701"/>
      </w:pPr>
      <w:r w:rsidRPr="006A02C3">
        <w:t xml:space="preserve">Hiển thị thông báo [Lưu thông tin sản phẩm kiểm kê thành công]. </w:t>
      </w:r>
    </w:p>
    <w:p w14:paraId="50814C9B" w14:textId="0CA3F744" w:rsidR="00464553" w:rsidRPr="006A02C3" w:rsidRDefault="00464553" w:rsidP="00512E56">
      <w:pPr>
        <w:pStyle w:val="PAL1"/>
        <w:spacing w:line="360" w:lineRule="auto"/>
      </w:pPr>
      <w:r w:rsidRPr="006A02C3">
        <w:t>Lưu dữ liệu vào CSDL</w:t>
      </w:r>
      <w:r w:rsidR="00EF4971">
        <w:t xml:space="preserve">: </w:t>
      </w:r>
      <w:r w:rsidRPr="006A02C3">
        <w:t xml:space="preserve">Bảng </w:t>
      </w:r>
      <w:r w:rsidRPr="00EF4971">
        <w:rPr>
          <w:b/>
          <w:bCs w:val="0"/>
        </w:rPr>
        <w:t>INVENTORY_CYCLE_COUNT_ITEM</w:t>
      </w:r>
    </w:p>
    <w:p w14:paraId="0B64AA4F" w14:textId="77777777" w:rsidR="00464553" w:rsidRPr="006A02C3" w:rsidRDefault="00464553">
      <w:pPr>
        <w:pStyle w:val="PAL4"/>
        <w:numPr>
          <w:ilvl w:val="0"/>
          <w:numId w:val="442"/>
        </w:numPr>
        <w:ind w:left="1701"/>
      </w:pPr>
      <w:r w:rsidRPr="006A02C3">
        <w:t>ID sản phẩm = PRODUCT_ID</w:t>
      </w:r>
    </w:p>
    <w:p w14:paraId="2FE63D91" w14:textId="77777777" w:rsidR="00464553" w:rsidRPr="006A02C3" w:rsidRDefault="00464553">
      <w:pPr>
        <w:pStyle w:val="PAL4"/>
        <w:numPr>
          <w:ilvl w:val="0"/>
          <w:numId w:val="442"/>
        </w:numPr>
        <w:ind w:left="1701"/>
      </w:pPr>
      <w:r w:rsidRPr="006A02C3">
        <w:t>Đơn vị tính = UOM</w:t>
      </w:r>
    </w:p>
    <w:p w14:paraId="2ED4A53D" w14:textId="77777777" w:rsidR="00464553" w:rsidRPr="006A02C3" w:rsidRDefault="00464553">
      <w:pPr>
        <w:pStyle w:val="PAL4"/>
        <w:numPr>
          <w:ilvl w:val="0"/>
          <w:numId w:val="442"/>
        </w:numPr>
        <w:ind w:left="1701"/>
      </w:pPr>
      <w:r w:rsidRPr="006A02C3">
        <w:t>Trạng thái = STATUS</w:t>
      </w:r>
    </w:p>
    <w:p w14:paraId="2ED3EC87" w14:textId="77777777" w:rsidR="00464553" w:rsidRPr="006A02C3" w:rsidRDefault="00464553" w:rsidP="00512E56">
      <w:pPr>
        <w:pStyle w:val="PAL0"/>
        <w:spacing w:line="360" w:lineRule="auto"/>
        <w:ind w:left="567"/>
      </w:pPr>
      <w:r w:rsidRPr="006A02C3">
        <w:t>Xóa sản phẩm ra khỏi Grid kiểm kê (Khi người dùng click vào icon Xóa)</w:t>
      </w:r>
    </w:p>
    <w:p w14:paraId="1325C8F1" w14:textId="77777777" w:rsidR="00464553" w:rsidRPr="006A02C3" w:rsidRDefault="00464553" w:rsidP="00512E56">
      <w:pPr>
        <w:pStyle w:val="PAL1"/>
        <w:spacing w:line="360" w:lineRule="auto"/>
      </w:pPr>
      <w:r w:rsidRPr="006A02C3">
        <w:t>Hệ thống hiển thị dialog confirm [Xác nhận] Bạn muốn thực hiện xóa sản phẩm  &lt;Mã sản phẩm – Tên sản phẩm&gt; ?] [btn Đóng][btn Xóa]</w:t>
      </w:r>
    </w:p>
    <w:p w14:paraId="2B9A8D7C" w14:textId="77777777" w:rsidR="00464553" w:rsidRPr="006A02C3" w:rsidRDefault="00464553">
      <w:pPr>
        <w:pStyle w:val="PAL0"/>
        <w:numPr>
          <w:ilvl w:val="0"/>
          <w:numId w:val="443"/>
        </w:numPr>
        <w:spacing w:line="360" w:lineRule="auto"/>
        <w:ind w:left="1701"/>
      </w:pPr>
      <w:r w:rsidRPr="006A02C3">
        <w:t>Khi người dùng chọn btn Đóng: đóng dialog confirm, không xảy ra sự kiện gì</w:t>
      </w:r>
    </w:p>
    <w:p w14:paraId="63328FE8" w14:textId="77777777" w:rsidR="00464553" w:rsidRPr="006A02C3" w:rsidRDefault="00464553">
      <w:pPr>
        <w:pStyle w:val="PAL0"/>
        <w:numPr>
          <w:ilvl w:val="0"/>
          <w:numId w:val="443"/>
        </w:numPr>
        <w:spacing w:line="360" w:lineRule="auto"/>
        <w:ind w:left="1701"/>
      </w:pPr>
      <w:r w:rsidRPr="006A02C3">
        <w:t>Khi người dùng chọn btn Xóa: đóng dialog confirm. Qua bước tiếp theo</w:t>
      </w:r>
    </w:p>
    <w:p w14:paraId="25C7AA86" w14:textId="77777777" w:rsidR="00464553" w:rsidRPr="006A02C3" w:rsidRDefault="00464553" w:rsidP="00512E56">
      <w:pPr>
        <w:pStyle w:val="PAL1"/>
        <w:spacing w:line="360" w:lineRule="auto"/>
      </w:pPr>
      <w:r w:rsidRPr="006A02C3">
        <w:t>Hệ thống thực hiện xóa đối tượng đang chọn</w:t>
      </w:r>
    </w:p>
    <w:p w14:paraId="77E59817" w14:textId="77777777" w:rsidR="00464553" w:rsidRPr="006A02C3" w:rsidRDefault="00464553">
      <w:pPr>
        <w:pStyle w:val="PAL0"/>
        <w:numPr>
          <w:ilvl w:val="0"/>
          <w:numId w:val="444"/>
        </w:numPr>
        <w:spacing w:line="360" w:lineRule="auto"/>
        <w:ind w:left="1701"/>
      </w:pPr>
      <w:r w:rsidRPr="006A02C3">
        <w:lastRenderedPageBreak/>
        <w:t xml:space="preserve">Hiển thị thông báo [Xóa </w:t>
      </w:r>
      <w:r w:rsidRPr="006A02C3">
        <w:rPr>
          <w:color w:val="000000"/>
        </w:rPr>
        <w:t>sản phẩm</w:t>
      </w:r>
      <w:r w:rsidRPr="006A02C3">
        <w:t xml:space="preserve"> </w:t>
      </w:r>
      <w:r w:rsidRPr="006A02C3">
        <w:rPr>
          <w:color w:val="000000"/>
        </w:rPr>
        <w:t>&lt;</w:t>
      </w:r>
      <w:r w:rsidRPr="006A02C3">
        <w:t>Mã sản phẩm – Tên sản phẩm  đầy đủ</w:t>
      </w:r>
      <w:r w:rsidRPr="006A02C3">
        <w:rPr>
          <w:color w:val="000000"/>
        </w:rPr>
        <w:t>&gt;</w:t>
      </w:r>
      <w:r w:rsidRPr="006A02C3">
        <w:t> thành công][btn Đóng]</w:t>
      </w:r>
    </w:p>
    <w:p w14:paraId="3E089A26" w14:textId="77777777" w:rsidR="00464553" w:rsidRPr="006A02C3" w:rsidRDefault="00464553">
      <w:pPr>
        <w:pStyle w:val="PAL0"/>
        <w:numPr>
          <w:ilvl w:val="0"/>
          <w:numId w:val="444"/>
        </w:numPr>
        <w:spacing w:line="360" w:lineRule="auto"/>
        <w:ind w:left="1701"/>
      </w:pPr>
      <w:r w:rsidRPr="006A02C3">
        <w:t>Cập nhật CSDL. Bảng INVENTORY_CYCLE_COUNT_ITEM</w:t>
      </w:r>
    </w:p>
    <w:p w14:paraId="6B0E7DF1" w14:textId="77777777" w:rsidR="00464553" w:rsidRPr="006A02C3" w:rsidRDefault="00464553">
      <w:pPr>
        <w:pStyle w:val="PAL4"/>
        <w:numPr>
          <w:ilvl w:val="0"/>
          <w:numId w:val="445"/>
        </w:numPr>
        <w:ind w:left="2268"/>
      </w:pPr>
      <w:r w:rsidRPr="006A02C3">
        <w:t>STATUS = DEL</w:t>
      </w:r>
    </w:p>
    <w:p w14:paraId="26027419" w14:textId="77777777" w:rsidR="00464553" w:rsidRPr="006A02C3" w:rsidRDefault="00464553" w:rsidP="00512E56">
      <w:pPr>
        <w:pStyle w:val="Heading5"/>
        <w:spacing w:line="360" w:lineRule="auto"/>
      </w:pPr>
      <w:r w:rsidRPr="006A02C3">
        <w:t>Chỉnh sửa kiểm kê</w:t>
      </w:r>
    </w:p>
    <w:p w14:paraId="472CAC23" w14:textId="77777777" w:rsidR="00464553" w:rsidRPr="006A02C3" w:rsidRDefault="00464553" w:rsidP="00512E56">
      <w:pPr>
        <w:pStyle w:val="Heading6"/>
        <w:spacing w:line="360" w:lineRule="auto"/>
        <w:rPr>
          <w:szCs w:val="24"/>
        </w:rPr>
      </w:pPr>
      <w:r w:rsidRPr="006A02C3">
        <w:rPr>
          <w:szCs w:val="24"/>
        </w:rPr>
        <w:t>Tab Tạo kiểm kê</w:t>
      </w:r>
    </w:p>
    <w:p w14:paraId="17D49861" w14:textId="77777777" w:rsidR="00464553" w:rsidRPr="006A02C3" w:rsidRDefault="00464553">
      <w:pPr>
        <w:pStyle w:val="PAL0"/>
        <w:numPr>
          <w:ilvl w:val="0"/>
          <w:numId w:val="409"/>
        </w:numPr>
        <w:spacing w:line="360" w:lineRule="auto"/>
        <w:ind w:left="567"/>
      </w:pPr>
      <w:r w:rsidRPr="006A02C3">
        <w:t>Chuẩn bị dữ liệu (Khi người dùng click vào icon Chỉnh sửa &gt; chọn tab Thông tin kiểm kê)</w:t>
      </w:r>
    </w:p>
    <w:p w14:paraId="51E676A9" w14:textId="77777777" w:rsidR="00464553" w:rsidRPr="006A02C3" w:rsidRDefault="00464553" w:rsidP="00512E56">
      <w:pPr>
        <w:pStyle w:val="PAL1"/>
        <w:spacing w:line="360" w:lineRule="auto"/>
      </w:pPr>
      <w:r w:rsidRPr="006A02C3">
        <w:t>Dữ liệu: theo bảng [Mô tả chi tiết các thành phần]</w:t>
      </w:r>
    </w:p>
    <w:p w14:paraId="1771A073" w14:textId="77777777" w:rsidR="00464553" w:rsidRPr="006A02C3" w:rsidRDefault="00464553" w:rsidP="00512E56">
      <w:pPr>
        <w:pStyle w:val="PAL0"/>
        <w:spacing w:line="360" w:lineRule="auto"/>
        <w:ind w:left="567"/>
      </w:pPr>
      <w:r w:rsidRPr="006A02C3">
        <w:t>Lưu thông tin (Khi người dùng nhập liệu vào form, click nút Lưu)</w:t>
      </w:r>
    </w:p>
    <w:p w14:paraId="7D2518B1" w14:textId="77777777" w:rsidR="00464553" w:rsidRPr="006A02C3" w:rsidRDefault="00464553" w:rsidP="00512E56">
      <w:pPr>
        <w:pStyle w:val="PAL1"/>
        <w:spacing w:line="360" w:lineRule="auto"/>
      </w:pPr>
      <w:r w:rsidRPr="006A02C3">
        <w:t>Hệ thống validate dữ liệu nhập: dữ liệu hợp lệ?</w:t>
      </w:r>
    </w:p>
    <w:p w14:paraId="133131FE" w14:textId="7FAB0257" w:rsidR="00464553" w:rsidRPr="006A02C3" w:rsidRDefault="00464553">
      <w:pPr>
        <w:pStyle w:val="PAL0"/>
        <w:numPr>
          <w:ilvl w:val="0"/>
          <w:numId w:val="446"/>
        </w:numPr>
        <w:spacing w:line="360" w:lineRule="auto"/>
        <w:ind w:left="1701"/>
      </w:pPr>
      <w:r w:rsidRPr="006A02C3">
        <w:t>Yes: qua bước (</w:t>
      </w:r>
      <w:r w:rsidR="00842213">
        <w:t>3</w:t>
      </w:r>
      <w:r w:rsidRPr="006A02C3">
        <w:t>)</w:t>
      </w:r>
    </w:p>
    <w:p w14:paraId="6157A221" w14:textId="77777777" w:rsidR="00464553" w:rsidRPr="006A02C3" w:rsidRDefault="00464553">
      <w:pPr>
        <w:pStyle w:val="PAL0"/>
        <w:numPr>
          <w:ilvl w:val="0"/>
          <w:numId w:val="446"/>
        </w:numPr>
        <w:spacing w:line="360" w:lineRule="auto"/>
        <w:ind w:left="1701"/>
      </w:pPr>
      <w:r w:rsidRPr="006A02C3">
        <w:t xml:space="preserve">No: báo lỗi </w:t>
      </w:r>
    </w:p>
    <w:p w14:paraId="79F3C96A" w14:textId="77777777" w:rsidR="00464553" w:rsidRPr="006A02C3" w:rsidRDefault="00464553">
      <w:pPr>
        <w:pStyle w:val="PAL4"/>
        <w:numPr>
          <w:ilvl w:val="0"/>
          <w:numId w:val="76"/>
        </w:numPr>
        <w:ind w:left="2268"/>
      </w:pPr>
      <w:r w:rsidRPr="006A02C3">
        <w:t>Không nhập trường bắt buộc: báo lỗi [Vui lòng nhập/chọn &lt;Tên trường&gt;]</w:t>
      </w:r>
    </w:p>
    <w:p w14:paraId="1882EA43" w14:textId="5D5C7EB7" w:rsidR="00464553" w:rsidRPr="006A02C3" w:rsidRDefault="00464553" w:rsidP="00512E56">
      <w:pPr>
        <w:pStyle w:val="PAL0"/>
        <w:spacing w:line="360" w:lineRule="auto"/>
        <w:ind w:left="567"/>
      </w:pPr>
      <w:r w:rsidRPr="006A02C3">
        <w:t>Lưu dữ liệu vào CSDL thành công</w:t>
      </w:r>
    </w:p>
    <w:p w14:paraId="7161BE77" w14:textId="4C28B812" w:rsidR="00464553" w:rsidRPr="006A02C3" w:rsidRDefault="00842213" w:rsidP="00512E56">
      <w:pPr>
        <w:pStyle w:val="PAL1"/>
        <w:spacing w:line="360" w:lineRule="auto"/>
      </w:pPr>
      <w:r w:rsidRPr="00842213">
        <w:t>Thông tin kiểm kê</w:t>
      </w:r>
      <w:r>
        <w:t xml:space="preserve">: </w:t>
      </w:r>
      <w:r w:rsidR="00464553" w:rsidRPr="006A02C3">
        <w:t>Bảng INVENTORY_CYCLE_COUNT</w:t>
      </w:r>
    </w:p>
    <w:p w14:paraId="772D02F0" w14:textId="77777777" w:rsidR="00464553" w:rsidRPr="006A02C3" w:rsidRDefault="00464553">
      <w:pPr>
        <w:pStyle w:val="PAL4"/>
        <w:numPr>
          <w:ilvl w:val="0"/>
          <w:numId w:val="447"/>
        </w:numPr>
        <w:ind w:left="1701"/>
      </w:pPr>
      <w:r w:rsidRPr="006A02C3">
        <w:t>Mã kiểm kê = CYCLE_COUNT_NUMBER</w:t>
      </w:r>
    </w:p>
    <w:p w14:paraId="14D69F09" w14:textId="77777777" w:rsidR="00464553" w:rsidRPr="006A02C3" w:rsidRDefault="00464553">
      <w:pPr>
        <w:pStyle w:val="PAL4"/>
        <w:numPr>
          <w:ilvl w:val="0"/>
          <w:numId w:val="447"/>
        </w:numPr>
        <w:ind w:left="1701"/>
      </w:pPr>
      <w:r w:rsidRPr="006A02C3">
        <w:t>Tên kiểm kê = CYCLE_COUNT_NAME</w:t>
      </w:r>
    </w:p>
    <w:p w14:paraId="089FDAD7" w14:textId="77777777" w:rsidR="00464553" w:rsidRPr="006A02C3" w:rsidRDefault="00464553">
      <w:pPr>
        <w:pStyle w:val="PAL4"/>
        <w:numPr>
          <w:ilvl w:val="0"/>
          <w:numId w:val="447"/>
        </w:numPr>
        <w:ind w:left="1701"/>
      </w:pPr>
      <w:r w:rsidRPr="006A02C3">
        <w:t>ID đơn vị = DIST_UNIT_ID</w:t>
      </w:r>
    </w:p>
    <w:p w14:paraId="779B10EA" w14:textId="77777777" w:rsidR="00464553" w:rsidRPr="006A02C3" w:rsidRDefault="00464553">
      <w:pPr>
        <w:pStyle w:val="PAL4"/>
        <w:numPr>
          <w:ilvl w:val="0"/>
          <w:numId w:val="447"/>
        </w:numPr>
        <w:ind w:left="1701"/>
      </w:pPr>
      <w:r w:rsidRPr="006A02C3">
        <w:t>ID cụm kho = WAREHOUSE_GROUP_ID</w:t>
      </w:r>
    </w:p>
    <w:p w14:paraId="12E4E4A9" w14:textId="77777777" w:rsidR="00464553" w:rsidRPr="006A02C3" w:rsidRDefault="00464553">
      <w:pPr>
        <w:pStyle w:val="PAL4"/>
        <w:numPr>
          <w:ilvl w:val="0"/>
          <w:numId w:val="447"/>
        </w:numPr>
        <w:ind w:left="1701"/>
      </w:pPr>
      <w:r w:rsidRPr="006A02C3">
        <w:t>ID kho  = WAREHOUSE_ID</w:t>
      </w:r>
    </w:p>
    <w:p w14:paraId="7224E06A" w14:textId="77777777" w:rsidR="00464553" w:rsidRPr="006A02C3" w:rsidRDefault="00464553">
      <w:pPr>
        <w:pStyle w:val="PAL4"/>
        <w:numPr>
          <w:ilvl w:val="0"/>
          <w:numId w:val="447"/>
        </w:numPr>
        <w:ind w:left="1701"/>
      </w:pPr>
      <w:r w:rsidRPr="006A02C3">
        <w:t>Lý do kiểm kê = REASON_CODE</w:t>
      </w:r>
    </w:p>
    <w:p w14:paraId="0BC2251E" w14:textId="77777777" w:rsidR="00464553" w:rsidRPr="006A02C3" w:rsidRDefault="00464553">
      <w:pPr>
        <w:pStyle w:val="PAL4"/>
        <w:numPr>
          <w:ilvl w:val="0"/>
          <w:numId w:val="447"/>
        </w:numPr>
        <w:ind w:left="1701"/>
      </w:pPr>
      <w:r w:rsidRPr="006A02C3">
        <w:lastRenderedPageBreak/>
        <w:t>Ngày bắt đầu kiểm kê = FROME_CYCLE_COUNT_DATE</w:t>
      </w:r>
    </w:p>
    <w:p w14:paraId="3216A4E0" w14:textId="77777777" w:rsidR="00464553" w:rsidRPr="006A02C3" w:rsidRDefault="00464553">
      <w:pPr>
        <w:pStyle w:val="PAL4"/>
        <w:numPr>
          <w:ilvl w:val="0"/>
          <w:numId w:val="447"/>
        </w:numPr>
        <w:ind w:left="1701"/>
      </w:pPr>
      <w:r w:rsidRPr="006A02C3">
        <w:t>Trạng thái = STATUS</w:t>
      </w:r>
    </w:p>
    <w:p w14:paraId="29BFE8F6" w14:textId="77777777" w:rsidR="00464553" w:rsidRPr="006A02C3" w:rsidRDefault="00464553">
      <w:pPr>
        <w:pStyle w:val="PAL4"/>
        <w:numPr>
          <w:ilvl w:val="0"/>
          <w:numId w:val="447"/>
        </w:numPr>
        <w:ind w:left="1701"/>
      </w:pPr>
      <w:r w:rsidRPr="006A02C3">
        <w:t>Ngày kết thúc kiếm kê = TO_CYCLE_COUNT_DATE</w:t>
      </w:r>
    </w:p>
    <w:p w14:paraId="4258F910" w14:textId="77777777" w:rsidR="00464553" w:rsidRPr="006A02C3" w:rsidRDefault="00464553">
      <w:pPr>
        <w:pStyle w:val="PAL4"/>
        <w:numPr>
          <w:ilvl w:val="0"/>
          <w:numId w:val="447"/>
        </w:numPr>
        <w:ind w:left="1701"/>
      </w:pPr>
      <w:r w:rsidRPr="006A02C3">
        <w:t>Ghi chú = NOTE</w:t>
      </w:r>
    </w:p>
    <w:p w14:paraId="411C2374" w14:textId="462215A7" w:rsidR="00464553" w:rsidRPr="006A02C3" w:rsidRDefault="00464553" w:rsidP="00512E56">
      <w:pPr>
        <w:pStyle w:val="PAL1"/>
        <w:spacing w:line="360" w:lineRule="auto"/>
      </w:pPr>
      <w:r w:rsidRPr="006A02C3">
        <w:t>File đính kèm</w:t>
      </w:r>
      <w:r w:rsidR="00842213">
        <w:t xml:space="preserve">: </w:t>
      </w:r>
      <w:r w:rsidRPr="006A02C3">
        <w:t>Bảng INVENTORY_TRANSFER_ATTACHMENT</w:t>
      </w:r>
    </w:p>
    <w:p w14:paraId="7345FFB5" w14:textId="63DCA9D1" w:rsidR="00464553" w:rsidRPr="006A02C3" w:rsidRDefault="00464553" w:rsidP="00512E56">
      <w:pPr>
        <w:pStyle w:val="PAL1"/>
        <w:spacing w:line="360" w:lineRule="auto"/>
      </w:pPr>
      <w:r w:rsidRPr="006A02C3">
        <w:t>Thông tin sản phẩm kiểm kê: Bảng INVENTORY_CYCLE_COUNT_ITEM</w:t>
      </w:r>
    </w:p>
    <w:p w14:paraId="5F6FB6D1" w14:textId="77777777" w:rsidR="00464553" w:rsidRPr="006A02C3" w:rsidRDefault="00464553" w:rsidP="00512E56">
      <w:pPr>
        <w:pStyle w:val="Heading6"/>
        <w:spacing w:line="360" w:lineRule="auto"/>
        <w:rPr>
          <w:szCs w:val="24"/>
        </w:rPr>
      </w:pPr>
      <w:r w:rsidRPr="006A02C3">
        <w:rPr>
          <w:szCs w:val="24"/>
        </w:rPr>
        <w:t>Tab Khai báo sản phẩm kiểm kê</w:t>
      </w:r>
    </w:p>
    <w:p w14:paraId="5BC557B3" w14:textId="77777777" w:rsidR="00464553" w:rsidRPr="006A02C3" w:rsidRDefault="00464553">
      <w:pPr>
        <w:pStyle w:val="PAL0"/>
        <w:numPr>
          <w:ilvl w:val="0"/>
          <w:numId w:val="410"/>
        </w:numPr>
        <w:spacing w:line="360" w:lineRule="auto"/>
        <w:ind w:left="567"/>
      </w:pPr>
      <w:r w:rsidRPr="006A02C3">
        <w:t>Chuẩn bị dữ liệu (Khi người dùng click vào icon Chỉnh sửa &gt; chọn tab Sản phẩm kiểm kê)</w:t>
      </w:r>
    </w:p>
    <w:p w14:paraId="3CC25DD2" w14:textId="77777777" w:rsidR="00464553" w:rsidRPr="006A02C3" w:rsidRDefault="00464553" w:rsidP="00512E56">
      <w:pPr>
        <w:pStyle w:val="PAL1"/>
        <w:spacing w:line="360" w:lineRule="auto"/>
      </w:pPr>
      <w:r w:rsidRPr="006A02C3">
        <w:t>Dữ liệu: theo bảng [Mô tả chi tiết các thành phần]</w:t>
      </w:r>
    </w:p>
    <w:p w14:paraId="07961B6E" w14:textId="77777777" w:rsidR="00464553" w:rsidRPr="006A02C3" w:rsidRDefault="00464553" w:rsidP="00512E56">
      <w:pPr>
        <w:pStyle w:val="PAL0"/>
        <w:spacing w:line="360" w:lineRule="auto"/>
        <w:ind w:left="567"/>
      </w:pPr>
      <w:r w:rsidRPr="006A02C3">
        <w:t>Tìm kiếm (Khi người dùng nhập điều kiện tìm kiếm và click nút Tìm kiếm)</w:t>
      </w:r>
    </w:p>
    <w:p w14:paraId="24A71225" w14:textId="77777777" w:rsidR="00464553" w:rsidRPr="006A02C3" w:rsidRDefault="00464553" w:rsidP="00512E56">
      <w:pPr>
        <w:pStyle w:val="PAL1"/>
        <w:spacing w:line="360" w:lineRule="auto"/>
      </w:pPr>
      <w:r w:rsidRPr="006A02C3">
        <w:t>Thực hiện tìm kiếm dữ liệu và trả kết quả trên grid Danh sách</w:t>
      </w:r>
    </w:p>
    <w:p w14:paraId="386FDE59" w14:textId="77777777" w:rsidR="00464553" w:rsidRPr="006A02C3" w:rsidRDefault="00464553" w:rsidP="00512E56">
      <w:pPr>
        <w:pStyle w:val="PAL0"/>
        <w:spacing w:line="360" w:lineRule="auto"/>
        <w:ind w:left="567"/>
      </w:pPr>
      <w:r w:rsidRPr="006A02C3">
        <w:t>Export (Khi người dùng tick chọn n dòng, click vào nút Xuất file)</w:t>
      </w:r>
    </w:p>
    <w:p w14:paraId="36B1CC0E" w14:textId="77777777" w:rsidR="00464553" w:rsidRPr="006A02C3" w:rsidRDefault="00464553" w:rsidP="00512E56">
      <w:pPr>
        <w:pStyle w:val="PAL1"/>
        <w:spacing w:line="360" w:lineRule="auto"/>
      </w:pPr>
      <w:r w:rsidRPr="006A02C3">
        <w:t>Xuất dữ liệu các dòng đã chọn ra file</w:t>
      </w:r>
    </w:p>
    <w:p w14:paraId="5DEE191D" w14:textId="77777777" w:rsidR="00464553" w:rsidRPr="006A02C3" w:rsidRDefault="00464553">
      <w:pPr>
        <w:pStyle w:val="PAL0"/>
        <w:numPr>
          <w:ilvl w:val="0"/>
          <w:numId w:val="9"/>
        </w:numPr>
        <w:spacing w:line="360" w:lineRule="auto"/>
        <w:ind w:left="567"/>
      </w:pPr>
      <w:r w:rsidRPr="006A02C3">
        <w:t>Chuẩn bị dữ liệu (Khi người dùng click vào nút Thêm mới)</w:t>
      </w:r>
    </w:p>
    <w:p w14:paraId="12465A2F" w14:textId="77777777" w:rsidR="00464553" w:rsidRPr="006A02C3" w:rsidRDefault="00464553" w:rsidP="00512E56">
      <w:pPr>
        <w:pStyle w:val="PAL1"/>
        <w:spacing w:line="360" w:lineRule="auto"/>
      </w:pPr>
      <w:r w:rsidRPr="006A02C3">
        <w:t>Dữ liệu: theo bảng [Mô tả chi tiết các thành phần]</w:t>
      </w:r>
    </w:p>
    <w:p w14:paraId="2FFE7F16" w14:textId="77777777" w:rsidR="00464553" w:rsidRPr="006A02C3" w:rsidRDefault="00464553" w:rsidP="00512E56">
      <w:pPr>
        <w:pStyle w:val="PAL0"/>
        <w:spacing w:line="360" w:lineRule="auto"/>
        <w:ind w:left="567"/>
      </w:pPr>
      <w:r w:rsidRPr="006A02C3">
        <w:t>Lưu thông tin (Khi người dùng nhập liệu vào form, click nút Thêm mới)</w:t>
      </w:r>
    </w:p>
    <w:p w14:paraId="515E49CE" w14:textId="77777777" w:rsidR="00464553" w:rsidRPr="006A02C3" w:rsidRDefault="00464553" w:rsidP="00512E56">
      <w:pPr>
        <w:pStyle w:val="PAL1"/>
        <w:spacing w:line="360" w:lineRule="auto"/>
      </w:pPr>
      <w:r w:rsidRPr="006A02C3">
        <w:t>Hệ thống validate dữ liệu nhập: dữ liệu hợp lệ?</w:t>
      </w:r>
    </w:p>
    <w:p w14:paraId="2942435F" w14:textId="157D186F" w:rsidR="00464553" w:rsidRPr="006A02C3" w:rsidRDefault="00464553">
      <w:pPr>
        <w:pStyle w:val="PAL0"/>
        <w:numPr>
          <w:ilvl w:val="0"/>
          <w:numId w:val="448"/>
        </w:numPr>
        <w:spacing w:line="360" w:lineRule="auto"/>
        <w:ind w:left="1701"/>
      </w:pPr>
      <w:r w:rsidRPr="006A02C3">
        <w:t>Yes: qua bước (</w:t>
      </w:r>
      <w:r w:rsidR="00A40BEF">
        <w:t>6</w:t>
      </w:r>
      <w:r w:rsidRPr="006A02C3">
        <w:t>)</w:t>
      </w:r>
    </w:p>
    <w:p w14:paraId="6E1F5DB0" w14:textId="77777777" w:rsidR="00464553" w:rsidRPr="006A02C3" w:rsidRDefault="00464553">
      <w:pPr>
        <w:pStyle w:val="PAL0"/>
        <w:numPr>
          <w:ilvl w:val="0"/>
          <w:numId w:val="448"/>
        </w:numPr>
        <w:spacing w:line="360" w:lineRule="auto"/>
        <w:ind w:left="1701"/>
      </w:pPr>
      <w:r w:rsidRPr="006A02C3">
        <w:t xml:space="preserve">No: báo lỗi </w:t>
      </w:r>
    </w:p>
    <w:p w14:paraId="445A2265" w14:textId="77777777" w:rsidR="00464553" w:rsidRPr="006A02C3" w:rsidRDefault="00464553">
      <w:pPr>
        <w:pStyle w:val="PAL4"/>
        <w:numPr>
          <w:ilvl w:val="0"/>
          <w:numId w:val="77"/>
        </w:numPr>
        <w:ind w:left="2268"/>
      </w:pPr>
      <w:r w:rsidRPr="006A02C3">
        <w:t>Không nhập trường bắt buộc: báo lỗi [Vui lòng nhập/chọn &lt;Tên trường&gt;]</w:t>
      </w:r>
    </w:p>
    <w:p w14:paraId="50E66777" w14:textId="77777777" w:rsidR="00464553" w:rsidRPr="006A02C3" w:rsidRDefault="00464553" w:rsidP="00512E56">
      <w:pPr>
        <w:pStyle w:val="PAL0"/>
        <w:spacing w:line="360" w:lineRule="auto"/>
        <w:ind w:left="567"/>
      </w:pPr>
      <w:r w:rsidRPr="006A02C3">
        <w:t xml:space="preserve">Hiển thị thông báo [Lưu thông tin sản phẩm kiểm kê thành công]. Lưu dữ liệu vào CSDL </w:t>
      </w:r>
    </w:p>
    <w:p w14:paraId="321C13DA" w14:textId="77777777" w:rsidR="00464553" w:rsidRPr="006A02C3" w:rsidRDefault="00464553" w:rsidP="00512E56">
      <w:pPr>
        <w:pStyle w:val="PAL1"/>
        <w:spacing w:line="360" w:lineRule="auto"/>
      </w:pPr>
      <w:r w:rsidRPr="006A02C3">
        <w:lastRenderedPageBreak/>
        <w:t xml:space="preserve">Bảng </w:t>
      </w:r>
      <w:r w:rsidRPr="006A02C3">
        <w:rPr>
          <w:b/>
          <w:bCs w:val="0"/>
        </w:rPr>
        <w:t>INVENTORY_CYCLE_COUNT_ITEM</w:t>
      </w:r>
    </w:p>
    <w:p w14:paraId="7A3260F1" w14:textId="77777777" w:rsidR="00464553" w:rsidRPr="006A02C3" w:rsidRDefault="00464553">
      <w:pPr>
        <w:pStyle w:val="PAL4"/>
        <w:numPr>
          <w:ilvl w:val="0"/>
          <w:numId w:val="449"/>
        </w:numPr>
        <w:ind w:left="1701"/>
      </w:pPr>
      <w:r w:rsidRPr="006A02C3">
        <w:t>ID sản phẩm = PRODUCT_ID</w:t>
      </w:r>
    </w:p>
    <w:p w14:paraId="79BDFA14" w14:textId="77777777" w:rsidR="00464553" w:rsidRPr="006A02C3" w:rsidRDefault="00464553">
      <w:pPr>
        <w:pStyle w:val="PAL4"/>
        <w:numPr>
          <w:ilvl w:val="0"/>
          <w:numId w:val="449"/>
        </w:numPr>
        <w:ind w:left="1701"/>
      </w:pPr>
      <w:r w:rsidRPr="006A02C3">
        <w:t>Đơn vị tính = UOM</w:t>
      </w:r>
    </w:p>
    <w:p w14:paraId="082FCD47" w14:textId="77777777" w:rsidR="00464553" w:rsidRPr="006A02C3" w:rsidRDefault="00464553">
      <w:pPr>
        <w:pStyle w:val="PAL4"/>
        <w:numPr>
          <w:ilvl w:val="0"/>
          <w:numId w:val="449"/>
        </w:numPr>
        <w:ind w:left="1701"/>
      </w:pPr>
      <w:r w:rsidRPr="006A02C3">
        <w:t>Trạng thái = STATUS</w:t>
      </w:r>
    </w:p>
    <w:p w14:paraId="2CE2C196" w14:textId="77777777" w:rsidR="00464553" w:rsidRPr="006A02C3" w:rsidRDefault="00464553" w:rsidP="00512E56">
      <w:pPr>
        <w:pStyle w:val="PAL0"/>
        <w:spacing w:line="360" w:lineRule="auto"/>
        <w:ind w:left="567"/>
      </w:pPr>
      <w:r w:rsidRPr="006A02C3">
        <w:t>Xóa sản phẩm ra khỏi Grid kiểm kê (Khi người dùng click vào icon Xóa)</w:t>
      </w:r>
    </w:p>
    <w:p w14:paraId="12295217" w14:textId="77777777" w:rsidR="00464553" w:rsidRPr="006A02C3" w:rsidRDefault="00464553" w:rsidP="00512E56">
      <w:pPr>
        <w:pStyle w:val="PAL1"/>
        <w:spacing w:line="360" w:lineRule="auto"/>
      </w:pPr>
      <w:r w:rsidRPr="006A02C3">
        <w:t>Hệ thống hiển thị dialog confirm [Xác nhận] Bạn muốn thực hiện xóa sản phẩm  &lt;Mã sản phẩm – Tên sản phẩm&gt; ?] [btn Đóng][btn Xóa]</w:t>
      </w:r>
    </w:p>
    <w:p w14:paraId="563EF17B" w14:textId="77777777" w:rsidR="00464553" w:rsidRPr="006A02C3" w:rsidRDefault="00464553">
      <w:pPr>
        <w:pStyle w:val="PAL0"/>
        <w:numPr>
          <w:ilvl w:val="0"/>
          <w:numId w:val="450"/>
        </w:numPr>
        <w:spacing w:line="360" w:lineRule="auto"/>
        <w:ind w:left="1701"/>
      </w:pPr>
      <w:r w:rsidRPr="006A02C3">
        <w:t>Khi người dùng chọn btn Đóng: đóng dialog confirm, không xảy ra sự kiện gì</w:t>
      </w:r>
    </w:p>
    <w:p w14:paraId="47C2CD35" w14:textId="77777777" w:rsidR="00464553" w:rsidRPr="006A02C3" w:rsidRDefault="00464553">
      <w:pPr>
        <w:pStyle w:val="PAL0"/>
        <w:numPr>
          <w:ilvl w:val="0"/>
          <w:numId w:val="450"/>
        </w:numPr>
        <w:spacing w:line="360" w:lineRule="auto"/>
        <w:ind w:left="1701"/>
      </w:pPr>
      <w:r w:rsidRPr="006A02C3">
        <w:t>Khi người dùng chọn btn Xóa: đóng dialog confirm. Qua bước tiếp theo</w:t>
      </w:r>
    </w:p>
    <w:p w14:paraId="174735B6" w14:textId="77777777" w:rsidR="00464553" w:rsidRPr="006A02C3" w:rsidRDefault="00464553" w:rsidP="00512E56">
      <w:pPr>
        <w:pStyle w:val="PAL1"/>
        <w:spacing w:line="360" w:lineRule="auto"/>
      </w:pPr>
      <w:r w:rsidRPr="006A02C3">
        <w:t>Hệ thống thực hiện xóa đối tượng đang chọn</w:t>
      </w:r>
    </w:p>
    <w:p w14:paraId="21E43739" w14:textId="77777777" w:rsidR="00464553" w:rsidRPr="006A02C3" w:rsidRDefault="00464553">
      <w:pPr>
        <w:pStyle w:val="PAL0"/>
        <w:numPr>
          <w:ilvl w:val="0"/>
          <w:numId w:val="451"/>
        </w:numPr>
        <w:spacing w:line="360" w:lineRule="auto"/>
        <w:ind w:left="1701"/>
      </w:pPr>
      <w:r w:rsidRPr="006A02C3">
        <w:t xml:space="preserve">Hiển thị thông báo [Xóa </w:t>
      </w:r>
      <w:r w:rsidRPr="006A02C3">
        <w:rPr>
          <w:color w:val="000000"/>
        </w:rPr>
        <w:t>sản phẩm</w:t>
      </w:r>
      <w:r w:rsidRPr="006A02C3">
        <w:t xml:space="preserve"> </w:t>
      </w:r>
      <w:r w:rsidRPr="006A02C3">
        <w:rPr>
          <w:color w:val="000000"/>
        </w:rPr>
        <w:t>&lt;</w:t>
      </w:r>
      <w:r w:rsidRPr="006A02C3">
        <w:t>Mã sản phẩm – Tên sản phẩm  đầy đủ</w:t>
      </w:r>
      <w:r w:rsidRPr="006A02C3">
        <w:rPr>
          <w:color w:val="000000"/>
        </w:rPr>
        <w:t>&gt;</w:t>
      </w:r>
      <w:r w:rsidRPr="006A02C3">
        <w:t> thành công][btn Đóng]</w:t>
      </w:r>
    </w:p>
    <w:p w14:paraId="4B2750B6" w14:textId="77777777" w:rsidR="00464553" w:rsidRPr="006A02C3" w:rsidRDefault="00464553">
      <w:pPr>
        <w:pStyle w:val="PAL0"/>
        <w:numPr>
          <w:ilvl w:val="0"/>
          <w:numId w:val="451"/>
        </w:numPr>
        <w:spacing w:line="360" w:lineRule="auto"/>
        <w:ind w:left="1701"/>
      </w:pPr>
      <w:r w:rsidRPr="006A02C3">
        <w:t>Cập nhật CSDL. Bảng INVENTORY_CYCLE_COUNT_ITEM</w:t>
      </w:r>
    </w:p>
    <w:p w14:paraId="3E502923" w14:textId="77777777" w:rsidR="00464553" w:rsidRPr="006A02C3" w:rsidRDefault="00464553">
      <w:pPr>
        <w:pStyle w:val="PAL4"/>
        <w:numPr>
          <w:ilvl w:val="0"/>
          <w:numId w:val="452"/>
        </w:numPr>
        <w:ind w:left="2268"/>
      </w:pPr>
      <w:r w:rsidRPr="006A02C3">
        <w:t>STATUS = DEL</w:t>
      </w:r>
    </w:p>
    <w:p w14:paraId="24470772" w14:textId="77777777" w:rsidR="00464553" w:rsidRPr="006A02C3" w:rsidRDefault="00464553" w:rsidP="00512E56">
      <w:pPr>
        <w:pStyle w:val="Heading5"/>
        <w:spacing w:line="360" w:lineRule="auto"/>
      </w:pPr>
      <w:r w:rsidRPr="006A02C3">
        <w:t>Duyệt kiểm kê</w:t>
      </w:r>
    </w:p>
    <w:p w14:paraId="53F57130" w14:textId="77777777" w:rsidR="00464553" w:rsidRPr="006A02C3" w:rsidRDefault="00464553">
      <w:pPr>
        <w:pStyle w:val="PAL0"/>
        <w:numPr>
          <w:ilvl w:val="0"/>
          <w:numId w:val="411"/>
        </w:numPr>
        <w:spacing w:line="360" w:lineRule="auto"/>
        <w:ind w:left="567"/>
      </w:pPr>
      <w:r w:rsidRPr="006A02C3">
        <w:t>Duyệt n kiểm kê (Khi người dùng tick chọn n dòng, click vào nút Duyệt)</w:t>
      </w:r>
    </w:p>
    <w:p w14:paraId="0A0410F0" w14:textId="77777777" w:rsidR="00464553" w:rsidRPr="006A02C3" w:rsidRDefault="00464553" w:rsidP="00512E56">
      <w:pPr>
        <w:pStyle w:val="PAL1"/>
        <w:spacing w:line="360" w:lineRule="auto"/>
      </w:pPr>
      <w:r w:rsidRPr="006A02C3">
        <w:t>Hệ thống hiển thị dialog confirm [Duyệt] Bạn muốn thực hiện duyệt n kiểm kê: &lt;List số kiểm kê&gt;?] [btn Đóng][btn Duyệt]</w:t>
      </w:r>
    </w:p>
    <w:p w14:paraId="590A7A23" w14:textId="77777777" w:rsidR="00464553" w:rsidRPr="006A02C3" w:rsidRDefault="00464553">
      <w:pPr>
        <w:pStyle w:val="PAL0"/>
        <w:numPr>
          <w:ilvl w:val="0"/>
          <w:numId w:val="453"/>
        </w:numPr>
        <w:spacing w:line="360" w:lineRule="auto"/>
        <w:ind w:left="1701"/>
      </w:pPr>
      <w:r w:rsidRPr="006A02C3">
        <w:t>Chọn btn Đóng: đóng dialog confirm, không xảy ra sự kiện gì</w:t>
      </w:r>
    </w:p>
    <w:p w14:paraId="01FC7E57" w14:textId="77777777" w:rsidR="00464553" w:rsidRPr="006A02C3" w:rsidRDefault="00464553">
      <w:pPr>
        <w:pStyle w:val="PAL0"/>
        <w:numPr>
          <w:ilvl w:val="0"/>
          <w:numId w:val="453"/>
        </w:numPr>
        <w:spacing w:line="360" w:lineRule="auto"/>
        <w:ind w:left="1701"/>
      </w:pPr>
      <w:r w:rsidRPr="006A02C3">
        <w:t>Chọn btn Duyệt: đóng dialog confirm &amp; thực hiện action</w:t>
      </w:r>
    </w:p>
    <w:p w14:paraId="4E87791D" w14:textId="77777777" w:rsidR="00464553" w:rsidRPr="006A02C3" w:rsidRDefault="00464553" w:rsidP="00512E56">
      <w:pPr>
        <w:pStyle w:val="PAL1"/>
        <w:spacing w:line="360" w:lineRule="auto"/>
      </w:pPr>
      <w:r w:rsidRPr="006A02C3">
        <w:t xml:space="preserve">Hệ thống thực hiện duyệt đối tượng: Hiển thị thông báo </w:t>
      </w:r>
    </w:p>
    <w:p w14:paraId="3E3E3F81" w14:textId="77777777" w:rsidR="00464553" w:rsidRPr="006A02C3" w:rsidRDefault="00464553">
      <w:pPr>
        <w:pStyle w:val="PAL0"/>
        <w:numPr>
          <w:ilvl w:val="0"/>
          <w:numId w:val="454"/>
        </w:numPr>
        <w:spacing w:line="360" w:lineRule="auto"/>
        <w:ind w:left="1701"/>
      </w:pPr>
      <w:r w:rsidRPr="006A02C3">
        <w:t>[Icon Pass] + Duyệt n kiểm kê thành công</w:t>
      </w:r>
    </w:p>
    <w:p w14:paraId="75170CE7" w14:textId="77777777" w:rsidR="00464553" w:rsidRPr="006A02C3" w:rsidRDefault="00464553">
      <w:pPr>
        <w:pStyle w:val="PAL0"/>
        <w:numPr>
          <w:ilvl w:val="0"/>
          <w:numId w:val="454"/>
        </w:numPr>
        <w:spacing w:line="360" w:lineRule="auto"/>
        <w:ind w:left="1701"/>
      </w:pPr>
      <w:r w:rsidRPr="006A02C3">
        <w:lastRenderedPageBreak/>
        <w:t>[Icon Fail] + Duyệt m kiểm kê không thành công (m=0 thì ẩn dòng này)] [btn Đóng]</w:t>
      </w:r>
    </w:p>
    <w:p w14:paraId="10570058" w14:textId="77777777" w:rsidR="00464553" w:rsidRPr="006A02C3" w:rsidRDefault="00464553">
      <w:pPr>
        <w:pStyle w:val="PAL2"/>
        <w:numPr>
          <w:ilvl w:val="0"/>
          <w:numId w:val="455"/>
        </w:numPr>
        <w:spacing w:line="360" w:lineRule="auto"/>
        <w:ind w:left="1134"/>
      </w:pPr>
      <w:r w:rsidRPr="006A02C3">
        <w:t>Khi nhấn btn Đóng sẽ reload màn hình danh sách – hiển thị dữ liệu mới nhất</w:t>
      </w:r>
    </w:p>
    <w:p w14:paraId="74B4DE59" w14:textId="77777777" w:rsidR="00464553" w:rsidRPr="006A02C3" w:rsidRDefault="00464553">
      <w:pPr>
        <w:pStyle w:val="PAL2"/>
        <w:numPr>
          <w:ilvl w:val="0"/>
          <w:numId w:val="455"/>
        </w:numPr>
        <w:spacing w:line="360" w:lineRule="auto"/>
        <w:ind w:left="1134"/>
      </w:pPr>
      <w:r w:rsidRPr="006A02C3">
        <w:t>Khi thực hiện Duyệt kiểm kê ở màn hình Quản lý kiểm kê để phiếu đó là hoàn thành, nhưng nút duyệt này chưa ảnh hưởng gì tới kho cả</w:t>
      </w:r>
    </w:p>
    <w:p w14:paraId="59C2E6E1" w14:textId="21A2F747" w:rsidR="00464553" w:rsidRPr="006A02C3" w:rsidRDefault="00464553">
      <w:pPr>
        <w:pStyle w:val="PAL2"/>
        <w:numPr>
          <w:ilvl w:val="0"/>
          <w:numId w:val="455"/>
        </w:numPr>
        <w:spacing w:line="360" w:lineRule="auto"/>
        <w:ind w:left="1134"/>
      </w:pPr>
      <w:r w:rsidRPr="006A02C3">
        <w:t xml:space="preserve">Sau </w:t>
      </w:r>
      <w:r w:rsidR="00A40BEF">
        <w:t>đ</w:t>
      </w:r>
      <w:r w:rsidRPr="006A02C3">
        <w:t xml:space="preserve">ó dựa vào 2 option chỗ này để xét tiếp, </w:t>
      </w:r>
    </w:p>
    <w:p w14:paraId="25202AF8" w14:textId="50975DCD" w:rsidR="00464553" w:rsidRPr="006A02C3" w:rsidRDefault="00464553">
      <w:pPr>
        <w:pStyle w:val="PAL2"/>
        <w:numPr>
          <w:ilvl w:val="0"/>
          <w:numId w:val="456"/>
        </w:numPr>
        <w:spacing w:line="360" w:lineRule="auto"/>
        <w:ind w:left="1701"/>
      </w:pPr>
      <w:r w:rsidRPr="006A02C3">
        <w:t>Với option đầu tiên thì ko ảnh hưởng gì tới kho</w:t>
      </w:r>
    </w:p>
    <w:p w14:paraId="5E1D2EC7" w14:textId="59F65B3C" w:rsidR="00464553" w:rsidRPr="006A02C3" w:rsidRDefault="00464553">
      <w:pPr>
        <w:pStyle w:val="PAL2"/>
        <w:numPr>
          <w:ilvl w:val="0"/>
          <w:numId w:val="456"/>
        </w:numPr>
        <w:spacing w:line="360" w:lineRule="auto"/>
        <w:ind w:left="1701"/>
      </w:pPr>
      <w:r w:rsidRPr="006A02C3">
        <w:t>Với option thứ 2 hệ thống sẽ tự động tạo 1 phiếu đỉnh chỉnh tăng giảm kho trong warehouse_export và thực hiện duyệt tác động vào inventory của kho đó luôn.</w:t>
      </w:r>
    </w:p>
    <w:p w14:paraId="20987B76" w14:textId="77777777" w:rsidR="00464553" w:rsidRPr="006A02C3" w:rsidRDefault="00464553">
      <w:pPr>
        <w:pStyle w:val="PAL2"/>
        <w:numPr>
          <w:ilvl w:val="0"/>
          <w:numId w:val="456"/>
        </w:numPr>
        <w:spacing w:line="360" w:lineRule="auto"/>
        <w:ind w:left="1701"/>
      </w:pPr>
      <w:r w:rsidRPr="006A02C3">
        <w:t>Về hai option này: trong bảng inventoty cycle count sẽ thêm 1 trường: IS_EFFECT_INVENTORY: nếu là NO: thì là lưu lựa chọn 1, YES: nghĩa là duyệt tác động vào kho để lưu thông tin.</w:t>
      </w:r>
    </w:p>
    <w:p w14:paraId="14C51850" w14:textId="77777777" w:rsidR="00464553" w:rsidRPr="006A02C3" w:rsidRDefault="00464553">
      <w:pPr>
        <w:pStyle w:val="PAL2"/>
        <w:numPr>
          <w:ilvl w:val="0"/>
          <w:numId w:val="457"/>
        </w:numPr>
        <w:spacing w:line="360" w:lineRule="auto"/>
        <w:ind w:left="993"/>
      </w:pPr>
      <w:r w:rsidRPr="006A02C3">
        <w:t xml:space="preserve">Cập nhật CSDL. </w:t>
      </w:r>
    </w:p>
    <w:p w14:paraId="47006590" w14:textId="77777777" w:rsidR="00A40BEF" w:rsidRDefault="00464553">
      <w:pPr>
        <w:pStyle w:val="PAL3"/>
        <w:numPr>
          <w:ilvl w:val="0"/>
          <w:numId w:val="458"/>
        </w:numPr>
      </w:pPr>
      <w:r w:rsidRPr="006A02C3">
        <w:t xml:space="preserve">Chuyển trạng thái, bước xử lý đơn </w:t>
      </w:r>
      <w:r w:rsidRPr="006A02C3">
        <w:rPr>
          <w:color w:val="000000"/>
        </w:rPr>
        <w:t>điều chuyển</w:t>
      </w:r>
      <w:r w:rsidRPr="006A02C3">
        <w:t xml:space="preserve"> tùy thuộc vào cấu hình quy trình xử lý đơn </w:t>
      </w:r>
      <w:r w:rsidRPr="006A02C3">
        <w:rPr>
          <w:color w:val="000000"/>
        </w:rPr>
        <w:t>điều chuyển</w:t>
      </w:r>
    </w:p>
    <w:p w14:paraId="5A999ACC" w14:textId="18065BE7" w:rsidR="00464553" w:rsidRPr="006A02C3" w:rsidRDefault="00464553">
      <w:pPr>
        <w:pStyle w:val="PAL3"/>
        <w:numPr>
          <w:ilvl w:val="0"/>
          <w:numId w:val="459"/>
        </w:numPr>
      </w:pPr>
      <w:r w:rsidRPr="006A02C3">
        <w:t>Bảng INVENTORY_CYCLE_COUNT</w:t>
      </w:r>
    </w:p>
    <w:p w14:paraId="51D4752D" w14:textId="77777777" w:rsidR="00464553" w:rsidRPr="006A02C3" w:rsidRDefault="00464553">
      <w:pPr>
        <w:pStyle w:val="PAL3"/>
        <w:numPr>
          <w:ilvl w:val="0"/>
          <w:numId w:val="460"/>
        </w:numPr>
      </w:pPr>
      <w:r w:rsidRPr="006A02C3">
        <w:t>CURRENT_APPROVAL_STEP = Select NEXT_STATE from INVENTORY_APPROVAL_NEXT_STATE where APPROVAL_STEP_ID = Trạng thái hiện tại and ACTION_TYPE_ID = APPROVE</w:t>
      </w:r>
    </w:p>
    <w:p w14:paraId="5EA01CDB" w14:textId="77777777" w:rsidR="00464553" w:rsidRPr="006A02C3" w:rsidRDefault="00464553">
      <w:pPr>
        <w:pStyle w:val="PAL3"/>
        <w:numPr>
          <w:ilvl w:val="0"/>
          <w:numId w:val="461"/>
        </w:numPr>
      </w:pPr>
      <w:r w:rsidRPr="006A02C3">
        <w:t>Bảng INVENTORY_CYCLE_COUNT_TRACKING</w:t>
      </w:r>
    </w:p>
    <w:p w14:paraId="3F7FF1C6" w14:textId="77777777" w:rsidR="00464553" w:rsidRPr="006A02C3" w:rsidRDefault="00464553">
      <w:pPr>
        <w:pStyle w:val="PAL4"/>
        <w:numPr>
          <w:ilvl w:val="0"/>
          <w:numId w:val="462"/>
        </w:numPr>
        <w:ind w:left="2835"/>
      </w:pPr>
      <w:r w:rsidRPr="006A02C3">
        <w:t>ACTION_ID = APPROVE</w:t>
      </w:r>
    </w:p>
    <w:p w14:paraId="2A6B0835" w14:textId="77777777" w:rsidR="00464553" w:rsidRPr="006A02C3" w:rsidRDefault="00464553">
      <w:pPr>
        <w:pStyle w:val="PAL4"/>
        <w:numPr>
          <w:ilvl w:val="0"/>
          <w:numId w:val="462"/>
        </w:numPr>
        <w:ind w:left="2835"/>
      </w:pPr>
      <w:r w:rsidRPr="006A02C3">
        <w:t>PREV_STATE = Trạng thái trước khi Duyệt</w:t>
      </w:r>
    </w:p>
    <w:p w14:paraId="67269379" w14:textId="77777777" w:rsidR="00464553" w:rsidRPr="006A02C3" w:rsidRDefault="00464553">
      <w:pPr>
        <w:pStyle w:val="PAL4"/>
        <w:numPr>
          <w:ilvl w:val="0"/>
          <w:numId w:val="462"/>
        </w:numPr>
        <w:ind w:left="2835"/>
      </w:pPr>
      <w:r w:rsidRPr="006A02C3">
        <w:lastRenderedPageBreak/>
        <w:t>CURR_STATE = Trạng thái sau khi Duyệt. Select NEXT_STATE from INVENTORY_APPROVAL_NEXT_STATE where APPROVAL_STEP_ID = Trạng thái hiện tại and ACTION_TYPE_ID = APPROVE</w:t>
      </w:r>
    </w:p>
    <w:p w14:paraId="4DF467F7" w14:textId="77777777" w:rsidR="00464553" w:rsidRPr="006A02C3" w:rsidRDefault="00464553">
      <w:pPr>
        <w:pStyle w:val="PAL4"/>
        <w:numPr>
          <w:ilvl w:val="0"/>
          <w:numId w:val="462"/>
        </w:numPr>
        <w:ind w:left="2835"/>
      </w:pPr>
      <w:r w:rsidRPr="006A02C3">
        <w:t>FACTOR_ID = Mã nhân viên của user login</w:t>
      </w:r>
    </w:p>
    <w:p w14:paraId="344554DC" w14:textId="77777777" w:rsidR="00464553" w:rsidRPr="006A02C3" w:rsidRDefault="00464553">
      <w:pPr>
        <w:pStyle w:val="PAL4"/>
        <w:numPr>
          <w:ilvl w:val="0"/>
          <w:numId w:val="462"/>
        </w:numPr>
        <w:ind w:left="2835"/>
      </w:pPr>
      <w:r w:rsidRPr="006A02C3">
        <w:t>NOTE = null</w:t>
      </w:r>
    </w:p>
    <w:p w14:paraId="62D54580" w14:textId="77777777" w:rsidR="00464553" w:rsidRPr="006A02C3" w:rsidRDefault="00464553">
      <w:pPr>
        <w:pStyle w:val="PAL4"/>
        <w:numPr>
          <w:ilvl w:val="0"/>
          <w:numId w:val="462"/>
        </w:numPr>
        <w:ind w:left="2835"/>
      </w:pPr>
      <w:r w:rsidRPr="006A02C3">
        <w:t>LOGTIME = SYSDATE</w:t>
      </w:r>
    </w:p>
    <w:p w14:paraId="2AD82794" w14:textId="77777777" w:rsidR="00464553" w:rsidRPr="006A02C3" w:rsidRDefault="00464553">
      <w:pPr>
        <w:pStyle w:val="PAL3"/>
        <w:numPr>
          <w:ilvl w:val="0"/>
          <w:numId w:val="463"/>
        </w:numPr>
      </w:pPr>
      <w:r w:rsidRPr="006A02C3">
        <w:t>Nếu là tồn kho thực tế &gt; tồn kho trên máy (chênh lệch &gt; 0) thì</w:t>
      </w:r>
    </w:p>
    <w:p w14:paraId="417317B5" w14:textId="77777777" w:rsidR="00464553" w:rsidRPr="006A02C3" w:rsidRDefault="00464553">
      <w:pPr>
        <w:pStyle w:val="PAL3"/>
        <w:numPr>
          <w:ilvl w:val="0"/>
          <w:numId w:val="464"/>
        </w:numPr>
      </w:pPr>
      <w:r w:rsidRPr="006A02C3">
        <w:t xml:space="preserve">Giảm tồn kho thực tế. </w:t>
      </w:r>
      <w:r w:rsidRPr="006A02C3">
        <w:rPr>
          <w:b/>
        </w:rPr>
        <w:t>INVENTORY. QUANTITY</w:t>
      </w:r>
    </w:p>
    <w:p w14:paraId="77614468" w14:textId="77777777" w:rsidR="00464553" w:rsidRPr="006A02C3" w:rsidRDefault="00464553">
      <w:pPr>
        <w:pStyle w:val="PAL3"/>
        <w:numPr>
          <w:ilvl w:val="0"/>
          <w:numId w:val="464"/>
        </w:numPr>
      </w:pPr>
      <w:r w:rsidRPr="006A02C3">
        <w:t xml:space="preserve">Tạo phiếu xuất kho. </w:t>
      </w:r>
      <w:r w:rsidRPr="006A02C3">
        <w:rPr>
          <w:b/>
        </w:rPr>
        <w:t>WAREHOUSE_EXPORT</w:t>
      </w:r>
    </w:p>
    <w:p w14:paraId="698A38D3" w14:textId="77777777" w:rsidR="00464553" w:rsidRPr="006A02C3" w:rsidRDefault="00464553">
      <w:pPr>
        <w:pStyle w:val="PAL3"/>
        <w:numPr>
          <w:ilvl w:val="0"/>
          <w:numId w:val="465"/>
        </w:numPr>
      </w:pPr>
      <w:r w:rsidRPr="006A02C3">
        <w:t xml:space="preserve">Nếu là tồn kho thực tế &lt; tồn kho trên máy (chênh lệch &lt; 0) thì </w:t>
      </w:r>
    </w:p>
    <w:p w14:paraId="76B2D7FB" w14:textId="77777777" w:rsidR="00464553" w:rsidRPr="006A02C3" w:rsidRDefault="00464553">
      <w:pPr>
        <w:pStyle w:val="PAL3"/>
        <w:numPr>
          <w:ilvl w:val="0"/>
          <w:numId w:val="466"/>
        </w:numPr>
      </w:pPr>
      <w:r w:rsidRPr="006A02C3">
        <w:t xml:space="preserve">Tăng tồn kho thực tế. </w:t>
      </w:r>
      <w:r w:rsidRPr="006A02C3">
        <w:rPr>
          <w:b/>
        </w:rPr>
        <w:t>INVENTORY. QUANTITY</w:t>
      </w:r>
    </w:p>
    <w:p w14:paraId="4614B683" w14:textId="77777777" w:rsidR="00464553" w:rsidRPr="006A02C3" w:rsidRDefault="00464553">
      <w:pPr>
        <w:pStyle w:val="PAL3"/>
        <w:numPr>
          <w:ilvl w:val="0"/>
          <w:numId w:val="466"/>
        </w:numPr>
      </w:pPr>
      <w:r w:rsidRPr="006A02C3">
        <w:t xml:space="preserve">Tạo phiếu nhập kho. </w:t>
      </w:r>
      <w:r w:rsidRPr="006A02C3">
        <w:rPr>
          <w:b/>
        </w:rPr>
        <w:t>WAREHOUSE_RECEIPT</w:t>
      </w:r>
    </w:p>
    <w:p w14:paraId="23AAA306" w14:textId="77777777" w:rsidR="00464553" w:rsidRPr="006A02C3" w:rsidRDefault="00464553" w:rsidP="00512E56">
      <w:pPr>
        <w:pStyle w:val="Heading5"/>
        <w:spacing w:line="360" w:lineRule="auto"/>
      </w:pPr>
      <w:r w:rsidRPr="006A02C3">
        <w:t>Hủy kiểm kê</w:t>
      </w:r>
    </w:p>
    <w:p w14:paraId="643CD214" w14:textId="77777777" w:rsidR="00464553" w:rsidRPr="006A02C3" w:rsidRDefault="00464553">
      <w:pPr>
        <w:pStyle w:val="PAL0"/>
        <w:numPr>
          <w:ilvl w:val="0"/>
          <w:numId w:val="412"/>
        </w:numPr>
        <w:spacing w:line="360" w:lineRule="auto"/>
        <w:ind w:left="567"/>
      </w:pPr>
      <w:r w:rsidRPr="006A02C3">
        <w:t>Hủy n kiểm kê (Khi người dùng tick chọn n dòng, click vào nút Hủy)</w:t>
      </w:r>
    </w:p>
    <w:p w14:paraId="0C542C40" w14:textId="77777777" w:rsidR="00464553" w:rsidRPr="006A02C3" w:rsidRDefault="00464553" w:rsidP="00512E56">
      <w:pPr>
        <w:pStyle w:val="PAL1"/>
        <w:spacing w:line="360" w:lineRule="auto"/>
      </w:pPr>
      <w:r w:rsidRPr="006A02C3">
        <w:t>Hệ thống hiển thị dialog confirm: Dữ liệu: theo bảng [Mô tả chi tiết các thành phần]</w:t>
      </w:r>
    </w:p>
    <w:p w14:paraId="143244B5" w14:textId="77777777" w:rsidR="00464553" w:rsidRPr="006A02C3" w:rsidRDefault="00464553">
      <w:pPr>
        <w:pStyle w:val="PAL0"/>
        <w:numPr>
          <w:ilvl w:val="0"/>
          <w:numId w:val="467"/>
        </w:numPr>
        <w:spacing w:line="360" w:lineRule="auto"/>
        <w:ind w:left="1701"/>
      </w:pPr>
      <w:r w:rsidRPr="006A02C3">
        <w:t>Chọn btn Đóng: đóng dialog confirm, không xảy ra sự kiện gì</w:t>
      </w:r>
    </w:p>
    <w:p w14:paraId="678282BB" w14:textId="77777777" w:rsidR="00464553" w:rsidRPr="006A02C3" w:rsidRDefault="00464553">
      <w:pPr>
        <w:pStyle w:val="PAL0"/>
        <w:numPr>
          <w:ilvl w:val="0"/>
          <w:numId w:val="467"/>
        </w:numPr>
        <w:spacing w:line="360" w:lineRule="auto"/>
        <w:ind w:left="1701"/>
      </w:pPr>
      <w:r w:rsidRPr="006A02C3">
        <w:t>Chọn btn Hủy: đóng dialog confirm &amp; thực hiện action</w:t>
      </w:r>
    </w:p>
    <w:p w14:paraId="14DE3BDE" w14:textId="77777777" w:rsidR="00464553" w:rsidRPr="006A02C3" w:rsidRDefault="00464553" w:rsidP="00512E56">
      <w:pPr>
        <w:pStyle w:val="PAL1"/>
        <w:spacing w:line="360" w:lineRule="auto"/>
      </w:pPr>
      <w:r w:rsidRPr="006A02C3">
        <w:t xml:space="preserve">Hệ thống thực hiện hủy đối tượng: Hiển thị thông báo </w:t>
      </w:r>
    </w:p>
    <w:p w14:paraId="2CAB77C2" w14:textId="77777777" w:rsidR="00464553" w:rsidRPr="006A02C3" w:rsidRDefault="00464553">
      <w:pPr>
        <w:pStyle w:val="PAL0"/>
        <w:numPr>
          <w:ilvl w:val="0"/>
          <w:numId w:val="468"/>
        </w:numPr>
        <w:spacing w:line="360" w:lineRule="auto"/>
        <w:ind w:left="1701"/>
      </w:pPr>
      <w:r w:rsidRPr="006A02C3">
        <w:t>[Icon Pass] + Hủy n kiểm kê thành công</w:t>
      </w:r>
    </w:p>
    <w:p w14:paraId="491E2B96" w14:textId="77777777" w:rsidR="00464553" w:rsidRPr="006A02C3" w:rsidRDefault="00464553">
      <w:pPr>
        <w:pStyle w:val="PAL0"/>
        <w:numPr>
          <w:ilvl w:val="0"/>
          <w:numId w:val="468"/>
        </w:numPr>
        <w:spacing w:line="360" w:lineRule="auto"/>
        <w:ind w:left="1701"/>
      </w:pPr>
      <w:r w:rsidRPr="006A02C3">
        <w:t>[Icon Fail] + Hủy m kiểm kê không thành công (m=0 thì ẩn dòng này)] [btn Đóng]</w:t>
      </w:r>
    </w:p>
    <w:p w14:paraId="257AF8BA" w14:textId="77777777" w:rsidR="00464553" w:rsidRPr="006A02C3" w:rsidRDefault="00464553">
      <w:pPr>
        <w:pStyle w:val="PAL0"/>
        <w:numPr>
          <w:ilvl w:val="0"/>
          <w:numId w:val="469"/>
        </w:numPr>
        <w:spacing w:line="360" w:lineRule="auto"/>
        <w:ind w:left="1134"/>
      </w:pPr>
      <w:r w:rsidRPr="006A02C3">
        <w:t>Các trường hợp thất bại: kiểm kê không ở trạng thái Đang xử lý</w:t>
      </w:r>
    </w:p>
    <w:p w14:paraId="79A4CC3C" w14:textId="77777777" w:rsidR="00464553" w:rsidRPr="006A02C3" w:rsidRDefault="00464553">
      <w:pPr>
        <w:pStyle w:val="PAL0"/>
        <w:numPr>
          <w:ilvl w:val="0"/>
          <w:numId w:val="469"/>
        </w:numPr>
        <w:spacing w:line="360" w:lineRule="auto"/>
        <w:ind w:left="1134"/>
      </w:pPr>
      <w:r w:rsidRPr="006A02C3">
        <w:lastRenderedPageBreak/>
        <w:t>Khi nhấn btn Đóng sẽ reload màn hình danh sách – hiển thị dữ liệu mới nhất</w:t>
      </w:r>
    </w:p>
    <w:p w14:paraId="423C23BD" w14:textId="77777777" w:rsidR="00464553" w:rsidRPr="006A02C3" w:rsidRDefault="00464553">
      <w:pPr>
        <w:pStyle w:val="PAL0"/>
        <w:numPr>
          <w:ilvl w:val="0"/>
          <w:numId w:val="469"/>
        </w:numPr>
        <w:spacing w:line="360" w:lineRule="auto"/>
        <w:ind w:left="1134"/>
      </w:pPr>
      <w:r w:rsidRPr="006A02C3">
        <w:t xml:space="preserve">Cập nhật CSDL. </w:t>
      </w:r>
    </w:p>
    <w:p w14:paraId="1833F2F0" w14:textId="77777777" w:rsidR="00464553" w:rsidRPr="006A02C3" w:rsidRDefault="00464553">
      <w:pPr>
        <w:pStyle w:val="PAL3"/>
        <w:numPr>
          <w:ilvl w:val="0"/>
          <w:numId w:val="470"/>
        </w:numPr>
      </w:pPr>
      <w:r w:rsidRPr="006A02C3">
        <w:t>Chuyển trạng thái kiểm kê thành Đã hủy</w:t>
      </w:r>
    </w:p>
    <w:p w14:paraId="1BFB9C89" w14:textId="77777777" w:rsidR="00464553" w:rsidRPr="006A02C3" w:rsidRDefault="00464553">
      <w:pPr>
        <w:pStyle w:val="PAL3"/>
        <w:numPr>
          <w:ilvl w:val="0"/>
          <w:numId w:val="471"/>
        </w:numPr>
      </w:pPr>
      <w:r w:rsidRPr="006A02C3">
        <w:t>Bảng INVENTORY_CYCLE_COUNT</w:t>
      </w:r>
    </w:p>
    <w:p w14:paraId="1EB0E1DA" w14:textId="77777777" w:rsidR="00464553" w:rsidRPr="006A02C3" w:rsidRDefault="00464553">
      <w:pPr>
        <w:pStyle w:val="PAL3"/>
        <w:numPr>
          <w:ilvl w:val="0"/>
          <w:numId w:val="472"/>
        </w:numPr>
      </w:pPr>
      <w:r w:rsidRPr="006A02C3">
        <w:t>CURRENT_STATUS = DEL</w:t>
      </w:r>
    </w:p>
    <w:p w14:paraId="02D536E0" w14:textId="77777777" w:rsidR="00464553" w:rsidRPr="006A02C3" w:rsidRDefault="00464553">
      <w:pPr>
        <w:pStyle w:val="PAL3"/>
        <w:numPr>
          <w:ilvl w:val="0"/>
          <w:numId w:val="473"/>
        </w:numPr>
      </w:pPr>
      <w:r w:rsidRPr="006A02C3">
        <w:t>Bảng INVENTORY_CYCLE_COUNT _TRACKING</w:t>
      </w:r>
    </w:p>
    <w:p w14:paraId="48A6D836" w14:textId="77777777" w:rsidR="00464553" w:rsidRPr="006A02C3" w:rsidRDefault="00464553">
      <w:pPr>
        <w:pStyle w:val="PAL4"/>
        <w:numPr>
          <w:ilvl w:val="0"/>
          <w:numId w:val="474"/>
        </w:numPr>
        <w:ind w:left="2835"/>
      </w:pPr>
      <w:r w:rsidRPr="006A02C3">
        <w:t>ACTION_ID = CANCEL</w:t>
      </w:r>
    </w:p>
    <w:p w14:paraId="43C1693C" w14:textId="77777777" w:rsidR="00464553" w:rsidRPr="006A02C3" w:rsidRDefault="00464553">
      <w:pPr>
        <w:pStyle w:val="PAL4"/>
        <w:numPr>
          <w:ilvl w:val="0"/>
          <w:numId w:val="474"/>
        </w:numPr>
        <w:ind w:left="2835"/>
      </w:pPr>
      <w:r w:rsidRPr="006A02C3">
        <w:t>PREV_STATE = Trạng thái trước khi Hủy</w:t>
      </w:r>
    </w:p>
    <w:p w14:paraId="6DEEF690" w14:textId="77777777" w:rsidR="00464553" w:rsidRPr="006A02C3" w:rsidRDefault="00464553">
      <w:pPr>
        <w:pStyle w:val="PAL4"/>
        <w:numPr>
          <w:ilvl w:val="0"/>
          <w:numId w:val="474"/>
        </w:numPr>
        <w:ind w:left="2835"/>
      </w:pPr>
      <w:r w:rsidRPr="006A02C3">
        <w:t>CURR_STATE = Trạng thái sau khi Hủy. Select NEXT_STATE from INVENTORY_APPROVAL_NEXT_STATE where APPROVAL_STEP_ID = Trạng thái hiện tại and ACTION_TYPE_ID = CANCEL</w:t>
      </w:r>
    </w:p>
    <w:p w14:paraId="0375F55E" w14:textId="77777777" w:rsidR="00464553" w:rsidRPr="006A02C3" w:rsidRDefault="00464553">
      <w:pPr>
        <w:pStyle w:val="PAL4"/>
        <w:numPr>
          <w:ilvl w:val="0"/>
          <w:numId w:val="474"/>
        </w:numPr>
        <w:ind w:left="2835"/>
      </w:pPr>
      <w:r w:rsidRPr="006A02C3">
        <w:t>FACTOR_ID = Mã nhân viên của user login</w:t>
      </w:r>
    </w:p>
    <w:p w14:paraId="5F52BEC9" w14:textId="77777777" w:rsidR="00464553" w:rsidRPr="006A02C3" w:rsidRDefault="00464553">
      <w:pPr>
        <w:pStyle w:val="PAL4"/>
        <w:numPr>
          <w:ilvl w:val="0"/>
          <w:numId w:val="474"/>
        </w:numPr>
        <w:ind w:left="2835"/>
      </w:pPr>
      <w:r w:rsidRPr="006A02C3">
        <w:t>REASON = Lý do hủy</w:t>
      </w:r>
    </w:p>
    <w:p w14:paraId="046E023C" w14:textId="77777777" w:rsidR="00464553" w:rsidRPr="006A02C3" w:rsidRDefault="00464553">
      <w:pPr>
        <w:pStyle w:val="PAL4"/>
        <w:numPr>
          <w:ilvl w:val="0"/>
          <w:numId w:val="474"/>
        </w:numPr>
        <w:ind w:left="2835"/>
      </w:pPr>
      <w:r w:rsidRPr="006A02C3">
        <w:t>NOTE = Ghi chú</w:t>
      </w:r>
    </w:p>
    <w:p w14:paraId="0B5869C7" w14:textId="77777777" w:rsidR="00464553" w:rsidRPr="006A02C3" w:rsidRDefault="00464553">
      <w:pPr>
        <w:pStyle w:val="PAL4"/>
        <w:numPr>
          <w:ilvl w:val="0"/>
          <w:numId w:val="474"/>
        </w:numPr>
        <w:ind w:left="2835"/>
      </w:pPr>
      <w:r w:rsidRPr="006A02C3">
        <w:t>LOGTIME = SYSDATE</w:t>
      </w:r>
    </w:p>
    <w:p w14:paraId="59DEB0B0" w14:textId="77777777" w:rsidR="00464553" w:rsidRPr="006A02C3" w:rsidRDefault="00464553">
      <w:pPr>
        <w:pStyle w:val="PAL3"/>
        <w:numPr>
          <w:ilvl w:val="0"/>
          <w:numId w:val="475"/>
        </w:numPr>
      </w:pPr>
      <w:r w:rsidRPr="006A02C3">
        <w:t>Nếu là tồn kho thực tế &gt; tồn kho trên máy (chênh lệch &gt; 0)</w:t>
      </w:r>
    </w:p>
    <w:p w14:paraId="4F2D2F05" w14:textId="77777777" w:rsidR="00464553" w:rsidRPr="006A02C3" w:rsidRDefault="00464553">
      <w:pPr>
        <w:pStyle w:val="PAL3"/>
        <w:numPr>
          <w:ilvl w:val="0"/>
          <w:numId w:val="476"/>
        </w:numPr>
      </w:pPr>
      <w:r w:rsidRPr="006A02C3">
        <w:t>Tăng tồn kho đáp ứng trong kho.</w:t>
      </w:r>
      <w:r w:rsidRPr="006A02C3">
        <w:rPr>
          <w:b/>
        </w:rPr>
        <w:t xml:space="preserve"> INVENTORY.AVAILABLE_QUANTITY</w:t>
      </w:r>
    </w:p>
    <w:p w14:paraId="1371BFEA" w14:textId="77777777" w:rsidR="00464553" w:rsidRPr="006A02C3" w:rsidRDefault="00464553">
      <w:pPr>
        <w:pStyle w:val="PAL3"/>
        <w:numPr>
          <w:ilvl w:val="0"/>
          <w:numId w:val="476"/>
        </w:numPr>
      </w:pPr>
      <w:r w:rsidRPr="006A02C3">
        <w:t xml:space="preserve">Tạo phiếu nhập kho tạm. </w:t>
      </w:r>
      <w:r w:rsidRPr="006A02C3">
        <w:rPr>
          <w:b/>
        </w:rPr>
        <w:t>WAREHOUSE_RECEIPT_TEMP</w:t>
      </w:r>
    </w:p>
    <w:p w14:paraId="0DDC3978" w14:textId="77777777" w:rsidR="00464553" w:rsidRPr="006A02C3" w:rsidRDefault="00464553" w:rsidP="00512E56">
      <w:pPr>
        <w:pStyle w:val="Heading5"/>
        <w:spacing w:line="360" w:lineRule="auto"/>
      </w:pPr>
      <w:r w:rsidRPr="006A02C3">
        <w:t>Từ chối kiểm kê</w:t>
      </w:r>
    </w:p>
    <w:p w14:paraId="549572AE" w14:textId="77777777" w:rsidR="00464553" w:rsidRPr="006A02C3" w:rsidRDefault="00464553">
      <w:pPr>
        <w:pStyle w:val="PAL0"/>
        <w:numPr>
          <w:ilvl w:val="0"/>
          <w:numId w:val="413"/>
        </w:numPr>
        <w:spacing w:line="360" w:lineRule="auto"/>
        <w:ind w:left="567"/>
      </w:pPr>
      <w:r w:rsidRPr="006A02C3">
        <w:t>Từ chối n kiếm kê (Khi người dùng tick chọn n dòng, click vào nút Từ chối)</w:t>
      </w:r>
    </w:p>
    <w:p w14:paraId="045D5EFF" w14:textId="77777777" w:rsidR="00464553" w:rsidRPr="006A02C3" w:rsidRDefault="00464553" w:rsidP="00512E56">
      <w:pPr>
        <w:pStyle w:val="PAL1"/>
        <w:spacing w:line="360" w:lineRule="auto"/>
      </w:pPr>
      <w:r w:rsidRPr="006A02C3">
        <w:t>Hệ thống hiển thị dialog confirm: Dữ liệu: theo bảng [Mô tả chi tiết các thành phần]</w:t>
      </w:r>
    </w:p>
    <w:p w14:paraId="0D1211B0" w14:textId="77777777" w:rsidR="00464553" w:rsidRPr="006A02C3" w:rsidRDefault="00464553">
      <w:pPr>
        <w:pStyle w:val="PAL0"/>
        <w:numPr>
          <w:ilvl w:val="0"/>
          <w:numId w:val="477"/>
        </w:numPr>
        <w:spacing w:line="360" w:lineRule="auto"/>
        <w:ind w:left="1701"/>
      </w:pPr>
      <w:r w:rsidRPr="006A02C3">
        <w:lastRenderedPageBreak/>
        <w:t>Chọn btn Đóng: đóng dialog confirm, không xảy ra sự kiện gì</w:t>
      </w:r>
    </w:p>
    <w:p w14:paraId="093D577F" w14:textId="77777777" w:rsidR="00464553" w:rsidRPr="006A02C3" w:rsidRDefault="00464553">
      <w:pPr>
        <w:pStyle w:val="PAL0"/>
        <w:numPr>
          <w:ilvl w:val="0"/>
          <w:numId w:val="477"/>
        </w:numPr>
        <w:spacing w:line="360" w:lineRule="auto"/>
        <w:ind w:left="1701"/>
      </w:pPr>
      <w:r w:rsidRPr="006A02C3">
        <w:t>Chọn btn Hủy: đóng dialog confirm &amp; thực hiện action</w:t>
      </w:r>
    </w:p>
    <w:p w14:paraId="11524C5A" w14:textId="77777777" w:rsidR="00464553" w:rsidRPr="006A02C3" w:rsidRDefault="00464553" w:rsidP="00512E56">
      <w:pPr>
        <w:pStyle w:val="PAL1"/>
        <w:spacing w:line="360" w:lineRule="auto"/>
      </w:pPr>
      <w:r w:rsidRPr="006A02C3">
        <w:t xml:space="preserve">Hệ thống thực hiện hủy kiểm kê: Hiển thị thông báo </w:t>
      </w:r>
    </w:p>
    <w:p w14:paraId="1D47C86D" w14:textId="77777777" w:rsidR="00464553" w:rsidRPr="006A02C3" w:rsidRDefault="00464553">
      <w:pPr>
        <w:pStyle w:val="PAL0"/>
        <w:numPr>
          <w:ilvl w:val="0"/>
          <w:numId w:val="478"/>
        </w:numPr>
        <w:spacing w:line="360" w:lineRule="auto"/>
        <w:ind w:left="1701"/>
      </w:pPr>
      <w:r w:rsidRPr="006A02C3">
        <w:t>[Icon Pass] + Hủy n kiểm kê thành công</w:t>
      </w:r>
    </w:p>
    <w:p w14:paraId="65E0CC1F" w14:textId="77777777" w:rsidR="00464553" w:rsidRPr="006A02C3" w:rsidRDefault="00464553">
      <w:pPr>
        <w:pStyle w:val="PAL0"/>
        <w:numPr>
          <w:ilvl w:val="0"/>
          <w:numId w:val="478"/>
        </w:numPr>
        <w:spacing w:line="360" w:lineRule="auto"/>
        <w:ind w:left="1701"/>
      </w:pPr>
      <w:r w:rsidRPr="006A02C3">
        <w:t>[Icon Fail] + Hủy m kiểm kê không thành công (m=0 thì ẩn dòng này)] [btn Đóng]</w:t>
      </w:r>
    </w:p>
    <w:p w14:paraId="7C03A8E2" w14:textId="77777777" w:rsidR="00464553" w:rsidRPr="006A02C3" w:rsidRDefault="00464553">
      <w:pPr>
        <w:pStyle w:val="PAL0"/>
        <w:numPr>
          <w:ilvl w:val="0"/>
          <w:numId w:val="479"/>
        </w:numPr>
        <w:spacing w:line="360" w:lineRule="auto"/>
        <w:ind w:left="1134"/>
      </w:pPr>
      <w:r w:rsidRPr="006A02C3">
        <w:t>Các trường hợp thất bại: kiểm kê không ở trạng thái Đang xử lý</w:t>
      </w:r>
    </w:p>
    <w:p w14:paraId="3372EE53" w14:textId="77777777" w:rsidR="00464553" w:rsidRPr="006A02C3" w:rsidRDefault="00464553">
      <w:pPr>
        <w:pStyle w:val="PAL0"/>
        <w:numPr>
          <w:ilvl w:val="0"/>
          <w:numId w:val="479"/>
        </w:numPr>
        <w:spacing w:line="360" w:lineRule="auto"/>
        <w:ind w:left="1134"/>
      </w:pPr>
      <w:r w:rsidRPr="006A02C3">
        <w:t>Khi nhấn btn Đóng sẽ reload màn hình danh sách – hiển thị dữ liệu mới nhất</w:t>
      </w:r>
    </w:p>
    <w:p w14:paraId="5B2DA252" w14:textId="77777777" w:rsidR="00464553" w:rsidRPr="006A02C3" w:rsidRDefault="00464553">
      <w:pPr>
        <w:pStyle w:val="PAL0"/>
        <w:numPr>
          <w:ilvl w:val="0"/>
          <w:numId w:val="479"/>
        </w:numPr>
        <w:spacing w:line="360" w:lineRule="auto"/>
        <w:ind w:left="1134"/>
      </w:pPr>
      <w:r w:rsidRPr="006A02C3">
        <w:t xml:space="preserve">Cập nhật CSDL. </w:t>
      </w:r>
    </w:p>
    <w:p w14:paraId="00B8F82A" w14:textId="77777777" w:rsidR="00464553" w:rsidRPr="006A02C3" w:rsidRDefault="00464553">
      <w:pPr>
        <w:pStyle w:val="PAL3"/>
        <w:numPr>
          <w:ilvl w:val="0"/>
          <w:numId w:val="480"/>
        </w:numPr>
      </w:pPr>
      <w:r w:rsidRPr="006A02C3">
        <w:t>Chuyển trạng thái đơn thành Đã từ chối</w:t>
      </w:r>
    </w:p>
    <w:p w14:paraId="5315049A" w14:textId="77777777" w:rsidR="00464553" w:rsidRPr="006A02C3" w:rsidRDefault="00464553">
      <w:pPr>
        <w:pStyle w:val="PAL3"/>
        <w:numPr>
          <w:ilvl w:val="0"/>
          <w:numId w:val="481"/>
        </w:numPr>
      </w:pPr>
      <w:r w:rsidRPr="006A02C3">
        <w:t>Bảng INVENTORY_CYCLE_COUNT</w:t>
      </w:r>
    </w:p>
    <w:p w14:paraId="685E5B44" w14:textId="77777777" w:rsidR="00464553" w:rsidRPr="006A02C3" w:rsidRDefault="00464553">
      <w:pPr>
        <w:pStyle w:val="PAL3"/>
        <w:numPr>
          <w:ilvl w:val="0"/>
          <w:numId w:val="482"/>
        </w:numPr>
      </w:pPr>
      <w:r w:rsidRPr="006A02C3">
        <w:t>CURRENT_STATUS = REJ</w:t>
      </w:r>
    </w:p>
    <w:p w14:paraId="06E02469" w14:textId="77777777" w:rsidR="00464553" w:rsidRPr="006A02C3" w:rsidRDefault="00464553">
      <w:pPr>
        <w:pStyle w:val="PAL3"/>
        <w:numPr>
          <w:ilvl w:val="0"/>
          <w:numId w:val="483"/>
        </w:numPr>
      </w:pPr>
      <w:r w:rsidRPr="006A02C3">
        <w:t>Bảng INVENTORY_CYCLE_COUNT_TRACKING</w:t>
      </w:r>
    </w:p>
    <w:p w14:paraId="5FE1886A" w14:textId="77777777" w:rsidR="00464553" w:rsidRPr="006A02C3" w:rsidRDefault="00464553">
      <w:pPr>
        <w:pStyle w:val="PAL4"/>
        <w:numPr>
          <w:ilvl w:val="0"/>
          <w:numId w:val="484"/>
        </w:numPr>
        <w:ind w:left="2835"/>
      </w:pPr>
      <w:r w:rsidRPr="006A02C3">
        <w:t>ACTION_ID = REJECT</w:t>
      </w:r>
    </w:p>
    <w:p w14:paraId="6A3B3428" w14:textId="77777777" w:rsidR="00464553" w:rsidRPr="006A02C3" w:rsidRDefault="00464553">
      <w:pPr>
        <w:pStyle w:val="PAL4"/>
        <w:numPr>
          <w:ilvl w:val="0"/>
          <w:numId w:val="484"/>
        </w:numPr>
        <w:ind w:left="2835"/>
      </w:pPr>
      <w:r w:rsidRPr="006A02C3">
        <w:t>PREV_STATE = Trạng thái trước khi Từ chối</w:t>
      </w:r>
    </w:p>
    <w:p w14:paraId="7C4CC0B6" w14:textId="77777777" w:rsidR="00464553" w:rsidRPr="006A02C3" w:rsidRDefault="00464553">
      <w:pPr>
        <w:pStyle w:val="PAL4"/>
        <w:numPr>
          <w:ilvl w:val="0"/>
          <w:numId w:val="484"/>
        </w:numPr>
        <w:ind w:left="2835"/>
      </w:pPr>
      <w:r w:rsidRPr="006A02C3">
        <w:t>CURR_STATE = Trạng thái sau khi Từ chối. Select NEXT_STATE from INVENTORY_APPROVAL_NEXT_STATE where APPROVAL_STEP_ID = Trạng thái hiện tại and ACTION_TYPE_ID = REJECT</w:t>
      </w:r>
    </w:p>
    <w:p w14:paraId="278A12AF" w14:textId="77777777" w:rsidR="00464553" w:rsidRPr="006A02C3" w:rsidRDefault="00464553">
      <w:pPr>
        <w:pStyle w:val="PAL4"/>
        <w:numPr>
          <w:ilvl w:val="0"/>
          <w:numId w:val="484"/>
        </w:numPr>
        <w:ind w:left="2835"/>
      </w:pPr>
      <w:r w:rsidRPr="006A02C3">
        <w:t>FACTOR_ID = Mã nhân viên của user login</w:t>
      </w:r>
    </w:p>
    <w:p w14:paraId="76FB941E" w14:textId="77777777" w:rsidR="00464553" w:rsidRPr="006A02C3" w:rsidRDefault="00464553">
      <w:pPr>
        <w:pStyle w:val="PAL4"/>
        <w:numPr>
          <w:ilvl w:val="0"/>
          <w:numId w:val="484"/>
        </w:numPr>
        <w:ind w:left="2835"/>
      </w:pPr>
      <w:r w:rsidRPr="006A02C3">
        <w:t>REASON = Lý do hủy</w:t>
      </w:r>
    </w:p>
    <w:p w14:paraId="2C6E4D38" w14:textId="77777777" w:rsidR="00464553" w:rsidRPr="006A02C3" w:rsidRDefault="00464553">
      <w:pPr>
        <w:pStyle w:val="PAL4"/>
        <w:numPr>
          <w:ilvl w:val="0"/>
          <w:numId w:val="484"/>
        </w:numPr>
        <w:ind w:left="2835"/>
      </w:pPr>
      <w:r w:rsidRPr="006A02C3">
        <w:t>NOTE = Ghi chú</w:t>
      </w:r>
    </w:p>
    <w:p w14:paraId="1E951CCF" w14:textId="77777777" w:rsidR="00464553" w:rsidRPr="006A02C3" w:rsidRDefault="00464553">
      <w:pPr>
        <w:pStyle w:val="PAL4"/>
        <w:numPr>
          <w:ilvl w:val="0"/>
          <w:numId w:val="484"/>
        </w:numPr>
        <w:ind w:left="2835"/>
      </w:pPr>
      <w:r w:rsidRPr="006A02C3">
        <w:t>LOGTIME = SYSDATE</w:t>
      </w:r>
    </w:p>
    <w:p w14:paraId="597F0544" w14:textId="09DC903A" w:rsidR="00464553" w:rsidRPr="006A02C3" w:rsidRDefault="00464553">
      <w:pPr>
        <w:pStyle w:val="PAL3"/>
        <w:numPr>
          <w:ilvl w:val="0"/>
          <w:numId w:val="480"/>
        </w:numPr>
      </w:pPr>
      <w:r w:rsidRPr="006A02C3">
        <w:lastRenderedPageBreak/>
        <w:t>Nếu là tồn kho thực tế &gt; tồn kho trên máy (chênh lệch &gt; 0)</w:t>
      </w:r>
    </w:p>
    <w:p w14:paraId="78F9FA42" w14:textId="77777777" w:rsidR="00464553" w:rsidRPr="006A02C3" w:rsidRDefault="00464553">
      <w:pPr>
        <w:pStyle w:val="PAL3"/>
        <w:numPr>
          <w:ilvl w:val="0"/>
          <w:numId w:val="485"/>
        </w:numPr>
      </w:pPr>
      <w:r w:rsidRPr="006A02C3">
        <w:t>Tăng tồn kho đáp ứng trong kho.</w:t>
      </w:r>
      <w:r w:rsidRPr="006A02C3">
        <w:rPr>
          <w:b/>
        </w:rPr>
        <w:t xml:space="preserve"> INVENTORY.AVAILABLE_QUANTITY</w:t>
      </w:r>
    </w:p>
    <w:p w14:paraId="2902C025" w14:textId="77777777" w:rsidR="00464553" w:rsidRPr="006A02C3" w:rsidRDefault="00464553">
      <w:pPr>
        <w:pStyle w:val="PAL3"/>
        <w:numPr>
          <w:ilvl w:val="0"/>
          <w:numId w:val="485"/>
        </w:numPr>
      </w:pPr>
      <w:r w:rsidRPr="006A02C3">
        <w:t xml:space="preserve">Tạo phiếu nhập kho tạm. </w:t>
      </w:r>
      <w:r w:rsidRPr="006A02C3">
        <w:rPr>
          <w:b/>
        </w:rPr>
        <w:t>WAREHOUSE_RECEIPT_TEMP</w:t>
      </w:r>
    </w:p>
    <w:p w14:paraId="6992232E" w14:textId="77777777" w:rsidR="00464553" w:rsidRPr="006A02C3" w:rsidRDefault="00464553" w:rsidP="00512E56">
      <w:pPr>
        <w:pStyle w:val="PAL1"/>
        <w:numPr>
          <w:ilvl w:val="0"/>
          <w:numId w:val="0"/>
        </w:numPr>
        <w:spacing w:line="360" w:lineRule="auto"/>
      </w:pPr>
    </w:p>
    <w:p w14:paraId="265C9073" w14:textId="1534C423" w:rsidR="00464553" w:rsidRPr="006A02C3" w:rsidRDefault="00464553" w:rsidP="00512E56">
      <w:pPr>
        <w:pStyle w:val="Heading3"/>
        <w:spacing w:line="360" w:lineRule="auto"/>
        <w:rPr>
          <w:szCs w:val="24"/>
        </w:rPr>
      </w:pPr>
      <w:bookmarkStart w:id="41" w:name="_Toc235626131"/>
      <w:r w:rsidRPr="006A02C3">
        <w:rPr>
          <w:szCs w:val="24"/>
        </w:rPr>
        <w:t>Nhập kiểm kê kho</w:t>
      </w:r>
      <w:bookmarkEnd w:id="41"/>
    </w:p>
    <w:p w14:paraId="481E6577" w14:textId="77777777" w:rsidR="00464553" w:rsidRPr="006A02C3" w:rsidRDefault="00464553" w:rsidP="00512E56">
      <w:pPr>
        <w:pStyle w:val="Heading4"/>
        <w:spacing w:line="360" w:lineRule="auto"/>
      </w:pPr>
      <w:r w:rsidRPr="006A02C3">
        <w:t>Thông tin chung chức năng</w:t>
      </w:r>
    </w:p>
    <w:p w14:paraId="51277054" w14:textId="77777777" w:rsidR="00464553" w:rsidRPr="006A02C3" w:rsidRDefault="00464553" w:rsidP="00512E56">
      <w:pPr>
        <w:spacing w:line="360" w:lineRule="auto"/>
        <w:jc w:val="center"/>
      </w:pPr>
      <w:r w:rsidRPr="006A02C3">
        <w:rPr>
          <w:noProof/>
        </w:rPr>
        <w:drawing>
          <wp:inline distT="0" distB="0" distL="0" distR="0" wp14:anchorId="62D555FC" wp14:editId="2D509B63">
            <wp:extent cx="5695238" cy="2542857"/>
            <wp:effectExtent l="0" t="0" r="1270" b="0"/>
            <wp:docPr id="5274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16586" name=""/>
                    <pic:cNvPicPr/>
                  </pic:nvPicPr>
                  <pic:blipFill>
                    <a:blip r:embed="rId142"/>
                    <a:stretch>
                      <a:fillRect/>
                    </a:stretch>
                  </pic:blipFill>
                  <pic:spPr>
                    <a:xfrm>
                      <a:off x="0" y="0"/>
                      <a:ext cx="5695238" cy="2542857"/>
                    </a:xfrm>
                    <a:prstGeom prst="rect">
                      <a:avLst/>
                    </a:prstGeom>
                  </pic:spPr>
                </pic:pic>
              </a:graphicData>
            </a:graphic>
          </wp:inline>
        </w:drawing>
      </w:r>
    </w:p>
    <w:p w14:paraId="710D2825" w14:textId="77777777" w:rsidR="00464553" w:rsidRPr="006A02C3" w:rsidRDefault="00464553" w:rsidP="00512E56">
      <w:pPr>
        <w:pStyle w:val="Para1"/>
        <w:spacing w:line="360" w:lineRule="auto"/>
      </w:pPr>
      <w:r w:rsidRPr="006A02C3">
        <w:t>Tác nhân: người dùng Head Office được phân quyền sử dụng chức năng</w:t>
      </w:r>
    </w:p>
    <w:p w14:paraId="20CA0748" w14:textId="77777777" w:rsidR="00464553" w:rsidRPr="00AB4289" w:rsidRDefault="00464553" w:rsidP="00512E56">
      <w:pPr>
        <w:pStyle w:val="Para1"/>
        <w:spacing w:line="360" w:lineRule="auto"/>
      </w:pPr>
      <w:r w:rsidRPr="006A02C3">
        <w:t xml:space="preserve">Ý nghĩa chức năng: cho phép quản lý các giao dịch Nhập kiểm kê kho </w:t>
      </w:r>
      <w:r w:rsidRPr="006A02C3">
        <w:rPr>
          <w:i/>
          <w:iCs/>
        </w:rPr>
        <w:t>(Xem danh sách, Tìm kiếm, Nhập, Hủy, Hoàn thành nhập kiểm kê kho)</w:t>
      </w:r>
    </w:p>
    <w:p w14:paraId="3384E48D" w14:textId="585CFC67" w:rsidR="00AB4289" w:rsidRPr="006A02C3" w:rsidRDefault="00AB4289" w:rsidP="00512E56">
      <w:pPr>
        <w:pStyle w:val="Para1"/>
        <w:spacing w:line="360" w:lineRule="auto"/>
      </w:pPr>
      <w:r>
        <w:t>Đường dẫn: Kho &gt;&gt; Nhập kiểm kê kho</w:t>
      </w:r>
    </w:p>
    <w:p w14:paraId="0186281B" w14:textId="77777777" w:rsidR="00464553" w:rsidRPr="006A02C3" w:rsidRDefault="00464553" w:rsidP="00512E56">
      <w:pPr>
        <w:pStyle w:val="Heading4"/>
        <w:spacing w:line="360" w:lineRule="auto"/>
      </w:pPr>
      <w:r w:rsidRPr="006A02C3">
        <w:lastRenderedPageBreak/>
        <w:t>Màn hình</w:t>
      </w:r>
    </w:p>
    <w:p w14:paraId="12BD4A36" w14:textId="77777777" w:rsidR="00464553" w:rsidRPr="006A02C3" w:rsidRDefault="00464553" w:rsidP="00512E56">
      <w:pPr>
        <w:pStyle w:val="Heading5"/>
        <w:spacing w:line="360" w:lineRule="auto"/>
      </w:pPr>
      <w:r w:rsidRPr="006A02C3">
        <w:t>Quản lý nhập kiểm kê kho</w:t>
      </w:r>
    </w:p>
    <w:p w14:paraId="02D4A827" w14:textId="77777777" w:rsidR="00464553" w:rsidRPr="006A02C3" w:rsidRDefault="00464553" w:rsidP="00512E56">
      <w:pPr>
        <w:spacing w:line="360" w:lineRule="auto"/>
      </w:pPr>
      <w:r w:rsidRPr="006A02C3">
        <w:rPr>
          <w:noProof/>
        </w:rPr>
        <w:drawing>
          <wp:inline distT="0" distB="0" distL="0" distR="0" wp14:anchorId="0865F298" wp14:editId="4A186B96">
            <wp:extent cx="8229600" cy="4050030"/>
            <wp:effectExtent l="0" t="0" r="0" b="0"/>
            <wp:docPr id="2124765323" name="Picture 212476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8229600" cy="4050030"/>
                    </a:xfrm>
                    <a:prstGeom prst="rect">
                      <a:avLst/>
                    </a:prstGeom>
                  </pic:spPr>
                </pic:pic>
              </a:graphicData>
            </a:graphic>
          </wp:inline>
        </w:drawing>
      </w:r>
    </w:p>
    <w:p w14:paraId="3343976E" w14:textId="77777777" w:rsidR="00464553" w:rsidRPr="006A02C3" w:rsidRDefault="00464553" w:rsidP="00512E56">
      <w:pPr>
        <w:spacing w:line="360" w:lineRule="auto"/>
      </w:pPr>
    </w:p>
    <w:p w14:paraId="43151C16" w14:textId="77777777" w:rsidR="00464553" w:rsidRPr="006A02C3" w:rsidRDefault="00464553" w:rsidP="00512E56">
      <w:pPr>
        <w:spacing w:line="360" w:lineRule="auto"/>
      </w:pPr>
    </w:p>
    <w:p w14:paraId="1BE344E9" w14:textId="77777777" w:rsidR="00464553" w:rsidRPr="006A02C3" w:rsidRDefault="00464553" w:rsidP="00512E56">
      <w:pPr>
        <w:spacing w:line="360" w:lineRule="auto"/>
        <w:rPr>
          <w:lang w:eastAsia="ar-SA"/>
        </w:rPr>
      </w:pPr>
      <w:r w:rsidRPr="006A02C3">
        <w:rPr>
          <w:noProof/>
        </w:rPr>
        <w:lastRenderedPageBreak/>
        <w:drawing>
          <wp:inline distT="0" distB="0" distL="0" distR="0" wp14:anchorId="25E44671" wp14:editId="416F1493">
            <wp:extent cx="8229600" cy="4006850"/>
            <wp:effectExtent l="0" t="0" r="0" b="0"/>
            <wp:docPr id="2124765324" name="Picture 212476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8229600" cy="4006850"/>
                    </a:xfrm>
                    <a:prstGeom prst="rect">
                      <a:avLst/>
                    </a:prstGeom>
                  </pic:spPr>
                </pic:pic>
              </a:graphicData>
            </a:graphic>
          </wp:inline>
        </w:drawing>
      </w:r>
    </w:p>
    <w:p w14:paraId="78D75065" w14:textId="77777777" w:rsidR="00464553" w:rsidRPr="006A02C3" w:rsidRDefault="00464553" w:rsidP="00512E56">
      <w:pPr>
        <w:pStyle w:val="Heading5"/>
        <w:spacing w:line="360" w:lineRule="auto"/>
      </w:pPr>
      <w:r w:rsidRPr="006A02C3">
        <w:t>Nhập kiểm kê kho</w:t>
      </w:r>
    </w:p>
    <w:p w14:paraId="773423E8" w14:textId="77777777" w:rsidR="00464553" w:rsidRPr="006A02C3" w:rsidRDefault="00464553" w:rsidP="00512E56">
      <w:pPr>
        <w:spacing w:line="360" w:lineRule="auto"/>
        <w:rPr>
          <w:noProof/>
        </w:rPr>
      </w:pPr>
      <w:r w:rsidRPr="006A02C3">
        <w:rPr>
          <w:noProof/>
        </w:rPr>
        <w:lastRenderedPageBreak/>
        <w:drawing>
          <wp:inline distT="0" distB="0" distL="0" distR="0" wp14:anchorId="5D7515BB" wp14:editId="6FCF87F7">
            <wp:extent cx="8229600" cy="4050030"/>
            <wp:effectExtent l="0" t="0" r="0" b="0"/>
            <wp:docPr id="2124765325" name="Picture 212476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8229600" cy="4050030"/>
                    </a:xfrm>
                    <a:prstGeom prst="rect">
                      <a:avLst/>
                    </a:prstGeom>
                  </pic:spPr>
                </pic:pic>
              </a:graphicData>
            </a:graphic>
          </wp:inline>
        </w:drawing>
      </w:r>
    </w:p>
    <w:p w14:paraId="265266CE" w14:textId="77777777" w:rsidR="00464553" w:rsidRPr="006A02C3" w:rsidRDefault="00464553" w:rsidP="00512E56">
      <w:pPr>
        <w:pStyle w:val="Heading6"/>
        <w:spacing w:line="360" w:lineRule="auto"/>
        <w:rPr>
          <w:szCs w:val="24"/>
        </w:rPr>
      </w:pPr>
      <w:r w:rsidRPr="006A02C3">
        <w:rPr>
          <w:szCs w:val="24"/>
        </w:rPr>
        <w:t>Nhập thông tin cho 1  sản phẩm</w:t>
      </w:r>
    </w:p>
    <w:p w14:paraId="423EB97D" w14:textId="77777777" w:rsidR="00464553" w:rsidRPr="006A02C3" w:rsidRDefault="00464553" w:rsidP="00512E56">
      <w:pPr>
        <w:spacing w:line="360" w:lineRule="auto"/>
        <w:rPr>
          <w:noProof/>
        </w:rPr>
      </w:pPr>
    </w:p>
    <w:p w14:paraId="7B5EC347" w14:textId="77777777" w:rsidR="00464553" w:rsidRPr="006A02C3" w:rsidRDefault="00464553" w:rsidP="00512E56">
      <w:pPr>
        <w:spacing w:line="360" w:lineRule="auto"/>
        <w:jc w:val="center"/>
        <w:rPr>
          <w:noProof/>
        </w:rPr>
      </w:pPr>
      <w:r w:rsidRPr="006A02C3">
        <w:rPr>
          <w:noProof/>
        </w:rPr>
        <w:lastRenderedPageBreak/>
        <w:drawing>
          <wp:inline distT="0" distB="0" distL="0" distR="0" wp14:anchorId="079FF131" wp14:editId="1DF48BFE">
            <wp:extent cx="5095238" cy="3828571"/>
            <wp:effectExtent l="0" t="0" r="0" b="635"/>
            <wp:docPr id="2124765326" name="Picture 212476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095238" cy="3828571"/>
                    </a:xfrm>
                    <a:prstGeom prst="rect">
                      <a:avLst/>
                    </a:prstGeom>
                  </pic:spPr>
                </pic:pic>
              </a:graphicData>
            </a:graphic>
          </wp:inline>
        </w:drawing>
      </w:r>
    </w:p>
    <w:p w14:paraId="7D7676F2" w14:textId="77777777" w:rsidR="00464553" w:rsidRPr="006A02C3" w:rsidRDefault="00464553" w:rsidP="00512E56">
      <w:pPr>
        <w:pStyle w:val="Heading6"/>
        <w:spacing w:line="360" w:lineRule="auto"/>
        <w:rPr>
          <w:szCs w:val="24"/>
        </w:rPr>
      </w:pPr>
      <w:r w:rsidRPr="006A02C3">
        <w:rPr>
          <w:szCs w:val="24"/>
        </w:rPr>
        <w:t xml:space="preserve"> Nhập thông tin cho n sản phẩm </w:t>
      </w:r>
    </w:p>
    <w:p w14:paraId="44BE215E" w14:textId="77777777" w:rsidR="00464553" w:rsidRPr="006A02C3" w:rsidRDefault="00464553" w:rsidP="00512E56">
      <w:pPr>
        <w:spacing w:line="360" w:lineRule="auto"/>
        <w:rPr>
          <w:noProof/>
        </w:rPr>
      </w:pPr>
    </w:p>
    <w:p w14:paraId="4D12EBF0" w14:textId="77777777" w:rsidR="00464553" w:rsidRPr="006A02C3" w:rsidRDefault="00464553" w:rsidP="00512E56">
      <w:pPr>
        <w:spacing w:line="360" w:lineRule="auto"/>
        <w:rPr>
          <w:noProof/>
        </w:rPr>
      </w:pPr>
      <w:r w:rsidRPr="006A02C3">
        <w:rPr>
          <w:noProof/>
        </w:rPr>
        <w:lastRenderedPageBreak/>
        <w:drawing>
          <wp:inline distT="0" distB="0" distL="0" distR="0" wp14:anchorId="49AB42AD" wp14:editId="4A29B18D">
            <wp:extent cx="5095238" cy="3923809"/>
            <wp:effectExtent l="0" t="0" r="0" b="635"/>
            <wp:docPr id="2124765327" name="Picture 212476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095238" cy="3923809"/>
                    </a:xfrm>
                    <a:prstGeom prst="rect">
                      <a:avLst/>
                    </a:prstGeom>
                  </pic:spPr>
                </pic:pic>
              </a:graphicData>
            </a:graphic>
          </wp:inline>
        </w:drawing>
      </w:r>
    </w:p>
    <w:p w14:paraId="69F23964" w14:textId="77777777" w:rsidR="00464553" w:rsidRPr="006A02C3" w:rsidRDefault="00464553" w:rsidP="00512E56">
      <w:pPr>
        <w:spacing w:line="360" w:lineRule="auto"/>
        <w:jc w:val="center"/>
        <w:rPr>
          <w:noProof/>
        </w:rPr>
      </w:pPr>
    </w:p>
    <w:p w14:paraId="0C909E0D" w14:textId="77777777" w:rsidR="00464553" w:rsidRPr="006A02C3" w:rsidRDefault="00464553" w:rsidP="00512E56">
      <w:pPr>
        <w:pStyle w:val="Heading5"/>
        <w:spacing w:line="360" w:lineRule="auto"/>
      </w:pPr>
      <w:r w:rsidRPr="006A02C3">
        <w:t>Hoàn thành nhập kiểm kê kho</w:t>
      </w:r>
    </w:p>
    <w:p w14:paraId="230C21B4" w14:textId="77777777" w:rsidR="00464553" w:rsidRPr="006A02C3" w:rsidRDefault="00464553" w:rsidP="00512E56">
      <w:pPr>
        <w:spacing w:line="360" w:lineRule="auto"/>
      </w:pPr>
      <w:r w:rsidRPr="006A02C3">
        <w:rPr>
          <w:noProof/>
        </w:rPr>
        <w:lastRenderedPageBreak/>
        <w:drawing>
          <wp:inline distT="0" distB="0" distL="0" distR="0" wp14:anchorId="3C8D4BBC" wp14:editId="139F3927">
            <wp:extent cx="5647619" cy="2942857"/>
            <wp:effectExtent l="0" t="0" r="0" b="0"/>
            <wp:docPr id="2124765328" name="Picture 212476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647619" cy="2942857"/>
                    </a:xfrm>
                    <a:prstGeom prst="rect">
                      <a:avLst/>
                    </a:prstGeom>
                  </pic:spPr>
                </pic:pic>
              </a:graphicData>
            </a:graphic>
          </wp:inline>
        </w:drawing>
      </w:r>
    </w:p>
    <w:p w14:paraId="2375CD16" w14:textId="77777777" w:rsidR="00464553" w:rsidRPr="006A02C3" w:rsidRDefault="00464553" w:rsidP="00512E56">
      <w:pPr>
        <w:spacing w:line="360" w:lineRule="auto"/>
      </w:pPr>
    </w:p>
    <w:p w14:paraId="79497E89" w14:textId="77777777" w:rsidR="00464553" w:rsidRPr="006A02C3" w:rsidRDefault="00464553">
      <w:pPr>
        <w:pStyle w:val="Heading4"/>
        <w:numPr>
          <w:ilvl w:val="3"/>
          <w:numId w:val="10"/>
        </w:numPr>
        <w:tabs>
          <w:tab w:val="clear" w:pos="1584"/>
        </w:tabs>
        <w:spacing w:line="360" w:lineRule="auto"/>
        <w:ind w:left="450" w:hanging="360"/>
      </w:pPr>
      <w:r w:rsidRPr="006A02C3">
        <w:t>Mô tả chi tiết các thành phần</w:t>
      </w:r>
    </w:p>
    <w:p w14:paraId="13883ACB" w14:textId="77777777" w:rsidR="00464553" w:rsidRPr="006A02C3" w:rsidRDefault="00464553" w:rsidP="00512E56">
      <w:pPr>
        <w:pStyle w:val="Heading5"/>
        <w:spacing w:line="360" w:lineRule="auto"/>
      </w:pPr>
      <w:r w:rsidRPr="006A02C3">
        <w:t>Quản lý nhập kiểm kê kho</w:t>
      </w:r>
    </w:p>
    <w:tbl>
      <w:tblPr>
        <w:tblW w:w="136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28"/>
        <w:gridCol w:w="2070"/>
        <w:gridCol w:w="1800"/>
        <w:gridCol w:w="1598"/>
        <w:gridCol w:w="1530"/>
        <w:gridCol w:w="5850"/>
      </w:tblGrid>
      <w:tr w:rsidR="00464553" w:rsidRPr="006A02C3" w14:paraId="7A154C96" w14:textId="77777777" w:rsidTr="006D0B7A">
        <w:trPr>
          <w:tblHeader/>
        </w:trPr>
        <w:tc>
          <w:tcPr>
            <w:tcW w:w="828" w:type="dxa"/>
            <w:shd w:val="pct5" w:color="auto" w:fill="FFFFFF"/>
          </w:tcPr>
          <w:p w14:paraId="6C443C4F"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STT</w:t>
            </w:r>
          </w:p>
        </w:tc>
        <w:tc>
          <w:tcPr>
            <w:tcW w:w="2070" w:type="dxa"/>
            <w:shd w:val="pct5" w:color="auto" w:fill="FFFFFF"/>
          </w:tcPr>
          <w:p w14:paraId="10CA963E"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Tên</w:t>
            </w:r>
          </w:p>
        </w:tc>
        <w:tc>
          <w:tcPr>
            <w:tcW w:w="1800" w:type="dxa"/>
            <w:shd w:val="pct5" w:color="auto" w:fill="FFFFFF"/>
          </w:tcPr>
          <w:p w14:paraId="46F27F98"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 xml:space="preserve">Kiểu dữ liệu </w:t>
            </w:r>
          </w:p>
          <w:p w14:paraId="6015D776"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[Độ dài dữ liệu]</w:t>
            </w:r>
          </w:p>
        </w:tc>
        <w:tc>
          <w:tcPr>
            <w:tcW w:w="1598" w:type="dxa"/>
            <w:shd w:val="pct5" w:color="auto" w:fill="FFFFFF"/>
          </w:tcPr>
          <w:p w14:paraId="40F7C3A0"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Input/Output</w:t>
            </w:r>
          </w:p>
        </w:tc>
        <w:tc>
          <w:tcPr>
            <w:tcW w:w="1530" w:type="dxa"/>
            <w:shd w:val="pct5" w:color="auto" w:fill="FFFFFF"/>
          </w:tcPr>
          <w:p w14:paraId="7C18B154" w14:textId="77777777" w:rsidR="00464553" w:rsidRPr="006A02C3" w:rsidRDefault="00464553" w:rsidP="00512E56">
            <w:pPr>
              <w:pStyle w:val="Bang"/>
              <w:spacing w:line="360" w:lineRule="auto"/>
              <w:rPr>
                <w:rFonts w:cs="Times New Roman"/>
                <w:sz w:val="24"/>
                <w:szCs w:val="24"/>
              </w:rPr>
            </w:pPr>
            <w:r w:rsidRPr="006A02C3">
              <w:rPr>
                <w:rFonts w:cs="Times New Roman"/>
                <w:sz w:val="24"/>
                <w:szCs w:val="24"/>
              </w:rPr>
              <w:t>Giá trị khởi tạo</w:t>
            </w:r>
          </w:p>
        </w:tc>
        <w:tc>
          <w:tcPr>
            <w:tcW w:w="5850" w:type="dxa"/>
            <w:shd w:val="pct5" w:color="auto" w:fill="FFFFFF"/>
          </w:tcPr>
          <w:p w14:paraId="5A57EC69" w14:textId="77777777" w:rsidR="00464553" w:rsidRPr="006A02C3" w:rsidRDefault="00464553" w:rsidP="00512E56">
            <w:pPr>
              <w:pStyle w:val="Bang"/>
              <w:spacing w:line="360" w:lineRule="auto"/>
              <w:rPr>
                <w:rFonts w:cs="Times New Roman"/>
                <w:b/>
                <w:sz w:val="24"/>
                <w:szCs w:val="24"/>
              </w:rPr>
            </w:pPr>
            <w:r w:rsidRPr="006A02C3">
              <w:rPr>
                <w:rFonts w:cs="Times New Roman"/>
                <w:b/>
                <w:sz w:val="24"/>
                <w:szCs w:val="24"/>
              </w:rPr>
              <w:t>Mô tả</w:t>
            </w:r>
            <w:r w:rsidRPr="006A02C3">
              <w:rPr>
                <w:rFonts w:cs="Times New Roman"/>
                <w:sz w:val="24"/>
                <w:szCs w:val="24"/>
              </w:rPr>
              <w:t xml:space="preserve"> (Mapping với CSDL nếu có)</w:t>
            </w:r>
          </w:p>
        </w:tc>
      </w:tr>
      <w:tr w:rsidR="00464553" w:rsidRPr="006A02C3" w14:paraId="014F2FC2" w14:textId="77777777" w:rsidTr="006D0B7A">
        <w:tc>
          <w:tcPr>
            <w:tcW w:w="13676" w:type="dxa"/>
            <w:gridSpan w:val="6"/>
          </w:tcPr>
          <w:p w14:paraId="1E280B8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Điều kiện tìm kiếm</w:t>
            </w:r>
          </w:p>
        </w:tc>
      </w:tr>
      <w:tr w:rsidR="00464553" w:rsidRPr="006A02C3" w14:paraId="068B3284" w14:textId="77777777" w:rsidTr="006D0B7A">
        <w:tc>
          <w:tcPr>
            <w:tcW w:w="828" w:type="dxa"/>
          </w:tcPr>
          <w:p w14:paraId="55E7E6AA"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3C88E2A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6A6BC5E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MultiSelect </w:t>
            </w:r>
            <w:r w:rsidRPr="006A02C3">
              <w:rPr>
                <w:rFonts w:ascii="Times New Roman" w:hAnsi="Times New Roman"/>
                <w:sz w:val="24"/>
                <w:szCs w:val="24"/>
              </w:rPr>
              <w:lastRenderedPageBreak/>
              <w:t>Chips Autocomplete</w:t>
            </w:r>
          </w:p>
        </w:tc>
        <w:tc>
          <w:tcPr>
            <w:tcW w:w="1598" w:type="dxa"/>
          </w:tcPr>
          <w:p w14:paraId="439439A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lastRenderedPageBreak/>
              <w:t>Input</w:t>
            </w:r>
          </w:p>
        </w:tc>
        <w:tc>
          <w:tcPr>
            <w:tcW w:w="1530" w:type="dxa"/>
          </w:tcPr>
          <w:p w14:paraId="2875D7B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[Đơn vị cấp cao nhất </w:t>
            </w:r>
            <w:r w:rsidRPr="006A02C3">
              <w:rPr>
                <w:rFonts w:ascii="Times New Roman" w:hAnsi="Times New Roman"/>
                <w:sz w:val="24"/>
                <w:szCs w:val="24"/>
              </w:rPr>
              <w:lastRenderedPageBreak/>
              <w:t>được phân quyền]</w:t>
            </w:r>
          </w:p>
        </w:tc>
        <w:tc>
          <w:tcPr>
            <w:tcW w:w="5850" w:type="dxa"/>
          </w:tcPr>
          <w:p w14:paraId="4BE0C1CC" w14:textId="77777777" w:rsidR="00464553" w:rsidRPr="006A02C3" w:rsidRDefault="00464553" w:rsidP="00C87C71">
            <w:pPr>
              <w:pStyle w:val="GDP1"/>
            </w:pPr>
            <w:r w:rsidRPr="006A02C3">
              <w:lastRenderedPageBreak/>
              <w:t xml:space="preserve">Tập giá trị: {Load danh sách đơn vị trạng thái Hoạt động thuộc phân quyền của user login – hiển </w:t>
            </w:r>
            <w:r w:rsidRPr="006A02C3">
              <w:lastRenderedPageBreak/>
              <w:t>thị theo cấu trúc cây}. Hiển thị [Mã – Tên đơn vị]</w:t>
            </w:r>
          </w:p>
          <w:p w14:paraId="08778BCD" w14:textId="77777777" w:rsidR="00464553" w:rsidRPr="006A02C3" w:rsidRDefault="00464553" w:rsidP="00C87C71">
            <w:pPr>
              <w:pStyle w:val="GDP1"/>
            </w:pPr>
            <w:r w:rsidRPr="006A02C3">
              <w:t>Autocomplete gần đúng, không phân biệt hoa thường, không phân biệt dấu theo Mã hoặc Tên đơn vị (LIKE upper(‘%từ khóa đã bỏ dấu%’))</w:t>
            </w:r>
          </w:p>
          <w:p w14:paraId="6D3ADF08" w14:textId="77777777" w:rsidR="00464553" w:rsidRPr="006A02C3" w:rsidRDefault="00464553" w:rsidP="00C87C71">
            <w:pPr>
              <w:pStyle w:val="GDP1"/>
            </w:pPr>
            <w:r w:rsidRPr="006A02C3">
              <w:t>Load danh sách đơn vị đệ quy từ STAFF_DIST_UNIT_REF với Staff_id = Id user đang đăng nhập, Job_title_id = Chức vụ đang sử dụng, Dist_unit_id = Id đơn vị quản lý sử dụng. Từ Dist_unit_id join DIST_UNIT lấy Node_code – Node_ name</w:t>
            </w:r>
          </w:p>
        </w:tc>
      </w:tr>
      <w:tr w:rsidR="00464553" w:rsidRPr="006A02C3" w14:paraId="3CC54FA4" w14:textId="77777777" w:rsidTr="006D0B7A">
        <w:tc>
          <w:tcPr>
            <w:tcW w:w="828" w:type="dxa"/>
          </w:tcPr>
          <w:p w14:paraId="251DA821"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7DC7B9F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Mã kiểm kê</w:t>
            </w:r>
          </w:p>
        </w:tc>
        <w:tc>
          <w:tcPr>
            <w:tcW w:w="1800" w:type="dxa"/>
          </w:tcPr>
          <w:p w14:paraId="72368A4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[128]</w:t>
            </w:r>
          </w:p>
        </w:tc>
        <w:tc>
          <w:tcPr>
            <w:tcW w:w="1598" w:type="dxa"/>
          </w:tcPr>
          <w:p w14:paraId="3164AE2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E78C8B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AB9963B" w14:textId="77777777" w:rsidR="00464553" w:rsidRPr="006A02C3" w:rsidRDefault="00464553" w:rsidP="00C87C71">
            <w:pPr>
              <w:pStyle w:val="GDP1"/>
            </w:pPr>
          </w:p>
        </w:tc>
      </w:tr>
      <w:tr w:rsidR="00464553" w:rsidRPr="009F3346" w14:paraId="3B7DE5D2" w14:textId="77777777" w:rsidTr="006D0B7A">
        <w:tc>
          <w:tcPr>
            <w:tcW w:w="828" w:type="dxa"/>
          </w:tcPr>
          <w:p w14:paraId="788D2A4E"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5A9CE97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tạo</w:t>
            </w:r>
          </w:p>
        </w:tc>
        <w:tc>
          <w:tcPr>
            <w:tcW w:w="1800" w:type="dxa"/>
          </w:tcPr>
          <w:p w14:paraId="50B5999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61D2903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5F2B3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2ADEAC1F" w14:textId="77777777" w:rsidR="00464553" w:rsidRPr="00BD3193" w:rsidRDefault="00464553" w:rsidP="00C87C71">
            <w:pPr>
              <w:pStyle w:val="GDP1"/>
              <w:rPr>
                <w:lang w:val="pt-BR"/>
              </w:rPr>
            </w:pPr>
            <w:r w:rsidRPr="00BD3193">
              <w:rPr>
                <w:lang w:val="pt-BR"/>
              </w:rPr>
              <w:t>Gồm 2 calendar Từ ngày – Đến ngày</w:t>
            </w:r>
          </w:p>
        </w:tc>
      </w:tr>
      <w:tr w:rsidR="00464553" w:rsidRPr="009F3346" w14:paraId="7BA56044" w14:textId="77777777" w:rsidTr="006D0B7A">
        <w:tc>
          <w:tcPr>
            <w:tcW w:w="828" w:type="dxa"/>
          </w:tcPr>
          <w:p w14:paraId="67E68AD8" w14:textId="77777777" w:rsidR="00464553" w:rsidRPr="00BD3193" w:rsidRDefault="00464553" w:rsidP="009F3346">
            <w:pPr>
              <w:pStyle w:val="TableData12"/>
              <w:numPr>
                <w:ilvl w:val="0"/>
                <w:numId w:val="548"/>
              </w:numPr>
              <w:spacing w:line="360" w:lineRule="auto"/>
              <w:rPr>
                <w:rFonts w:ascii="Times New Roman" w:hAnsi="Times New Roman"/>
                <w:sz w:val="24"/>
                <w:szCs w:val="24"/>
                <w:lang w:val="pt-BR"/>
              </w:rPr>
            </w:pPr>
          </w:p>
        </w:tc>
        <w:tc>
          <w:tcPr>
            <w:tcW w:w="2070" w:type="dxa"/>
          </w:tcPr>
          <w:p w14:paraId="12696D58" w14:textId="77777777" w:rsidR="00464553" w:rsidRPr="00BD3193" w:rsidRDefault="00464553" w:rsidP="00512E56">
            <w:pPr>
              <w:pStyle w:val="TableData12"/>
              <w:spacing w:line="360" w:lineRule="auto"/>
              <w:rPr>
                <w:rFonts w:ascii="Times New Roman" w:hAnsi="Times New Roman"/>
                <w:sz w:val="24"/>
                <w:szCs w:val="24"/>
                <w:lang w:val="pt-BR"/>
              </w:rPr>
            </w:pPr>
            <w:r w:rsidRPr="00BD3193">
              <w:rPr>
                <w:rFonts w:ascii="Times New Roman" w:hAnsi="Times New Roman"/>
                <w:sz w:val="24"/>
                <w:szCs w:val="24"/>
                <w:lang w:val="pt-BR"/>
              </w:rPr>
              <w:t>Ngày bắt đầu kiểm kê</w:t>
            </w:r>
          </w:p>
        </w:tc>
        <w:tc>
          <w:tcPr>
            <w:tcW w:w="1800" w:type="dxa"/>
          </w:tcPr>
          <w:p w14:paraId="7194798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6806D82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699E4AB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8A561C9" w14:textId="77777777" w:rsidR="00464553" w:rsidRPr="00BD3193" w:rsidRDefault="00464553" w:rsidP="00C87C71">
            <w:pPr>
              <w:pStyle w:val="GDP1"/>
              <w:rPr>
                <w:lang w:val="pt-BR"/>
              </w:rPr>
            </w:pPr>
            <w:r w:rsidRPr="00BD3193">
              <w:rPr>
                <w:lang w:val="pt-BR"/>
              </w:rPr>
              <w:t>Gồm 2 calendar Từ ngày – Đến ngày</w:t>
            </w:r>
          </w:p>
        </w:tc>
      </w:tr>
      <w:tr w:rsidR="00464553" w:rsidRPr="006A02C3" w14:paraId="5C4591BB" w14:textId="77777777" w:rsidTr="006D0B7A">
        <w:tc>
          <w:tcPr>
            <w:tcW w:w="828" w:type="dxa"/>
          </w:tcPr>
          <w:p w14:paraId="126B0179" w14:textId="77777777" w:rsidR="00464553" w:rsidRPr="00BD3193" w:rsidRDefault="00464553" w:rsidP="009F3346">
            <w:pPr>
              <w:pStyle w:val="TableData12"/>
              <w:numPr>
                <w:ilvl w:val="0"/>
                <w:numId w:val="548"/>
              </w:numPr>
              <w:spacing w:line="360" w:lineRule="auto"/>
              <w:rPr>
                <w:rFonts w:ascii="Times New Roman" w:hAnsi="Times New Roman"/>
                <w:sz w:val="24"/>
                <w:szCs w:val="24"/>
                <w:lang w:val="pt-BR"/>
              </w:rPr>
            </w:pPr>
          </w:p>
        </w:tc>
        <w:tc>
          <w:tcPr>
            <w:tcW w:w="2070" w:type="dxa"/>
          </w:tcPr>
          <w:p w14:paraId="2E2440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3FD1C56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6D8FB04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C69764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4EBFC94" w14:textId="77777777" w:rsidR="00464553" w:rsidRPr="006A02C3" w:rsidRDefault="00464553" w:rsidP="00C87C71">
            <w:pPr>
              <w:pStyle w:val="GDP1"/>
            </w:pPr>
            <w:r w:rsidRPr="006A02C3">
              <w:t>Tập giá trị {Load từ bảng ?}</w:t>
            </w:r>
          </w:p>
        </w:tc>
      </w:tr>
      <w:tr w:rsidR="00464553" w:rsidRPr="006A02C3" w14:paraId="302A3B0B" w14:textId="77777777" w:rsidTr="006D0B7A">
        <w:tc>
          <w:tcPr>
            <w:tcW w:w="828" w:type="dxa"/>
          </w:tcPr>
          <w:p w14:paraId="73F49636"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0933894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Bước xử lý</w:t>
            </w:r>
          </w:p>
        </w:tc>
        <w:tc>
          <w:tcPr>
            <w:tcW w:w="1800" w:type="dxa"/>
          </w:tcPr>
          <w:p w14:paraId="1927609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Combobox</w:t>
            </w:r>
          </w:p>
        </w:tc>
        <w:tc>
          <w:tcPr>
            <w:tcW w:w="1598" w:type="dxa"/>
          </w:tcPr>
          <w:p w14:paraId="16B0250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E88E6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50C9E85" w14:textId="77777777" w:rsidR="00464553" w:rsidRPr="006A02C3" w:rsidRDefault="00464553" w:rsidP="00C87C71">
            <w:pPr>
              <w:pStyle w:val="GDP1"/>
            </w:pPr>
            <w:r w:rsidRPr="006A02C3">
              <w:t>Tập giá trị {Load từ bảng ?}</w:t>
            </w:r>
          </w:p>
        </w:tc>
      </w:tr>
      <w:tr w:rsidR="00464553" w:rsidRPr="006A02C3" w14:paraId="1A2D777A" w14:textId="77777777" w:rsidTr="006D0B7A">
        <w:tc>
          <w:tcPr>
            <w:tcW w:w="13676" w:type="dxa"/>
            <w:gridSpan w:val="6"/>
          </w:tcPr>
          <w:p w14:paraId="5F27EFF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w:t>
            </w:r>
          </w:p>
        </w:tc>
      </w:tr>
      <w:tr w:rsidR="00464553" w:rsidRPr="006A02C3" w14:paraId="5E1CA062" w14:textId="77777777" w:rsidTr="006D0B7A">
        <w:tc>
          <w:tcPr>
            <w:tcW w:w="828" w:type="dxa"/>
          </w:tcPr>
          <w:p w14:paraId="5D4D4541"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7866C8D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Cụm kho </w:t>
            </w:r>
          </w:p>
        </w:tc>
        <w:tc>
          <w:tcPr>
            <w:tcW w:w="1800" w:type="dxa"/>
          </w:tcPr>
          <w:p w14:paraId="1A3303F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322B24D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C323D3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6E62C496" w14:textId="77777777" w:rsidR="00464553" w:rsidRPr="006A02C3" w:rsidRDefault="00464553" w:rsidP="00C87C71">
            <w:pPr>
              <w:pStyle w:val="GDP1"/>
            </w:pPr>
            <w:r w:rsidRPr="006A02C3">
              <w:t xml:space="preserve">Tập giá trị: {Load cụm kho thuộc đơn vị}. Hiển </w:t>
            </w:r>
            <w:r w:rsidRPr="006A02C3">
              <w:lastRenderedPageBreak/>
              <w:t>thị [Mã – Tên]</w:t>
            </w:r>
          </w:p>
        </w:tc>
      </w:tr>
      <w:tr w:rsidR="00464553" w:rsidRPr="006A02C3" w14:paraId="381705BC" w14:textId="77777777" w:rsidTr="006D0B7A">
        <w:tc>
          <w:tcPr>
            <w:tcW w:w="828" w:type="dxa"/>
          </w:tcPr>
          <w:p w14:paraId="0B41AD0A"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71981F8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p>
        </w:tc>
        <w:tc>
          <w:tcPr>
            <w:tcW w:w="1800" w:type="dxa"/>
          </w:tcPr>
          <w:p w14:paraId="73FDDE5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Combobox </w:t>
            </w:r>
          </w:p>
        </w:tc>
        <w:tc>
          <w:tcPr>
            <w:tcW w:w="1598" w:type="dxa"/>
          </w:tcPr>
          <w:p w14:paraId="6D47DC9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78E75C9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5ED8A3F6" w14:textId="77777777" w:rsidR="00464553" w:rsidRPr="006A02C3" w:rsidRDefault="00464553" w:rsidP="00C87C71">
            <w:pPr>
              <w:pStyle w:val="GDP1"/>
            </w:pPr>
            <w:r w:rsidRPr="006A02C3">
              <w:t>Tập giá trị: {Load kho thuộc cụm kho}. Hiển thị [Mã – Tên]</w:t>
            </w:r>
          </w:p>
        </w:tc>
      </w:tr>
      <w:tr w:rsidR="00464553" w:rsidRPr="006A02C3" w14:paraId="300E2C9C" w14:textId="77777777" w:rsidTr="006D0B7A">
        <w:tc>
          <w:tcPr>
            <w:tcW w:w="828" w:type="dxa"/>
          </w:tcPr>
          <w:p w14:paraId="6643D051"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529B972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Sản phẩm</w:t>
            </w:r>
          </w:p>
        </w:tc>
        <w:tc>
          <w:tcPr>
            <w:tcW w:w="1800" w:type="dxa"/>
          </w:tcPr>
          <w:p w14:paraId="3602AA4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Textbox [256]</w:t>
            </w:r>
          </w:p>
        </w:tc>
        <w:tc>
          <w:tcPr>
            <w:tcW w:w="1598" w:type="dxa"/>
          </w:tcPr>
          <w:p w14:paraId="1F4C44D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4BF978B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3C980BEC" w14:textId="77777777" w:rsidR="00464553" w:rsidRPr="006A02C3" w:rsidRDefault="00464553" w:rsidP="00C87C71">
            <w:pPr>
              <w:pStyle w:val="GDP1"/>
            </w:pPr>
            <w:r w:rsidRPr="006A02C3">
              <w:t>Hint text: Nhập mã/ tên sản phẩm</w:t>
            </w:r>
          </w:p>
        </w:tc>
      </w:tr>
      <w:tr w:rsidR="00464553" w:rsidRPr="009F3346" w14:paraId="034D2DB2" w14:textId="77777777" w:rsidTr="006D0B7A">
        <w:tc>
          <w:tcPr>
            <w:tcW w:w="828" w:type="dxa"/>
          </w:tcPr>
          <w:p w14:paraId="2AD22847"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5B5FE9D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Ngày kết thúc kiểm kê</w:t>
            </w:r>
          </w:p>
        </w:tc>
        <w:tc>
          <w:tcPr>
            <w:tcW w:w="1800" w:type="dxa"/>
          </w:tcPr>
          <w:p w14:paraId="099A798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Calendar </w:t>
            </w:r>
          </w:p>
        </w:tc>
        <w:tc>
          <w:tcPr>
            <w:tcW w:w="1598" w:type="dxa"/>
          </w:tcPr>
          <w:p w14:paraId="06341DA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1861AC8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Blank</w:t>
            </w:r>
          </w:p>
        </w:tc>
        <w:tc>
          <w:tcPr>
            <w:tcW w:w="5850" w:type="dxa"/>
          </w:tcPr>
          <w:p w14:paraId="7624F80E" w14:textId="77777777" w:rsidR="00464553" w:rsidRPr="00BD3193" w:rsidRDefault="00464553" w:rsidP="00C87C71">
            <w:pPr>
              <w:pStyle w:val="GDP1"/>
              <w:rPr>
                <w:lang w:val="pt-BR"/>
              </w:rPr>
            </w:pPr>
            <w:r w:rsidRPr="00BD3193">
              <w:rPr>
                <w:lang w:val="pt-BR"/>
              </w:rPr>
              <w:t>Gồm 2 calendar Từ ngày – Đến ngày</w:t>
            </w:r>
          </w:p>
        </w:tc>
      </w:tr>
      <w:tr w:rsidR="00464553" w:rsidRPr="006A02C3" w14:paraId="4B81A89A" w14:textId="77777777" w:rsidTr="006D0B7A">
        <w:tc>
          <w:tcPr>
            <w:tcW w:w="828" w:type="dxa"/>
          </w:tcPr>
          <w:p w14:paraId="42DEBBD6" w14:textId="77777777" w:rsidR="00464553" w:rsidRPr="00BD3193" w:rsidRDefault="00464553" w:rsidP="009F3346">
            <w:pPr>
              <w:pStyle w:val="TableData12"/>
              <w:numPr>
                <w:ilvl w:val="0"/>
                <w:numId w:val="548"/>
              </w:numPr>
              <w:spacing w:line="360" w:lineRule="auto"/>
              <w:rPr>
                <w:rFonts w:ascii="Times New Roman" w:hAnsi="Times New Roman"/>
                <w:sz w:val="24"/>
                <w:szCs w:val="24"/>
                <w:lang w:val="pt-BR"/>
              </w:rPr>
            </w:pPr>
          </w:p>
        </w:tc>
        <w:tc>
          <w:tcPr>
            <w:tcW w:w="2070" w:type="dxa"/>
          </w:tcPr>
          <w:p w14:paraId="75D8E71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Mặc định</w:t>
            </w:r>
          </w:p>
        </w:tc>
        <w:tc>
          <w:tcPr>
            <w:tcW w:w="1800" w:type="dxa"/>
          </w:tcPr>
          <w:p w14:paraId="1D2679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804B8E6"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183636C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72E16236" w14:textId="77777777" w:rsidR="00464553" w:rsidRPr="006A02C3" w:rsidRDefault="00464553" w:rsidP="00C87C71">
            <w:pPr>
              <w:pStyle w:val="GDP1"/>
            </w:pPr>
          </w:p>
        </w:tc>
      </w:tr>
      <w:tr w:rsidR="00464553" w:rsidRPr="006A02C3" w14:paraId="0BEB7C18" w14:textId="77777777" w:rsidTr="006D0B7A">
        <w:tc>
          <w:tcPr>
            <w:tcW w:w="828" w:type="dxa"/>
          </w:tcPr>
          <w:p w14:paraId="482E06DE"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28CA5435"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Tìm kiếm</w:t>
            </w:r>
          </w:p>
        </w:tc>
        <w:tc>
          <w:tcPr>
            <w:tcW w:w="1800" w:type="dxa"/>
          </w:tcPr>
          <w:p w14:paraId="750D3BC2"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17BA7EC2"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689DA6E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319B2C2" w14:textId="77777777" w:rsidR="00464553" w:rsidRPr="006A02C3" w:rsidRDefault="00464553" w:rsidP="00C87C71">
            <w:pPr>
              <w:pStyle w:val="GDP1"/>
            </w:pPr>
          </w:p>
        </w:tc>
      </w:tr>
      <w:tr w:rsidR="00464553" w:rsidRPr="006A02C3" w14:paraId="10D1391E" w14:textId="77777777" w:rsidTr="006D0B7A">
        <w:tc>
          <w:tcPr>
            <w:tcW w:w="828" w:type="dxa"/>
          </w:tcPr>
          <w:p w14:paraId="6404605D"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16F1B0B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Nâng cao/ Thu gọn</w:t>
            </w:r>
          </w:p>
        </w:tc>
        <w:tc>
          <w:tcPr>
            <w:tcW w:w="1800" w:type="dxa"/>
          </w:tcPr>
          <w:p w14:paraId="5115E88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Link</w:t>
            </w:r>
          </w:p>
        </w:tc>
        <w:tc>
          <w:tcPr>
            <w:tcW w:w="1598" w:type="dxa"/>
          </w:tcPr>
          <w:p w14:paraId="508545EC"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23D85D41"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3E7E5D61" w14:textId="77777777" w:rsidR="00464553" w:rsidRPr="006A02C3" w:rsidRDefault="00464553" w:rsidP="00C87C71">
            <w:pPr>
              <w:pStyle w:val="GDP1"/>
            </w:pPr>
          </w:p>
        </w:tc>
      </w:tr>
      <w:tr w:rsidR="00464553" w:rsidRPr="006A02C3" w14:paraId="3262E58E" w14:textId="77777777" w:rsidTr="006D0B7A">
        <w:tc>
          <w:tcPr>
            <w:tcW w:w="13676" w:type="dxa"/>
            <w:gridSpan w:val="6"/>
          </w:tcPr>
          <w:p w14:paraId="4588F66F"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Thao tác</w:t>
            </w:r>
          </w:p>
        </w:tc>
      </w:tr>
      <w:tr w:rsidR="00464553" w:rsidRPr="006A02C3" w14:paraId="5DADB529" w14:textId="77777777" w:rsidTr="006D0B7A">
        <w:tc>
          <w:tcPr>
            <w:tcW w:w="828" w:type="dxa"/>
          </w:tcPr>
          <w:p w14:paraId="170D3B46"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71A7B93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Xuất file</w:t>
            </w:r>
          </w:p>
        </w:tc>
        <w:tc>
          <w:tcPr>
            <w:tcW w:w="1800" w:type="dxa"/>
          </w:tcPr>
          <w:p w14:paraId="4A79ED3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28F3113"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0A5A7FA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CE08DD3" w14:textId="77777777" w:rsidR="00464553" w:rsidRPr="006A02C3" w:rsidRDefault="00464553" w:rsidP="00C87C71">
            <w:pPr>
              <w:pStyle w:val="GDP1"/>
            </w:pPr>
          </w:p>
        </w:tc>
      </w:tr>
      <w:tr w:rsidR="00464553" w:rsidRPr="006A02C3" w14:paraId="7B37723F" w14:textId="77777777" w:rsidTr="006D0B7A">
        <w:tc>
          <w:tcPr>
            <w:tcW w:w="828" w:type="dxa"/>
          </w:tcPr>
          <w:p w14:paraId="6C0BDA1B"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1DBB337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Hủy</w:t>
            </w:r>
          </w:p>
        </w:tc>
        <w:tc>
          <w:tcPr>
            <w:tcW w:w="1800" w:type="dxa"/>
          </w:tcPr>
          <w:p w14:paraId="31B17D26"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011AE164"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7F4570D9"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26072587" w14:textId="77777777" w:rsidR="00464553" w:rsidRPr="006A02C3" w:rsidRDefault="00464553" w:rsidP="00C87C71">
            <w:pPr>
              <w:pStyle w:val="GDP1"/>
            </w:pPr>
          </w:p>
        </w:tc>
      </w:tr>
      <w:tr w:rsidR="00464553" w:rsidRPr="006A02C3" w14:paraId="68C3ED2A" w14:textId="77777777" w:rsidTr="006D0B7A">
        <w:tc>
          <w:tcPr>
            <w:tcW w:w="828" w:type="dxa"/>
          </w:tcPr>
          <w:p w14:paraId="1926E2A9"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03D225F8"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 xml:space="preserve">Từ chối </w:t>
            </w:r>
          </w:p>
        </w:tc>
        <w:tc>
          <w:tcPr>
            <w:tcW w:w="1800" w:type="dxa"/>
          </w:tcPr>
          <w:p w14:paraId="300753E4"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242A1F88"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7F0865B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03412DA" w14:textId="77777777" w:rsidR="00464553" w:rsidRPr="006A02C3" w:rsidRDefault="00464553" w:rsidP="00C87C71">
            <w:pPr>
              <w:pStyle w:val="GDP1"/>
            </w:pPr>
          </w:p>
        </w:tc>
      </w:tr>
      <w:tr w:rsidR="00464553" w:rsidRPr="006A02C3" w14:paraId="2D2E0D04" w14:textId="77777777" w:rsidTr="006D0B7A">
        <w:tc>
          <w:tcPr>
            <w:tcW w:w="828" w:type="dxa"/>
          </w:tcPr>
          <w:p w14:paraId="3F6E5866"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074217C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Duyệt</w:t>
            </w:r>
          </w:p>
        </w:tc>
        <w:tc>
          <w:tcPr>
            <w:tcW w:w="1800" w:type="dxa"/>
          </w:tcPr>
          <w:p w14:paraId="0D95DA4C"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48E45C44"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7BB4818E"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56DB1128" w14:textId="77777777" w:rsidR="00464553" w:rsidRPr="006A02C3" w:rsidRDefault="00464553" w:rsidP="00C87C71">
            <w:pPr>
              <w:pStyle w:val="GDP1"/>
            </w:pPr>
          </w:p>
        </w:tc>
      </w:tr>
      <w:tr w:rsidR="00464553" w:rsidRPr="006A02C3" w14:paraId="111DD55C" w14:textId="77777777" w:rsidTr="006D0B7A">
        <w:tc>
          <w:tcPr>
            <w:tcW w:w="828" w:type="dxa"/>
          </w:tcPr>
          <w:p w14:paraId="5AB611FE"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15DD1850"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Thêm mới</w:t>
            </w:r>
          </w:p>
        </w:tc>
        <w:tc>
          <w:tcPr>
            <w:tcW w:w="1800" w:type="dxa"/>
          </w:tcPr>
          <w:p w14:paraId="5DFA832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Button</w:t>
            </w:r>
          </w:p>
        </w:tc>
        <w:tc>
          <w:tcPr>
            <w:tcW w:w="1598" w:type="dxa"/>
          </w:tcPr>
          <w:p w14:paraId="6E85B9E4" w14:textId="77777777" w:rsidR="00464553" w:rsidRPr="006A02C3" w:rsidRDefault="00464553" w:rsidP="00512E56">
            <w:pPr>
              <w:pStyle w:val="TableData12"/>
              <w:spacing w:line="360" w:lineRule="auto"/>
              <w:rPr>
                <w:rFonts w:ascii="Times New Roman" w:hAnsi="Times New Roman"/>
                <w:sz w:val="24"/>
                <w:szCs w:val="24"/>
              </w:rPr>
            </w:pPr>
          </w:p>
        </w:tc>
        <w:tc>
          <w:tcPr>
            <w:tcW w:w="1530" w:type="dxa"/>
          </w:tcPr>
          <w:p w14:paraId="1B395A6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024E4E48" w14:textId="77777777" w:rsidR="00464553" w:rsidRPr="006A02C3" w:rsidRDefault="00464553" w:rsidP="00C87C71">
            <w:pPr>
              <w:pStyle w:val="GDP1"/>
            </w:pPr>
          </w:p>
        </w:tc>
      </w:tr>
      <w:tr w:rsidR="00464553" w:rsidRPr="006A02C3" w14:paraId="2099DCE7" w14:textId="77777777" w:rsidTr="006D0B7A">
        <w:tc>
          <w:tcPr>
            <w:tcW w:w="13676" w:type="dxa"/>
            <w:gridSpan w:val="6"/>
          </w:tcPr>
          <w:p w14:paraId="408EDC8D"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Datagrid</w:t>
            </w:r>
          </w:p>
          <w:p w14:paraId="43AFEB8F" w14:textId="77777777" w:rsidR="00464553" w:rsidRPr="006A02C3" w:rsidRDefault="00464553" w:rsidP="00C87C71">
            <w:pPr>
              <w:pStyle w:val="GDP1"/>
            </w:pPr>
            <w:r w:rsidRPr="006A02C3">
              <w:t>Load danh sách giao dịch kiểm kê  thuộc đơn vị đang chọn</w:t>
            </w:r>
          </w:p>
          <w:p w14:paraId="4EEC9AB9" w14:textId="77777777" w:rsidR="00464553" w:rsidRPr="006A02C3" w:rsidRDefault="00464553" w:rsidP="00C87C71">
            <w:pPr>
              <w:pStyle w:val="GDP1"/>
            </w:pPr>
            <w:r w:rsidRPr="006A02C3">
              <w:lastRenderedPageBreak/>
              <w:t xml:space="preserve">Load dữ liệu từ bảng </w:t>
            </w:r>
            <w:r w:rsidRPr="006A02C3">
              <w:rPr>
                <w:b/>
              </w:rPr>
              <w:t>INVENTORY_CYCLE_COUNT</w:t>
            </w:r>
          </w:p>
          <w:p w14:paraId="65F899E0" w14:textId="77777777" w:rsidR="00464553" w:rsidRPr="006A02C3" w:rsidRDefault="00464553" w:rsidP="00C87C71">
            <w:pPr>
              <w:pStyle w:val="GDP1"/>
            </w:pPr>
            <w:r w:rsidRPr="006A02C3">
              <w:t>Sort theo Ngày tạo kiểm kê  DESC (CREATE_DATE)</w:t>
            </w:r>
          </w:p>
          <w:p w14:paraId="0D340B15" w14:textId="77777777" w:rsidR="00464553" w:rsidRPr="006A02C3" w:rsidRDefault="00464553" w:rsidP="00C87C71">
            <w:pPr>
              <w:pStyle w:val="GDP1"/>
            </w:pPr>
            <w:r w:rsidRPr="006A02C3">
              <w:t>Phân trang theo quy định chung</w:t>
            </w:r>
          </w:p>
        </w:tc>
      </w:tr>
      <w:tr w:rsidR="00464553" w:rsidRPr="006A02C3" w14:paraId="48E90049" w14:textId="77777777" w:rsidTr="006D0B7A">
        <w:tc>
          <w:tcPr>
            <w:tcW w:w="828" w:type="dxa"/>
          </w:tcPr>
          <w:p w14:paraId="49BC4D34" w14:textId="77777777" w:rsidR="00464553" w:rsidRPr="006A02C3" w:rsidRDefault="00464553" w:rsidP="009F3346">
            <w:pPr>
              <w:pStyle w:val="TableData12"/>
              <w:numPr>
                <w:ilvl w:val="0"/>
                <w:numId w:val="548"/>
              </w:numPr>
              <w:spacing w:line="360" w:lineRule="auto"/>
              <w:rPr>
                <w:rFonts w:ascii="Times New Roman" w:hAnsi="Times New Roman"/>
                <w:sz w:val="24"/>
                <w:szCs w:val="24"/>
              </w:rPr>
            </w:pPr>
          </w:p>
        </w:tc>
        <w:tc>
          <w:tcPr>
            <w:tcW w:w="2070" w:type="dxa"/>
          </w:tcPr>
          <w:p w14:paraId="57EAA21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CheckAll/ CheckRow</w:t>
            </w:r>
          </w:p>
        </w:tc>
        <w:tc>
          <w:tcPr>
            <w:tcW w:w="1800" w:type="dxa"/>
          </w:tcPr>
          <w:p w14:paraId="5F58991A"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Checkbox</w:t>
            </w:r>
          </w:p>
        </w:tc>
        <w:tc>
          <w:tcPr>
            <w:tcW w:w="1598" w:type="dxa"/>
          </w:tcPr>
          <w:p w14:paraId="64F6715B"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5D679403" w14:textId="77777777" w:rsidR="00464553" w:rsidRPr="006A02C3" w:rsidRDefault="00464553" w:rsidP="00512E56">
            <w:pPr>
              <w:pStyle w:val="TableData12"/>
              <w:spacing w:line="360" w:lineRule="auto"/>
              <w:rPr>
                <w:rFonts w:ascii="Times New Roman" w:hAnsi="Times New Roman"/>
                <w:sz w:val="24"/>
                <w:szCs w:val="24"/>
              </w:rPr>
            </w:pPr>
            <w:r w:rsidRPr="006A02C3">
              <w:rPr>
                <w:rFonts w:ascii="Times New Roman" w:hAnsi="Times New Roman"/>
                <w:sz w:val="24"/>
                <w:szCs w:val="24"/>
              </w:rPr>
              <w:t>Unchecked</w:t>
            </w:r>
          </w:p>
        </w:tc>
        <w:tc>
          <w:tcPr>
            <w:tcW w:w="5850" w:type="dxa"/>
          </w:tcPr>
          <w:p w14:paraId="69A61CC4" w14:textId="77777777" w:rsidR="00464553" w:rsidRPr="006A02C3" w:rsidRDefault="00464553" w:rsidP="00C87C71">
            <w:pPr>
              <w:pStyle w:val="GDP1"/>
            </w:pPr>
            <w:r w:rsidRPr="006A02C3">
              <w:t>CheckAll: xuất hiện trên Header</w:t>
            </w:r>
          </w:p>
          <w:p w14:paraId="24AA77B4" w14:textId="77777777" w:rsidR="00464553" w:rsidRPr="006A02C3" w:rsidRDefault="00464553" w:rsidP="00C87C71">
            <w:pPr>
              <w:pStyle w:val="GDP1"/>
            </w:pPr>
            <w:r w:rsidRPr="006A02C3">
              <w:t>CheckRow: xuất hiện trên từng Row</w:t>
            </w:r>
          </w:p>
          <w:p w14:paraId="3ABEE877" w14:textId="77777777" w:rsidR="00464553" w:rsidRPr="006A02C3" w:rsidRDefault="00464553" w:rsidP="00C87C71">
            <w:pPr>
              <w:pStyle w:val="GDP1"/>
            </w:pPr>
            <w:r w:rsidRPr="006A02C3">
              <w:t>Tick/ Bỏ tick CheckAll: tất cả CheckRow đang hiển thị trên grid sẽ được check/ uncheck</w:t>
            </w:r>
          </w:p>
        </w:tc>
      </w:tr>
      <w:tr w:rsidR="009F3346" w:rsidRPr="006A02C3" w14:paraId="0FE88E97" w14:textId="77777777" w:rsidTr="006D0B7A">
        <w:tc>
          <w:tcPr>
            <w:tcW w:w="828" w:type="dxa"/>
          </w:tcPr>
          <w:p w14:paraId="20E9BFE1" w14:textId="77777777" w:rsidR="009F3346" w:rsidRPr="006A02C3" w:rsidRDefault="009F3346" w:rsidP="009F3346">
            <w:pPr>
              <w:pStyle w:val="TableData12"/>
              <w:numPr>
                <w:ilvl w:val="0"/>
                <w:numId w:val="548"/>
              </w:numPr>
              <w:spacing w:line="360" w:lineRule="auto"/>
              <w:rPr>
                <w:rFonts w:ascii="Times New Roman" w:hAnsi="Times New Roman"/>
                <w:sz w:val="24"/>
                <w:szCs w:val="24"/>
              </w:rPr>
            </w:pPr>
          </w:p>
        </w:tc>
        <w:tc>
          <w:tcPr>
            <w:tcW w:w="2070" w:type="dxa"/>
          </w:tcPr>
          <w:p w14:paraId="4272E6F1" w14:textId="19673F4B"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Đơn vị</w:t>
            </w:r>
          </w:p>
        </w:tc>
        <w:tc>
          <w:tcPr>
            <w:tcW w:w="1800" w:type="dxa"/>
          </w:tcPr>
          <w:p w14:paraId="4D127AF9"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590490FA"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F3A9D97"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26BC6A5F" w14:textId="77777777" w:rsidR="009F3346" w:rsidRPr="006A02C3" w:rsidRDefault="009F3346" w:rsidP="009F3346">
            <w:pPr>
              <w:pStyle w:val="GDP1"/>
            </w:pPr>
            <w:r w:rsidRPr="006A02C3">
              <w:t>Mã – Tên đơn vị</w:t>
            </w:r>
          </w:p>
          <w:p w14:paraId="2549810D" w14:textId="77777777" w:rsidR="009F3346" w:rsidRPr="006A02C3" w:rsidRDefault="009F3346" w:rsidP="009F3346">
            <w:pPr>
              <w:pStyle w:val="GDP1"/>
            </w:pPr>
            <w:r w:rsidRPr="006A02C3">
              <w:rPr>
                <w:bCs/>
              </w:rPr>
              <w:t>INVENTORY_CYCLE_COUNT</w:t>
            </w:r>
            <w:r w:rsidRPr="006A02C3">
              <w:t>.DIST_UNIT_ID join qua DIST_UNIT lấy CODE - NAME</w:t>
            </w:r>
          </w:p>
        </w:tc>
      </w:tr>
      <w:tr w:rsidR="009F3346" w:rsidRPr="006A02C3" w14:paraId="53D457EA" w14:textId="77777777" w:rsidTr="006D0B7A">
        <w:tc>
          <w:tcPr>
            <w:tcW w:w="828" w:type="dxa"/>
          </w:tcPr>
          <w:p w14:paraId="5AC51C2C" w14:textId="77777777" w:rsidR="009F3346" w:rsidRPr="006A02C3" w:rsidRDefault="009F3346" w:rsidP="009F3346">
            <w:pPr>
              <w:pStyle w:val="TableData12"/>
              <w:numPr>
                <w:ilvl w:val="0"/>
                <w:numId w:val="548"/>
              </w:numPr>
              <w:spacing w:line="360" w:lineRule="auto"/>
              <w:rPr>
                <w:rFonts w:ascii="Times New Roman" w:hAnsi="Times New Roman"/>
                <w:sz w:val="24"/>
                <w:szCs w:val="24"/>
              </w:rPr>
            </w:pPr>
          </w:p>
        </w:tc>
        <w:tc>
          <w:tcPr>
            <w:tcW w:w="2070" w:type="dxa"/>
          </w:tcPr>
          <w:p w14:paraId="56D69B33" w14:textId="2B7AFCF1"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 xml:space="preserve">Mã </w:t>
            </w:r>
            <w:r>
              <w:rPr>
                <w:rFonts w:ascii="Times New Roman" w:hAnsi="Times New Roman"/>
                <w:sz w:val="24"/>
                <w:szCs w:val="24"/>
              </w:rPr>
              <w:t>kiểm kê</w:t>
            </w:r>
          </w:p>
        </w:tc>
        <w:tc>
          <w:tcPr>
            <w:tcW w:w="1800" w:type="dxa"/>
          </w:tcPr>
          <w:p w14:paraId="020CDDDB" w14:textId="28466904"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2A7C45E" w14:textId="30379286"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92531A1" w14:textId="5EFCF0E0"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62EDB20C" w14:textId="28B1A52E" w:rsidR="009F3346" w:rsidRPr="006A02C3" w:rsidRDefault="009F3346" w:rsidP="009F3346">
            <w:pPr>
              <w:pStyle w:val="GDP1"/>
            </w:pPr>
            <w:r w:rsidRPr="006A02C3">
              <w:t>INVENTORY_CYCLE_COUNT. CYCLE_COUNT _NUMBER</w:t>
            </w:r>
          </w:p>
        </w:tc>
      </w:tr>
      <w:tr w:rsidR="009F3346" w:rsidRPr="006A02C3" w14:paraId="1773F298" w14:textId="77777777" w:rsidTr="006D0B7A">
        <w:tc>
          <w:tcPr>
            <w:tcW w:w="828" w:type="dxa"/>
          </w:tcPr>
          <w:p w14:paraId="44E8B4FB" w14:textId="77777777" w:rsidR="009F3346" w:rsidRPr="006A02C3" w:rsidRDefault="009F3346" w:rsidP="009F3346">
            <w:pPr>
              <w:pStyle w:val="TableData12"/>
              <w:numPr>
                <w:ilvl w:val="0"/>
                <w:numId w:val="548"/>
              </w:numPr>
              <w:spacing w:line="360" w:lineRule="auto"/>
              <w:rPr>
                <w:rFonts w:ascii="Times New Roman" w:hAnsi="Times New Roman"/>
                <w:sz w:val="24"/>
                <w:szCs w:val="24"/>
              </w:rPr>
            </w:pPr>
          </w:p>
        </w:tc>
        <w:tc>
          <w:tcPr>
            <w:tcW w:w="2070" w:type="dxa"/>
          </w:tcPr>
          <w:p w14:paraId="2E73E703" w14:textId="3BAA01D8" w:rsidR="009F3346" w:rsidRPr="006A02C3" w:rsidRDefault="009F3346" w:rsidP="009F3346">
            <w:pPr>
              <w:pStyle w:val="TableData12"/>
              <w:spacing w:line="360" w:lineRule="auto"/>
              <w:rPr>
                <w:rFonts w:ascii="Times New Roman" w:hAnsi="Times New Roman"/>
                <w:sz w:val="24"/>
                <w:szCs w:val="24"/>
              </w:rPr>
            </w:pPr>
            <w:r>
              <w:rPr>
                <w:rFonts w:ascii="Times New Roman" w:hAnsi="Times New Roman"/>
                <w:sz w:val="24"/>
                <w:szCs w:val="24"/>
              </w:rPr>
              <w:t>Tên kiểm kê</w:t>
            </w:r>
          </w:p>
        </w:tc>
        <w:tc>
          <w:tcPr>
            <w:tcW w:w="1800" w:type="dxa"/>
          </w:tcPr>
          <w:p w14:paraId="2F723229" w14:textId="5389B830"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AFB2117" w14:textId="656BDA0F"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F31532A" w14:textId="75995C5E"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425023A3" w14:textId="228BE3E4" w:rsidR="009F3346" w:rsidRPr="006A02C3" w:rsidRDefault="009F3346" w:rsidP="009F3346">
            <w:pPr>
              <w:pStyle w:val="GDP1"/>
            </w:pPr>
            <w:r w:rsidRPr="006A02C3">
              <w:t>INVENTORY_CYCLE_COUNT. CYCLE_COUNT</w:t>
            </w:r>
            <w:r>
              <w:t>_NAME</w:t>
            </w:r>
          </w:p>
        </w:tc>
      </w:tr>
      <w:tr w:rsidR="009F3346" w:rsidRPr="006A02C3" w14:paraId="5EDEA0A3" w14:textId="77777777" w:rsidTr="006D0B7A">
        <w:tc>
          <w:tcPr>
            <w:tcW w:w="828" w:type="dxa"/>
          </w:tcPr>
          <w:p w14:paraId="67B2F98A" w14:textId="77777777" w:rsidR="009F3346" w:rsidRPr="006A02C3" w:rsidRDefault="009F3346" w:rsidP="009F3346">
            <w:pPr>
              <w:pStyle w:val="TableData12"/>
              <w:numPr>
                <w:ilvl w:val="0"/>
                <w:numId w:val="548"/>
              </w:numPr>
              <w:spacing w:line="360" w:lineRule="auto"/>
              <w:rPr>
                <w:rFonts w:ascii="Times New Roman" w:hAnsi="Times New Roman"/>
                <w:sz w:val="24"/>
                <w:szCs w:val="24"/>
              </w:rPr>
            </w:pPr>
          </w:p>
        </w:tc>
        <w:tc>
          <w:tcPr>
            <w:tcW w:w="2070" w:type="dxa"/>
          </w:tcPr>
          <w:p w14:paraId="581C164C" w14:textId="236E5115"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 xml:space="preserve">Kho </w:t>
            </w:r>
            <w:r>
              <w:rPr>
                <w:rFonts w:ascii="Times New Roman" w:hAnsi="Times New Roman"/>
                <w:sz w:val="24"/>
                <w:szCs w:val="24"/>
              </w:rPr>
              <w:t>kiểm kê</w:t>
            </w:r>
          </w:p>
        </w:tc>
        <w:tc>
          <w:tcPr>
            <w:tcW w:w="1800" w:type="dxa"/>
          </w:tcPr>
          <w:p w14:paraId="4890426B"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6150D06C"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745898FF"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05F25FB5" w14:textId="77777777" w:rsidR="009F3346" w:rsidRPr="006A02C3" w:rsidRDefault="009F3346" w:rsidP="009F3346">
            <w:pPr>
              <w:pStyle w:val="GDP1"/>
            </w:pPr>
            <w:r w:rsidRPr="006A02C3">
              <w:t>Mã – Tên kho</w:t>
            </w:r>
          </w:p>
          <w:p w14:paraId="3E4E59FA" w14:textId="77777777" w:rsidR="009F3346" w:rsidRPr="006A02C3" w:rsidRDefault="009F3346" w:rsidP="009F3346">
            <w:pPr>
              <w:pStyle w:val="GDP1"/>
            </w:pPr>
            <w:r w:rsidRPr="006A02C3">
              <w:rPr>
                <w:bCs/>
              </w:rPr>
              <w:t>INVENTORY_CYCLE_COUNT</w:t>
            </w:r>
            <w:r w:rsidRPr="006A02C3">
              <w:t>.WAREHOUSE_ID. Join qua WAREHOUSE lấy CODE - NAME</w:t>
            </w:r>
          </w:p>
        </w:tc>
      </w:tr>
      <w:tr w:rsidR="009F3346" w:rsidRPr="006A02C3" w14:paraId="22486742" w14:textId="77777777" w:rsidTr="006D0B7A">
        <w:tc>
          <w:tcPr>
            <w:tcW w:w="828" w:type="dxa"/>
          </w:tcPr>
          <w:p w14:paraId="1DC57EBC" w14:textId="77777777" w:rsidR="009F3346" w:rsidRPr="006A02C3" w:rsidRDefault="009F3346" w:rsidP="009F3346">
            <w:pPr>
              <w:pStyle w:val="TableData12"/>
              <w:numPr>
                <w:ilvl w:val="0"/>
                <w:numId w:val="548"/>
              </w:numPr>
              <w:spacing w:line="360" w:lineRule="auto"/>
              <w:rPr>
                <w:rFonts w:ascii="Times New Roman" w:hAnsi="Times New Roman"/>
                <w:sz w:val="24"/>
                <w:szCs w:val="24"/>
              </w:rPr>
            </w:pPr>
          </w:p>
        </w:tc>
        <w:tc>
          <w:tcPr>
            <w:tcW w:w="2070" w:type="dxa"/>
          </w:tcPr>
          <w:p w14:paraId="3C9BACE4" w14:textId="60506EC6"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 xml:space="preserve">Ngày </w:t>
            </w:r>
            <w:r>
              <w:rPr>
                <w:rFonts w:ascii="Times New Roman" w:hAnsi="Times New Roman"/>
                <w:sz w:val="24"/>
                <w:szCs w:val="24"/>
              </w:rPr>
              <w:t>tạo</w:t>
            </w:r>
          </w:p>
        </w:tc>
        <w:tc>
          <w:tcPr>
            <w:tcW w:w="1800" w:type="dxa"/>
          </w:tcPr>
          <w:p w14:paraId="3B448251"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4E482EF2"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423DEBBB"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5C893B66" w14:textId="77777777" w:rsidR="009F3346" w:rsidRPr="006A02C3" w:rsidRDefault="009F3346" w:rsidP="009F3346">
            <w:pPr>
              <w:pStyle w:val="GDP1"/>
            </w:pPr>
            <w:r w:rsidRPr="006A02C3">
              <w:t>Ngày giờ</w:t>
            </w:r>
          </w:p>
          <w:p w14:paraId="17B8A96D" w14:textId="3385EA90" w:rsidR="009F3346" w:rsidRPr="006A02C3" w:rsidRDefault="009F3346" w:rsidP="009F3346">
            <w:pPr>
              <w:pStyle w:val="GDP1"/>
            </w:pPr>
            <w:r w:rsidRPr="006A02C3">
              <w:rPr>
                <w:bCs/>
              </w:rPr>
              <w:lastRenderedPageBreak/>
              <w:t>INVENTORY_CYCLE_COUNT</w:t>
            </w:r>
            <w:r w:rsidRPr="006A02C3">
              <w:t>.</w:t>
            </w:r>
            <w:r>
              <w:t>CREATE_DATE</w:t>
            </w:r>
          </w:p>
        </w:tc>
      </w:tr>
      <w:tr w:rsidR="009F3346" w:rsidRPr="006A02C3" w14:paraId="69C979D5" w14:textId="77777777" w:rsidTr="006D0B7A">
        <w:tc>
          <w:tcPr>
            <w:tcW w:w="828" w:type="dxa"/>
          </w:tcPr>
          <w:p w14:paraId="4EAE0C58" w14:textId="77777777" w:rsidR="009F3346" w:rsidRPr="006A02C3" w:rsidRDefault="009F3346" w:rsidP="009F3346">
            <w:pPr>
              <w:pStyle w:val="TableData12"/>
              <w:numPr>
                <w:ilvl w:val="0"/>
                <w:numId w:val="548"/>
              </w:numPr>
              <w:spacing w:line="360" w:lineRule="auto"/>
              <w:rPr>
                <w:rFonts w:ascii="Times New Roman" w:hAnsi="Times New Roman"/>
                <w:sz w:val="24"/>
                <w:szCs w:val="24"/>
              </w:rPr>
            </w:pPr>
          </w:p>
        </w:tc>
        <w:tc>
          <w:tcPr>
            <w:tcW w:w="2070" w:type="dxa"/>
          </w:tcPr>
          <w:p w14:paraId="061C5CBF" w14:textId="0EAAE18B" w:rsidR="009F3346" w:rsidRPr="006A02C3" w:rsidRDefault="009F3346" w:rsidP="009F3346">
            <w:pPr>
              <w:pStyle w:val="TableData12"/>
              <w:spacing w:line="360" w:lineRule="auto"/>
              <w:rPr>
                <w:rFonts w:ascii="Times New Roman" w:hAnsi="Times New Roman"/>
                <w:sz w:val="24"/>
                <w:szCs w:val="24"/>
              </w:rPr>
            </w:pPr>
            <w:r>
              <w:rPr>
                <w:rFonts w:ascii="Times New Roman" w:hAnsi="Times New Roman"/>
                <w:sz w:val="24"/>
                <w:szCs w:val="24"/>
              </w:rPr>
              <w:t>Thời gian kiểm kê</w:t>
            </w:r>
          </w:p>
        </w:tc>
        <w:tc>
          <w:tcPr>
            <w:tcW w:w="1800" w:type="dxa"/>
          </w:tcPr>
          <w:p w14:paraId="091EB786"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7A7342A1"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32D0081C"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1D3EA1E" w14:textId="620C0E0D" w:rsidR="009F3346" w:rsidRPr="006A02C3" w:rsidRDefault="009F3346" w:rsidP="009F3346">
            <w:pPr>
              <w:pStyle w:val="GDP1"/>
            </w:pPr>
            <w:r w:rsidRPr="006A02C3">
              <w:rPr>
                <w:bCs/>
              </w:rPr>
              <w:t>INVENTORY_CYCLE_COUNT</w:t>
            </w:r>
            <w:r>
              <w:t xml:space="preserve">.FROM_CYCLE_COUNT_DATE - </w:t>
            </w:r>
            <w:r w:rsidRPr="006A02C3">
              <w:rPr>
                <w:bCs/>
              </w:rPr>
              <w:t>INVENTORY_CYCLE_COUNT</w:t>
            </w:r>
            <w:r>
              <w:t>.TO_CYCLE_COUNT_DATE</w:t>
            </w:r>
          </w:p>
        </w:tc>
      </w:tr>
      <w:tr w:rsidR="009F3346" w:rsidRPr="006A02C3" w14:paraId="7FC9740A" w14:textId="77777777" w:rsidTr="006D0B7A">
        <w:tc>
          <w:tcPr>
            <w:tcW w:w="828" w:type="dxa"/>
          </w:tcPr>
          <w:p w14:paraId="7153C0CF" w14:textId="77777777" w:rsidR="009F3346" w:rsidRPr="006A02C3" w:rsidRDefault="009F3346" w:rsidP="009F3346">
            <w:pPr>
              <w:pStyle w:val="TableData12"/>
              <w:numPr>
                <w:ilvl w:val="0"/>
                <w:numId w:val="548"/>
              </w:numPr>
              <w:spacing w:line="360" w:lineRule="auto"/>
              <w:rPr>
                <w:rFonts w:ascii="Times New Roman" w:hAnsi="Times New Roman"/>
                <w:sz w:val="24"/>
                <w:szCs w:val="24"/>
              </w:rPr>
            </w:pPr>
          </w:p>
        </w:tc>
        <w:tc>
          <w:tcPr>
            <w:tcW w:w="2070" w:type="dxa"/>
          </w:tcPr>
          <w:p w14:paraId="3518BCA3"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Trạng thái</w:t>
            </w:r>
          </w:p>
        </w:tc>
        <w:tc>
          <w:tcPr>
            <w:tcW w:w="1800" w:type="dxa"/>
          </w:tcPr>
          <w:p w14:paraId="11098160"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Label Column</w:t>
            </w:r>
          </w:p>
        </w:tc>
        <w:tc>
          <w:tcPr>
            <w:tcW w:w="1598" w:type="dxa"/>
          </w:tcPr>
          <w:p w14:paraId="34B4F048"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Output</w:t>
            </w:r>
          </w:p>
        </w:tc>
        <w:tc>
          <w:tcPr>
            <w:tcW w:w="1530" w:type="dxa"/>
          </w:tcPr>
          <w:p w14:paraId="1C72BAAC"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N/A</w:t>
            </w:r>
          </w:p>
        </w:tc>
        <w:tc>
          <w:tcPr>
            <w:tcW w:w="5850" w:type="dxa"/>
          </w:tcPr>
          <w:p w14:paraId="78701B05" w14:textId="433F99D3" w:rsidR="009F3346" w:rsidRPr="006A02C3" w:rsidRDefault="009F3346" w:rsidP="009F3346">
            <w:pPr>
              <w:pStyle w:val="GDP1"/>
            </w:pPr>
            <w:r w:rsidRPr="006A02C3">
              <w:rPr>
                <w:bCs/>
              </w:rPr>
              <w:t>INVENTORY_CYCLE_COUNT</w:t>
            </w:r>
            <w:r w:rsidRPr="006A02C3">
              <w:t>.</w:t>
            </w:r>
            <w:r w:rsidR="0065648A">
              <w:t>INVENTORY_COUNT_ENTRY_STATUS</w:t>
            </w:r>
          </w:p>
        </w:tc>
      </w:tr>
      <w:tr w:rsidR="009F3346" w:rsidRPr="006A02C3" w14:paraId="0FF8A6E6" w14:textId="77777777" w:rsidTr="006D0B7A">
        <w:tc>
          <w:tcPr>
            <w:tcW w:w="828" w:type="dxa"/>
          </w:tcPr>
          <w:p w14:paraId="7C1E7768" w14:textId="77777777" w:rsidR="009F3346" w:rsidRPr="006A02C3" w:rsidRDefault="009F3346" w:rsidP="009F3346">
            <w:pPr>
              <w:pStyle w:val="TableData12"/>
              <w:numPr>
                <w:ilvl w:val="0"/>
                <w:numId w:val="548"/>
              </w:numPr>
              <w:spacing w:line="360" w:lineRule="auto"/>
              <w:rPr>
                <w:rFonts w:ascii="Times New Roman" w:hAnsi="Times New Roman"/>
                <w:sz w:val="24"/>
                <w:szCs w:val="24"/>
              </w:rPr>
            </w:pPr>
          </w:p>
        </w:tc>
        <w:tc>
          <w:tcPr>
            <w:tcW w:w="2070" w:type="dxa"/>
          </w:tcPr>
          <w:p w14:paraId="37D7C9B7" w14:textId="7BECD966" w:rsidR="009F3346" w:rsidRPr="006A02C3" w:rsidRDefault="009F3346" w:rsidP="009F3346">
            <w:pPr>
              <w:pStyle w:val="TableData12"/>
              <w:spacing w:line="360" w:lineRule="auto"/>
              <w:rPr>
                <w:rFonts w:ascii="Times New Roman" w:hAnsi="Times New Roman"/>
                <w:sz w:val="24"/>
                <w:szCs w:val="24"/>
              </w:rPr>
            </w:pPr>
            <w:r>
              <w:rPr>
                <w:rFonts w:ascii="Times New Roman" w:hAnsi="Times New Roman"/>
                <w:sz w:val="24"/>
                <w:szCs w:val="24"/>
              </w:rPr>
              <w:t>Nhập kiểm kê</w:t>
            </w:r>
          </w:p>
        </w:tc>
        <w:tc>
          <w:tcPr>
            <w:tcW w:w="1800" w:type="dxa"/>
          </w:tcPr>
          <w:p w14:paraId="6C6251E9"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Icon button</w:t>
            </w:r>
          </w:p>
        </w:tc>
        <w:tc>
          <w:tcPr>
            <w:tcW w:w="1598" w:type="dxa"/>
          </w:tcPr>
          <w:p w14:paraId="12ED4F15"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Input</w:t>
            </w:r>
          </w:p>
        </w:tc>
        <w:tc>
          <w:tcPr>
            <w:tcW w:w="1530" w:type="dxa"/>
          </w:tcPr>
          <w:p w14:paraId="34FFA0C9" w14:textId="77777777" w:rsidR="009F3346" w:rsidRPr="006A02C3" w:rsidRDefault="009F3346" w:rsidP="009F3346">
            <w:pPr>
              <w:pStyle w:val="TableData12"/>
              <w:spacing w:line="360" w:lineRule="auto"/>
              <w:rPr>
                <w:rFonts w:ascii="Times New Roman" w:hAnsi="Times New Roman"/>
                <w:sz w:val="24"/>
                <w:szCs w:val="24"/>
              </w:rPr>
            </w:pPr>
            <w:r w:rsidRPr="006A02C3">
              <w:rPr>
                <w:rFonts w:ascii="Times New Roman" w:hAnsi="Times New Roman"/>
                <w:sz w:val="24"/>
                <w:szCs w:val="24"/>
              </w:rPr>
              <w:t>Enabled</w:t>
            </w:r>
          </w:p>
        </w:tc>
        <w:tc>
          <w:tcPr>
            <w:tcW w:w="5850" w:type="dxa"/>
          </w:tcPr>
          <w:p w14:paraId="4DC815C9" w14:textId="1A18459E" w:rsidR="009F3346" w:rsidRPr="006A02C3" w:rsidRDefault="009F3346" w:rsidP="009F3346">
            <w:pPr>
              <w:pStyle w:val="GDP1"/>
            </w:pPr>
            <w:r w:rsidRPr="006A02C3">
              <w:t xml:space="preserve">Tooltip: </w:t>
            </w:r>
            <w:r>
              <w:t>Nhập kiểm kê</w:t>
            </w:r>
          </w:p>
        </w:tc>
      </w:tr>
    </w:tbl>
    <w:p w14:paraId="0A1FF5C8" w14:textId="77777777" w:rsidR="00464553" w:rsidRPr="006A02C3" w:rsidRDefault="00464553" w:rsidP="00512E56">
      <w:pPr>
        <w:spacing w:line="360" w:lineRule="auto"/>
        <w:rPr>
          <w:lang w:eastAsia="ar-SA"/>
        </w:rPr>
      </w:pPr>
    </w:p>
    <w:p w14:paraId="21D6B0EA" w14:textId="40C4732F" w:rsidR="00464553" w:rsidRDefault="00464553" w:rsidP="00512E56">
      <w:pPr>
        <w:pStyle w:val="Heading5"/>
        <w:spacing w:line="360" w:lineRule="auto"/>
      </w:pPr>
      <w:r w:rsidRPr="006A02C3">
        <w:t>Nhập kiểm kê kho</w:t>
      </w:r>
    </w:p>
    <w:tbl>
      <w:tblPr>
        <w:tblW w:w="136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28"/>
        <w:gridCol w:w="2071"/>
        <w:gridCol w:w="1801"/>
        <w:gridCol w:w="1598"/>
        <w:gridCol w:w="1530"/>
        <w:gridCol w:w="5852"/>
      </w:tblGrid>
      <w:tr w:rsidR="004809F3" w:rsidRPr="009F3346" w14:paraId="09979DAE" w14:textId="77777777" w:rsidTr="006D0B7A">
        <w:trPr>
          <w:tblHeader/>
        </w:trPr>
        <w:tc>
          <w:tcPr>
            <w:tcW w:w="828" w:type="dxa"/>
            <w:tcBorders>
              <w:top w:val="dotted" w:sz="4" w:space="0" w:color="auto"/>
              <w:left w:val="dotted" w:sz="4" w:space="0" w:color="auto"/>
              <w:bottom w:val="dotted" w:sz="4" w:space="0" w:color="auto"/>
              <w:right w:val="dotted" w:sz="4" w:space="0" w:color="auto"/>
            </w:tcBorders>
            <w:shd w:val="pct5" w:color="auto" w:fill="FFFFFF"/>
            <w:hideMark/>
          </w:tcPr>
          <w:p w14:paraId="4FD8005F" w14:textId="77777777" w:rsidR="004809F3" w:rsidRPr="006A02C3" w:rsidRDefault="004809F3" w:rsidP="006D0B7A">
            <w:pPr>
              <w:spacing w:line="360" w:lineRule="auto"/>
              <w:rPr>
                <w:lang w:val="vi-VN"/>
              </w:rPr>
            </w:pPr>
            <w:r w:rsidRPr="006A02C3">
              <w:rPr>
                <w:lang w:val="vi-VN"/>
              </w:rPr>
              <w:t>STT</w:t>
            </w:r>
          </w:p>
        </w:tc>
        <w:tc>
          <w:tcPr>
            <w:tcW w:w="2071" w:type="dxa"/>
            <w:tcBorders>
              <w:top w:val="dotted" w:sz="4" w:space="0" w:color="auto"/>
              <w:left w:val="dotted" w:sz="4" w:space="0" w:color="auto"/>
              <w:bottom w:val="dotted" w:sz="4" w:space="0" w:color="auto"/>
              <w:right w:val="dotted" w:sz="4" w:space="0" w:color="auto"/>
            </w:tcBorders>
            <w:shd w:val="pct5" w:color="auto" w:fill="FFFFFF"/>
            <w:hideMark/>
          </w:tcPr>
          <w:p w14:paraId="2C931993" w14:textId="77777777" w:rsidR="004809F3" w:rsidRPr="006A02C3" w:rsidRDefault="004809F3" w:rsidP="006D0B7A">
            <w:pPr>
              <w:spacing w:line="360" w:lineRule="auto"/>
              <w:rPr>
                <w:lang w:val="vi-VN"/>
              </w:rPr>
            </w:pPr>
            <w:r w:rsidRPr="006A02C3">
              <w:rPr>
                <w:lang w:val="vi-VN"/>
              </w:rPr>
              <w:t>Tên</w:t>
            </w:r>
          </w:p>
        </w:tc>
        <w:tc>
          <w:tcPr>
            <w:tcW w:w="1801" w:type="dxa"/>
            <w:tcBorders>
              <w:top w:val="dotted" w:sz="4" w:space="0" w:color="auto"/>
              <w:left w:val="dotted" w:sz="4" w:space="0" w:color="auto"/>
              <w:bottom w:val="dotted" w:sz="4" w:space="0" w:color="auto"/>
              <w:right w:val="dotted" w:sz="4" w:space="0" w:color="auto"/>
            </w:tcBorders>
            <w:shd w:val="pct5" w:color="auto" w:fill="FFFFFF"/>
            <w:hideMark/>
          </w:tcPr>
          <w:p w14:paraId="2248E6CF" w14:textId="77777777" w:rsidR="004809F3" w:rsidRPr="006A02C3" w:rsidRDefault="004809F3" w:rsidP="006D0B7A">
            <w:pPr>
              <w:spacing w:line="360" w:lineRule="auto"/>
              <w:rPr>
                <w:lang w:val="vi-VN"/>
              </w:rPr>
            </w:pPr>
            <w:r w:rsidRPr="006A02C3">
              <w:rPr>
                <w:lang w:val="vi-VN"/>
              </w:rPr>
              <w:t xml:space="preserve">Kiểu dữ liệu </w:t>
            </w:r>
          </w:p>
          <w:p w14:paraId="61CB54D6" w14:textId="77777777" w:rsidR="004809F3" w:rsidRPr="006A02C3" w:rsidRDefault="004809F3" w:rsidP="006D0B7A">
            <w:pPr>
              <w:spacing w:line="360" w:lineRule="auto"/>
              <w:rPr>
                <w:lang w:val="vi-VN"/>
              </w:rPr>
            </w:pPr>
            <w:r w:rsidRPr="006A02C3">
              <w:rPr>
                <w:lang w:val="vi-VN"/>
              </w:rPr>
              <w:t>[Độ dài dữ liệu]</w:t>
            </w:r>
          </w:p>
        </w:tc>
        <w:tc>
          <w:tcPr>
            <w:tcW w:w="1598" w:type="dxa"/>
            <w:tcBorders>
              <w:top w:val="dotted" w:sz="4" w:space="0" w:color="auto"/>
              <w:left w:val="dotted" w:sz="4" w:space="0" w:color="auto"/>
              <w:bottom w:val="dotted" w:sz="4" w:space="0" w:color="auto"/>
              <w:right w:val="dotted" w:sz="4" w:space="0" w:color="auto"/>
            </w:tcBorders>
            <w:shd w:val="pct5" w:color="auto" w:fill="FFFFFF"/>
            <w:hideMark/>
          </w:tcPr>
          <w:p w14:paraId="50827414" w14:textId="77777777" w:rsidR="004809F3" w:rsidRPr="006A02C3" w:rsidRDefault="004809F3" w:rsidP="006D0B7A">
            <w:pPr>
              <w:spacing w:line="360" w:lineRule="auto"/>
              <w:rPr>
                <w:lang w:val="vi-VN"/>
              </w:rPr>
            </w:pPr>
            <w:r w:rsidRPr="006A02C3">
              <w:rPr>
                <w:lang w:val="vi-VN"/>
              </w:rPr>
              <w:t>Input/Output</w:t>
            </w:r>
          </w:p>
        </w:tc>
        <w:tc>
          <w:tcPr>
            <w:tcW w:w="1530" w:type="dxa"/>
            <w:tcBorders>
              <w:top w:val="dotted" w:sz="4" w:space="0" w:color="auto"/>
              <w:left w:val="dotted" w:sz="4" w:space="0" w:color="auto"/>
              <w:bottom w:val="dotted" w:sz="4" w:space="0" w:color="auto"/>
              <w:right w:val="dotted" w:sz="4" w:space="0" w:color="auto"/>
            </w:tcBorders>
            <w:shd w:val="pct5" w:color="auto" w:fill="FFFFFF"/>
            <w:hideMark/>
          </w:tcPr>
          <w:p w14:paraId="37ABF10B" w14:textId="77777777" w:rsidR="004809F3" w:rsidRPr="006A02C3" w:rsidRDefault="004809F3" w:rsidP="006D0B7A">
            <w:pPr>
              <w:spacing w:line="360" w:lineRule="auto"/>
              <w:rPr>
                <w:lang w:val="vi-VN"/>
              </w:rPr>
            </w:pPr>
            <w:r w:rsidRPr="006A02C3">
              <w:rPr>
                <w:lang w:val="vi-VN"/>
              </w:rPr>
              <w:t>Giá trị khởi tạo</w:t>
            </w:r>
          </w:p>
        </w:tc>
        <w:tc>
          <w:tcPr>
            <w:tcW w:w="5852" w:type="dxa"/>
            <w:tcBorders>
              <w:top w:val="dotted" w:sz="4" w:space="0" w:color="auto"/>
              <w:left w:val="dotted" w:sz="4" w:space="0" w:color="auto"/>
              <w:bottom w:val="dotted" w:sz="4" w:space="0" w:color="auto"/>
              <w:right w:val="dotted" w:sz="4" w:space="0" w:color="auto"/>
            </w:tcBorders>
            <w:shd w:val="pct5" w:color="auto" w:fill="FFFFFF"/>
            <w:hideMark/>
          </w:tcPr>
          <w:p w14:paraId="5A4AFB4D" w14:textId="77777777" w:rsidR="004809F3" w:rsidRPr="006A02C3" w:rsidRDefault="004809F3" w:rsidP="006D0B7A">
            <w:pPr>
              <w:spacing w:line="360" w:lineRule="auto"/>
              <w:rPr>
                <w:b/>
                <w:lang w:val="vi-VN"/>
              </w:rPr>
            </w:pPr>
            <w:r w:rsidRPr="006A02C3">
              <w:rPr>
                <w:b/>
                <w:lang w:val="vi-VN"/>
              </w:rPr>
              <w:t>Mô tả</w:t>
            </w:r>
            <w:r w:rsidRPr="006A02C3">
              <w:rPr>
                <w:lang w:val="vi-VN"/>
              </w:rPr>
              <w:t xml:space="preserve"> (Mapping với CSDL nếu có)</w:t>
            </w:r>
          </w:p>
        </w:tc>
      </w:tr>
      <w:tr w:rsidR="004809F3" w:rsidRPr="009F3346" w14:paraId="544C5C55" w14:textId="77777777" w:rsidTr="006D0B7A">
        <w:tc>
          <w:tcPr>
            <w:tcW w:w="13680" w:type="dxa"/>
            <w:gridSpan w:val="6"/>
            <w:tcBorders>
              <w:top w:val="dotted" w:sz="4" w:space="0" w:color="auto"/>
              <w:left w:val="dotted" w:sz="4" w:space="0" w:color="auto"/>
              <w:bottom w:val="dotted" w:sz="4" w:space="0" w:color="auto"/>
              <w:right w:val="dotted" w:sz="4" w:space="0" w:color="auto"/>
            </w:tcBorders>
          </w:tcPr>
          <w:p w14:paraId="1888D47C" w14:textId="6CAFCD1E" w:rsidR="00664B05" w:rsidRPr="00664B05" w:rsidRDefault="00664B05" w:rsidP="006D0B7A">
            <w:pPr>
              <w:pStyle w:val="GDP1"/>
              <w:numPr>
                <w:ilvl w:val="0"/>
                <w:numId w:val="0"/>
              </w:numPr>
            </w:pPr>
            <w:r>
              <w:t>Tìm kiếm theo</w:t>
            </w:r>
          </w:p>
        </w:tc>
      </w:tr>
      <w:tr w:rsidR="004809F3" w:rsidRPr="006A02C3" w14:paraId="6A0D651D" w14:textId="77777777" w:rsidTr="006D0B7A">
        <w:tc>
          <w:tcPr>
            <w:tcW w:w="828" w:type="dxa"/>
            <w:tcBorders>
              <w:top w:val="dotted" w:sz="4" w:space="0" w:color="auto"/>
              <w:left w:val="dotted" w:sz="4" w:space="0" w:color="auto"/>
              <w:bottom w:val="dotted" w:sz="4" w:space="0" w:color="auto"/>
              <w:right w:val="dotted" w:sz="4" w:space="0" w:color="auto"/>
            </w:tcBorders>
          </w:tcPr>
          <w:p w14:paraId="107F0711" w14:textId="77777777" w:rsidR="004809F3" w:rsidRPr="006A02C3" w:rsidRDefault="004809F3" w:rsidP="004809F3">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743ED703" w14:textId="6C2C67E9" w:rsidR="004809F3" w:rsidRPr="006A02C3" w:rsidRDefault="00664B05" w:rsidP="006D0B7A">
            <w:pPr>
              <w:spacing w:line="360" w:lineRule="auto"/>
            </w:pPr>
            <w:r>
              <w:t>Sản phẩm</w:t>
            </w:r>
          </w:p>
        </w:tc>
        <w:tc>
          <w:tcPr>
            <w:tcW w:w="1801" w:type="dxa"/>
            <w:tcBorders>
              <w:top w:val="dotted" w:sz="4" w:space="0" w:color="auto"/>
              <w:left w:val="dotted" w:sz="4" w:space="0" w:color="auto"/>
              <w:bottom w:val="dotted" w:sz="4" w:space="0" w:color="auto"/>
              <w:right w:val="dotted" w:sz="4" w:space="0" w:color="auto"/>
            </w:tcBorders>
          </w:tcPr>
          <w:p w14:paraId="29CB8501" w14:textId="77777777" w:rsidR="004809F3" w:rsidRPr="006A02C3" w:rsidRDefault="004809F3" w:rsidP="006D0B7A">
            <w:pPr>
              <w:spacing w:line="360" w:lineRule="auto"/>
            </w:pPr>
            <w:r w:rsidRPr="006A02C3">
              <w:t>Label</w:t>
            </w:r>
          </w:p>
        </w:tc>
        <w:tc>
          <w:tcPr>
            <w:tcW w:w="1598" w:type="dxa"/>
            <w:tcBorders>
              <w:top w:val="dotted" w:sz="4" w:space="0" w:color="auto"/>
              <w:left w:val="dotted" w:sz="4" w:space="0" w:color="auto"/>
              <w:bottom w:val="dotted" w:sz="4" w:space="0" w:color="auto"/>
              <w:right w:val="dotted" w:sz="4" w:space="0" w:color="auto"/>
            </w:tcBorders>
          </w:tcPr>
          <w:p w14:paraId="7FBA3507" w14:textId="77777777" w:rsidR="004809F3" w:rsidRPr="006A02C3" w:rsidRDefault="004809F3" w:rsidP="006D0B7A">
            <w:pPr>
              <w:spacing w:line="360" w:lineRule="auto"/>
            </w:pPr>
          </w:p>
        </w:tc>
        <w:tc>
          <w:tcPr>
            <w:tcW w:w="1530" w:type="dxa"/>
            <w:tcBorders>
              <w:top w:val="dotted" w:sz="4" w:space="0" w:color="auto"/>
              <w:left w:val="dotted" w:sz="4" w:space="0" w:color="auto"/>
              <w:bottom w:val="dotted" w:sz="4" w:space="0" w:color="auto"/>
              <w:right w:val="dotted" w:sz="4" w:space="0" w:color="auto"/>
            </w:tcBorders>
          </w:tcPr>
          <w:p w14:paraId="25913A31" w14:textId="77777777" w:rsidR="004809F3" w:rsidRPr="006A02C3" w:rsidRDefault="004809F3" w:rsidP="006D0B7A">
            <w:pPr>
              <w:spacing w:line="360" w:lineRule="auto"/>
            </w:pPr>
          </w:p>
        </w:tc>
        <w:tc>
          <w:tcPr>
            <w:tcW w:w="5852" w:type="dxa"/>
            <w:tcBorders>
              <w:top w:val="dotted" w:sz="4" w:space="0" w:color="auto"/>
              <w:left w:val="dotted" w:sz="4" w:space="0" w:color="auto"/>
              <w:bottom w:val="dotted" w:sz="4" w:space="0" w:color="auto"/>
              <w:right w:val="dotted" w:sz="4" w:space="0" w:color="auto"/>
            </w:tcBorders>
          </w:tcPr>
          <w:p w14:paraId="4F722BF6" w14:textId="77777777" w:rsidR="004809F3" w:rsidRPr="006A02C3" w:rsidRDefault="004809F3" w:rsidP="006D0B7A">
            <w:pPr>
              <w:pStyle w:val="GDP1"/>
            </w:pPr>
            <w:r w:rsidRPr="006A02C3">
              <w:t>Title: Nhập thông tin kiểm kê cho sản phẩm?</w:t>
            </w:r>
          </w:p>
        </w:tc>
      </w:tr>
      <w:tr w:rsidR="004809F3" w:rsidRPr="009F3346" w14:paraId="77DEDA3B" w14:textId="77777777" w:rsidTr="006D0B7A">
        <w:tc>
          <w:tcPr>
            <w:tcW w:w="828" w:type="dxa"/>
            <w:tcBorders>
              <w:top w:val="dotted" w:sz="4" w:space="0" w:color="auto"/>
              <w:left w:val="dotted" w:sz="4" w:space="0" w:color="auto"/>
              <w:bottom w:val="dotted" w:sz="4" w:space="0" w:color="auto"/>
              <w:right w:val="dotted" w:sz="4" w:space="0" w:color="auto"/>
            </w:tcBorders>
          </w:tcPr>
          <w:p w14:paraId="1EED0731" w14:textId="77777777" w:rsidR="004809F3" w:rsidRPr="006A02C3" w:rsidRDefault="004809F3" w:rsidP="004809F3">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hideMark/>
          </w:tcPr>
          <w:p w14:paraId="0639ADBC" w14:textId="08AE97F8" w:rsidR="004809F3" w:rsidRPr="006A02C3" w:rsidRDefault="00664B05" w:rsidP="006D0B7A">
            <w:pPr>
              <w:spacing w:line="360" w:lineRule="auto"/>
            </w:pPr>
            <w:r>
              <w:t>Danh mục</w:t>
            </w:r>
          </w:p>
        </w:tc>
        <w:tc>
          <w:tcPr>
            <w:tcW w:w="1801" w:type="dxa"/>
            <w:tcBorders>
              <w:top w:val="dotted" w:sz="4" w:space="0" w:color="auto"/>
              <w:left w:val="dotted" w:sz="4" w:space="0" w:color="auto"/>
              <w:bottom w:val="dotted" w:sz="4" w:space="0" w:color="auto"/>
              <w:right w:val="dotted" w:sz="4" w:space="0" w:color="auto"/>
            </w:tcBorders>
            <w:hideMark/>
          </w:tcPr>
          <w:p w14:paraId="6DCAAAFC" w14:textId="77777777" w:rsidR="004809F3" w:rsidRPr="006A02C3" w:rsidRDefault="004809F3" w:rsidP="006D0B7A">
            <w:pPr>
              <w:spacing w:line="360" w:lineRule="auto"/>
            </w:pPr>
            <w:r w:rsidRPr="006A02C3">
              <w:t>Label</w:t>
            </w:r>
          </w:p>
        </w:tc>
        <w:tc>
          <w:tcPr>
            <w:tcW w:w="1598" w:type="dxa"/>
            <w:tcBorders>
              <w:top w:val="dotted" w:sz="4" w:space="0" w:color="auto"/>
              <w:left w:val="dotted" w:sz="4" w:space="0" w:color="auto"/>
              <w:bottom w:val="dotted" w:sz="4" w:space="0" w:color="auto"/>
              <w:right w:val="dotted" w:sz="4" w:space="0" w:color="auto"/>
            </w:tcBorders>
          </w:tcPr>
          <w:p w14:paraId="130E6D67" w14:textId="77777777" w:rsidR="004809F3" w:rsidRPr="006A02C3" w:rsidRDefault="004809F3" w:rsidP="006D0B7A">
            <w:pPr>
              <w:spacing w:line="360" w:lineRule="auto"/>
            </w:pPr>
          </w:p>
        </w:tc>
        <w:tc>
          <w:tcPr>
            <w:tcW w:w="1530" w:type="dxa"/>
            <w:tcBorders>
              <w:top w:val="dotted" w:sz="4" w:space="0" w:color="auto"/>
              <w:left w:val="dotted" w:sz="4" w:space="0" w:color="auto"/>
              <w:bottom w:val="dotted" w:sz="4" w:space="0" w:color="auto"/>
              <w:right w:val="dotted" w:sz="4" w:space="0" w:color="auto"/>
            </w:tcBorders>
            <w:hideMark/>
          </w:tcPr>
          <w:p w14:paraId="2B87B29B" w14:textId="77777777" w:rsidR="004809F3" w:rsidRPr="006A02C3" w:rsidRDefault="004809F3" w:rsidP="006D0B7A">
            <w:pPr>
              <w:spacing w:line="360" w:lineRule="auto"/>
              <w:rPr>
                <w:lang w:val="vi-VN"/>
              </w:rPr>
            </w:pPr>
          </w:p>
        </w:tc>
        <w:tc>
          <w:tcPr>
            <w:tcW w:w="5852" w:type="dxa"/>
            <w:tcBorders>
              <w:top w:val="dotted" w:sz="4" w:space="0" w:color="auto"/>
              <w:left w:val="dotted" w:sz="4" w:space="0" w:color="auto"/>
              <w:bottom w:val="dotted" w:sz="4" w:space="0" w:color="auto"/>
              <w:right w:val="dotted" w:sz="4" w:space="0" w:color="auto"/>
            </w:tcBorders>
            <w:hideMark/>
          </w:tcPr>
          <w:p w14:paraId="0FDBA1E7" w14:textId="77777777" w:rsidR="004809F3" w:rsidRPr="006A02C3" w:rsidRDefault="004809F3" w:rsidP="006D0B7A">
            <w:pPr>
              <w:pStyle w:val="GDP1"/>
              <w:rPr>
                <w:lang w:val="vi-VN"/>
              </w:rPr>
            </w:pPr>
            <w:r w:rsidRPr="006A02C3">
              <w:rPr>
                <w:lang w:val="vi-VN"/>
              </w:rPr>
              <w:t xml:space="preserve">Label xác nhận: Bạn muốn thực hiện lưu số liệu kiểm kê cho sản phẩm [Mã sản phẩm – Tên sản phẩm] ? Hệ thống sẽ tự động lưu thông tin kiểm kê </w:t>
            </w:r>
            <w:r w:rsidRPr="006A02C3">
              <w:rPr>
                <w:lang w:val="vi-VN"/>
              </w:rPr>
              <w:lastRenderedPageBreak/>
              <w:t>thực tế.</w:t>
            </w:r>
          </w:p>
        </w:tc>
      </w:tr>
      <w:tr w:rsidR="004809F3" w:rsidRPr="006A02C3" w14:paraId="2AADA0F3" w14:textId="77777777" w:rsidTr="006D0B7A">
        <w:tc>
          <w:tcPr>
            <w:tcW w:w="828" w:type="dxa"/>
            <w:tcBorders>
              <w:top w:val="dotted" w:sz="4" w:space="0" w:color="auto"/>
              <w:left w:val="dotted" w:sz="4" w:space="0" w:color="auto"/>
              <w:bottom w:val="dotted" w:sz="4" w:space="0" w:color="auto"/>
              <w:right w:val="dotted" w:sz="4" w:space="0" w:color="auto"/>
            </w:tcBorders>
          </w:tcPr>
          <w:p w14:paraId="3B66F5EE" w14:textId="77777777" w:rsidR="004809F3" w:rsidRPr="006A02C3" w:rsidRDefault="004809F3" w:rsidP="004809F3">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hideMark/>
          </w:tcPr>
          <w:p w14:paraId="77F585E5" w14:textId="7F2C7693" w:rsidR="004809F3" w:rsidRPr="00664B05" w:rsidRDefault="00664B05" w:rsidP="006D0B7A">
            <w:pPr>
              <w:spacing w:line="360" w:lineRule="auto"/>
            </w:pPr>
            <w:r>
              <w:t>Loại sản phẩm</w:t>
            </w:r>
          </w:p>
        </w:tc>
        <w:tc>
          <w:tcPr>
            <w:tcW w:w="1801" w:type="dxa"/>
            <w:tcBorders>
              <w:top w:val="dotted" w:sz="4" w:space="0" w:color="auto"/>
              <w:left w:val="dotted" w:sz="4" w:space="0" w:color="auto"/>
              <w:bottom w:val="dotted" w:sz="4" w:space="0" w:color="auto"/>
              <w:right w:val="dotted" w:sz="4" w:space="0" w:color="auto"/>
            </w:tcBorders>
            <w:hideMark/>
          </w:tcPr>
          <w:p w14:paraId="211EAB9D" w14:textId="77777777" w:rsidR="004809F3" w:rsidRPr="006A02C3" w:rsidRDefault="004809F3" w:rsidP="006D0B7A">
            <w:pPr>
              <w:spacing w:line="360" w:lineRule="auto"/>
              <w:rPr>
                <w:lang w:val="vi-VN"/>
              </w:rPr>
            </w:pPr>
            <w:r w:rsidRPr="006A02C3">
              <w:t>Label</w:t>
            </w:r>
          </w:p>
        </w:tc>
        <w:tc>
          <w:tcPr>
            <w:tcW w:w="1598" w:type="dxa"/>
            <w:tcBorders>
              <w:top w:val="dotted" w:sz="4" w:space="0" w:color="auto"/>
              <w:left w:val="dotted" w:sz="4" w:space="0" w:color="auto"/>
              <w:bottom w:val="dotted" w:sz="4" w:space="0" w:color="auto"/>
              <w:right w:val="dotted" w:sz="4" w:space="0" w:color="auto"/>
            </w:tcBorders>
            <w:hideMark/>
          </w:tcPr>
          <w:p w14:paraId="30AA5E9B" w14:textId="77777777" w:rsidR="004809F3" w:rsidRPr="006A02C3" w:rsidRDefault="004809F3" w:rsidP="006D0B7A">
            <w:pPr>
              <w:spacing w:line="360" w:lineRule="auto"/>
              <w:rPr>
                <w:lang w:val="vi-VN"/>
              </w:rPr>
            </w:pPr>
            <w:r w:rsidRPr="006A02C3">
              <w:t>Output</w:t>
            </w:r>
          </w:p>
        </w:tc>
        <w:tc>
          <w:tcPr>
            <w:tcW w:w="1530" w:type="dxa"/>
            <w:tcBorders>
              <w:top w:val="dotted" w:sz="4" w:space="0" w:color="auto"/>
              <w:left w:val="dotted" w:sz="4" w:space="0" w:color="auto"/>
              <w:bottom w:val="dotted" w:sz="4" w:space="0" w:color="auto"/>
              <w:right w:val="dotted" w:sz="4" w:space="0" w:color="auto"/>
            </w:tcBorders>
            <w:hideMark/>
          </w:tcPr>
          <w:p w14:paraId="12FC3F78" w14:textId="77777777" w:rsidR="004809F3" w:rsidRPr="006A02C3" w:rsidRDefault="004809F3" w:rsidP="006D0B7A">
            <w:pPr>
              <w:spacing w:line="360" w:lineRule="auto"/>
            </w:pPr>
          </w:p>
        </w:tc>
        <w:tc>
          <w:tcPr>
            <w:tcW w:w="5852" w:type="dxa"/>
            <w:tcBorders>
              <w:top w:val="dotted" w:sz="4" w:space="0" w:color="auto"/>
              <w:left w:val="dotted" w:sz="4" w:space="0" w:color="auto"/>
              <w:bottom w:val="dotted" w:sz="4" w:space="0" w:color="auto"/>
              <w:right w:val="dotted" w:sz="4" w:space="0" w:color="auto"/>
            </w:tcBorders>
            <w:hideMark/>
          </w:tcPr>
          <w:p w14:paraId="721BAC4B" w14:textId="77777777" w:rsidR="004809F3" w:rsidRPr="006A02C3" w:rsidRDefault="004809F3" w:rsidP="006D0B7A">
            <w:pPr>
              <w:pStyle w:val="GDP1"/>
              <w:rPr>
                <w:snapToGrid/>
              </w:rPr>
            </w:pPr>
            <w:r w:rsidRPr="006A02C3">
              <w:t>Hiển thị Mã – Tên user đang login</w:t>
            </w:r>
          </w:p>
        </w:tc>
      </w:tr>
      <w:tr w:rsidR="004809F3" w:rsidRPr="009F3346" w14:paraId="39E4FEFC" w14:textId="77777777" w:rsidTr="006D0B7A">
        <w:tc>
          <w:tcPr>
            <w:tcW w:w="828" w:type="dxa"/>
            <w:tcBorders>
              <w:top w:val="dotted" w:sz="4" w:space="0" w:color="auto"/>
              <w:left w:val="dotted" w:sz="4" w:space="0" w:color="auto"/>
              <w:bottom w:val="dotted" w:sz="4" w:space="0" w:color="auto"/>
              <w:right w:val="dotted" w:sz="4" w:space="0" w:color="auto"/>
            </w:tcBorders>
          </w:tcPr>
          <w:p w14:paraId="62044CBD" w14:textId="77777777" w:rsidR="004809F3" w:rsidRPr="006A02C3" w:rsidRDefault="004809F3" w:rsidP="004809F3">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hideMark/>
          </w:tcPr>
          <w:p w14:paraId="5A00CCEB" w14:textId="54A06B13" w:rsidR="004809F3" w:rsidRPr="00664B05" w:rsidRDefault="00664B05" w:rsidP="006D0B7A">
            <w:pPr>
              <w:spacing w:line="360" w:lineRule="auto"/>
              <w:rPr>
                <w:lang w:val="vi-VN"/>
              </w:rPr>
            </w:pPr>
            <w:r w:rsidRPr="00664B05">
              <w:rPr>
                <w:lang w:val="vi-VN"/>
              </w:rPr>
              <w:t>Trạng thái nhập kiểm kê</w:t>
            </w:r>
          </w:p>
        </w:tc>
        <w:tc>
          <w:tcPr>
            <w:tcW w:w="1801" w:type="dxa"/>
            <w:tcBorders>
              <w:top w:val="dotted" w:sz="4" w:space="0" w:color="auto"/>
              <w:left w:val="dotted" w:sz="4" w:space="0" w:color="auto"/>
              <w:bottom w:val="dotted" w:sz="4" w:space="0" w:color="auto"/>
              <w:right w:val="dotted" w:sz="4" w:space="0" w:color="auto"/>
            </w:tcBorders>
            <w:hideMark/>
          </w:tcPr>
          <w:p w14:paraId="6BC2408A" w14:textId="77777777" w:rsidR="004809F3" w:rsidRPr="006A02C3" w:rsidRDefault="004809F3" w:rsidP="006D0B7A">
            <w:pPr>
              <w:spacing w:line="360" w:lineRule="auto"/>
            </w:pPr>
            <w:r w:rsidRPr="006A02C3">
              <w:t>Label</w:t>
            </w:r>
          </w:p>
        </w:tc>
        <w:tc>
          <w:tcPr>
            <w:tcW w:w="1598" w:type="dxa"/>
            <w:tcBorders>
              <w:top w:val="dotted" w:sz="4" w:space="0" w:color="auto"/>
              <w:left w:val="dotted" w:sz="4" w:space="0" w:color="auto"/>
              <w:bottom w:val="dotted" w:sz="4" w:space="0" w:color="auto"/>
              <w:right w:val="dotted" w:sz="4" w:space="0" w:color="auto"/>
            </w:tcBorders>
            <w:hideMark/>
          </w:tcPr>
          <w:p w14:paraId="1632E0ED" w14:textId="77777777" w:rsidR="004809F3" w:rsidRPr="006A02C3" w:rsidRDefault="004809F3" w:rsidP="006D0B7A">
            <w:pPr>
              <w:spacing w:line="360" w:lineRule="auto"/>
              <w:rPr>
                <w:lang w:val="vi-VN"/>
              </w:rPr>
            </w:pPr>
            <w:r w:rsidRPr="006A02C3">
              <w:t>Output</w:t>
            </w:r>
          </w:p>
        </w:tc>
        <w:tc>
          <w:tcPr>
            <w:tcW w:w="1530" w:type="dxa"/>
            <w:tcBorders>
              <w:top w:val="dotted" w:sz="4" w:space="0" w:color="auto"/>
              <w:left w:val="dotted" w:sz="4" w:space="0" w:color="auto"/>
              <w:bottom w:val="dotted" w:sz="4" w:space="0" w:color="auto"/>
              <w:right w:val="dotted" w:sz="4" w:space="0" w:color="auto"/>
            </w:tcBorders>
            <w:hideMark/>
          </w:tcPr>
          <w:p w14:paraId="38EBA210" w14:textId="77777777" w:rsidR="004809F3" w:rsidRPr="006A02C3" w:rsidRDefault="004809F3" w:rsidP="006D0B7A">
            <w:pPr>
              <w:spacing w:line="360" w:lineRule="auto"/>
              <w:rPr>
                <w:lang w:val="vi-VN"/>
              </w:rPr>
            </w:pPr>
          </w:p>
        </w:tc>
        <w:tc>
          <w:tcPr>
            <w:tcW w:w="5852" w:type="dxa"/>
            <w:tcBorders>
              <w:top w:val="dotted" w:sz="4" w:space="0" w:color="auto"/>
              <w:left w:val="dotted" w:sz="4" w:space="0" w:color="auto"/>
              <w:bottom w:val="dotted" w:sz="4" w:space="0" w:color="auto"/>
              <w:right w:val="dotted" w:sz="4" w:space="0" w:color="auto"/>
            </w:tcBorders>
            <w:hideMark/>
          </w:tcPr>
          <w:p w14:paraId="42B521F8" w14:textId="77777777" w:rsidR="004809F3" w:rsidRPr="006A02C3" w:rsidRDefault="004809F3" w:rsidP="006D0B7A">
            <w:pPr>
              <w:pStyle w:val="GDP1"/>
              <w:rPr>
                <w:lang w:val="vi-VN"/>
              </w:rPr>
            </w:pPr>
            <w:r w:rsidRPr="006A02C3">
              <w:rPr>
                <w:lang w:val="vi-VN"/>
              </w:rPr>
              <w:t>Hiển thị tổng tồn kho trên máy của sản phẩm đã chọn trước đó.</w:t>
            </w:r>
          </w:p>
        </w:tc>
      </w:tr>
      <w:tr w:rsidR="00664B05" w:rsidRPr="009F3346" w14:paraId="02FAF61C" w14:textId="77777777" w:rsidTr="006D0B7A">
        <w:tc>
          <w:tcPr>
            <w:tcW w:w="13680" w:type="dxa"/>
            <w:gridSpan w:val="6"/>
            <w:tcBorders>
              <w:top w:val="dotted" w:sz="4" w:space="0" w:color="auto"/>
              <w:left w:val="dotted" w:sz="4" w:space="0" w:color="auto"/>
              <w:bottom w:val="dotted" w:sz="4" w:space="0" w:color="auto"/>
              <w:right w:val="dotted" w:sz="4" w:space="0" w:color="auto"/>
            </w:tcBorders>
          </w:tcPr>
          <w:p w14:paraId="402FC08F" w14:textId="733F532A" w:rsidR="00664B05" w:rsidRPr="006A02C3" w:rsidRDefault="00664B05" w:rsidP="006D0B7A">
            <w:pPr>
              <w:pStyle w:val="GDP1"/>
              <w:rPr>
                <w:lang w:val="vi-VN"/>
              </w:rPr>
            </w:pPr>
            <w:r w:rsidRPr="00664B05">
              <w:rPr>
                <w:lang w:val="vi-VN"/>
              </w:rPr>
              <w:t>Danh sách sản phẩm kiểm kê</w:t>
            </w:r>
          </w:p>
        </w:tc>
      </w:tr>
      <w:tr w:rsidR="00664B05" w:rsidRPr="009F3346" w14:paraId="5629956F" w14:textId="77777777" w:rsidTr="006D0B7A">
        <w:tc>
          <w:tcPr>
            <w:tcW w:w="828" w:type="dxa"/>
            <w:tcBorders>
              <w:top w:val="dotted" w:sz="4" w:space="0" w:color="auto"/>
              <w:left w:val="dotted" w:sz="4" w:space="0" w:color="auto"/>
              <w:bottom w:val="dotted" w:sz="4" w:space="0" w:color="auto"/>
              <w:right w:val="dotted" w:sz="4" w:space="0" w:color="auto"/>
            </w:tcBorders>
          </w:tcPr>
          <w:p w14:paraId="1D9C06FB"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05C4991D" w14:textId="61702AD2" w:rsidR="00664B05" w:rsidRPr="00664B05" w:rsidRDefault="00664B05" w:rsidP="00664B05">
            <w:pPr>
              <w:spacing w:line="360" w:lineRule="auto"/>
            </w:pPr>
            <w:r>
              <w:t>Mã sản phẩm</w:t>
            </w:r>
          </w:p>
        </w:tc>
        <w:tc>
          <w:tcPr>
            <w:tcW w:w="1801" w:type="dxa"/>
            <w:tcBorders>
              <w:top w:val="dotted" w:sz="4" w:space="0" w:color="auto"/>
              <w:left w:val="dotted" w:sz="4" w:space="0" w:color="auto"/>
              <w:bottom w:val="dotted" w:sz="4" w:space="0" w:color="auto"/>
              <w:right w:val="dotted" w:sz="4" w:space="0" w:color="auto"/>
            </w:tcBorders>
          </w:tcPr>
          <w:p w14:paraId="62329D6A" w14:textId="296B4FCC" w:rsidR="00664B05" w:rsidRPr="00664B05" w:rsidRDefault="00664B05" w:rsidP="00664B05">
            <w:pPr>
              <w:spacing w:line="360" w:lineRule="auto"/>
              <w:rPr>
                <w:lang w:val="vi-VN"/>
              </w:rPr>
            </w:pPr>
            <w:r w:rsidRPr="004809F3">
              <w:t>Label Column</w:t>
            </w:r>
          </w:p>
        </w:tc>
        <w:tc>
          <w:tcPr>
            <w:tcW w:w="1598" w:type="dxa"/>
            <w:tcBorders>
              <w:top w:val="dotted" w:sz="4" w:space="0" w:color="auto"/>
              <w:left w:val="dotted" w:sz="4" w:space="0" w:color="auto"/>
              <w:bottom w:val="dotted" w:sz="4" w:space="0" w:color="auto"/>
              <w:right w:val="dotted" w:sz="4" w:space="0" w:color="auto"/>
            </w:tcBorders>
          </w:tcPr>
          <w:p w14:paraId="4ACDC7F8" w14:textId="14E11583" w:rsidR="00664B05" w:rsidRPr="00664B05" w:rsidRDefault="00664B05" w:rsidP="00664B05">
            <w:pPr>
              <w:spacing w:line="360" w:lineRule="auto"/>
              <w:rPr>
                <w:lang w:val="vi-VN"/>
              </w:rPr>
            </w:pPr>
            <w:r w:rsidRPr="004809F3">
              <w:t>Output</w:t>
            </w:r>
          </w:p>
        </w:tc>
        <w:tc>
          <w:tcPr>
            <w:tcW w:w="1530" w:type="dxa"/>
            <w:tcBorders>
              <w:top w:val="dotted" w:sz="4" w:space="0" w:color="auto"/>
              <w:left w:val="dotted" w:sz="4" w:space="0" w:color="auto"/>
              <w:bottom w:val="dotted" w:sz="4" w:space="0" w:color="auto"/>
              <w:right w:val="dotted" w:sz="4" w:space="0" w:color="auto"/>
            </w:tcBorders>
          </w:tcPr>
          <w:p w14:paraId="537D547A" w14:textId="1A02F23F" w:rsidR="00664B05" w:rsidRPr="006A02C3" w:rsidRDefault="00664B05" w:rsidP="00664B05">
            <w:pPr>
              <w:spacing w:line="360" w:lineRule="auto"/>
              <w:rPr>
                <w:lang w:val="vi-VN"/>
              </w:rPr>
            </w:pPr>
            <w:r w:rsidRPr="004809F3">
              <w:t>N/A</w:t>
            </w:r>
          </w:p>
        </w:tc>
        <w:tc>
          <w:tcPr>
            <w:tcW w:w="5852" w:type="dxa"/>
            <w:tcBorders>
              <w:top w:val="dotted" w:sz="4" w:space="0" w:color="auto"/>
              <w:left w:val="dotted" w:sz="4" w:space="0" w:color="auto"/>
              <w:bottom w:val="dotted" w:sz="4" w:space="0" w:color="auto"/>
              <w:right w:val="dotted" w:sz="4" w:space="0" w:color="auto"/>
            </w:tcBorders>
          </w:tcPr>
          <w:p w14:paraId="0A1EAEEE" w14:textId="7E142271" w:rsidR="00664B05" w:rsidRPr="006A02C3" w:rsidRDefault="00664B05" w:rsidP="00664B05">
            <w:pPr>
              <w:pStyle w:val="GDP1"/>
              <w:rPr>
                <w:lang w:val="vi-VN"/>
              </w:rPr>
            </w:pPr>
            <w:r w:rsidRPr="004809F3">
              <w:t>INVENTORY_CYCLE_COUNT_ITEM.PRODUCT_ID join qua PRODUCT lấy NAME</w:t>
            </w:r>
          </w:p>
        </w:tc>
      </w:tr>
      <w:tr w:rsidR="00664B05" w:rsidRPr="009F3346" w14:paraId="62396103" w14:textId="77777777" w:rsidTr="006D0B7A">
        <w:tc>
          <w:tcPr>
            <w:tcW w:w="828" w:type="dxa"/>
            <w:tcBorders>
              <w:top w:val="dotted" w:sz="4" w:space="0" w:color="auto"/>
              <w:left w:val="dotted" w:sz="4" w:space="0" w:color="auto"/>
              <w:bottom w:val="dotted" w:sz="4" w:space="0" w:color="auto"/>
              <w:right w:val="dotted" w:sz="4" w:space="0" w:color="auto"/>
            </w:tcBorders>
          </w:tcPr>
          <w:p w14:paraId="32671D4A"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38DB8124" w14:textId="5C27559F" w:rsidR="00664B05" w:rsidRDefault="00664B05" w:rsidP="00664B05">
            <w:pPr>
              <w:spacing w:line="360" w:lineRule="auto"/>
            </w:pPr>
            <w:r>
              <w:t>Tên sản phẩm</w:t>
            </w:r>
          </w:p>
        </w:tc>
        <w:tc>
          <w:tcPr>
            <w:tcW w:w="1801" w:type="dxa"/>
            <w:tcBorders>
              <w:top w:val="dotted" w:sz="4" w:space="0" w:color="auto"/>
              <w:left w:val="dotted" w:sz="4" w:space="0" w:color="auto"/>
              <w:bottom w:val="dotted" w:sz="4" w:space="0" w:color="auto"/>
              <w:right w:val="dotted" w:sz="4" w:space="0" w:color="auto"/>
            </w:tcBorders>
          </w:tcPr>
          <w:p w14:paraId="57F61313" w14:textId="657A34CC" w:rsidR="00664B05" w:rsidRPr="00664B05" w:rsidRDefault="00664B05" w:rsidP="00664B05">
            <w:pPr>
              <w:spacing w:line="360" w:lineRule="auto"/>
              <w:rPr>
                <w:lang w:val="vi-VN"/>
              </w:rPr>
            </w:pPr>
            <w:r w:rsidRPr="004809F3">
              <w:t>Label Column</w:t>
            </w:r>
          </w:p>
        </w:tc>
        <w:tc>
          <w:tcPr>
            <w:tcW w:w="1598" w:type="dxa"/>
            <w:tcBorders>
              <w:top w:val="dotted" w:sz="4" w:space="0" w:color="auto"/>
              <w:left w:val="dotted" w:sz="4" w:space="0" w:color="auto"/>
              <w:bottom w:val="dotted" w:sz="4" w:space="0" w:color="auto"/>
              <w:right w:val="dotted" w:sz="4" w:space="0" w:color="auto"/>
            </w:tcBorders>
          </w:tcPr>
          <w:p w14:paraId="1646A74E" w14:textId="1C4857BE" w:rsidR="00664B05" w:rsidRPr="00664B05" w:rsidRDefault="00664B05" w:rsidP="00664B05">
            <w:pPr>
              <w:spacing w:line="360" w:lineRule="auto"/>
              <w:rPr>
                <w:lang w:val="vi-VN"/>
              </w:rPr>
            </w:pPr>
            <w:r w:rsidRPr="004809F3">
              <w:t>Output</w:t>
            </w:r>
          </w:p>
        </w:tc>
        <w:tc>
          <w:tcPr>
            <w:tcW w:w="1530" w:type="dxa"/>
            <w:tcBorders>
              <w:top w:val="dotted" w:sz="4" w:space="0" w:color="auto"/>
              <w:left w:val="dotted" w:sz="4" w:space="0" w:color="auto"/>
              <w:bottom w:val="dotted" w:sz="4" w:space="0" w:color="auto"/>
              <w:right w:val="dotted" w:sz="4" w:space="0" w:color="auto"/>
            </w:tcBorders>
          </w:tcPr>
          <w:p w14:paraId="2F8D284A" w14:textId="1E5AE180" w:rsidR="00664B05" w:rsidRPr="006A02C3" w:rsidRDefault="00664B05" w:rsidP="00664B05">
            <w:pPr>
              <w:spacing w:line="360" w:lineRule="auto"/>
              <w:rPr>
                <w:lang w:val="vi-VN"/>
              </w:rPr>
            </w:pPr>
            <w:r w:rsidRPr="004809F3">
              <w:t>N/A</w:t>
            </w:r>
          </w:p>
        </w:tc>
        <w:tc>
          <w:tcPr>
            <w:tcW w:w="5852" w:type="dxa"/>
            <w:tcBorders>
              <w:top w:val="dotted" w:sz="4" w:space="0" w:color="auto"/>
              <w:left w:val="dotted" w:sz="4" w:space="0" w:color="auto"/>
              <w:bottom w:val="dotted" w:sz="4" w:space="0" w:color="auto"/>
              <w:right w:val="dotted" w:sz="4" w:space="0" w:color="auto"/>
            </w:tcBorders>
          </w:tcPr>
          <w:p w14:paraId="554F6743" w14:textId="1F89BE4C" w:rsidR="00664B05" w:rsidRPr="006A02C3" w:rsidRDefault="00664B05" w:rsidP="00664B05">
            <w:pPr>
              <w:pStyle w:val="GDP1"/>
              <w:rPr>
                <w:lang w:val="vi-VN"/>
              </w:rPr>
            </w:pPr>
            <w:r w:rsidRPr="004809F3">
              <w:t xml:space="preserve">INVENTORY_CYCLE_COUNT_ITEM.PRODUCT_ID join qua PRODUCT lấy CODE </w:t>
            </w:r>
          </w:p>
        </w:tc>
      </w:tr>
      <w:tr w:rsidR="00664B05" w:rsidRPr="009F3346" w14:paraId="40AA08FE" w14:textId="77777777" w:rsidTr="006D0B7A">
        <w:tc>
          <w:tcPr>
            <w:tcW w:w="828" w:type="dxa"/>
            <w:tcBorders>
              <w:top w:val="dotted" w:sz="4" w:space="0" w:color="auto"/>
              <w:left w:val="dotted" w:sz="4" w:space="0" w:color="auto"/>
              <w:bottom w:val="dotted" w:sz="4" w:space="0" w:color="auto"/>
              <w:right w:val="dotted" w:sz="4" w:space="0" w:color="auto"/>
            </w:tcBorders>
          </w:tcPr>
          <w:p w14:paraId="2A57B8E7"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025D4964" w14:textId="70663C93" w:rsidR="00664B05" w:rsidRDefault="00664B05" w:rsidP="00664B05">
            <w:pPr>
              <w:spacing w:line="360" w:lineRule="auto"/>
            </w:pPr>
            <w:r>
              <w:t>Đơn vị tính</w:t>
            </w:r>
          </w:p>
        </w:tc>
        <w:tc>
          <w:tcPr>
            <w:tcW w:w="1801" w:type="dxa"/>
            <w:tcBorders>
              <w:top w:val="dotted" w:sz="4" w:space="0" w:color="auto"/>
              <w:left w:val="dotted" w:sz="4" w:space="0" w:color="auto"/>
              <w:bottom w:val="dotted" w:sz="4" w:space="0" w:color="auto"/>
              <w:right w:val="dotted" w:sz="4" w:space="0" w:color="auto"/>
            </w:tcBorders>
          </w:tcPr>
          <w:p w14:paraId="4FD54224" w14:textId="02563870" w:rsidR="00664B05" w:rsidRPr="00664B05" w:rsidRDefault="00664B05" w:rsidP="00664B05">
            <w:pPr>
              <w:spacing w:line="360" w:lineRule="auto"/>
              <w:rPr>
                <w:lang w:val="vi-VN"/>
              </w:rPr>
            </w:pPr>
            <w:r w:rsidRPr="004809F3">
              <w:t>Label Column</w:t>
            </w:r>
          </w:p>
        </w:tc>
        <w:tc>
          <w:tcPr>
            <w:tcW w:w="1598" w:type="dxa"/>
            <w:tcBorders>
              <w:top w:val="dotted" w:sz="4" w:space="0" w:color="auto"/>
              <w:left w:val="dotted" w:sz="4" w:space="0" w:color="auto"/>
              <w:bottom w:val="dotted" w:sz="4" w:space="0" w:color="auto"/>
              <w:right w:val="dotted" w:sz="4" w:space="0" w:color="auto"/>
            </w:tcBorders>
          </w:tcPr>
          <w:p w14:paraId="43573D7E" w14:textId="40BFD776" w:rsidR="00664B05" w:rsidRPr="00664B05" w:rsidRDefault="00664B05" w:rsidP="00664B05">
            <w:pPr>
              <w:spacing w:line="360" w:lineRule="auto"/>
              <w:rPr>
                <w:lang w:val="vi-VN"/>
              </w:rPr>
            </w:pPr>
            <w:r w:rsidRPr="004809F3">
              <w:t>Output</w:t>
            </w:r>
          </w:p>
        </w:tc>
        <w:tc>
          <w:tcPr>
            <w:tcW w:w="1530" w:type="dxa"/>
            <w:tcBorders>
              <w:top w:val="dotted" w:sz="4" w:space="0" w:color="auto"/>
              <w:left w:val="dotted" w:sz="4" w:space="0" w:color="auto"/>
              <w:bottom w:val="dotted" w:sz="4" w:space="0" w:color="auto"/>
              <w:right w:val="dotted" w:sz="4" w:space="0" w:color="auto"/>
            </w:tcBorders>
          </w:tcPr>
          <w:p w14:paraId="04DED029" w14:textId="1AB99B3F" w:rsidR="00664B05" w:rsidRPr="006A02C3" w:rsidRDefault="00664B05" w:rsidP="00664B05">
            <w:pPr>
              <w:spacing w:line="360" w:lineRule="auto"/>
              <w:rPr>
                <w:lang w:val="vi-VN"/>
              </w:rPr>
            </w:pPr>
            <w:r w:rsidRPr="004809F3">
              <w:t>N/A</w:t>
            </w:r>
          </w:p>
        </w:tc>
        <w:tc>
          <w:tcPr>
            <w:tcW w:w="5852" w:type="dxa"/>
            <w:tcBorders>
              <w:top w:val="dotted" w:sz="4" w:space="0" w:color="auto"/>
              <w:left w:val="dotted" w:sz="4" w:space="0" w:color="auto"/>
              <w:bottom w:val="dotted" w:sz="4" w:space="0" w:color="auto"/>
              <w:right w:val="dotted" w:sz="4" w:space="0" w:color="auto"/>
            </w:tcBorders>
          </w:tcPr>
          <w:p w14:paraId="72E47003" w14:textId="5D856E0B" w:rsidR="00664B05" w:rsidRPr="006A02C3" w:rsidRDefault="00664B05" w:rsidP="00664B05">
            <w:pPr>
              <w:pStyle w:val="GDP1"/>
              <w:rPr>
                <w:lang w:val="vi-VN"/>
              </w:rPr>
            </w:pPr>
            <w:r w:rsidRPr="004809F3">
              <w:t>INVENTORY_CYCLE_COUNT_ITEM.UOM</w:t>
            </w:r>
          </w:p>
        </w:tc>
      </w:tr>
      <w:tr w:rsidR="00664B05" w:rsidRPr="009F3346" w14:paraId="1F257CDB" w14:textId="77777777" w:rsidTr="006D0B7A">
        <w:tc>
          <w:tcPr>
            <w:tcW w:w="828" w:type="dxa"/>
            <w:tcBorders>
              <w:top w:val="dotted" w:sz="4" w:space="0" w:color="auto"/>
              <w:left w:val="dotted" w:sz="4" w:space="0" w:color="auto"/>
              <w:bottom w:val="dotted" w:sz="4" w:space="0" w:color="auto"/>
              <w:right w:val="dotted" w:sz="4" w:space="0" w:color="auto"/>
            </w:tcBorders>
          </w:tcPr>
          <w:p w14:paraId="39E671F4"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58AE81F8" w14:textId="3D77352F" w:rsidR="00664B05" w:rsidRPr="00664B05" w:rsidRDefault="00664B05" w:rsidP="00664B05">
            <w:pPr>
              <w:spacing w:line="360" w:lineRule="auto"/>
              <w:rPr>
                <w:lang w:val="vi-VN"/>
              </w:rPr>
            </w:pPr>
            <w:r w:rsidRPr="00664B05">
              <w:rPr>
                <w:lang w:val="vi-VN"/>
              </w:rPr>
              <w:t>Tồn kho trước kiểm kê</w:t>
            </w:r>
          </w:p>
        </w:tc>
        <w:tc>
          <w:tcPr>
            <w:tcW w:w="1801" w:type="dxa"/>
            <w:tcBorders>
              <w:top w:val="dotted" w:sz="4" w:space="0" w:color="auto"/>
              <w:left w:val="dotted" w:sz="4" w:space="0" w:color="auto"/>
              <w:bottom w:val="dotted" w:sz="4" w:space="0" w:color="auto"/>
              <w:right w:val="dotted" w:sz="4" w:space="0" w:color="auto"/>
            </w:tcBorders>
          </w:tcPr>
          <w:p w14:paraId="39BCE940" w14:textId="11B5FBEA" w:rsidR="00664B05" w:rsidRPr="00664B05" w:rsidRDefault="00664B05" w:rsidP="00664B05">
            <w:pPr>
              <w:spacing w:line="360" w:lineRule="auto"/>
              <w:rPr>
                <w:lang w:val="vi-VN"/>
              </w:rPr>
            </w:pPr>
            <w:r w:rsidRPr="004809F3">
              <w:t>Label Column</w:t>
            </w:r>
          </w:p>
        </w:tc>
        <w:tc>
          <w:tcPr>
            <w:tcW w:w="1598" w:type="dxa"/>
            <w:tcBorders>
              <w:top w:val="dotted" w:sz="4" w:space="0" w:color="auto"/>
              <w:left w:val="dotted" w:sz="4" w:space="0" w:color="auto"/>
              <w:bottom w:val="dotted" w:sz="4" w:space="0" w:color="auto"/>
              <w:right w:val="dotted" w:sz="4" w:space="0" w:color="auto"/>
            </w:tcBorders>
          </w:tcPr>
          <w:p w14:paraId="1F4D1425" w14:textId="0D8E0180" w:rsidR="00664B05" w:rsidRPr="00664B05" w:rsidRDefault="00664B05" w:rsidP="00664B05">
            <w:pPr>
              <w:spacing w:line="360" w:lineRule="auto"/>
              <w:rPr>
                <w:lang w:val="vi-VN"/>
              </w:rPr>
            </w:pPr>
            <w:r w:rsidRPr="004809F3">
              <w:t>Output</w:t>
            </w:r>
          </w:p>
        </w:tc>
        <w:tc>
          <w:tcPr>
            <w:tcW w:w="1530" w:type="dxa"/>
            <w:tcBorders>
              <w:top w:val="dotted" w:sz="4" w:space="0" w:color="auto"/>
              <w:left w:val="dotted" w:sz="4" w:space="0" w:color="auto"/>
              <w:bottom w:val="dotted" w:sz="4" w:space="0" w:color="auto"/>
              <w:right w:val="dotted" w:sz="4" w:space="0" w:color="auto"/>
            </w:tcBorders>
          </w:tcPr>
          <w:p w14:paraId="6B0A8563" w14:textId="1BDC4C8A" w:rsidR="00664B05" w:rsidRPr="006A02C3" w:rsidRDefault="00664B05" w:rsidP="00664B05">
            <w:pPr>
              <w:spacing w:line="360" w:lineRule="auto"/>
              <w:rPr>
                <w:lang w:val="vi-VN"/>
              </w:rPr>
            </w:pPr>
            <w:r w:rsidRPr="004809F3">
              <w:t>N/A</w:t>
            </w:r>
          </w:p>
        </w:tc>
        <w:tc>
          <w:tcPr>
            <w:tcW w:w="5852" w:type="dxa"/>
            <w:tcBorders>
              <w:top w:val="dotted" w:sz="4" w:space="0" w:color="auto"/>
              <w:left w:val="dotted" w:sz="4" w:space="0" w:color="auto"/>
              <w:bottom w:val="dotted" w:sz="4" w:space="0" w:color="auto"/>
              <w:right w:val="dotted" w:sz="4" w:space="0" w:color="auto"/>
            </w:tcBorders>
          </w:tcPr>
          <w:p w14:paraId="0DAC1EC7" w14:textId="4C22FC1D" w:rsidR="00664B05" w:rsidRPr="006A02C3" w:rsidRDefault="00664B05" w:rsidP="00664B05">
            <w:pPr>
              <w:pStyle w:val="GDP1"/>
              <w:rPr>
                <w:lang w:val="vi-VN"/>
              </w:rPr>
            </w:pPr>
            <w:r w:rsidRPr="004809F3">
              <w:t>INVENTORY_CYCLE_COUNT_ITEM.</w:t>
            </w:r>
            <w:r>
              <w:t>QUANTITY_BEFORE_COUNTED</w:t>
            </w:r>
          </w:p>
        </w:tc>
      </w:tr>
      <w:tr w:rsidR="00664B05" w:rsidRPr="009F3346" w14:paraId="63EB7202" w14:textId="77777777" w:rsidTr="006D0B7A">
        <w:tc>
          <w:tcPr>
            <w:tcW w:w="828" w:type="dxa"/>
            <w:tcBorders>
              <w:top w:val="dotted" w:sz="4" w:space="0" w:color="auto"/>
              <w:left w:val="dotted" w:sz="4" w:space="0" w:color="auto"/>
              <w:bottom w:val="dotted" w:sz="4" w:space="0" w:color="auto"/>
              <w:right w:val="dotted" w:sz="4" w:space="0" w:color="auto"/>
            </w:tcBorders>
          </w:tcPr>
          <w:p w14:paraId="2116E5DC"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067CFA5F" w14:textId="0D08E4E5" w:rsidR="00664B05" w:rsidRPr="006A02C3" w:rsidRDefault="00664B05" w:rsidP="00664B05">
            <w:pPr>
              <w:spacing w:line="360" w:lineRule="auto"/>
            </w:pPr>
            <w:r w:rsidRPr="006A02C3">
              <w:t xml:space="preserve">Kiểm </w:t>
            </w:r>
            <w:r>
              <w:t>tồn</w:t>
            </w:r>
            <w:r w:rsidRPr="006A02C3">
              <w:t xml:space="preserve"> thực tế</w:t>
            </w:r>
          </w:p>
        </w:tc>
        <w:tc>
          <w:tcPr>
            <w:tcW w:w="1801" w:type="dxa"/>
            <w:tcBorders>
              <w:top w:val="dotted" w:sz="4" w:space="0" w:color="auto"/>
              <w:left w:val="dotted" w:sz="4" w:space="0" w:color="auto"/>
              <w:bottom w:val="dotted" w:sz="4" w:space="0" w:color="auto"/>
              <w:right w:val="dotted" w:sz="4" w:space="0" w:color="auto"/>
            </w:tcBorders>
          </w:tcPr>
          <w:p w14:paraId="039DD300" w14:textId="46A3B033" w:rsidR="00664B05" w:rsidRPr="006A02C3" w:rsidRDefault="00664B05" w:rsidP="00664B05">
            <w:pPr>
              <w:spacing w:line="360" w:lineRule="auto"/>
            </w:pPr>
            <w:r>
              <w:t>Textbox</w:t>
            </w:r>
          </w:p>
        </w:tc>
        <w:tc>
          <w:tcPr>
            <w:tcW w:w="1598" w:type="dxa"/>
            <w:tcBorders>
              <w:top w:val="dotted" w:sz="4" w:space="0" w:color="auto"/>
              <w:left w:val="dotted" w:sz="4" w:space="0" w:color="auto"/>
              <w:bottom w:val="dotted" w:sz="4" w:space="0" w:color="auto"/>
              <w:right w:val="dotted" w:sz="4" w:space="0" w:color="auto"/>
            </w:tcBorders>
          </w:tcPr>
          <w:p w14:paraId="58B45B39" w14:textId="77777777" w:rsidR="00664B05" w:rsidRPr="006A02C3" w:rsidRDefault="00664B05" w:rsidP="00664B05">
            <w:pPr>
              <w:spacing w:line="360" w:lineRule="auto"/>
            </w:pPr>
          </w:p>
        </w:tc>
        <w:tc>
          <w:tcPr>
            <w:tcW w:w="1530" w:type="dxa"/>
            <w:tcBorders>
              <w:top w:val="dotted" w:sz="4" w:space="0" w:color="auto"/>
              <w:left w:val="dotted" w:sz="4" w:space="0" w:color="auto"/>
              <w:bottom w:val="dotted" w:sz="4" w:space="0" w:color="auto"/>
              <w:right w:val="dotted" w:sz="4" w:space="0" w:color="auto"/>
            </w:tcBorders>
          </w:tcPr>
          <w:p w14:paraId="1A1C8AB4" w14:textId="77777777" w:rsidR="00664B05" w:rsidRPr="006A02C3" w:rsidRDefault="00664B05" w:rsidP="00664B05">
            <w:pPr>
              <w:spacing w:line="360" w:lineRule="auto"/>
              <w:rPr>
                <w:lang w:val="vi-VN"/>
              </w:rPr>
            </w:pPr>
          </w:p>
        </w:tc>
        <w:tc>
          <w:tcPr>
            <w:tcW w:w="5852" w:type="dxa"/>
            <w:tcBorders>
              <w:top w:val="dotted" w:sz="4" w:space="0" w:color="auto"/>
              <w:left w:val="dotted" w:sz="4" w:space="0" w:color="auto"/>
              <w:bottom w:val="dotted" w:sz="4" w:space="0" w:color="auto"/>
              <w:right w:val="dotted" w:sz="4" w:space="0" w:color="auto"/>
            </w:tcBorders>
          </w:tcPr>
          <w:p w14:paraId="5401CB92" w14:textId="7B9A80AD" w:rsidR="00664B05" w:rsidRPr="006A02C3" w:rsidRDefault="00664B05" w:rsidP="00664B05">
            <w:pPr>
              <w:pStyle w:val="GDP1"/>
              <w:numPr>
                <w:ilvl w:val="0"/>
                <w:numId w:val="0"/>
              </w:numPr>
              <w:ind w:left="714"/>
              <w:rPr>
                <w:lang w:val="vi-VN"/>
              </w:rPr>
            </w:pPr>
          </w:p>
        </w:tc>
      </w:tr>
      <w:tr w:rsidR="00664B05" w:rsidRPr="006A02C3" w14:paraId="66F28ECE" w14:textId="77777777" w:rsidTr="006D0B7A">
        <w:tc>
          <w:tcPr>
            <w:tcW w:w="828" w:type="dxa"/>
            <w:tcBorders>
              <w:top w:val="dotted" w:sz="4" w:space="0" w:color="auto"/>
              <w:left w:val="dotted" w:sz="4" w:space="0" w:color="auto"/>
              <w:bottom w:val="dotted" w:sz="4" w:space="0" w:color="auto"/>
              <w:right w:val="dotted" w:sz="4" w:space="0" w:color="auto"/>
            </w:tcBorders>
          </w:tcPr>
          <w:p w14:paraId="5A81ABFD"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3BAFED04" w14:textId="77777777" w:rsidR="00664B05" w:rsidRPr="006A02C3" w:rsidRDefault="00664B05" w:rsidP="00664B05">
            <w:pPr>
              <w:spacing w:line="360" w:lineRule="auto"/>
            </w:pPr>
            <w:r w:rsidRPr="006A02C3">
              <w:t>Chênh lệch</w:t>
            </w:r>
          </w:p>
        </w:tc>
        <w:tc>
          <w:tcPr>
            <w:tcW w:w="1801" w:type="dxa"/>
            <w:tcBorders>
              <w:top w:val="dotted" w:sz="4" w:space="0" w:color="auto"/>
              <w:left w:val="dotted" w:sz="4" w:space="0" w:color="auto"/>
              <w:bottom w:val="dotted" w:sz="4" w:space="0" w:color="auto"/>
              <w:right w:val="dotted" w:sz="4" w:space="0" w:color="auto"/>
            </w:tcBorders>
          </w:tcPr>
          <w:p w14:paraId="67247FB4" w14:textId="46C7C941" w:rsidR="00664B05" w:rsidRPr="006A02C3" w:rsidRDefault="00664B05" w:rsidP="00664B05">
            <w:pPr>
              <w:spacing w:line="360" w:lineRule="auto"/>
            </w:pPr>
            <w:r w:rsidRPr="004809F3">
              <w:t>Label Column</w:t>
            </w:r>
          </w:p>
        </w:tc>
        <w:tc>
          <w:tcPr>
            <w:tcW w:w="1598" w:type="dxa"/>
            <w:tcBorders>
              <w:top w:val="dotted" w:sz="4" w:space="0" w:color="auto"/>
              <w:left w:val="dotted" w:sz="4" w:space="0" w:color="auto"/>
              <w:bottom w:val="dotted" w:sz="4" w:space="0" w:color="auto"/>
              <w:right w:val="dotted" w:sz="4" w:space="0" w:color="auto"/>
            </w:tcBorders>
          </w:tcPr>
          <w:p w14:paraId="7E4400A4" w14:textId="77777777" w:rsidR="00664B05" w:rsidRPr="006A02C3" w:rsidRDefault="00664B05" w:rsidP="00664B05">
            <w:pPr>
              <w:spacing w:line="360" w:lineRule="auto"/>
              <w:rPr>
                <w:lang w:val="vi-VN"/>
              </w:rPr>
            </w:pPr>
            <w:r w:rsidRPr="006A02C3">
              <w:t>Output</w:t>
            </w:r>
          </w:p>
        </w:tc>
        <w:tc>
          <w:tcPr>
            <w:tcW w:w="1530" w:type="dxa"/>
            <w:tcBorders>
              <w:top w:val="dotted" w:sz="4" w:space="0" w:color="auto"/>
              <w:left w:val="dotted" w:sz="4" w:space="0" w:color="auto"/>
              <w:bottom w:val="dotted" w:sz="4" w:space="0" w:color="auto"/>
              <w:right w:val="dotted" w:sz="4" w:space="0" w:color="auto"/>
            </w:tcBorders>
          </w:tcPr>
          <w:p w14:paraId="11D99522" w14:textId="77777777" w:rsidR="00664B05" w:rsidRPr="006A02C3" w:rsidRDefault="00664B05" w:rsidP="00664B05">
            <w:pPr>
              <w:spacing w:line="360" w:lineRule="auto"/>
            </w:pPr>
          </w:p>
        </w:tc>
        <w:tc>
          <w:tcPr>
            <w:tcW w:w="5852" w:type="dxa"/>
            <w:tcBorders>
              <w:top w:val="dotted" w:sz="4" w:space="0" w:color="auto"/>
              <w:left w:val="dotted" w:sz="4" w:space="0" w:color="auto"/>
              <w:bottom w:val="dotted" w:sz="4" w:space="0" w:color="auto"/>
              <w:right w:val="dotted" w:sz="4" w:space="0" w:color="auto"/>
            </w:tcBorders>
          </w:tcPr>
          <w:p w14:paraId="633AEF13" w14:textId="63BA34F0" w:rsidR="00664B05" w:rsidRPr="006A02C3" w:rsidRDefault="00664B05" w:rsidP="00664B05">
            <w:pPr>
              <w:pStyle w:val="GDP1"/>
              <w:rPr>
                <w:lang w:val="vi-VN"/>
              </w:rPr>
            </w:pPr>
            <w:r w:rsidRPr="006A02C3">
              <w:t xml:space="preserve">= </w:t>
            </w:r>
            <w:r>
              <w:t xml:space="preserve"> Tồn kho trước kiểm kê</w:t>
            </w:r>
            <w:r w:rsidR="00294A46">
              <w:t xml:space="preserve"> - Kiểm tồn thực tế</w:t>
            </w:r>
          </w:p>
        </w:tc>
      </w:tr>
      <w:tr w:rsidR="00664B05" w:rsidRPr="006A02C3" w14:paraId="7288C91D" w14:textId="77777777" w:rsidTr="006D0B7A">
        <w:tc>
          <w:tcPr>
            <w:tcW w:w="828" w:type="dxa"/>
            <w:tcBorders>
              <w:top w:val="dotted" w:sz="4" w:space="0" w:color="auto"/>
              <w:left w:val="dotted" w:sz="4" w:space="0" w:color="auto"/>
              <w:bottom w:val="dotted" w:sz="4" w:space="0" w:color="auto"/>
              <w:right w:val="dotted" w:sz="4" w:space="0" w:color="auto"/>
            </w:tcBorders>
          </w:tcPr>
          <w:p w14:paraId="34143EBC"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07B7779C" w14:textId="301FE7B4" w:rsidR="00664B05" w:rsidRPr="006A02C3" w:rsidRDefault="00664B05" w:rsidP="00664B05">
            <w:pPr>
              <w:spacing w:line="360" w:lineRule="auto"/>
            </w:pPr>
            <w:r>
              <w:t>Ghi chú</w:t>
            </w:r>
          </w:p>
        </w:tc>
        <w:tc>
          <w:tcPr>
            <w:tcW w:w="1801" w:type="dxa"/>
            <w:tcBorders>
              <w:top w:val="dotted" w:sz="4" w:space="0" w:color="auto"/>
              <w:left w:val="dotted" w:sz="4" w:space="0" w:color="auto"/>
              <w:bottom w:val="dotted" w:sz="4" w:space="0" w:color="auto"/>
              <w:right w:val="dotted" w:sz="4" w:space="0" w:color="auto"/>
            </w:tcBorders>
          </w:tcPr>
          <w:p w14:paraId="24744FD3" w14:textId="77777777" w:rsidR="00664B05" w:rsidRPr="006A02C3" w:rsidRDefault="00664B05" w:rsidP="00664B05">
            <w:pPr>
              <w:spacing w:line="360" w:lineRule="auto"/>
            </w:pPr>
          </w:p>
        </w:tc>
        <w:tc>
          <w:tcPr>
            <w:tcW w:w="1598" w:type="dxa"/>
            <w:tcBorders>
              <w:top w:val="dotted" w:sz="4" w:space="0" w:color="auto"/>
              <w:left w:val="dotted" w:sz="4" w:space="0" w:color="auto"/>
              <w:bottom w:val="dotted" w:sz="4" w:space="0" w:color="auto"/>
              <w:right w:val="dotted" w:sz="4" w:space="0" w:color="auto"/>
            </w:tcBorders>
          </w:tcPr>
          <w:p w14:paraId="1D271551" w14:textId="77777777" w:rsidR="00664B05" w:rsidRPr="006A02C3" w:rsidRDefault="00664B05" w:rsidP="00664B05">
            <w:pPr>
              <w:spacing w:line="360" w:lineRule="auto"/>
            </w:pPr>
          </w:p>
        </w:tc>
        <w:tc>
          <w:tcPr>
            <w:tcW w:w="1530" w:type="dxa"/>
            <w:tcBorders>
              <w:top w:val="dotted" w:sz="4" w:space="0" w:color="auto"/>
              <w:left w:val="dotted" w:sz="4" w:space="0" w:color="auto"/>
              <w:bottom w:val="dotted" w:sz="4" w:space="0" w:color="auto"/>
              <w:right w:val="dotted" w:sz="4" w:space="0" w:color="auto"/>
            </w:tcBorders>
          </w:tcPr>
          <w:p w14:paraId="7F6978B9" w14:textId="77777777" w:rsidR="00664B05" w:rsidRPr="006A02C3" w:rsidRDefault="00664B05" w:rsidP="00664B05">
            <w:pPr>
              <w:spacing w:line="360" w:lineRule="auto"/>
            </w:pPr>
          </w:p>
        </w:tc>
        <w:tc>
          <w:tcPr>
            <w:tcW w:w="5852" w:type="dxa"/>
            <w:tcBorders>
              <w:top w:val="dotted" w:sz="4" w:space="0" w:color="auto"/>
              <w:left w:val="dotted" w:sz="4" w:space="0" w:color="auto"/>
              <w:bottom w:val="dotted" w:sz="4" w:space="0" w:color="auto"/>
              <w:right w:val="dotted" w:sz="4" w:space="0" w:color="auto"/>
            </w:tcBorders>
          </w:tcPr>
          <w:p w14:paraId="0C49492C" w14:textId="3419542F" w:rsidR="00664B05" w:rsidRPr="006A02C3" w:rsidRDefault="00664B05" w:rsidP="00664B05">
            <w:pPr>
              <w:pStyle w:val="GDP1"/>
            </w:pPr>
            <w:r w:rsidRPr="004809F3">
              <w:t>INVENTORY_CYCLE_COUNT_ITEM.</w:t>
            </w:r>
            <w:r>
              <w:t>NOTE</w:t>
            </w:r>
          </w:p>
        </w:tc>
      </w:tr>
      <w:tr w:rsidR="00664B05" w:rsidRPr="006A02C3" w14:paraId="1AE6E778" w14:textId="77777777" w:rsidTr="006D0B7A">
        <w:tc>
          <w:tcPr>
            <w:tcW w:w="13680" w:type="dxa"/>
            <w:gridSpan w:val="6"/>
            <w:tcBorders>
              <w:top w:val="dotted" w:sz="4" w:space="0" w:color="auto"/>
              <w:left w:val="dotted" w:sz="4" w:space="0" w:color="auto"/>
              <w:bottom w:val="dotted" w:sz="4" w:space="0" w:color="auto"/>
              <w:right w:val="dotted" w:sz="4" w:space="0" w:color="auto"/>
            </w:tcBorders>
          </w:tcPr>
          <w:p w14:paraId="79D9282B" w14:textId="7338DA7E" w:rsidR="00664B05" w:rsidRPr="004809F3" w:rsidRDefault="00664B05" w:rsidP="00664B05">
            <w:pPr>
              <w:pStyle w:val="GDP1"/>
            </w:pPr>
            <w:r>
              <w:t>Thao tác</w:t>
            </w:r>
          </w:p>
        </w:tc>
      </w:tr>
      <w:tr w:rsidR="00664B05" w:rsidRPr="006A02C3" w14:paraId="374393ED" w14:textId="77777777" w:rsidTr="006D0B7A">
        <w:tc>
          <w:tcPr>
            <w:tcW w:w="828" w:type="dxa"/>
            <w:tcBorders>
              <w:top w:val="dotted" w:sz="4" w:space="0" w:color="auto"/>
              <w:left w:val="dotted" w:sz="4" w:space="0" w:color="auto"/>
              <w:bottom w:val="dotted" w:sz="4" w:space="0" w:color="auto"/>
              <w:right w:val="dotted" w:sz="4" w:space="0" w:color="auto"/>
            </w:tcBorders>
          </w:tcPr>
          <w:p w14:paraId="454214BC"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13225441" w14:textId="1E80A9CC" w:rsidR="00664B05" w:rsidRPr="006A02C3" w:rsidRDefault="00664B05" w:rsidP="00664B05">
            <w:pPr>
              <w:spacing w:line="360" w:lineRule="auto"/>
            </w:pPr>
            <w:r>
              <w:t>Quay lại</w:t>
            </w:r>
          </w:p>
        </w:tc>
        <w:tc>
          <w:tcPr>
            <w:tcW w:w="1801" w:type="dxa"/>
            <w:tcBorders>
              <w:top w:val="dotted" w:sz="4" w:space="0" w:color="auto"/>
              <w:left w:val="dotted" w:sz="4" w:space="0" w:color="auto"/>
              <w:bottom w:val="dotted" w:sz="4" w:space="0" w:color="auto"/>
              <w:right w:val="dotted" w:sz="4" w:space="0" w:color="auto"/>
            </w:tcBorders>
          </w:tcPr>
          <w:p w14:paraId="270700EE" w14:textId="77777777" w:rsidR="00664B05" w:rsidRPr="006A02C3" w:rsidRDefault="00664B05" w:rsidP="00664B05">
            <w:pPr>
              <w:spacing w:line="360" w:lineRule="auto"/>
            </w:pPr>
            <w:r w:rsidRPr="006A02C3">
              <w:t>Button</w:t>
            </w:r>
          </w:p>
        </w:tc>
        <w:tc>
          <w:tcPr>
            <w:tcW w:w="1598" w:type="dxa"/>
            <w:tcBorders>
              <w:top w:val="dotted" w:sz="4" w:space="0" w:color="auto"/>
              <w:left w:val="dotted" w:sz="4" w:space="0" w:color="auto"/>
              <w:bottom w:val="dotted" w:sz="4" w:space="0" w:color="auto"/>
              <w:right w:val="dotted" w:sz="4" w:space="0" w:color="auto"/>
            </w:tcBorders>
          </w:tcPr>
          <w:p w14:paraId="52BB7098" w14:textId="77777777" w:rsidR="00664B05" w:rsidRPr="006A02C3" w:rsidRDefault="00664B05" w:rsidP="00664B05">
            <w:pPr>
              <w:spacing w:line="360" w:lineRule="auto"/>
            </w:pPr>
            <w:r w:rsidRPr="006A02C3">
              <w:t>Input</w:t>
            </w:r>
          </w:p>
        </w:tc>
        <w:tc>
          <w:tcPr>
            <w:tcW w:w="1530" w:type="dxa"/>
            <w:tcBorders>
              <w:top w:val="dotted" w:sz="4" w:space="0" w:color="auto"/>
              <w:left w:val="dotted" w:sz="4" w:space="0" w:color="auto"/>
              <w:bottom w:val="dotted" w:sz="4" w:space="0" w:color="auto"/>
              <w:right w:val="dotted" w:sz="4" w:space="0" w:color="auto"/>
            </w:tcBorders>
          </w:tcPr>
          <w:p w14:paraId="7BDB51A7" w14:textId="77777777" w:rsidR="00664B05" w:rsidRPr="006A02C3" w:rsidRDefault="00664B05" w:rsidP="00664B05">
            <w:pPr>
              <w:spacing w:line="360" w:lineRule="auto"/>
            </w:pPr>
            <w:r w:rsidRPr="006A02C3">
              <w:t>Enable</w:t>
            </w:r>
          </w:p>
        </w:tc>
        <w:tc>
          <w:tcPr>
            <w:tcW w:w="5852" w:type="dxa"/>
            <w:tcBorders>
              <w:top w:val="dotted" w:sz="4" w:space="0" w:color="auto"/>
              <w:left w:val="dotted" w:sz="4" w:space="0" w:color="auto"/>
              <w:bottom w:val="dotted" w:sz="4" w:space="0" w:color="auto"/>
              <w:right w:val="dotted" w:sz="4" w:space="0" w:color="auto"/>
            </w:tcBorders>
          </w:tcPr>
          <w:p w14:paraId="27D87D17" w14:textId="48FEC782" w:rsidR="00664B05" w:rsidRPr="006A02C3" w:rsidRDefault="00664B05" w:rsidP="00664B05">
            <w:pPr>
              <w:pStyle w:val="GDP1"/>
              <w:rPr>
                <w:snapToGrid/>
              </w:rPr>
            </w:pPr>
          </w:p>
        </w:tc>
      </w:tr>
      <w:tr w:rsidR="00664B05" w:rsidRPr="006A02C3" w14:paraId="35A89C1A" w14:textId="77777777" w:rsidTr="006D0B7A">
        <w:tc>
          <w:tcPr>
            <w:tcW w:w="828" w:type="dxa"/>
            <w:tcBorders>
              <w:top w:val="dotted" w:sz="4" w:space="0" w:color="auto"/>
              <w:left w:val="dotted" w:sz="4" w:space="0" w:color="auto"/>
              <w:bottom w:val="dotted" w:sz="4" w:space="0" w:color="auto"/>
              <w:right w:val="dotted" w:sz="4" w:space="0" w:color="auto"/>
            </w:tcBorders>
          </w:tcPr>
          <w:p w14:paraId="72BC0965"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32C15DB4" w14:textId="346F10FC" w:rsidR="00664B05" w:rsidRDefault="00664B05" w:rsidP="00664B05">
            <w:pPr>
              <w:spacing w:line="360" w:lineRule="auto"/>
            </w:pPr>
            <w:r>
              <w:t>Hoàn thành</w:t>
            </w:r>
          </w:p>
        </w:tc>
        <w:tc>
          <w:tcPr>
            <w:tcW w:w="1801" w:type="dxa"/>
            <w:tcBorders>
              <w:top w:val="dotted" w:sz="4" w:space="0" w:color="auto"/>
              <w:left w:val="dotted" w:sz="4" w:space="0" w:color="auto"/>
              <w:bottom w:val="dotted" w:sz="4" w:space="0" w:color="auto"/>
              <w:right w:val="dotted" w:sz="4" w:space="0" w:color="auto"/>
            </w:tcBorders>
          </w:tcPr>
          <w:p w14:paraId="3F349F87" w14:textId="04AB6947" w:rsidR="00664B05" w:rsidRPr="006A02C3" w:rsidRDefault="00664B05" w:rsidP="00664B05">
            <w:pPr>
              <w:spacing w:line="360" w:lineRule="auto"/>
            </w:pPr>
            <w:r w:rsidRPr="006A02C3">
              <w:t>Button</w:t>
            </w:r>
          </w:p>
        </w:tc>
        <w:tc>
          <w:tcPr>
            <w:tcW w:w="1598" w:type="dxa"/>
            <w:tcBorders>
              <w:top w:val="dotted" w:sz="4" w:space="0" w:color="auto"/>
              <w:left w:val="dotted" w:sz="4" w:space="0" w:color="auto"/>
              <w:bottom w:val="dotted" w:sz="4" w:space="0" w:color="auto"/>
              <w:right w:val="dotted" w:sz="4" w:space="0" w:color="auto"/>
            </w:tcBorders>
          </w:tcPr>
          <w:p w14:paraId="60D8CF6A" w14:textId="3EF27839" w:rsidR="00664B05" w:rsidRPr="006A02C3" w:rsidRDefault="00664B05" w:rsidP="00664B05">
            <w:pPr>
              <w:spacing w:line="360" w:lineRule="auto"/>
            </w:pPr>
            <w:r w:rsidRPr="006A02C3">
              <w:t>Input</w:t>
            </w:r>
          </w:p>
        </w:tc>
        <w:tc>
          <w:tcPr>
            <w:tcW w:w="1530" w:type="dxa"/>
            <w:tcBorders>
              <w:top w:val="dotted" w:sz="4" w:space="0" w:color="auto"/>
              <w:left w:val="dotted" w:sz="4" w:space="0" w:color="auto"/>
              <w:bottom w:val="dotted" w:sz="4" w:space="0" w:color="auto"/>
              <w:right w:val="dotted" w:sz="4" w:space="0" w:color="auto"/>
            </w:tcBorders>
          </w:tcPr>
          <w:p w14:paraId="7899F962" w14:textId="76FAFBB8" w:rsidR="00664B05" w:rsidRPr="006A02C3" w:rsidRDefault="00664B05" w:rsidP="00664B05">
            <w:pPr>
              <w:spacing w:line="360" w:lineRule="auto"/>
            </w:pPr>
            <w:r w:rsidRPr="006A02C3">
              <w:t>Enable</w:t>
            </w:r>
          </w:p>
        </w:tc>
        <w:tc>
          <w:tcPr>
            <w:tcW w:w="5852" w:type="dxa"/>
            <w:tcBorders>
              <w:top w:val="dotted" w:sz="4" w:space="0" w:color="auto"/>
              <w:left w:val="dotted" w:sz="4" w:space="0" w:color="auto"/>
              <w:bottom w:val="dotted" w:sz="4" w:space="0" w:color="auto"/>
              <w:right w:val="dotted" w:sz="4" w:space="0" w:color="auto"/>
            </w:tcBorders>
          </w:tcPr>
          <w:p w14:paraId="460129AD" w14:textId="77777777" w:rsidR="00664B05" w:rsidRPr="006A02C3" w:rsidRDefault="00664B05" w:rsidP="00664B05">
            <w:pPr>
              <w:pStyle w:val="GDP1"/>
              <w:rPr>
                <w:snapToGrid/>
              </w:rPr>
            </w:pPr>
          </w:p>
        </w:tc>
      </w:tr>
      <w:tr w:rsidR="00664B05" w:rsidRPr="006A02C3" w14:paraId="28E12679" w14:textId="77777777" w:rsidTr="006D0B7A">
        <w:tc>
          <w:tcPr>
            <w:tcW w:w="828" w:type="dxa"/>
            <w:tcBorders>
              <w:top w:val="dotted" w:sz="4" w:space="0" w:color="auto"/>
              <w:left w:val="dotted" w:sz="4" w:space="0" w:color="auto"/>
              <w:bottom w:val="dotted" w:sz="4" w:space="0" w:color="auto"/>
              <w:right w:val="dotted" w:sz="4" w:space="0" w:color="auto"/>
            </w:tcBorders>
          </w:tcPr>
          <w:p w14:paraId="3D214A57"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412DBCC1" w14:textId="3E50651C" w:rsidR="00664B05" w:rsidRDefault="00664B05" w:rsidP="00664B05">
            <w:pPr>
              <w:spacing w:line="360" w:lineRule="auto"/>
            </w:pPr>
            <w:r>
              <w:t>Nhập file</w:t>
            </w:r>
          </w:p>
        </w:tc>
        <w:tc>
          <w:tcPr>
            <w:tcW w:w="1801" w:type="dxa"/>
            <w:tcBorders>
              <w:top w:val="dotted" w:sz="4" w:space="0" w:color="auto"/>
              <w:left w:val="dotted" w:sz="4" w:space="0" w:color="auto"/>
              <w:bottom w:val="dotted" w:sz="4" w:space="0" w:color="auto"/>
              <w:right w:val="dotted" w:sz="4" w:space="0" w:color="auto"/>
            </w:tcBorders>
          </w:tcPr>
          <w:p w14:paraId="12AF0717" w14:textId="1597B9F5" w:rsidR="00664B05" w:rsidRPr="006A02C3" w:rsidRDefault="00664B05" w:rsidP="00664B05">
            <w:pPr>
              <w:spacing w:line="360" w:lineRule="auto"/>
            </w:pPr>
            <w:r w:rsidRPr="006A02C3">
              <w:t>Button</w:t>
            </w:r>
          </w:p>
        </w:tc>
        <w:tc>
          <w:tcPr>
            <w:tcW w:w="1598" w:type="dxa"/>
            <w:tcBorders>
              <w:top w:val="dotted" w:sz="4" w:space="0" w:color="auto"/>
              <w:left w:val="dotted" w:sz="4" w:space="0" w:color="auto"/>
              <w:bottom w:val="dotted" w:sz="4" w:space="0" w:color="auto"/>
              <w:right w:val="dotted" w:sz="4" w:space="0" w:color="auto"/>
            </w:tcBorders>
          </w:tcPr>
          <w:p w14:paraId="5FAFC210" w14:textId="78C5A612" w:rsidR="00664B05" w:rsidRPr="006A02C3" w:rsidRDefault="00664B05" w:rsidP="00664B05">
            <w:pPr>
              <w:spacing w:line="360" w:lineRule="auto"/>
            </w:pPr>
            <w:r w:rsidRPr="006A02C3">
              <w:t>Input</w:t>
            </w:r>
          </w:p>
        </w:tc>
        <w:tc>
          <w:tcPr>
            <w:tcW w:w="1530" w:type="dxa"/>
            <w:tcBorders>
              <w:top w:val="dotted" w:sz="4" w:space="0" w:color="auto"/>
              <w:left w:val="dotted" w:sz="4" w:space="0" w:color="auto"/>
              <w:bottom w:val="dotted" w:sz="4" w:space="0" w:color="auto"/>
              <w:right w:val="dotted" w:sz="4" w:space="0" w:color="auto"/>
            </w:tcBorders>
          </w:tcPr>
          <w:p w14:paraId="74B4CF4E" w14:textId="5180F7F9" w:rsidR="00664B05" w:rsidRPr="006A02C3" w:rsidRDefault="00664B05" w:rsidP="00664B05">
            <w:pPr>
              <w:spacing w:line="360" w:lineRule="auto"/>
            </w:pPr>
            <w:r w:rsidRPr="006A02C3">
              <w:t>Enable</w:t>
            </w:r>
          </w:p>
        </w:tc>
        <w:tc>
          <w:tcPr>
            <w:tcW w:w="5852" w:type="dxa"/>
            <w:tcBorders>
              <w:top w:val="dotted" w:sz="4" w:space="0" w:color="auto"/>
              <w:left w:val="dotted" w:sz="4" w:space="0" w:color="auto"/>
              <w:bottom w:val="dotted" w:sz="4" w:space="0" w:color="auto"/>
              <w:right w:val="dotted" w:sz="4" w:space="0" w:color="auto"/>
            </w:tcBorders>
          </w:tcPr>
          <w:p w14:paraId="5781C7F7" w14:textId="77777777" w:rsidR="00664B05" w:rsidRPr="006A02C3" w:rsidRDefault="00664B05" w:rsidP="00664B05">
            <w:pPr>
              <w:pStyle w:val="GDP1"/>
              <w:rPr>
                <w:snapToGrid/>
              </w:rPr>
            </w:pPr>
          </w:p>
        </w:tc>
      </w:tr>
      <w:tr w:rsidR="00664B05" w:rsidRPr="006A02C3" w14:paraId="03CB7B6B" w14:textId="77777777" w:rsidTr="006D0B7A">
        <w:tc>
          <w:tcPr>
            <w:tcW w:w="828" w:type="dxa"/>
            <w:tcBorders>
              <w:top w:val="dotted" w:sz="4" w:space="0" w:color="auto"/>
              <w:left w:val="dotted" w:sz="4" w:space="0" w:color="auto"/>
              <w:bottom w:val="dotted" w:sz="4" w:space="0" w:color="auto"/>
              <w:right w:val="dotted" w:sz="4" w:space="0" w:color="auto"/>
            </w:tcBorders>
          </w:tcPr>
          <w:p w14:paraId="368ECA42" w14:textId="77777777" w:rsidR="00664B05" w:rsidRPr="006A02C3" w:rsidRDefault="00664B05" w:rsidP="00664B05">
            <w:pPr>
              <w:numPr>
                <w:ilvl w:val="0"/>
                <w:numId w:val="75"/>
              </w:numPr>
              <w:spacing w:line="360" w:lineRule="auto"/>
              <w:rPr>
                <w:lang w:val="vi-VN"/>
              </w:rPr>
            </w:pPr>
          </w:p>
        </w:tc>
        <w:tc>
          <w:tcPr>
            <w:tcW w:w="2071" w:type="dxa"/>
            <w:tcBorders>
              <w:top w:val="dotted" w:sz="4" w:space="0" w:color="auto"/>
              <w:left w:val="dotted" w:sz="4" w:space="0" w:color="auto"/>
              <w:bottom w:val="dotted" w:sz="4" w:space="0" w:color="auto"/>
              <w:right w:val="dotted" w:sz="4" w:space="0" w:color="auto"/>
            </w:tcBorders>
          </w:tcPr>
          <w:p w14:paraId="1EF213AE" w14:textId="77777777" w:rsidR="00664B05" w:rsidRPr="006A02C3" w:rsidRDefault="00664B05" w:rsidP="00664B05">
            <w:pPr>
              <w:spacing w:line="360" w:lineRule="auto"/>
            </w:pPr>
            <w:r w:rsidRPr="006A02C3">
              <w:t>Lưu</w:t>
            </w:r>
          </w:p>
        </w:tc>
        <w:tc>
          <w:tcPr>
            <w:tcW w:w="1801" w:type="dxa"/>
            <w:tcBorders>
              <w:top w:val="dotted" w:sz="4" w:space="0" w:color="auto"/>
              <w:left w:val="dotted" w:sz="4" w:space="0" w:color="auto"/>
              <w:bottom w:val="dotted" w:sz="4" w:space="0" w:color="auto"/>
              <w:right w:val="dotted" w:sz="4" w:space="0" w:color="auto"/>
            </w:tcBorders>
          </w:tcPr>
          <w:p w14:paraId="47E9BB8C" w14:textId="77777777" w:rsidR="00664B05" w:rsidRPr="006A02C3" w:rsidRDefault="00664B05" w:rsidP="00664B05">
            <w:pPr>
              <w:spacing w:line="360" w:lineRule="auto"/>
            </w:pPr>
            <w:r w:rsidRPr="006A02C3">
              <w:t>Button</w:t>
            </w:r>
          </w:p>
        </w:tc>
        <w:tc>
          <w:tcPr>
            <w:tcW w:w="1598" w:type="dxa"/>
            <w:tcBorders>
              <w:top w:val="dotted" w:sz="4" w:space="0" w:color="auto"/>
              <w:left w:val="dotted" w:sz="4" w:space="0" w:color="auto"/>
              <w:bottom w:val="dotted" w:sz="4" w:space="0" w:color="auto"/>
              <w:right w:val="dotted" w:sz="4" w:space="0" w:color="auto"/>
            </w:tcBorders>
          </w:tcPr>
          <w:p w14:paraId="6CCCD2AF" w14:textId="77777777" w:rsidR="00664B05" w:rsidRPr="006A02C3" w:rsidRDefault="00664B05" w:rsidP="00664B05">
            <w:pPr>
              <w:spacing w:line="360" w:lineRule="auto"/>
            </w:pPr>
            <w:r w:rsidRPr="006A02C3">
              <w:t>Input</w:t>
            </w:r>
          </w:p>
        </w:tc>
        <w:tc>
          <w:tcPr>
            <w:tcW w:w="1530" w:type="dxa"/>
            <w:tcBorders>
              <w:top w:val="dotted" w:sz="4" w:space="0" w:color="auto"/>
              <w:left w:val="dotted" w:sz="4" w:space="0" w:color="auto"/>
              <w:bottom w:val="dotted" w:sz="4" w:space="0" w:color="auto"/>
              <w:right w:val="dotted" w:sz="4" w:space="0" w:color="auto"/>
            </w:tcBorders>
          </w:tcPr>
          <w:p w14:paraId="08BB61D6" w14:textId="77777777" w:rsidR="00664B05" w:rsidRPr="006A02C3" w:rsidRDefault="00664B05" w:rsidP="00664B05">
            <w:pPr>
              <w:spacing w:line="360" w:lineRule="auto"/>
            </w:pPr>
            <w:r w:rsidRPr="006A02C3">
              <w:t>Enable</w:t>
            </w:r>
          </w:p>
        </w:tc>
        <w:tc>
          <w:tcPr>
            <w:tcW w:w="5852" w:type="dxa"/>
            <w:tcBorders>
              <w:top w:val="dotted" w:sz="4" w:space="0" w:color="auto"/>
              <w:left w:val="dotted" w:sz="4" w:space="0" w:color="auto"/>
              <w:bottom w:val="dotted" w:sz="4" w:space="0" w:color="auto"/>
              <w:right w:val="dotted" w:sz="4" w:space="0" w:color="auto"/>
            </w:tcBorders>
          </w:tcPr>
          <w:p w14:paraId="17A515B4" w14:textId="77777777" w:rsidR="00664B05" w:rsidRPr="006A02C3" w:rsidRDefault="00664B05" w:rsidP="00664B05">
            <w:pPr>
              <w:pStyle w:val="GDP1"/>
              <w:rPr>
                <w:snapToGrid/>
              </w:rPr>
            </w:pPr>
            <w:r w:rsidRPr="006A02C3">
              <w:rPr>
                <w:snapToGrid/>
              </w:rPr>
              <w:t>Cho phép nhấn chọn để xác nhận thực hiện lưu thông tin kiểm kê:</w:t>
            </w:r>
          </w:p>
          <w:p w14:paraId="333E4E64" w14:textId="77777777" w:rsidR="00664B05" w:rsidRPr="006A02C3" w:rsidRDefault="00664B05" w:rsidP="00664B05">
            <w:pPr>
              <w:pStyle w:val="GDP2"/>
              <w:rPr>
                <w:snapToGrid/>
              </w:rPr>
            </w:pPr>
            <w:r w:rsidRPr="006A02C3">
              <w:rPr>
                <w:snapToGrid/>
              </w:rPr>
              <w:t>Cập nhật thông tin kiếm kê:</w:t>
            </w:r>
          </w:p>
          <w:p w14:paraId="78522E69" w14:textId="77777777" w:rsidR="00664B05" w:rsidRPr="006A02C3" w:rsidRDefault="00664B05" w:rsidP="00664B05">
            <w:pPr>
              <w:pStyle w:val="GDP2"/>
              <w:numPr>
                <w:ilvl w:val="0"/>
                <w:numId w:val="0"/>
              </w:numPr>
              <w:ind w:left="1440"/>
              <w:rPr>
                <w:snapToGrid/>
              </w:rPr>
            </w:pPr>
            <w:r w:rsidRPr="006A02C3">
              <w:rPr>
                <w:snapToGrid/>
              </w:rPr>
              <w:t>INVENTORY_CYCLE_COUNT_ITEM.</w:t>
            </w:r>
          </w:p>
        </w:tc>
      </w:tr>
    </w:tbl>
    <w:p w14:paraId="3D1E560D" w14:textId="77777777" w:rsidR="004809F3" w:rsidRPr="004809F3" w:rsidRDefault="004809F3" w:rsidP="004809F3"/>
    <w:p w14:paraId="219412EF" w14:textId="5F6ACC2B" w:rsidR="00464553" w:rsidRPr="006A02C3" w:rsidRDefault="00464553" w:rsidP="004809F3">
      <w:pPr>
        <w:pStyle w:val="Heading4"/>
        <w:spacing w:line="360" w:lineRule="auto"/>
      </w:pPr>
      <w:r w:rsidRPr="006A02C3">
        <w:t>Luồng nghiệp vụ</w:t>
      </w:r>
    </w:p>
    <w:p w14:paraId="48A7126C" w14:textId="77777777" w:rsidR="00464553" w:rsidRPr="006A02C3" w:rsidRDefault="00464553" w:rsidP="00512E56">
      <w:pPr>
        <w:spacing w:line="360" w:lineRule="auto"/>
        <w:jc w:val="center"/>
      </w:pPr>
    </w:p>
    <w:p w14:paraId="4C7A8A88" w14:textId="77777777" w:rsidR="00464553" w:rsidRPr="006A02C3" w:rsidRDefault="00464553" w:rsidP="00512E56">
      <w:pPr>
        <w:spacing w:line="360" w:lineRule="auto"/>
        <w:jc w:val="center"/>
      </w:pPr>
      <w:r w:rsidRPr="006A02C3">
        <w:rPr>
          <w:noProof/>
        </w:rPr>
        <w:drawing>
          <wp:inline distT="0" distB="0" distL="0" distR="0" wp14:anchorId="5E603614" wp14:editId="2C077DDA">
            <wp:extent cx="5943600" cy="2997835"/>
            <wp:effectExtent l="0" t="0" r="0" b="0"/>
            <wp:docPr id="212476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02780" name=""/>
                    <pic:cNvPicPr/>
                  </pic:nvPicPr>
                  <pic:blipFill>
                    <a:blip r:embed="rId149"/>
                    <a:stretch>
                      <a:fillRect/>
                    </a:stretch>
                  </pic:blipFill>
                  <pic:spPr>
                    <a:xfrm>
                      <a:off x="0" y="0"/>
                      <a:ext cx="5943600" cy="2997835"/>
                    </a:xfrm>
                    <a:prstGeom prst="rect">
                      <a:avLst/>
                    </a:prstGeom>
                  </pic:spPr>
                </pic:pic>
              </a:graphicData>
            </a:graphic>
          </wp:inline>
        </w:drawing>
      </w:r>
    </w:p>
    <w:p w14:paraId="14216052" w14:textId="77777777" w:rsidR="00464553" w:rsidRPr="006A02C3" w:rsidRDefault="00464553" w:rsidP="00512E56">
      <w:pPr>
        <w:pStyle w:val="Heading5"/>
        <w:spacing w:line="360" w:lineRule="auto"/>
      </w:pPr>
      <w:r w:rsidRPr="006A02C3">
        <w:lastRenderedPageBreak/>
        <w:t>Xem danh sách &amp; tìm kiếm nhập kiểm kê</w:t>
      </w:r>
    </w:p>
    <w:p w14:paraId="5F78E641" w14:textId="77777777" w:rsidR="00464553" w:rsidRPr="006A02C3" w:rsidRDefault="00464553">
      <w:pPr>
        <w:pStyle w:val="PAL0"/>
        <w:numPr>
          <w:ilvl w:val="0"/>
          <w:numId w:val="414"/>
        </w:numPr>
        <w:spacing w:line="360" w:lineRule="auto"/>
        <w:ind w:left="567"/>
      </w:pPr>
      <w:r w:rsidRPr="006A02C3">
        <w:t>Chuẩn bị dữ liệu (Khi người dùng click vào menu Kho &gt;&gt; Quản lý kiểm kê)</w:t>
      </w:r>
    </w:p>
    <w:p w14:paraId="3C263BDB" w14:textId="77777777" w:rsidR="00464553" w:rsidRPr="006A02C3" w:rsidRDefault="00464553" w:rsidP="00512E56">
      <w:pPr>
        <w:pStyle w:val="PAL1"/>
        <w:spacing w:line="360" w:lineRule="auto"/>
      </w:pPr>
      <w:r w:rsidRPr="006A02C3">
        <w:t>Dữ liệu: theo bảng [Mô tả chi tiết các thành phần]</w:t>
      </w:r>
    </w:p>
    <w:p w14:paraId="21D31E25" w14:textId="77777777" w:rsidR="00464553" w:rsidRPr="006A02C3" w:rsidRDefault="00464553" w:rsidP="00512E56">
      <w:pPr>
        <w:pStyle w:val="PAL0"/>
        <w:spacing w:line="360" w:lineRule="auto"/>
        <w:ind w:left="567"/>
      </w:pPr>
      <w:r w:rsidRPr="006A02C3">
        <w:t>Tìm kiếm (Khi người dùng nhập điều kiện tìm kiếm và click nút Tìm kiếm)</w:t>
      </w:r>
    </w:p>
    <w:p w14:paraId="3B384643" w14:textId="77777777" w:rsidR="00464553" w:rsidRPr="006A02C3" w:rsidRDefault="00464553" w:rsidP="00512E56">
      <w:pPr>
        <w:pStyle w:val="PAL1"/>
        <w:spacing w:line="360" w:lineRule="auto"/>
      </w:pPr>
      <w:r w:rsidRPr="006A02C3">
        <w:t>Thực hiện tìm kiếm dữ liệu và trả kết quả trên grid Danh sách</w:t>
      </w:r>
    </w:p>
    <w:p w14:paraId="78EC437D" w14:textId="77777777" w:rsidR="00464553" w:rsidRPr="006A02C3" w:rsidRDefault="00464553" w:rsidP="00512E56">
      <w:pPr>
        <w:pStyle w:val="PAL0"/>
        <w:spacing w:line="360" w:lineRule="auto"/>
        <w:ind w:left="567"/>
      </w:pPr>
      <w:r w:rsidRPr="006A02C3">
        <w:t>Export (Khi người dùng tick chọn n dòng, click vào nút Xuất file)</w:t>
      </w:r>
    </w:p>
    <w:p w14:paraId="1AE619BC" w14:textId="77777777" w:rsidR="00464553" w:rsidRPr="006A02C3" w:rsidRDefault="00464553" w:rsidP="00512E56">
      <w:pPr>
        <w:pStyle w:val="PAL1"/>
        <w:spacing w:line="360" w:lineRule="auto"/>
      </w:pPr>
      <w:r w:rsidRPr="006A02C3">
        <w:t>Xuất dữ liệu các dòng đã chọn ra file</w:t>
      </w:r>
    </w:p>
    <w:p w14:paraId="0875F693" w14:textId="77777777" w:rsidR="00464553" w:rsidRPr="006A02C3" w:rsidRDefault="00464553" w:rsidP="00512E56">
      <w:pPr>
        <w:pStyle w:val="Heading5"/>
        <w:spacing w:line="360" w:lineRule="auto"/>
      </w:pPr>
      <w:r w:rsidRPr="006A02C3">
        <w:t>Nhập kiểm kê kho</w:t>
      </w:r>
    </w:p>
    <w:p w14:paraId="30811E80" w14:textId="77777777" w:rsidR="00464553" w:rsidRPr="006A02C3" w:rsidRDefault="00464553">
      <w:pPr>
        <w:pStyle w:val="PAL0"/>
        <w:numPr>
          <w:ilvl w:val="0"/>
          <w:numId w:val="415"/>
        </w:numPr>
        <w:spacing w:line="360" w:lineRule="auto"/>
        <w:ind w:left="567"/>
      </w:pPr>
      <w:r w:rsidRPr="006A02C3">
        <w:t>Chuẩn bị dữ liệu (Khi người dùng click vào nút Tiếp theo tại màn hình Thêm mới kiểm kê_Step 2)</w:t>
      </w:r>
    </w:p>
    <w:p w14:paraId="647BD7B5" w14:textId="77777777" w:rsidR="00464553" w:rsidRPr="006A02C3" w:rsidRDefault="00464553" w:rsidP="00512E56">
      <w:pPr>
        <w:pStyle w:val="PAL1"/>
        <w:spacing w:line="360" w:lineRule="auto"/>
      </w:pPr>
      <w:r w:rsidRPr="006A02C3">
        <w:t>Dữ liệu: theo bảng [Mô tả chi tiết các thành phần]</w:t>
      </w:r>
    </w:p>
    <w:p w14:paraId="7E0F3855" w14:textId="77777777" w:rsidR="00464553" w:rsidRPr="006A02C3" w:rsidRDefault="00464553" w:rsidP="00512E56">
      <w:pPr>
        <w:pStyle w:val="PAL0"/>
        <w:spacing w:line="360" w:lineRule="auto"/>
        <w:ind w:left="567"/>
      </w:pPr>
      <w:r w:rsidRPr="006A02C3">
        <w:t>Tìm kiếm (Khi người dùng nhập điều kiện tìm kiếm và click nút Tìm kiếm)</w:t>
      </w:r>
    </w:p>
    <w:p w14:paraId="28F0FF34" w14:textId="77777777" w:rsidR="00464553" w:rsidRPr="006A02C3" w:rsidRDefault="00464553" w:rsidP="00512E56">
      <w:pPr>
        <w:pStyle w:val="PAL1"/>
        <w:spacing w:line="360" w:lineRule="auto"/>
      </w:pPr>
      <w:r w:rsidRPr="006A02C3">
        <w:t>Thực hiện tìm kiếm dữ liệu và trả kết quả trên grid Danh sách</w:t>
      </w:r>
    </w:p>
    <w:p w14:paraId="407B3E24" w14:textId="77777777" w:rsidR="00464553" w:rsidRPr="006A02C3" w:rsidRDefault="00464553" w:rsidP="00512E56">
      <w:pPr>
        <w:pStyle w:val="PAL0"/>
        <w:spacing w:line="360" w:lineRule="auto"/>
        <w:ind w:left="426"/>
      </w:pPr>
      <w:r w:rsidRPr="006A02C3">
        <w:t>Export (Khi người dùng tick chọn n dòng, click vào nút Xuất file)</w:t>
      </w:r>
    </w:p>
    <w:p w14:paraId="530BB329" w14:textId="77777777" w:rsidR="00464553" w:rsidRPr="006A02C3" w:rsidRDefault="00464553" w:rsidP="00512E56">
      <w:pPr>
        <w:pStyle w:val="PAL1"/>
        <w:spacing w:line="360" w:lineRule="auto"/>
      </w:pPr>
      <w:r w:rsidRPr="006A02C3">
        <w:t>Xuất dữ liệu các dòng đã chọn ra file</w:t>
      </w:r>
    </w:p>
    <w:p w14:paraId="02E4FBB2" w14:textId="77777777" w:rsidR="00464553" w:rsidRPr="006A02C3" w:rsidRDefault="00464553" w:rsidP="00512E56">
      <w:pPr>
        <w:pStyle w:val="Heading7"/>
        <w:spacing w:line="360" w:lineRule="auto"/>
      </w:pPr>
      <w:r w:rsidRPr="006A02C3">
        <w:t xml:space="preserve">Import file nhập kiểm kê </w:t>
      </w:r>
    </w:p>
    <w:p w14:paraId="2598A04D" w14:textId="77777777" w:rsidR="00464553" w:rsidRPr="006A02C3" w:rsidRDefault="00464553">
      <w:pPr>
        <w:pStyle w:val="PAL0"/>
        <w:numPr>
          <w:ilvl w:val="0"/>
          <w:numId w:val="416"/>
        </w:numPr>
        <w:spacing w:line="360" w:lineRule="auto"/>
        <w:ind w:left="567"/>
      </w:pPr>
      <w:r w:rsidRPr="006A02C3">
        <w:t>Chuẩn bị dữ liệu (Khi người dùng click vào nút Lưu tại màn hình Nhập kiểm kê)</w:t>
      </w:r>
    </w:p>
    <w:p w14:paraId="6B4A6C22" w14:textId="77777777" w:rsidR="00464553" w:rsidRPr="006A02C3" w:rsidRDefault="00464553" w:rsidP="00512E56">
      <w:pPr>
        <w:pStyle w:val="PAL1"/>
        <w:spacing w:line="360" w:lineRule="auto"/>
      </w:pPr>
      <w:r w:rsidRPr="006A02C3">
        <w:t>Dữ liệu: theo bảng [Mô tả chi tiết các thành phần]</w:t>
      </w:r>
    </w:p>
    <w:p w14:paraId="2123541B" w14:textId="77777777" w:rsidR="00464553" w:rsidRPr="006A02C3" w:rsidRDefault="00464553" w:rsidP="00512E56">
      <w:pPr>
        <w:pStyle w:val="PAL0"/>
        <w:spacing w:line="360" w:lineRule="auto"/>
        <w:ind w:left="567"/>
      </w:pPr>
      <w:r w:rsidRPr="006A02C3">
        <w:t>Lưu thông tin (Khi người dùng nhập liệu vào Grid nhập kiểm kê, click nút Lưu)</w:t>
      </w:r>
    </w:p>
    <w:p w14:paraId="635E5E1B" w14:textId="77777777" w:rsidR="00464553" w:rsidRPr="006A02C3" w:rsidRDefault="00464553" w:rsidP="00512E56">
      <w:pPr>
        <w:pStyle w:val="PAL0"/>
        <w:spacing w:line="360" w:lineRule="auto"/>
        <w:ind w:left="567"/>
      </w:pPr>
      <w:r w:rsidRPr="006A02C3">
        <w:t xml:space="preserve">Hiển thị thông báo [Lưu n thông tin kiểm kê thành công]. Lưu dữ liệu vào CSDL </w:t>
      </w:r>
    </w:p>
    <w:p w14:paraId="364D2AE5" w14:textId="77777777" w:rsidR="00464553" w:rsidRPr="006A02C3" w:rsidRDefault="00464553" w:rsidP="00512E56">
      <w:pPr>
        <w:pStyle w:val="PAL1"/>
        <w:spacing w:line="360" w:lineRule="auto"/>
      </w:pPr>
      <w:r w:rsidRPr="006A02C3">
        <w:t xml:space="preserve">Bảng </w:t>
      </w:r>
      <w:r w:rsidRPr="006A02C3">
        <w:rPr>
          <w:b/>
          <w:bCs w:val="0"/>
        </w:rPr>
        <w:t>INVENTORY_CYCLE_COUNT_ITEM</w:t>
      </w:r>
    </w:p>
    <w:p w14:paraId="49735B0C" w14:textId="77777777" w:rsidR="00464553" w:rsidRPr="006A02C3" w:rsidRDefault="00464553">
      <w:pPr>
        <w:pStyle w:val="PAL4"/>
        <w:numPr>
          <w:ilvl w:val="0"/>
          <w:numId w:val="486"/>
        </w:numPr>
        <w:ind w:left="1701"/>
      </w:pPr>
      <w:r w:rsidRPr="006A02C3">
        <w:lastRenderedPageBreak/>
        <w:t xml:space="preserve">ID sản phẩm = PRODUCT_ID </w:t>
      </w:r>
    </w:p>
    <w:p w14:paraId="6978BC9D" w14:textId="77777777" w:rsidR="00464553" w:rsidRPr="006A02C3" w:rsidRDefault="00464553">
      <w:pPr>
        <w:pStyle w:val="PAL4"/>
        <w:numPr>
          <w:ilvl w:val="0"/>
          <w:numId w:val="486"/>
        </w:numPr>
        <w:ind w:left="1701"/>
      </w:pPr>
      <w:r w:rsidRPr="006A02C3">
        <w:t>Tồn kho trên máy = QUANTITY_BEFORE_COUNT</w:t>
      </w:r>
    </w:p>
    <w:p w14:paraId="57E8CA65" w14:textId="77777777" w:rsidR="00464553" w:rsidRPr="006A02C3" w:rsidRDefault="00464553">
      <w:pPr>
        <w:pStyle w:val="PAL4"/>
        <w:numPr>
          <w:ilvl w:val="0"/>
          <w:numId w:val="486"/>
        </w:numPr>
        <w:ind w:left="1701"/>
      </w:pPr>
      <w:r w:rsidRPr="006A02C3">
        <w:t>Tồn kho thực tế = QUANTITY_COUNTED</w:t>
      </w:r>
    </w:p>
    <w:p w14:paraId="18A96C18" w14:textId="77777777" w:rsidR="00464553" w:rsidRPr="006A02C3" w:rsidRDefault="00464553" w:rsidP="00512E56">
      <w:pPr>
        <w:pStyle w:val="Heading7"/>
        <w:spacing w:line="360" w:lineRule="auto"/>
      </w:pPr>
      <w:r w:rsidRPr="006A02C3">
        <w:t>Export file kiểm kê kho</w:t>
      </w:r>
    </w:p>
    <w:p w14:paraId="36A4A1AC" w14:textId="77777777" w:rsidR="00464553" w:rsidRPr="006A02C3" w:rsidRDefault="00464553">
      <w:pPr>
        <w:pStyle w:val="PAL0"/>
        <w:numPr>
          <w:ilvl w:val="0"/>
          <w:numId w:val="417"/>
        </w:numPr>
        <w:spacing w:line="360" w:lineRule="auto"/>
        <w:ind w:left="567"/>
      </w:pPr>
      <w:r w:rsidRPr="006A02C3">
        <w:t>Chuẩn bị dữ liệu (Khi người dùng click vào nút Lưu tại màn hình Nhập kiểm kê)</w:t>
      </w:r>
    </w:p>
    <w:p w14:paraId="64DB0BDD" w14:textId="77777777" w:rsidR="00464553" w:rsidRPr="006A02C3" w:rsidRDefault="00464553" w:rsidP="00512E56">
      <w:pPr>
        <w:pStyle w:val="PAL1"/>
        <w:spacing w:line="360" w:lineRule="auto"/>
      </w:pPr>
      <w:r w:rsidRPr="006A02C3">
        <w:t>Dữ liệu: theo bảng [Mô tả chi tiết các thành phần]</w:t>
      </w:r>
    </w:p>
    <w:p w14:paraId="426308F5" w14:textId="77777777" w:rsidR="00464553" w:rsidRPr="006A02C3" w:rsidRDefault="00464553" w:rsidP="00512E56">
      <w:pPr>
        <w:pStyle w:val="PAL0"/>
        <w:spacing w:line="360" w:lineRule="auto"/>
        <w:ind w:left="567"/>
      </w:pPr>
      <w:r w:rsidRPr="006A02C3">
        <w:t>Lưu thông tin (Khi người dùng nhập liệu vào Grid nhập kiểm kê, click nút Lưu)</w:t>
      </w:r>
    </w:p>
    <w:p w14:paraId="6C5B7984" w14:textId="77777777" w:rsidR="00464553" w:rsidRPr="006A02C3" w:rsidRDefault="00464553" w:rsidP="00512E56">
      <w:pPr>
        <w:pStyle w:val="PAL0"/>
        <w:spacing w:line="360" w:lineRule="auto"/>
        <w:ind w:left="567"/>
      </w:pPr>
      <w:r w:rsidRPr="006A02C3">
        <w:t xml:space="preserve">Hiển thị thông báo [Lưu n thông tin kiểm kê thành công]. Lưu dữ liệu vào CSDL </w:t>
      </w:r>
    </w:p>
    <w:p w14:paraId="0C51A6FB" w14:textId="77777777" w:rsidR="00464553" w:rsidRPr="006A02C3" w:rsidRDefault="00464553" w:rsidP="00512E56">
      <w:pPr>
        <w:pStyle w:val="PAL1"/>
        <w:spacing w:line="360" w:lineRule="auto"/>
      </w:pPr>
      <w:r w:rsidRPr="006A02C3">
        <w:t xml:space="preserve">Bảng </w:t>
      </w:r>
      <w:r w:rsidRPr="006A02C3">
        <w:rPr>
          <w:b/>
          <w:bCs w:val="0"/>
        </w:rPr>
        <w:t>INVENTORY_CYCLE_COUNT_ITEM</w:t>
      </w:r>
    </w:p>
    <w:p w14:paraId="337F9F8F" w14:textId="77777777" w:rsidR="00464553" w:rsidRPr="006A02C3" w:rsidRDefault="00464553">
      <w:pPr>
        <w:pStyle w:val="PAL4"/>
        <w:numPr>
          <w:ilvl w:val="0"/>
          <w:numId w:val="487"/>
        </w:numPr>
        <w:ind w:left="1701"/>
      </w:pPr>
      <w:r w:rsidRPr="006A02C3">
        <w:t xml:space="preserve">ID sản phẩm = PRODUCT_ID </w:t>
      </w:r>
    </w:p>
    <w:p w14:paraId="42190984" w14:textId="77777777" w:rsidR="00464553" w:rsidRPr="006A02C3" w:rsidRDefault="00464553">
      <w:pPr>
        <w:pStyle w:val="PAL4"/>
        <w:numPr>
          <w:ilvl w:val="0"/>
          <w:numId w:val="487"/>
        </w:numPr>
        <w:ind w:left="1701"/>
      </w:pPr>
      <w:r w:rsidRPr="006A02C3">
        <w:t>Tồn kho trên máy = QUANTITY_BEFORE_COUNT</w:t>
      </w:r>
    </w:p>
    <w:p w14:paraId="647E1F55" w14:textId="7645816D" w:rsidR="00464553" w:rsidRPr="006A02C3" w:rsidRDefault="00464553">
      <w:pPr>
        <w:pStyle w:val="PAL4"/>
        <w:numPr>
          <w:ilvl w:val="0"/>
          <w:numId w:val="487"/>
        </w:numPr>
        <w:ind w:left="1701"/>
      </w:pPr>
      <w:r w:rsidRPr="006A02C3">
        <w:t>Tồn kho thực tế = QUANTITY_COUNTED</w:t>
      </w:r>
    </w:p>
    <w:p w14:paraId="5584EE19" w14:textId="77777777" w:rsidR="00464553" w:rsidRPr="006A02C3" w:rsidRDefault="00464553" w:rsidP="00512E56">
      <w:pPr>
        <w:pStyle w:val="Heading5"/>
        <w:spacing w:line="360" w:lineRule="auto"/>
      </w:pPr>
      <w:r w:rsidRPr="006A02C3">
        <w:t>Hoàn thành nhập kiểm kê</w:t>
      </w:r>
    </w:p>
    <w:p w14:paraId="67AF1656" w14:textId="77777777" w:rsidR="00464553" w:rsidRPr="006A02C3" w:rsidRDefault="00464553">
      <w:pPr>
        <w:pStyle w:val="PAL0"/>
        <w:numPr>
          <w:ilvl w:val="0"/>
          <w:numId w:val="418"/>
        </w:numPr>
        <w:spacing w:line="360" w:lineRule="auto"/>
        <w:ind w:left="567"/>
      </w:pPr>
      <w:r w:rsidRPr="006A02C3">
        <w:t>Duyệt n kiểm kê (Khi người dùng tick chọn n dòng, click vào nút Duyệt)</w:t>
      </w:r>
    </w:p>
    <w:p w14:paraId="42F8D89A" w14:textId="77777777" w:rsidR="00464553" w:rsidRPr="006A02C3" w:rsidRDefault="00464553" w:rsidP="00512E56">
      <w:pPr>
        <w:pStyle w:val="PAL1"/>
        <w:spacing w:line="360" w:lineRule="auto"/>
      </w:pPr>
      <w:r w:rsidRPr="006A02C3">
        <w:t>Hệ thống hiển thị dialog confirm [Duyệt] Bạn muốn thực hiện duyệt n kiểm kê: &lt;List số kiểm kê&gt;?] [btn Đóng][btn Duyệt]</w:t>
      </w:r>
    </w:p>
    <w:p w14:paraId="5F9A7358" w14:textId="77777777" w:rsidR="00464553" w:rsidRPr="006A02C3" w:rsidRDefault="00464553">
      <w:pPr>
        <w:pStyle w:val="PAL0"/>
        <w:numPr>
          <w:ilvl w:val="0"/>
          <w:numId w:val="488"/>
        </w:numPr>
        <w:spacing w:line="360" w:lineRule="auto"/>
        <w:ind w:left="1701"/>
      </w:pPr>
      <w:r w:rsidRPr="006A02C3">
        <w:t>Chọn btn Đóng: đóng dialog confirm, không xảy ra sự kiện gì</w:t>
      </w:r>
    </w:p>
    <w:p w14:paraId="4347EA49" w14:textId="77777777" w:rsidR="00464553" w:rsidRPr="006A02C3" w:rsidRDefault="00464553">
      <w:pPr>
        <w:pStyle w:val="PAL0"/>
        <w:numPr>
          <w:ilvl w:val="0"/>
          <w:numId w:val="488"/>
        </w:numPr>
        <w:spacing w:line="360" w:lineRule="auto"/>
        <w:ind w:left="1701"/>
      </w:pPr>
      <w:r w:rsidRPr="006A02C3">
        <w:t>Chọn btn Duyệt: đóng dialog confirm &amp; thực hiện action</w:t>
      </w:r>
    </w:p>
    <w:p w14:paraId="38F3BAE7" w14:textId="77777777" w:rsidR="00464553" w:rsidRPr="006A02C3" w:rsidRDefault="00464553" w:rsidP="00512E56">
      <w:pPr>
        <w:pStyle w:val="PAL1"/>
        <w:spacing w:line="360" w:lineRule="auto"/>
      </w:pPr>
      <w:r w:rsidRPr="006A02C3">
        <w:t xml:space="preserve">Hệ thống thực hiện duyệt đối tượng: Hiển thị thông báo </w:t>
      </w:r>
    </w:p>
    <w:p w14:paraId="7955F539" w14:textId="77777777" w:rsidR="00464553" w:rsidRPr="006A02C3" w:rsidRDefault="00464553">
      <w:pPr>
        <w:pStyle w:val="PAL0"/>
        <w:numPr>
          <w:ilvl w:val="0"/>
          <w:numId w:val="489"/>
        </w:numPr>
        <w:spacing w:line="360" w:lineRule="auto"/>
        <w:ind w:left="1701"/>
      </w:pPr>
      <w:r w:rsidRPr="006A02C3">
        <w:t>[Icon Pass] + Duyệt n kiểm kê thành công</w:t>
      </w:r>
    </w:p>
    <w:p w14:paraId="71AD8C95" w14:textId="77777777" w:rsidR="00464553" w:rsidRPr="006A02C3" w:rsidRDefault="00464553">
      <w:pPr>
        <w:pStyle w:val="PAL0"/>
        <w:numPr>
          <w:ilvl w:val="0"/>
          <w:numId w:val="489"/>
        </w:numPr>
        <w:spacing w:line="360" w:lineRule="auto"/>
        <w:ind w:left="1701"/>
      </w:pPr>
      <w:r w:rsidRPr="006A02C3">
        <w:lastRenderedPageBreak/>
        <w:t>[Icon Fail] + Duyệt m kiểm kê không thành công (m=0 thì ẩn dòng này)] [btn Đóng]</w:t>
      </w:r>
    </w:p>
    <w:p w14:paraId="29F71A27" w14:textId="77777777" w:rsidR="00464553" w:rsidRPr="006A02C3" w:rsidRDefault="00464553" w:rsidP="00664B05">
      <w:pPr>
        <w:pStyle w:val="PAL2"/>
        <w:numPr>
          <w:ilvl w:val="0"/>
          <w:numId w:val="490"/>
        </w:numPr>
        <w:spacing w:line="360" w:lineRule="auto"/>
        <w:ind w:left="1134"/>
      </w:pPr>
      <w:r w:rsidRPr="006A02C3">
        <w:t>Khi nhấn btn Đóng sẽ reload màn hình danh sách – hiển thị dữ liệu mới nhất</w:t>
      </w:r>
    </w:p>
    <w:p w14:paraId="07B324E9" w14:textId="77777777" w:rsidR="00464553" w:rsidRPr="006A02C3" w:rsidRDefault="00464553" w:rsidP="00664B05">
      <w:pPr>
        <w:pStyle w:val="PAL2"/>
        <w:numPr>
          <w:ilvl w:val="0"/>
          <w:numId w:val="490"/>
        </w:numPr>
        <w:spacing w:line="360" w:lineRule="auto"/>
        <w:ind w:left="1134"/>
      </w:pPr>
      <w:r w:rsidRPr="006A02C3">
        <w:t xml:space="preserve">Cập nhật CSDL. </w:t>
      </w:r>
    </w:p>
    <w:p w14:paraId="7E9BB0D8" w14:textId="77777777" w:rsidR="00464553" w:rsidRPr="006A02C3" w:rsidRDefault="00464553" w:rsidP="00664B05">
      <w:pPr>
        <w:pStyle w:val="PAL3"/>
        <w:numPr>
          <w:ilvl w:val="0"/>
          <w:numId w:val="491"/>
        </w:numPr>
        <w:ind w:left="1701"/>
      </w:pPr>
      <w:r w:rsidRPr="006A02C3">
        <w:t xml:space="preserve">Chuyển trạng thái, bước xử lý đơn </w:t>
      </w:r>
      <w:r w:rsidRPr="006A02C3">
        <w:rPr>
          <w:color w:val="000000"/>
        </w:rPr>
        <w:t>điều chuyển</w:t>
      </w:r>
      <w:r w:rsidRPr="006A02C3">
        <w:t xml:space="preserve"> tùy thuộc vào cấu hình quy trình xử lý đơn </w:t>
      </w:r>
      <w:r w:rsidRPr="006A02C3">
        <w:rPr>
          <w:color w:val="000000"/>
        </w:rPr>
        <w:t>điều chuyển</w:t>
      </w:r>
    </w:p>
    <w:p w14:paraId="35DC4322" w14:textId="77777777" w:rsidR="00464553" w:rsidRPr="006A02C3" w:rsidRDefault="00464553" w:rsidP="00664B05">
      <w:pPr>
        <w:pStyle w:val="PAL3"/>
        <w:numPr>
          <w:ilvl w:val="0"/>
          <w:numId w:val="492"/>
        </w:numPr>
        <w:ind w:left="2268"/>
      </w:pPr>
      <w:r w:rsidRPr="006A02C3">
        <w:t>Bảng INVENTORY_CYCLE_COUNT</w:t>
      </w:r>
    </w:p>
    <w:p w14:paraId="5E084225" w14:textId="77777777" w:rsidR="00464553" w:rsidRPr="006A02C3" w:rsidRDefault="00464553" w:rsidP="00664B05">
      <w:pPr>
        <w:pStyle w:val="PAL3"/>
        <w:numPr>
          <w:ilvl w:val="0"/>
          <w:numId w:val="493"/>
        </w:numPr>
        <w:ind w:left="2835"/>
      </w:pPr>
      <w:r w:rsidRPr="006A02C3">
        <w:t>CURRENT_APPROVAL_STEP = Select NEXT_STATE from INVENTORY_APPROVAL_NEXT_STATE where APPROVAL_STEP_ID = Trạng thái hiện tại and ACTION_TYPE_ID = APPROVE</w:t>
      </w:r>
    </w:p>
    <w:p w14:paraId="7DDE7AA0" w14:textId="77777777" w:rsidR="00464553" w:rsidRPr="006A02C3" w:rsidRDefault="00464553" w:rsidP="00664B05">
      <w:pPr>
        <w:pStyle w:val="PAL3"/>
        <w:numPr>
          <w:ilvl w:val="0"/>
          <w:numId w:val="494"/>
        </w:numPr>
        <w:ind w:left="2268"/>
      </w:pPr>
      <w:r w:rsidRPr="006A02C3">
        <w:t>Bảng INVENTORY_CYCLE_COUNT_TRACKING</w:t>
      </w:r>
    </w:p>
    <w:p w14:paraId="5B134F9F" w14:textId="77777777" w:rsidR="00464553" w:rsidRPr="006A02C3" w:rsidRDefault="00464553">
      <w:pPr>
        <w:pStyle w:val="PAL4"/>
        <w:numPr>
          <w:ilvl w:val="0"/>
          <w:numId w:val="495"/>
        </w:numPr>
        <w:ind w:left="2835"/>
      </w:pPr>
      <w:r w:rsidRPr="006A02C3">
        <w:t>ACTION_ID = APPROVE</w:t>
      </w:r>
    </w:p>
    <w:p w14:paraId="0EE27E93" w14:textId="77777777" w:rsidR="00464553" w:rsidRPr="006A02C3" w:rsidRDefault="00464553">
      <w:pPr>
        <w:pStyle w:val="PAL4"/>
        <w:numPr>
          <w:ilvl w:val="0"/>
          <w:numId w:val="495"/>
        </w:numPr>
        <w:ind w:left="2835"/>
      </w:pPr>
      <w:r w:rsidRPr="006A02C3">
        <w:t>PREV_STATE = Trạng thái trước khi Duyệt</w:t>
      </w:r>
    </w:p>
    <w:p w14:paraId="221E91E4" w14:textId="77777777" w:rsidR="00464553" w:rsidRPr="006A02C3" w:rsidRDefault="00464553">
      <w:pPr>
        <w:pStyle w:val="PAL4"/>
        <w:numPr>
          <w:ilvl w:val="0"/>
          <w:numId w:val="495"/>
        </w:numPr>
        <w:ind w:left="2835"/>
      </w:pPr>
      <w:r w:rsidRPr="006A02C3">
        <w:t>CURR_STATE = Trạng thái sau khi Duyệt. Select NEXT_STATE from INVENTORY_APPROVAL_NEXT_STATE where APPROVAL_STEP_ID = Trạng thái hiện tại and ACTION_TYPE_ID = APPROVE</w:t>
      </w:r>
    </w:p>
    <w:p w14:paraId="09CF8C0F" w14:textId="77777777" w:rsidR="00464553" w:rsidRPr="006A02C3" w:rsidRDefault="00464553">
      <w:pPr>
        <w:pStyle w:val="PAL4"/>
        <w:numPr>
          <w:ilvl w:val="0"/>
          <w:numId w:val="495"/>
        </w:numPr>
        <w:ind w:left="2835"/>
      </w:pPr>
      <w:r w:rsidRPr="006A02C3">
        <w:t>FACTOR_ID = Mã nhân viên của user login</w:t>
      </w:r>
    </w:p>
    <w:p w14:paraId="7A3CBFB6" w14:textId="77777777" w:rsidR="00464553" w:rsidRPr="006A02C3" w:rsidRDefault="00464553">
      <w:pPr>
        <w:pStyle w:val="PAL4"/>
        <w:numPr>
          <w:ilvl w:val="0"/>
          <w:numId w:val="495"/>
        </w:numPr>
        <w:ind w:left="2835"/>
      </w:pPr>
      <w:r w:rsidRPr="006A02C3">
        <w:t>NOTE = null</w:t>
      </w:r>
    </w:p>
    <w:p w14:paraId="0793A607" w14:textId="77777777" w:rsidR="00464553" w:rsidRPr="006A02C3" w:rsidRDefault="00464553">
      <w:pPr>
        <w:pStyle w:val="PAL4"/>
        <w:numPr>
          <w:ilvl w:val="0"/>
          <w:numId w:val="495"/>
        </w:numPr>
        <w:ind w:left="2835"/>
      </w:pPr>
      <w:r w:rsidRPr="006A02C3">
        <w:t>LOGTIME = SYSDATE</w:t>
      </w:r>
    </w:p>
    <w:p w14:paraId="4655063A" w14:textId="6403E5FC" w:rsidR="00464553" w:rsidRPr="006A02C3" w:rsidRDefault="00464553" w:rsidP="00664B05">
      <w:pPr>
        <w:pStyle w:val="PAL3"/>
        <w:numPr>
          <w:ilvl w:val="0"/>
          <w:numId w:val="491"/>
        </w:numPr>
        <w:ind w:left="1701"/>
      </w:pPr>
      <w:r w:rsidRPr="006A02C3">
        <w:t xml:space="preserve">Nếu </w:t>
      </w:r>
      <w:r w:rsidR="00416025">
        <w:t xml:space="preserve">Tồn kho trước kiểm kê &gt; Kiểm kê thực tế </w:t>
      </w:r>
      <w:r w:rsidRPr="006A02C3">
        <w:t>(chênh lệch &gt; 0) thì</w:t>
      </w:r>
    </w:p>
    <w:p w14:paraId="46DCB4F0" w14:textId="77777777" w:rsidR="00464553" w:rsidRPr="006A02C3" w:rsidRDefault="00464553" w:rsidP="00664B05">
      <w:pPr>
        <w:pStyle w:val="PAL3"/>
        <w:numPr>
          <w:ilvl w:val="0"/>
          <w:numId w:val="496"/>
        </w:numPr>
        <w:ind w:left="2268"/>
      </w:pPr>
      <w:r w:rsidRPr="006A02C3">
        <w:t xml:space="preserve">Giảm tồn kho thực tế. </w:t>
      </w:r>
      <w:r w:rsidRPr="006A02C3">
        <w:rPr>
          <w:b/>
        </w:rPr>
        <w:t>INVENTORY. QUANTITY</w:t>
      </w:r>
    </w:p>
    <w:p w14:paraId="1C163B2C" w14:textId="77777777" w:rsidR="00464553" w:rsidRPr="006A02C3" w:rsidRDefault="00464553" w:rsidP="00664B05">
      <w:pPr>
        <w:pStyle w:val="PAL3"/>
        <w:numPr>
          <w:ilvl w:val="0"/>
          <w:numId w:val="496"/>
        </w:numPr>
        <w:ind w:left="2268"/>
      </w:pPr>
      <w:r w:rsidRPr="006A02C3">
        <w:t xml:space="preserve">Tạo phiếu xuất kho. </w:t>
      </w:r>
      <w:r w:rsidRPr="006A02C3">
        <w:rPr>
          <w:b/>
        </w:rPr>
        <w:t>WAREHOUSE_EXPORT</w:t>
      </w:r>
    </w:p>
    <w:p w14:paraId="1BE8D49D" w14:textId="533209E7" w:rsidR="00464553" w:rsidRPr="006A02C3" w:rsidRDefault="00464553" w:rsidP="00664B05">
      <w:pPr>
        <w:pStyle w:val="PAL3"/>
        <w:numPr>
          <w:ilvl w:val="0"/>
          <w:numId w:val="491"/>
        </w:numPr>
        <w:ind w:left="1701"/>
      </w:pPr>
      <w:r w:rsidRPr="006A02C3">
        <w:t xml:space="preserve">Nếu </w:t>
      </w:r>
      <w:r w:rsidR="00416025">
        <w:t xml:space="preserve">Tồn kho trước kiểm kê &lt; Kiểm kê thực tế </w:t>
      </w:r>
      <w:r w:rsidRPr="006A02C3">
        <w:t xml:space="preserve">(chênh lệch &lt; 0) thì </w:t>
      </w:r>
    </w:p>
    <w:p w14:paraId="4E314567" w14:textId="77777777" w:rsidR="00464553" w:rsidRPr="006A02C3" w:rsidRDefault="00464553" w:rsidP="00664B05">
      <w:pPr>
        <w:pStyle w:val="PAL3"/>
        <w:numPr>
          <w:ilvl w:val="0"/>
          <w:numId w:val="497"/>
        </w:numPr>
        <w:ind w:left="2268"/>
      </w:pPr>
      <w:r w:rsidRPr="006A02C3">
        <w:lastRenderedPageBreak/>
        <w:t xml:space="preserve">Tăng tồn kho thực tế. </w:t>
      </w:r>
      <w:r w:rsidRPr="006A02C3">
        <w:rPr>
          <w:b/>
        </w:rPr>
        <w:t>INVENTORY. QUANTITY</w:t>
      </w:r>
    </w:p>
    <w:p w14:paraId="53406D5D" w14:textId="77777777" w:rsidR="00464553" w:rsidRPr="006A02C3" w:rsidRDefault="00464553" w:rsidP="00664B05">
      <w:pPr>
        <w:pStyle w:val="PAL3"/>
        <w:numPr>
          <w:ilvl w:val="0"/>
          <w:numId w:val="497"/>
        </w:numPr>
        <w:ind w:left="2268"/>
      </w:pPr>
      <w:r w:rsidRPr="006A02C3">
        <w:t xml:space="preserve">Tạo phiếu nhập kho. </w:t>
      </w:r>
      <w:r w:rsidRPr="006A02C3">
        <w:rPr>
          <w:b/>
        </w:rPr>
        <w:t>WAREHOUSE_RECEIPT</w:t>
      </w:r>
    </w:p>
    <w:p w14:paraId="6F0E8DF8" w14:textId="420DEF5E" w:rsidR="002837A8" w:rsidRPr="006A02C3" w:rsidRDefault="002837A8" w:rsidP="00512E56">
      <w:pPr>
        <w:pStyle w:val="Heading1"/>
        <w:spacing w:line="360" w:lineRule="auto"/>
        <w:rPr>
          <w:lang w:val="vi-VN"/>
        </w:rPr>
      </w:pPr>
      <w:bookmarkStart w:id="42" w:name="_Toc235626132"/>
      <w:r w:rsidRPr="006A02C3">
        <w:rPr>
          <w:lang w:val="vi-VN"/>
        </w:rPr>
        <w:t>THIẾT KẾ DÙNG CHUNG VÀ TÁI SỬ DỤNG</w:t>
      </w:r>
      <w:bookmarkEnd w:id="42"/>
    </w:p>
    <w:p w14:paraId="1C69524A" w14:textId="77777777" w:rsidR="002837A8" w:rsidRPr="006A02C3" w:rsidRDefault="009477CC" w:rsidP="00512E56">
      <w:pPr>
        <w:spacing w:line="360" w:lineRule="auto"/>
      </w:pPr>
      <w:r w:rsidRPr="006A02C3">
        <w:t>N/A</w:t>
      </w:r>
    </w:p>
    <w:p w14:paraId="5A044F0F" w14:textId="27E831DC" w:rsidR="00A156A6" w:rsidRPr="006A02C3" w:rsidRDefault="00A156A6" w:rsidP="00512E56">
      <w:pPr>
        <w:pStyle w:val="Heading1"/>
        <w:spacing w:line="360" w:lineRule="auto"/>
      </w:pPr>
      <w:bookmarkStart w:id="43" w:name="_Toc235626133"/>
      <w:r w:rsidRPr="006A02C3">
        <w:t>THIẾT KẾ ĐẢM BẢO TUÂN THỦ TIÊU CHUẨN QUẢN TRỊ DỮ LIỆU</w:t>
      </w:r>
      <w:bookmarkEnd w:id="43"/>
    </w:p>
    <w:p w14:paraId="7259E5C3" w14:textId="4FDFF155" w:rsidR="00A156A6" w:rsidRPr="006A02C3" w:rsidRDefault="00A156A6" w:rsidP="00512E56">
      <w:pPr>
        <w:pStyle w:val="Heading2"/>
        <w:spacing w:line="360" w:lineRule="auto"/>
      </w:pPr>
      <w:bookmarkStart w:id="44" w:name="_Toc147137518"/>
      <w:bookmarkStart w:id="45" w:name="_Toc235626134"/>
      <w:r w:rsidRPr="006A02C3">
        <w:t>Quản trị dữ liệu</w:t>
      </w:r>
      <w:bookmarkEnd w:id="44"/>
      <w:bookmarkEnd w:id="45"/>
    </w:p>
    <w:p w14:paraId="7DD05895" w14:textId="77777777" w:rsidR="00A156A6" w:rsidRPr="006A02C3" w:rsidRDefault="00A156A6" w:rsidP="00512E56">
      <w:pPr>
        <w:spacing w:line="360" w:lineRule="auto"/>
        <w:rPr>
          <w:snapToGrid w:val="0"/>
          <w:lang w:eastAsia="ar-SA"/>
        </w:rPr>
      </w:pPr>
      <w:r w:rsidRPr="006A02C3">
        <w:rPr>
          <w:snapToGrid w:val="0"/>
          <w:lang w:eastAsia="ar-SA"/>
        </w:rPr>
        <w:t>N/A</w:t>
      </w:r>
    </w:p>
    <w:p w14:paraId="3CE337F4" w14:textId="7407FC43" w:rsidR="00A156A6" w:rsidRPr="006A02C3" w:rsidRDefault="00A156A6" w:rsidP="00512E56">
      <w:pPr>
        <w:pStyle w:val="Heading2"/>
        <w:spacing w:line="360" w:lineRule="auto"/>
      </w:pPr>
      <w:bookmarkStart w:id="46" w:name="_Toc147137519"/>
      <w:bookmarkStart w:id="47" w:name="_Toc235626135"/>
      <w:r w:rsidRPr="006A02C3">
        <w:t>Bảo mật dữ liệu</w:t>
      </w:r>
      <w:bookmarkEnd w:id="46"/>
      <w:bookmarkEnd w:id="47"/>
    </w:p>
    <w:p w14:paraId="73E64DCD" w14:textId="77777777" w:rsidR="00A156A6" w:rsidRPr="006A02C3" w:rsidRDefault="00A156A6">
      <w:pPr>
        <w:pStyle w:val="BodyText"/>
        <w:numPr>
          <w:ilvl w:val="0"/>
          <w:numId w:val="16"/>
        </w:numPr>
        <w:spacing w:line="360" w:lineRule="auto"/>
      </w:pPr>
      <w:r w:rsidRPr="006A02C3">
        <w:t xml:space="preserve"> </w:t>
      </w:r>
      <w:r w:rsidRPr="006A02C3">
        <w:rPr>
          <w:lang w:eastAsia="ar-SA"/>
        </w:rPr>
        <w:t>Xác</w:t>
      </w:r>
      <w:r w:rsidRPr="006A02C3">
        <w:t xml:space="preserve"> định danh sách dữ liệu cần tuân thủ tiêu chuẩn Bảo mật:</w:t>
      </w:r>
    </w:p>
    <w:tbl>
      <w:tblPr>
        <w:tblW w:w="13541" w:type="dxa"/>
        <w:tblInd w:w="-113" w:type="dxa"/>
        <w:tblLayout w:type="fixed"/>
        <w:tblLook w:val="04A0" w:firstRow="1" w:lastRow="0" w:firstColumn="1" w:lastColumn="0" w:noHBand="0" w:noVBand="1"/>
      </w:tblPr>
      <w:tblGrid>
        <w:gridCol w:w="738"/>
        <w:gridCol w:w="990"/>
        <w:gridCol w:w="1260"/>
        <w:gridCol w:w="1260"/>
        <w:gridCol w:w="2993"/>
        <w:gridCol w:w="4163"/>
        <w:gridCol w:w="2137"/>
      </w:tblGrid>
      <w:tr w:rsidR="00A156A6" w:rsidRPr="006A02C3" w14:paraId="585F35EA" w14:textId="77777777" w:rsidTr="0081153F">
        <w:trPr>
          <w:trHeight w:val="1485"/>
        </w:trPr>
        <w:tc>
          <w:tcPr>
            <w:tcW w:w="738"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65439A38" w14:textId="77777777" w:rsidR="00A156A6" w:rsidRPr="006A02C3" w:rsidRDefault="00A156A6" w:rsidP="00512E56">
            <w:pPr>
              <w:spacing w:line="360" w:lineRule="auto"/>
            </w:pPr>
            <w:r w:rsidRPr="006A02C3">
              <w:t>STT</w:t>
            </w:r>
          </w:p>
        </w:tc>
        <w:tc>
          <w:tcPr>
            <w:tcW w:w="990" w:type="dxa"/>
            <w:tcBorders>
              <w:top w:val="single" w:sz="4" w:space="0" w:color="auto"/>
              <w:left w:val="nil"/>
              <w:bottom w:val="single" w:sz="4" w:space="0" w:color="auto"/>
              <w:right w:val="single" w:sz="4" w:space="0" w:color="auto"/>
            </w:tcBorders>
            <w:shd w:val="clear" w:color="auto" w:fill="A8D08D"/>
            <w:vAlign w:val="center"/>
            <w:hideMark/>
          </w:tcPr>
          <w:p w14:paraId="6D805425" w14:textId="77777777" w:rsidR="00A156A6" w:rsidRPr="006A02C3" w:rsidRDefault="00A156A6" w:rsidP="00512E56">
            <w:pPr>
              <w:spacing w:line="360" w:lineRule="auto"/>
            </w:pPr>
            <w:r w:rsidRPr="006A02C3">
              <w:t>Tên trường dữ liệu</w:t>
            </w:r>
          </w:p>
        </w:tc>
        <w:tc>
          <w:tcPr>
            <w:tcW w:w="1260" w:type="dxa"/>
            <w:tcBorders>
              <w:top w:val="single" w:sz="4" w:space="0" w:color="auto"/>
              <w:left w:val="nil"/>
              <w:bottom w:val="single" w:sz="4" w:space="0" w:color="auto"/>
              <w:right w:val="single" w:sz="4" w:space="0" w:color="auto"/>
            </w:tcBorders>
            <w:shd w:val="clear" w:color="auto" w:fill="A8D08D"/>
            <w:vAlign w:val="center"/>
            <w:hideMark/>
          </w:tcPr>
          <w:p w14:paraId="6F290EAB" w14:textId="77777777" w:rsidR="00A156A6" w:rsidRPr="006A02C3" w:rsidRDefault="00A156A6" w:rsidP="00512E56">
            <w:pPr>
              <w:spacing w:line="360" w:lineRule="auto"/>
            </w:pPr>
            <w:r w:rsidRPr="006A02C3">
              <w:t>Hệ thống/ Module</w:t>
            </w:r>
          </w:p>
        </w:tc>
        <w:tc>
          <w:tcPr>
            <w:tcW w:w="1260" w:type="dxa"/>
            <w:tcBorders>
              <w:top w:val="single" w:sz="4" w:space="0" w:color="auto"/>
              <w:left w:val="nil"/>
              <w:bottom w:val="single" w:sz="4" w:space="0" w:color="auto"/>
              <w:right w:val="single" w:sz="4" w:space="0" w:color="auto"/>
            </w:tcBorders>
            <w:shd w:val="clear" w:color="auto" w:fill="A8D08D"/>
            <w:vAlign w:val="center"/>
            <w:hideMark/>
          </w:tcPr>
          <w:p w14:paraId="1524A073" w14:textId="77777777" w:rsidR="00A156A6" w:rsidRPr="006A02C3" w:rsidRDefault="00A156A6" w:rsidP="00512E56">
            <w:pPr>
              <w:spacing w:line="360" w:lineRule="auto"/>
            </w:pPr>
            <w:r w:rsidRPr="006A02C3">
              <w:t>Phân cấp bảo mật</w:t>
            </w:r>
          </w:p>
        </w:tc>
        <w:tc>
          <w:tcPr>
            <w:tcW w:w="2993" w:type="dxa"/>
            <w:tcBorders>
              <w:top w:val="single" w:sz="4" w:space="0" w:color="auto"/>
              <w:left w:val="nil"/>
              <w:bottom w:val="single" w:sz="4" w:space="0" w:color="auto"/>
              <w:right w:val="single" w:sz="4" w:space="0" w:color="auto"/>
            </w:tcBorders>
            <w:shd w:val="clear" w:color="auto" w:fill="A8D08D"/>
            <w:vAlign w:val="center"/>
            <w:hideMark/>
          </w:tcPr>
          <w:p w14:paraId="392C05AA" w14:textId="77777777" w:rsidR="00A156A6" w:rsidRPr="006A02C3" w:rsidRDefault="00A156A6" w:rsidP="00512E56">
            <w:pPr>
              <w:spacing w:line="360" w:lineRule="auto"/>
            </w:pPr>
            <w:r w:rsidRPr="006A02C3">
              <w:t>Phân loại bảo mật</w:t>
            </w:r>
          </w:p>
        </w:tc>
        <w:tc>
          <w:tcPr>
            <w:tcW w:w="4163" w:type="dxa"/>
            <w:tcBorders>
              <w:top w:val="single" w:sz="4" w:space="0" w:color="auto"/>
              <w:left w:val="nil"/>
              <w:bottom w:val="single" w:sz="4" w:space="0" w:color="auto"/>
              <w:right w:val="single" w:sz="4" w:space="0" w:color="auto"/>
            </w:tcBorders>
            <w:shd w:val="clear" w:color="auto" w:fill="A8D08D"/>
            <w:vAlign w:val="center"/>
            <w:hideMark/>
          </w:tcPr>
          <w:p w14:paraId="68E212D6" w14:textId="77777777" w:rsidR="00A156A6" w:rsidRPr="006A02C3" w:rsidRDefault="00A156A6" w:rsidP="00512E56">
            <w:pPr>
              <w:spacing w:line="360" w:lineRule="auto"/>
            </w:pPr>
            <w:r w:rsidRPr="006A02C3">
              <w:t>Định nghĩa các vai trò (role) và phân quyền dữ liệu tương ứng</w:t>
            </w:r>
          </w:p>
        </w:tc>
        <w:tc>
          <w:tcPr>
            <w:tcW w:w="2137" w:type="dxa"/>
            <w:tcBorders>
              <w:top w:val="single" w:sz="4" w:space="0" w:color="auto"/>
              <w:left w:val="nil"/>
              <w:bottom w:val="single" w:sz="4" w:space="0" w:color="auto"/>
              <w:right w:val="single" w:sz="4" w:space="0" w:color="auto"/>
            </w:tcBorders>
            <w:shd w:val="clear" w:color="auto" w:fill="A8D08D"/>
            <w:vAlign w:val="center"/>
            <w:hideMark/>
          </w:tcPr>
          <w:p w14:paraId="43F991E7" w14:textId="77777777" w:rsidR="00A156A6" w:rsidRPr="006A02C3" w:rsidRDefault="00A156A6" w:rsidP="00512E56">
            <w:pPr>
              <w:spacing w:line="360" w:lineRule="auto"/>
            </w:pPr>
            <w:r w:rsidRPr="006A02C3">
              <w:t>Làm mờ - masking dữ liệu</w:t>
            </w:r>
          </w:p>
        </w:tc>
      </w:tr>
      <w:tr w:rsidR="00A156A6" w:rsidRPr="006A02C3" w14:paraId="59702222" w14:textId="77777777" w:rsidTr="0081153F">
        <w:trPr>
          <w:trHeight w:val="1745"/>
        </w:trPr>
        <w:tc>
          <w:tcPr>
            <w:tcW w:w="738" w:type="dxa"/>
            <w:tcBorders>
              <w:top w:val="nil"/>
              <w:left w:val="single" w:sz="4" w:space="0" w:color="auto"/>
              <w:bottom w:val="single" w:sz="4" w:space="0" w:color="auto"/>
              <w:right w:val="single" w:sz="4" w:space="0" w:color="auto"/>
            </w:tcBorders>
            <w:hideMark/>
          </w:tcPr>
          <w:p w14:paraId="57A43A88" w14:textId="77777777" w:rsidR="00A156A6" w:rsidRPr="006A02C3" w:rsidRDefault="00A156A6" w:rsidP="00512E56">
            <w:pPr>
              <w:spacing w:line="360" w:lineRule="auto"/>
            </w:pPr>
            <w:r w:rsidRPr="006A02C3">
              <w:t>1</w:t>
            </w:r>
          </w:p>
        </w:tc>
        <w:tc>
          <w:tcPr>
            <w:tcW w:w="990" w:type="dxa"/>
            <w:tcBorders>
              <w:top w:val="nil"/>
              <w:left w:val="nil"/>
              <w:bottom w:val="single" w:sz="4" w:space="0" w:color="auto"/>
              <w:right w:val="single" w:sz="4" w:space="0" w:color="auto"/>
            </w:tcBorders>
            <w:hideMark/>
          </w:tcPr>
          <w:p w14:paraId="52665C28" w14:textId="77777777" w:rsidR="00A156A6" w:rsidRPr="006A02C3" w:rsidRDefault="00A156A6" w:rsidP="00512E56">
            <w:pPr>
              <w:spacing w:line="360" w:lineRule="auto"/>
            </w:pPr>
            <w:r w:rsidRPr="006A02C3">
              <w:t>Số điện thoại</w:t>
            </w:r>
          </w:p>
        </w:tc>
        <w:tc>
          <w:tcPr>
            <w:tcW w:w="1260" w:type="dxa"/>
            <w:tcBorders>
              <w:top w:val="nil"/>
              <w:left w:val="nil"/>
              <w:bottom w:val="single" w:sz="4" w:space="0" w:color="auto"/>
              <w:right w:val="single" w:sz="4" w:space="0" w:color="auto"/>
            </w:tcBorders>
            <w:hideMark/>
          </w:tcPr>
          <w:p w14:paraId="3BEA41D3" w14:textId="77777777" w:rsidR="00A156A6" w:rsidRPr="006A02C3" w:rsidRDefault="00A156A6" w:rsidP="00512E56">
            <w:pPr>
              <w:spacing w:line="360" w:lineRule="auto"/>
            </w:pPr>
            <w:r w:rsidRPr="006A02C3">
              <w:t>Bộ dữ liệu về khách hàng / điểm bán của tenant</w:t>
            </w:r>
          </w:p>
        </w:tc>
        <w:tc>
          <w:tcPr>
            <w:tcW w:w="1260" w:type="dxa"/>
            <w:tcBorders>
              <w:top w:val="nil"/>
              <w:left w:val="nil"/>
              <w:bottom w:val="single" w:sz="4" w:space="0" w:color="auto"/>
              <w:right w:val="single" w:sz="4" w:space="0" w:color="auto"/>
            </w:tcBorders>
            <w:hideMark/>
          </w:tcPr>
          <w:p w14:paraId="24EC0695" w14:textId="77777777" w:rsidR="00A156A6" w:rsidRPr="006A02C3" w:rsidRDefault="00A156A6" w:rsidP="00512E56">
            <w:pPr>
              <w:spacing w:line="360" w:lineRule="auto"/>
            </w:pPr>
            <w:r w:rsidRPr="006A02C3">
              <w:t>Mật</w:t>
            </w:r>
          </w:p>
        </w:tc>
        <w:tc>
          <w:tcPr>
            <w:tcW w:w="2993" w:type="dxa"/>
            <w:tcBorders>
              <w:top w:val="nil"/>
              <w:left w:val="nil"/>
              <w:bottom w:val="single" w:sz="4" w:space="0" w:color="auto"/>
              <w:right w:val="single" w:sz="4" w:space="0" w:color="auto"/>
            </w:tcBorders>
            <w:hideMark/>
          </w:tcPr>
          <w:p w14:paraId="0DC54E2F" w14:textId="77777777" w:rsidR="00A156A6" w:rsidRPr="006A02C3" w:rsidRDefault="00A156A6" w:rsidP="00512E56">
            <w:pPr>
              <w:spacing w:line="360" w:lineRule="auto"/>
            </w:pPr>
            <w:r w:rsidRPr="006A02C3">
              <w:t>Dữ liệu định danh khách hàng</w:t>
            </w:r>
          </w:p>
        </w:tc>
        <w:tc>
          <w:tcPr>
            <w:tcW w:w="4163" w:type="dxa"/>
            <w:tcBorders>
              <w:top w:val="nil"/>
              <w:left w:val="nil"/>
              <w:bottom w:val="single" w:sz="4" w:space="0" w:color="auto"/>
              <w:right w:val="single" w:sz="4" w:space="0" w:color="auto"/>
            </w:tcBorders>
            <w:hideMark/>
          </w:tcPr>
          <w:p w14:paraId="6555228F" w14:textId="77777777" w:rsidR="00A156A6" w:rsidRPr="006A02C3" w:rsidRDefault="00A156A6" w:rsidP="00512E56">
            <w:pPr>
              <w:spacing w:line="360" w:lineRule="auto"/>
            </w:pPr>
            <w:r w:rsidRPr="006A02C3">
              <w:t>Chỉ những user nào được phân quyền mới được truy cập</w:t>
            </w:r>
          </w:p>
        </w:tc>
        <w:tc>
          <w:tcPr>
            <w:tcW w:w="2137" w:type="dxa"/>
            <w:tcBorders>
              <w:top w:val="nil"/>
              <w:left w:val="nil"/>
              <w:bottom w:val="single" w:sz="4" w:space="0" w:color="auto"/>
              <w:right w:val="single" w:sz="4" w:space="0" w:color="auto"/>
            </w:tcBorders>
            <w:hideMark/>
          </w:tcPr>
          <w:p w14:paraId="0E1BBEB7" w14:textId="77777777" w:rsidR="00A156A6" w:rsidRPr="006A02C3" w:rsidRDefault="00A156A6" w:rsidP="00512E56">
            <w:pPr>
              <w:spacing w:line="360" w:lineRule="auto"/>
            </w:pPr>
            <w:r w:rsidRPr="006A02C3">
              <w:t>Chỉ hiện thị 3 số cuối</w:t>
            </w:r>
          </w:p>
        </w:tc>
      </w:tr>
      <w:tr w:rsidR="00A156A6" w:rsidRPr="006A02C3" w14:paraId="56E56B2F" w14:textId="77777777" w:rsidTr="0081153F">
        <w:trPr>
          <w:trHeight w:val="1745"/>
        </w:trPr>
        <w:tc>
          <w:tcPr>
            <w:tcW w:w="738" w:type="dxa"/>
            <w:tcBorders>
              <w:top w:val="nil"/>
              <w:left w:val="single" w:sz="4" w:space="0" w:color="auto"/>
              <w:bottom w:val="single" w:sz="4" w:space="0" w:color="auto"/>
              <w:right w:val="single" w:sz="4" w:space="0" w:color="auto"/>
            </w:tcBorders>
            <w:hideMark/>
          </w:tcPr>
          <w:p w14:paraId="3DDA6046" w14:textId="77777777" w:rsidR="00A156A6" w:rsidRPr="006A02C3" w:rsidRDefault="00A156A6" w:rsidP="00512E56">
            <w:pPr>
              <w:spacing w:line="360" w:lineRule="auto"/>
            </w:pPr>
            <w:r w:rsidRPr="006A02C3">
              <w:lastRenderedPageBreak/>
              <w:t>1</w:t>
            </w:r>
          </w:p>
        </w:tc>
        <w:tc>
          <w:tcPr>
            <w:tcW w:w="990" w:type="dxa"/>
            <w:tcBorders>
              <w:top w:val="nil"/>
              <w:left w:val="nil"/>
              <w:bottom w:val="single" w:sz="4" w:space="0" w:color="auto"/>
              <w:right w:val="single" w:sz="4" w:space="0" w:color="auto"/>
            </w:tcBorders>
            <w:hideMark/>
          </w:tcPr>
          <w:p w14:paraId="7DAC22CF" w14:textId="77777777" w:rsidR="00A156A6" w:rsidRPr="006A02C3" w:rsidRDefault="00A156A6" w:rsidP="00512E56">
            <w:pPr>
              <w:spacing w:line="360" w:lineRule="auto"/>
            </w:pPr>
            <w:r w:rsidRPr="006A02C3">
              <w:t>Email</w:t>
            </w:r>
          </w:p>
        </w:tc>
        <w:tc>
          <w:tcPr>
            <w:tcW w:w="1260" w:type="dxa"/>
            <w:tcBorders>
              <w:top w:val="nil"/>
              <w:left w:val="nil"/>
              <w:bottom w:val="single" w:sz="4" w:space="0" w:color="auto"/>
              <w:right w:val="single" w:sz="4" w:space="0" w:color="auto"/>
            </w:tcBorders>
            <w:hideMark/>
          </w:tcPr>
          <w:p w14:paraId="4FC0670B" w14:textId="77777777" w:rsidR="00A156A6" w:rsidRPr="006A02C3" w:rsidRDefault="00A156A6" w:rsidP="00512E56">
            <w:pPr>
              <w:spacing w:line="360" w:lineRule="auto"/>
            </w:pPr>
            <w:r w:rsidRPr="006A02C3">
              <w:t>Bộ dữ liệu về khách hàng / điểm bán của tenant</w:t>
            </w:r>
          </w:p>
        </w:tc>
        <w:tc>
          <w:tcPr>
            <w:tcW w:w="1260" w:type="dxa"/>
            <w:tcBorders>
              <w:top w:val="nil"/>
              <w:left w:val="nil"/>
              <w:bottom w:val="single" w:sz="4" w:space="0" w:color="auto"/>
              <w:right w:val="single" w:sz="4" w:space="0" w:color="auto"/>
            </w:tcBorders>
            <w:hideMark/>
          </w:tcPr>
          <w:p w14:paraId="233DF6FA" w14:textId="77777777" w:rsidR="00A156A6" w:rsidRPr="006A02C3" w:rsidRDefault="00A156A6" w:rsidP="00512E56">
            <w:pPr>
              <w:spacing w:line="360" w:lineRule="auto"/>
            </w:pPr>
            <w:r w:rsidRPr="006A02C3">
              <w:t>Mật</w:t>
            </w:r>
          </w:p>
        </w:tc>
        <w:tc>
          <w:tcPr>
            <w:tcW w:w="2993" w:type="dxa"/>
            <w:tcBorders>
              <w:top w:val="nil"/>
              <w:left w:val="nil"/>
              <w:bottom w:val="single" w:sz="4" w:space="0" w:color="auto"/>
              <w:right w:val="single" w:sz="4" w:space="0" w:color="auto"/>
            </w:tcBorders>
            <w:hideMark/>
          </w:tcPr>
          <w:p w14:paraId="1B389077" w14:textId="77777777" w:rsidR="00A156A6" w:rsidRPr="006A02C3" w:rsidRDefault="00A156A6" w:rsidP="00512E56">
            <w:pPr>
              <w:spacing w:line="360" w:lineRule="auto"/>
            </w:pPr>
            <w:r w:rsidRPr="006A02C3">
              <w:t>Dữ liệu định danh khách hàng</w:t>
            </w:r>
          </w:p>
        </w:tc>
        <w:tc>
          <w:tcPr>
            <w:tcW w:w="4163" w:type="dxa"/>
            <w:tcBorders>
              <w:top w:val="nil"/>
              <w:left w:val="nil"/>
              <w:bottom w:val="single" w:sz="4" w:space="0" w:color="auto"/>
              <w:right w:val="single" w:sz="4" w:space="0" w:color="auto"/>
            </w:tcBorders>
            <w:hideMark/>
          </w:tcPr>
          <w:p w14:paraId="640AEF2F" w14:textId="77777777" w:rsidR="00A156A6" w:rsidRPr="006A02C3" w:rsidRDefault="00A156A6" w:rsidP="00512E56">
            <w:pPr>
              <w:spacing w:line="360" w:lineRule="auto"/>
            </w:pPr>
            <w:r w:rsidRPr="006A02C3">
              <w:t>Chỉ những user nào được phân quyền mới được truy cập</w:t>
            </w:r>
          </w:p>
        </w:tc>
        <w:tc>
          <w:tcPr>
            <w:tcW w:w="2137" w:type="dxa"/>
            <w:tcBorders>
              <w:top w:val="nil"/>
              <w:left w:val="nil"/>
              <w:bottom w:val="single" w:sz="4" w:space="0" w:color="auto"/>
              <w:right w:val="single" w:sz="4" w:space="0" w:color="auto"/>
            </w:tcBorders>
            <w:hideMark/>
          </w:tcPr>
          <w:p w14:paraId="1286C2A2" w14:textId="77777777" w:rsidR="00A156A6" w:rsidRPr="006A02C3" w:rsidRDefault="00A156A6" w:rsidP="00512E56">
            <w:pPr>
              <w:spacing w:line="360" w:lineRule="auto"/>
            </w:pPr>
            <w:r w:rsidRPr="006A02C3">
              <w:t>Chỉ hiển thị đuôi email @email.com</w:t>
            </w:r>
          </w:p>
        </w:tc>
      </w:tr>
      <w:tr w:rsidR="00A156A6" w:rsidRPr="006A02C3" w14:paraId="2F6E49EB" w14:textId="77777777" w:rsidTr="0081153F">
        <w:trPr>
          <w:trHeight w:val="1745"/>
        </w:trPr>
        <w:tc>
          <w:tcPr>
            <w:tcW w:w="738" w:type="dxa"/>
            <w:tcBorders>
              <w:top w:val="nil"/>
              <w:left w:val="single" w:sz="4" w:space="0" w:color="auto"/>
              <w:bottom w:val="single" w:sz="4" w:space="0" w:color="auto"/>
              <w:right w:val="single" w:sz="4" w:space="0" w:color="auto"/>
            </w:tcBorders>
            <w:hideMark/>
          </w:tcPr>
          <w:p w14:paraId="3A4DDBF7" w14:textId="77777777" w:rsidR="00A156A6" w:rsidRPr="006A02C3" w:rsidRDefault="00A156A6" w:rsidP="00512E56">
            <w:pPr>
              <w:spacing w:line="360" w:lineRule="auto"/>
            </w:pPr>
            <w:r w:rsidRPr="006A02C3">
              <w:t>3</w:t>
            </w:r>
          </w:p>
        </w:tc>
        <w:tc>
          <w:tcPr>
            <w:tcW w:w="990" w:type="dxa"/>
            <w:tcBorders>
              <w:top w:val="nil"/>
              <w:left w:val="nil"/>
              <w:bottom w:val="single" w:sz="4" w:space="0" w:color="auto"/>
              <w:right w:val="single" w:sz="4" w:space="0" w:color="auto"/>
            </w:tcBorders>
            <w:hideMark/>
          </w:tcPr>
          <w:p w14:paraId="57FC702A" w14:textId="77777777" w:rsidR="00A156A6" w:rsidRPr="006A02C3" w:rsidRDefault="00A156A6" w:rsidP="00512E56">
            <w:pPr>
              <w:spacing w:line="360" w:lineRule="auto"/>
            </w:pPr>
            <w:r w:rsidRPr="006A02C3">
              <w:t>CMND/CCCD</w:t>
            </w:r>
          </w:p>
        </w:tc>
        <w:tc>
          <w:tcPr>
            <w:tcW w:w="1260" w:type="dxa"/>
            <w:tcBorders>
              <w:top w:val="nil"/>
              <w:left w:val="nil"/>
              <w:bottom w:val="single" w:sz="4" w:space="0" w:color="auto"/>
              <w:right w:val="single" w:sz="4" w:space="0" w:color="auto"/>
            </w:tcBorders>
            <w:hideMark/>
          </w:tcPr>
          <w:p w14:paraId="0A67E882" w14:textId="77777777" w:rsidR="00A156A6" w:rsidRPr="006A02C3" w:rsidRDefault="00A156A6" w:rsidP="00512E56">
            <w:pPr>
              <w:spacing w:line="360" w:lineRule="auto"/>
            </w:pPr>
            <w:r w:rsidRPr="006A02C3">
              <w:t>Bộ dữ liệu về khách hàng / điểm bán của tenant</w:t>
            </w:r>
          </w:p>
        </w:tc>
        <w:tc>
          <w:tcPr>
            <w:tcW w:w="1260" w:type="dxa"/>
            <w:tcBorders>
              <w:top w:val="nil"/>
              <w:left w:val="nil"/>
              <w:bottom w:val="single" w:sz="4" w:space="0" w:color="auto"/>
              <w:right w:val="single" w:sz="4" w:space="0" w:color="auto"/>
            </w:tcBorders>
            <w:hideMark/>
          </w:tcPr>
          <w:p w14:paraId="4F4F7042" w14:textId="77777777" w:rsidR="00A156A6" w:rsidRPr="006A02C3" w:rsidRDefault="00A156A6" w:rsidP="00512E56">
            <w:pPr>
              <w:spacing w:line="360" w:lineRule="auto"/>
            </w:pPr>
            <w:r w:rsidRPr="006A02C3">
              <w:t>Mật</w:t>
            </w:r>
          </w:p>
        </w:tc>
        <w:tc>
          <w:tcPr>
            <w:tcW w:w="2993" w:type="dxa"/>
            <w:tcBorders>
              <w:top w:val="nil"/>
              <w:left w:val="nil"/>
              <w:bottom w:val="single" w:sz="4" w:space="0" w:color="auto"/>
              <w:right w:val="single" w:sz="4" w:space="0" w:color="auto"/>
            </w:tcBorders>
            <w:hideMark/>
          </w:tcPr>
          <w:p w14:paraId="3592742F" w14:textId="77777777" w:rsidR="00A156A6" w:rsidRPr="006A02C3" w:rsidRDefault="00A156A6" w:rsidP="00512E56">
            <w:pPr>
              <w:spacing w:line="360" w:lineRule="auto"/>
            </w:pPr>
            <w:r w:rsidRPr="006A02C3">
              <w:t>Dữ liệu định danh khách hàng</w:t>
            </w:r>
          </w:p>
        </w:tc>
        <w:tc>
          <w:tcPr>
            <w:tcW w:w="4163" w:type="dxa"/>
            <w:tcBorders>
              <w:top w:val="nil"/>
              <w:left w:val="nil"/>
              <w:bottom w:val="single" w:sz="4" w:space="0" w:color="auto"/>
              <w:right w:val="single" w:sz="4" w:space="0" w:color="auto"/>
            </w:tcBorders>
            <w:hideMark/>
          </w:tcPr>
          <w:p w14:paraId="4E80119B" w14:textId="77777777" w:rsidR="00A156A6" w:rsidRPr="006A02C3" w:rsidRDefault="00A156A6" w:rsidP="00512E56">
            <w:pPr>
              <w:spacing w:line="360" w:lineRule="auto"/>
            </w:pPr>
            <w:r w:rsidRPr="006A02C3">
              <w:t>Chỉ những user nào được phân quyền mới được truy cập</w:t>
            </w:r>
          </w:p>
        </w:tc>
        <w:tc>
          <w:tcPr>
            <w:tcW w:w="2137" w:type="dxa"/>
            <w:tcBorders>
              <w:top w:val="nil"/>
              <w:left w:val="nil"/>
              <w:bottom w:val="single" w:sz="4" w:space="0" w:color="auto"/>
              <w:right w:val="single" w:sz="4" w:space="0" w:color="auto"/>
            </w:tcBorders>
            <w:hideMark/>
          </w:tcPr>
          <w:p w14:paraId="22303BAE" w14:textId="77777777" w:rsidR="00A156A6" w:rsidRPr="006A02C3" w:rsidRDefault="00A156A6" w:rsidP="00512E56">
            <w:pPr>
              <w:spacing w:line="360" w:lineRule="auto"/>
            </w:pPr>
            <w:r w:rsidRPr="006A02C3">
              <w:t>Chỉ hiện thị 3 số cuối</w:t>
            </w:r>
          </w:p>
        </w:tc>
      </w:tr>
    </w:tbl>
    <w:p w14:paraId="35168FB1" w14:textId="77777777" w:rsidR="00A156A6" w:rsidRPr="006A02C3" w:rsidRDefault="00A156A6" w:rsidP="00512E56">
      <w:pPr>
        <w:spacing w:line="360" w:lineRule="auto"/>
      </w:pPr>
    </w:p>
    <w:p w14:paraId="3D93528A" w14:textId="207EB170" w:rsidR="00A156A6" w:rsidRPr="006A02C3" w:rsidRDefault="00A156A6" w:rsidP="00512E56">
      <w:pPr>
        <w:pStyle w:val="Heading2"/>
        <w:spacing w:line="360" w:lineRule="auto"/>
      </w:pPr>
      <w:bookmarkStart w:id="48" w:name="_Toc147137520"/>
      <w:bookmarkStart w:id="49" w:name="_Toc235626136"/>
      <w:r w:rsidRPr="006A02C3">
        <w:t>Chất lượng dữ liệu</w:t>
      </w:r>
      <w:bookmarkEnd w:id="48"/>
      <w:bookmarkEnd w:id="49"/>
    </w:p>
    <w:p w14:paraId="57D25EC9" w14:textId="77777777" w:rsidR="00A156A6" w:rsidRPr="006A02C3" w:rsidRDefault="00A156A6" w:rsidP="00512E56">
      <w:pPr>
        <w:spacing w:line="360" w:lineRule="auto"/>
        <w:rPr>
          <w:snapToGrid w:val="0"/>
          <w:lang w:eastAsia="ar-SA"/>
        </w:rPr>
      </w:pPr>
      <w:r w:rsidRPr="006A02C3">
        <w:rPr>
          <w:snapToGrid w:val="0"/>
          <w:lang w:eastAsia="ar-SA"/>
        </w:rPr>
        <w:t>N/A</w:t>
      </w:r>
    </w:p>
    <w:p w14:paraId="3C8B1904" w14:textId="6987E9A8" w:rsidR="00A156A6" w:rsidRPr="006A02C3" w:rsidRDefault="00A156A6" w:rsidP="00512E56">
      <w:pPr>
        <w:pStyle w:val="Heading2"/>
        <w:spacing w:line="360" w:lineRule="auto"/>
      </w:pPr>
      <w:bookmarkStart w:id="50" w:name="_Toc147137521"/>
      <w:bookmarkStart w:id="51" w:name="_Toc235626137"/>
      <w:r w:rsidRPr="006A02C3">
        <w:t>Quản lý siêu dữ liệu</w:t>
      </w:r>
      <w:bookmarkEnd w:id="50"/>
      <w:bookmarkEnd w:id="51"/>
    </w:p>
    <w:p w14:paraId="3F4B79AE" w14:textId="04C5F99B" w:rsidR="00A156A6" w:rsidRPr="006A02C3" w:rsidRDefault="00A156A6" w:rsidP="00512E56">
      <w:pPr>
        <w:pStyle w:val="Heading3"/>
        <w:spacing w:line="360" w:lineRule="auto"/>
        <w:rPr>
          <w:szCs w:val="24"/>
          <w:lang w:eastAsia="ja-JP"/>
        </w:rPr>
      </w:pPr>
      <w:bookmarkStart w:id="52" w:name="_Toc147137522"/>
      <w:bookmarkStart w:id="53" w:name="_Toc235626138"/>
      <w:r w:rsidRPr="006A02C3">
        <w:rPr>
          <w:szCs w:val="24"/>
          <w:lang w:eastAsia="ja-JP"/>
        </w:rPr>
        <w:t>Thông tin đối tượng dữ liệu</w:t>
      </w:r>
      <w:bookmarkEnd w:id="52"/>
      <w:bookmarkEnd w:id="53"/>
    </w:p>
    <w:p w14:paraId="4D87F023" w14:textId="77777777" w:rsidR="00A156A6" w:rsidRPr="006A02C3" w:rsidRDefault="00A156A6" w:rsidP="00512E56">
      <w:pPr>
        <w:spacing w:line="360" w:lineRule="auto"/>
        <w:rPr>
          <w:snapToGrid w:val="0"/>
          <w:lang w:eastAsia="ar-SA"/>
        </w:rPr>
      </w:pPr>
      <w:r w:rsidRPr="006A02C3">
        <w:rPr>
          <w:snapToGrid w:val="0"/>
          <w:lang w:eastAsia="ar-SA"/>
        </w:rPr>
        <w:t>N/A</w:t>
      </w:r>
    </w:p>
    <w:p w14:paraId="73144614" w14:textId="0D41466A" w:rsidR="00A156A6" w:rsidRPr="006A02C3" w:rsidRDefault="00A156A6" w:rsidP="00512E56">
      <w:pPr>
        <w:pStyle w:val="Heading3"/>
        <w:spacing w:line="360" w:lineRule="auto"/>
        <w:rPr>
          <w:szCs w:val="24"/>
          <w:lang w:eastAsia="ja-JP"/>
        </w:rPr>
      </w:pPr>
      <w:bookmarkStart w:id="54" w:name="_Toc147137523"/>
      <w:bookmarkStart w:id="55" w:name="_Toc235626139"/>
      <w:r w:rsidRPr="006A02C3">
        <w:rPr>
          <w:szCs w:val="24"/>
          <w:lang w:eastAsia="ja-JP"/>
        </w:rPr>
        <w:t>Thông tin hệ thống</w:t>
      </w:r>
      <w:bookmarkEnd w:id="54"/>
      <w:bookmarkEnd w:id="55"/>
    </w:p>
    <w:p w14:paraId="6BD16586" w14:textId="77777777" w:rsidR="00A156A6" w:rsidRPr="006A02C3" w:rsidRDefault="00A156A6" w:rsidP="00512E56">
      <w:pPr>
        <w:spacing w:line="360" w:lineRule="auto"/>
        <w:rPr>
          <w:snapToGrid w:val="0"/>
          <w:lang w:eastAsia="ar-SA"/>
        </w:rPr>
      </w:pPr>
      <w:r w:rsidRPr="006A02C3">
        <w:rPr>
          <w:snapToGrid w:val="0"/>
          <w:lang w:eastAsia="ar-SA"/>
        </w:rPr>
        <w:t>N/A</w:t>
      </w:r>
    </w:p>
    <w:p w14:paraId="5B30B40C" w14:textId="7194AAA2" w:rsidR="00A156A6" w:rsidRPr="006A02C3" w:rsidRDefault="00A156A6" w:rsidP="00512E56">
      <w:pPr>
        <w:pStyle w:val="Heading3"/>
        <w:spacing w:line="360" w:lineRule="auto"/>
        <w:rPr>
          <w:szCs w:val="24"/>
          <w:lang w:eastAsia="ja-JP"/>
        </w:rPr>
      </w:pPr>
      <w:bookmarkStart w:id="56" w:name="_Toc147137524"/>
      <w:bookmarkStart w:id="57" w:name="_Toc235626140"/>
      <w:r w:rsidRPr="006A02C3">
        <w:rPr>
          <w:szCs w:val="24"/>
          <w:lang w:eastAsia="ja-JP"/>
        </w:rPr>
        <w:t>Thông tin luồng dữ liệu</w:t>
      </w:r>
      <w:bookmarkEnd w:id="56"/>
      <w:bookmarkEnd w:id="57"/>
    </w:p>
    <w:p w14:paraId="76781FA0" w14:textId="77777777" w:rsidR="00A156A6" w:rsidRPr="006A02C3" w:rsidRDefault="00A156A6" w:rsidP="00512E56">
      <w:pPr>
        <w:spacing w:line="360" w:lineRule="auto"/>
        <w:rPr>
          <w:snapToGrid w:val="0"/>
          <w:lang w:eastAsia="ar-SA"/>
        </w:rPr>
      </w:pPr>
      <w:r w:rsidRPr="006A02C3">
        <w:rPr>
          <w:snapToGrid w:val="0"/>
          <w:lang w:eastAsia="ar-SA"/>
        </w:rPr>
        <w:t>N/A</w:t>
      </w:r>
    </w:p>
    <w:p w14:paraId="79623335" w14:textId="68F1B642" w:rsidR="00A156A6" w:rsidRPr="006A02C3" w:rsidRDefault="00A156A6" w:rsidP="00512E56">
      <w:pPr>
        <w:pStyle w:val="Heading3"/>
        <w:spacing w:line="360" w:lineRule="auto"/>
        <w:rPr>
          <w:szCs w:val="24"/>
          <w:lang w:eastAsia="ja-JP"/>
        </w:rPr>
      </w:pPr>
      <w:bookmarkStart w:id="58" w:name="_Toc147137525"/>
      <w:bookmarkStart w:id="59" w:name="_Toc235626141"/>
      <w:r w:rsidRPr="006A02C3">
        <w:rPr>
          <w:szCs w:val="24"/>
          <w:lang w:eastAsia="ja-JP"/>
        </w:rPr>
        <w:lastRenderedPageBreak/>
        <w:t>Thông tin thuật ngữ nghiệp vụ</w:t>
      </w:r>
      <w:bookmarkEnd w:id="58"/>
      <w:bookmarkEnd w:id="59"/>
    </w:p>
    <w:p w14:paraId="475382A5" w14:textId="77777777" w:rsidR="00A156A6" w:rsidRPr="006A02C3" w:rsidRDefault="00A156A6" w:rsidP="00512E56">
      <w:pPr>
        <w:spacing w:line="360" w:lineRule="auto"/>
        <w:rPr>
          <w:snapToGrid w:val="0"/>
          <w:lang w:eastAsia="ar-SA"/>
        </w:rPr>
      </w:pPr>
      <w:r w:rsidRPr="006A02C3">
        <w:rPr>
          <w:snapToGrid w:val="0"/>
          <w:lang w:eastAsia="ar-SA"/>
        </w:rPr>
        <w:t>N/A</w:t>
      </w:r>
    </w:p>
    <w:p w14:paraId="69C7E0A9" w14:textId="55B6B5EB" w:rsidR="00A156A6" w:rsidRPr="006A02C3" w:rsidRDefault="00A156A6" w:rsidP="00512E56">
      <w:pPr>
        <w:pStyle w:val="Heading2"/>
        <w:spacing w:line="360" w:lineRule="auto"/>
        <w:rPr>
          <w:lang w:eastAsia="ja-JP"/>
        </w:rPr>
      </w:pPr>
      <w:bookmarkStart w:id="60" w:name="_Toc147137526"/>
      <w:bookmarkStart w:id="61" w:name="_Toc235626142"/>
      <w:r w:rsidRPr="006A02C3">
        <w:rPr>
          <w:lang w:eastAsia="ja-JP"/>
        </w:rPr>
        <w:t>Lưu trữ và vận hành</w:t>
      </w:r>
      <w:bookmarkEnd w:id="60"/>
      <w:bookmarkEnd w:id="61"/>
    </w:p>
    <w:p w14:paraId="3402A2BD" w14:textId="77777777" w:rsidR="00A156A6" w:rsidRPr="006A02C3" w:rsidRDefault="00A156A6" w:rsidP="00512E56">
      <w:pPr>
        <w:spacing w:line="360" w:lineRule="auto"/>
        <w:rPr>
          <w:snapToGrid w:val="0"/>
          <w:lang w:eastAsia="ar-SA"/>
        </w:rPr>
      </w:pPr>
      <w:r w:rsidRPr="006A02C3">
        <w:rPr>
          <w:snapToGrid w:val="0"/>
          <w:lang w:eastAsia="ar-SA"/>
        </w:rPr>
        <w:t>Cho phép thiết lập kịch bản hành động (ví dụ: restart tiến trình, failover...) khi phát hiện tiến trình không phản hồi/chậm phản hồi/cao tải</w:t>
      </w:r>
    </w:p>
    <w:p w14:paraId="642A035A" w14:textId="77777777" w:rsidR="00A156A6" w:rsidRPr="006A02C3" w:rsidRDefault="00A156A6" w:rsidP="00512E56">
      <w:pPr>
        <w:spacing w:line="360" w:lineRule="auto"/>
        <w:rPr>
          <w:snapToGrid w:val="0"/>
          <w:lang w:eastAsia="ar-SA"/>
        </w:rPr>
      </w:pPr>
      <w:r w:rsidRPr="006A02C3">
        <w:rPr>
          <w:snapToGrid w:val="0"/>
          <w:lang w:eastAsia="ar-SA"/>
        </w:rPr>
        <w:t>Cho phép thiết lập tự động sao lưu dữ liệu định kỳ theo nhiều mức và theo các cơ chế sao lưu khác nhau &lt;cần có thông tin thời gian backup định kỳ cụ thể hoặc tham chiếu Quy định lưu trữ, sao lưu dữ liệu các hệ thống CNTT  74/QĐ-VTQĐ-CNTT hoặc văn bản tương đương&gt;"</w:t>
      </w:r>
    </w:p>
    <w:p w14:paraId="3ACF739B" w14:textId="77777777" w:rsidR="00A156A6" w:rsidRPr="006A02C3" w:rsidRDefault="00A156A6" w:rsidP="00512E56">
      <w:pPr>
        <w:spacing w:line="360" w:lineRule="auto"/>
        <w:rPr>
          <w:snapToGrid w:val="0"/>
          <w:lang w:eastAsia="ar-SA"/>
        </w:rPr>
      </w:pPr>
      <w:r w:rsidRPr="006A02C3">
        <w:rPr>
          <w:snapToGrid w:val="0"/>
          <w:lang w:eastAsia="ar-SA"/>
        </w:rPr>
        <w:t>Có khả năng khôi phục lại dịch vụ/dữ liệu khi bị lỗi: Có giải pháp retry theo yêu cầu nghiệp vụ trong các trường hợp mất kết nối bên trong và bên ngoài hệ thống</w:t>
      </w:r>
    </w:p>
    <w:p w14:paraId="4392C7F7" w14:textId="77777777" w:rsidR="00A156A6" w:rsidRPr="006A02C3" w:rsidRDefault="00A156A6" w:rsidP="00512E56">
      <w:pPr>
        <w:spacing w:line="360" w:lineRule="auto"/>
        <w:rPr>
          <w:snapToGrid w:val="0"/>
          <w:lang w:eastAsia="ar-SA"/>
        </w:rPr>
      </w:pPr>
      <w:r w:rsidRPr="006A02C3">
        <w:rPr>
          <w:snapToGrid w:val="0"/>
          <w:lang w:eastAsia="ar-SA"/>
        </w:rPr>
        <w:t>Cho phép khôi phục dữ liệu từ các bản sao lưu gần nhất.</w:t>
      </w:r>
    </w:p>
    <w:p w14:paraId="710E3395" w14:textId="77777777" w:rsidR="00A156A6" w:rsidRPr="006A02C3" w:rsidRDefault="00A156A6" w:rsidP="00512E56">
      <w:pPr>
        <w:spacing w:line="360" w:lineRule="auto"/>
        <w:rPr>
          <w:snapToGrid w:val="0"/>
          <w:lang w:eastAsia="ar-SA"/>
        </w:rPr>
      </w:pPr>
      <w:r w:rsidRPr="006A02C3">
        <w:rPr>
          <w:snapToGrid w:val="0"/>
          <w:lang w:eastAsia="ar-SA"/>
        </w:rPr>
        <w:t>Đảm bảo các Quy định về dự phòng và khai thác các hệ thống dự phòng trong lĩnh vực Công nghệ thông tin thuộc TĐ VTQĐ số 95/QĐ-VTQĐ-CNTT hoặc văn bản tương đương</w:t>
      </w:r>
    </w:p>
    <w:p w14:paraId="48DDC7B3" w14:textId="77777777" w:rsidR="00A156A6" w:rsidRPr="006A02C3" w:rsidRDefault="00A156A6" w:rsidP="00512E56">
      <w:pPr>
        <w:spacing w:line="360" w:lineRule="auto"/>
        <w:rPr>
          <w:snapToGrid w:val="0"/>
          <w:lang w:eastAsia="ar-SA"/>
        </w:rPr>
      </w:pPr>
      <w:r w:rsidRPr="006A02C3">
        <w:rPr>
          <w:snapToGrid w:val="0"/>
          <w:lang w:eastAsia="ar-SA"/>
        </w:rPr>
        <w:t>Tất cả các thành phần/module trong hệ thống đều chạy theo cơ chế dự phòng HA (active-active hay active-standby) cho lớp ứng dụng và lớp database theo quy định 95/QĐ-VTQĐ-CNTT hoặc văn bản tương đương. Đảm bảo khả năng phục hồi khi thành phần/module bất kỳ nào lỗi</w:t>
      </w:r>
    </w:p>
    <w:p w14:paraId="7F42FF81" w14:textId="77777777" w:rsidR="00A156A6" w:rsidRPr="006A02C3" w:rsidRDefault="00A156A6" w:rsidP="00512E56">
      <w:pPr>
        <w:spacing w:line="360" w:lineRule="auto"/>
        <w:rPr>
          <w:lang w:eastAsia="ja-JP"/>
        </w:rPr>
      </w:pPr>
      <w:r w:rsidRPr="006A02C3">
        <w:rPr>
          <w:snapToGrid w:val="0"/>
          <w:lang w:eastAsia="ar-SA"/>
        </w:rPr>
        <w:t>Quy định về dự phòng và khai thác các hệ thống dự phòng trong lĩnh vực Công nghệ thông tin thuộc TĐ VTQĐ số 95/QĐ-VTQĐ-CNT hoặc văn bản tương đương</w:t>
      </w:r>
    </w:p>
    <w:p w14:paraId="041B3A36" w14:textId="29BB0485" w:rsidR="00CA6B5D" w:rsidRPr="006A02C3" w:rsidRDefault="00933288" w:rsidP="00512E56">
      <w:pPr>
        <w:pStyle w:val="Heading1"/>
        <w:spacing w:line="360" w:lineRule="auto"/>
        <w:rPr>
          <w:lang w:eastAsia="ja-JP"/>
        </w:rPr>
      </w:pPr>
      <w:bookmarkStart w:id="62" w:name="_Toc235626143"/>
      <w:r w:rsidRPr="006A02C3">
        <w:rPr>
          <w:lang w:eastAsia="ja-JP"/>
        </w:rPr>
        <w:t>PHỤ LỤC</w:t>
      </w:r>
      <w:bookmarkEnd w:id="62"/>
    </w:p>
    <w:sectPr w:rsidR="00CA6B5D" w:rsidRPr="006A02C3" w:rsidSect="00CD4535">
      <w:pgSz w:w="15840" w:h="12240" w:orient="landscape"/>
      <w:pgMar w:top="1797"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2" w:author="Duong Ngo Thuy" w:date="2026-04-05T15:37:00Z" w:initials="DN">
    <w:p w14:paraId="41D22441" w14:textId="77777777" w:rsidR="006D0B7A" w:rsidRDefault="006D0B7A" w:rsidP="006F7158">
      <w:pPr>
        <w:pStyle w:val="CommentText"/>
      </w:pPr>
      <w:r>
        <w:rPr>
          <w:rStyle w:val="CommentReference"/>
        </w:rPr>
        <w:annotationRef/>
      </w:r>
      <w:r>
        <w:t>Triển khai ngày 14/04/2026</w:t>
      </w:r>
    </w:p>
  </w:comment>
  <w:comment w:id="36" w:author="Duong Ngo Thuy" w:date="2026-04-05T15:38:00Z" w:initials="DN">
    <w:p w14:paraId="27A6B9DF" w14:textId="77777777" w:rsidR="006D0B7A" w:rsidRDefault="006D0B7A" w:rsidP="006F7158">
      <w:pPr>
        <w:pStyle w:val="CommentText"/>
      </w:pPr>
      <w:r>
        <w:rPr>
          <w:rStyle w:val="CommentReference"/>
        </w:rPr>
        <w:annotationRef/>
      </w:r>
      <w:r>
        <w:t>Triển khai ngày 14/04/2026</w:t>
      </w:r>
    </w:p>
  </w:comment>
  <w:comment w:id="37" w:author="Duong Ngo Thuy" w:date="2026-04-05T15:38:00Z" w:initials="DN">
    <w:p w14:paraId="566AA58A" w14:textId="77777777" w:rsidR="006D0B7A" w:rsidRDefault="006D0B7A" w:rsidP="006F7158">
      <w:pPr>
        <w:pStyle w:val="CommentText"/>
      </w:pPr>
      <w:r>
        <w:rPr>
          <w:rStyle w:val="CommentReference"/>
        </w:rPr>
        <w:annotationRef/>
      </w:r>
      <w:r>
        <w:t>Tri</w:t>
      </w:r>
      <w:r>
        <w:rPr>
          <w:lang w:val="vi-VN"/>
        </w:rPr>
        <w:t xml:space="preserve">ển khai </w:t>
      </w:r>
      <w:r>
        <w:t>ngày 14/04/2026</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D22441" w15:done="0"/>
  <w15:commentEx w15:paraId="27A6B9DF" w15:done="0"/>
  <w15:commentEx w15:paraId="566AA5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BF3B7A" w16cex:dateUtc="2026-04-05T08:37:00Z"/>
  <w16cex:commentExtensible w16cex:durableId="1ED9ABC9" w16cex:dateUtc="2026-04-05T08:38:00Z"/>
  <w16cex:commentExtensible w16cex:durableId="54D05896" w16cex:dateUtc="2026-04-05T0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D22441" w16cid:durableId="07BF3B7A"/>
  <w16cid:commentId w16cid:paraId="27A6B9DF" w16cid:durableId="1ED9ABC9"/>
  <w16cid:commentId w16cid:paraId="566AA58A" w16cid:durableId="54D0589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6B613F" w14:textId="77777777" w:rsidR="001F21C1" w:rsidRDefault="001F21C1" w:rsidP="000B57F9">
      <w:r>
        <w:separator/>
      </w:r>
    </w:p>
    <w:p w14:paraId="397E8FE5" w14:textId="77777777" w:rsidR="001F21C1" w:rsidRDefault="001F21C1" w:rsidP="000B57F9"/>
    <w:p w14:paraId="47630E25" w14:textId="77777777" w:rsidR="001F21C1" w:rsidRDefault="001F21C1" w:rsidP="000B57F9"/>
    <w:p w14:paraId="3E2285FF" w14:textId="77777777" w:rsidR="001F21C1" w:rsidRDefault="001F21C1" w:rsidP="000B57F9"/>
    <w:p w14:paraId="4D7B5856" w14:textId="77777777" w:rsidR="001F21C1" w:rsidRDefault="001F21C1" w:rsidP="000B57F9"/>
    <w:p w14:paraId="0FF8A6C6" w14:textId="77777777" w:rsidR="001F21C1" w:rsidRDefault="001F21C1" w:rsidP="000B57F9"/>
    <w:p w14:paraId="5122B100" w14:textId="77777777" w:rsidR="001F21C1" w:rsidRDefault="001F21C1" w:rsidP="000B57F9"/>
    <w:p w14:paraId="3AED3A3F" w14:textId="77777777" w:rsidR="001F21C1" w:rsidRDefault="001F21C1" w:rsidP="000B57F9"/>
    <w:p w14:paraId="39E05648" w14:textId="77777777" w:rsidR="001F21C1" w:rsidRDefault="001F21C1" w:rsidP="000B57F9"/>
    <w:p w14:paraId="6E5AE85D" w14:textId="77777777" w:rsidR="001F21C1" w:rsidRDefault="001F21C1" w:rsidP="000B57F9"/>
    <w:p w14:paraId="30911A51" w14:textId="77777777" w:rsidR="001F21C1" w:rsidRDefault="001F21C1" w:rsidP="000B57F9"/>
    <w:p w14:paraId="49AB69DF" w14:textId="77777777" w:rsidR="001F21C1" w:rsidRDefault="001F21C1" w:rsidP="000B57F9"/>
    <w:p w14:paraId="50095EB0" w14:textId="77777777" w:rsidR="001F21C1" w:rsidRDefault="001F21C1" w:rsidP="000B57F9"/>
    <w:p w14:paraId="12825524" w14:textId="77777777" w:rsidR="001F21C1" w:rsidRDefault="001F21C1" w:rsidP="000B57F9"/>
    <w:p w14:paraId="2D08F955" w14:textId="77777777" w:rsidR="001F21C1" w:rsidRDefault="001F21C1" w:rsidP="000B57F9"/>
    <w:p w14:paraId="4C51EEA5" w14:textId="77777777" w:rsidR="001F21C1" w:rsidRDefault="001F21C1" w:rsidP="000B57F9"/>
    <w:p w14:paraId="7E3D15B1" w14:textId="77777777" w:rsidR="001F21C1" w:rsidRDefault="001F21C1" w:rsidP="000B57F9"/>
    <w:p w14:paraId="08761AC5" w14:textId="77777777" w:rsidR="001F21C1" w:rsidRDefault="001F21C1" w:rsidP="000B57F9"/>
    <w:p w14:paraId="35EDA799" w14:textId="77777777" w:rsidR="001F21C1" w:rsidRDefault="001F21C1" w:rsidP="000B57F9"/>
    <w:p w14:paraId="79435C9D" w14:textId="77777777" w:rsidR="001F21C1" w:rsidRDefault="001F21C1" w:rsidP="000B57F9"/>
    <w:p w14:paraId="2844F08B" w14:textId="77777777" w:rsidR="001F21C1" w:rsidRDefault="001F21C1" w:rsidP="000B57F9"/>
    <w:p w14:paraId="77CCC18F" w14:textId="77777777" w:rsidR="001F21C1" w:rsidRDefault="001F21C1" w:rsidP="000B57F9"/>
    <w:p w14:paraId="052A8C94" w14:textId="77777777" w:rsidR="001F21C1" w:rsidRDefault="001F21C1" w:rsidP="000B57F9"/>
    <w:p w14:paraId="4C5FC688" w14:textId="77777777" w:rsidR="001F21C1" w:rsidRDefault="001F21C1" w:rsidP="000B57F9"/>
    <w:p w14:paraId="11503529" w14:textId="77777777" w:rsidR="001F21C1" w:rsidRDefault="001F21C1" w:rsidP="000B57F9"/>
    <w:p w14:paraId="4D1432FF" w14:textId="77777777" w:rsidR="001F21C1" w:rsidRDefault="001F21C1" w:rsidP="000B57F9"/>
    <w:p w14:paraId="1AF536F5" w14:textId="77777777" w:rsidR="001F21C1" w:rsidRDefault="001F21C1" w:rsidP="000B57F9"/>
    <w:p w14:paraId="4C4A1212" w14:textId="77777777" w:rsidR="001F21C1" w:rsidRDefault="001F21C1" w:rsidP="000B57F9"/>
    <w:p w14:paraId="50A417CD" w14:textId="77777777" w:rsidR="001F21C1" w:rsidRDefault="001F21C1" w:rsidP="000B57F9"/>
    <w:p w14:paraId="4231F674" w14:textId="77777777" w:rsidR="001F21C1" w:rsidRDefault="001F21C1" w:rsidP="000B57F9"/>
    <w:p w14:paraId="11C897F6" w14:textId="77777777" w:rsidR="001F21C1" w:rsidRDefault="001F21C1" w:rsidP="000B57F9"/>
    <w:p w14:paraId="577A6759" w14:textId="77777777" w:rsidR="001F21C1" w:rsidRDefault="001F21C1" w:rsidP="000B57F9"/>
    <w:p w14:paraId="0DDB96E7" w14:textId="77777777" w:rsidR="001F21C1" w:rsidRDefault="001F21C1" w:rsidP="000B57F9"/>
    <w:p w14:paraId="3C38E007" w14:textId="77777777" w:rsidR="001F21C1" w:rsidRDefault="001F21C1" w:rsidP="000B57F9"/>
    <w:p w14:paraId="6CF74AA7" w14:textId="77777777" w:rsidR="001F21C1" w:rsidRDefault="001F21C1" w:rsidP="000B57F9"/>
    <w:p w14:paraId="65F7C7E6" w14:textId="77777777" w:rsidR="001F21C1" w:rsidRDefault="001F21C1" w:rsidP="000B57F9"/>
    <w:p w14:paraId="6DBCBDA9" w14:textId="77777777" w:rsidR="001F21C1" w:rsidRDefault="001F21C1" w:rsidP="000B57F9"/>
    <w:p w14:paraId="7CC4E6F0" w14:textId="77777777" w:rsidR="001F21C1" w:rsidRDefault="001F21C1" w:rsidP="000B57F9"/>
    <w:p w14:paraId="28DC90C8" w14:textId="77777777" w:rsidR="001F21C1" w:rsidRDefault="001F21C1" w:rsidP="000B57F9"/>
    <w:p w14:paraId="30AB0B6B" w14:textId="77777777" w:rsidR="001F21C1" w:rsidRDefault="001F21C1" w:rsidP="000B57F9"/>
    <w:p w14:paraId="2CE1DBA4" w14:textId="77777777" w:rsidR="001F21C1" w:rsidRDefault="001F21C1" w:rsidP="000B57F9"/>
    <w:p w14:paraId="6FB3FF43" w14:textId="77777777" w:rsidR="001F21C1" w:rsidRDefault="001F21C1" w:rsidP="000B57F9"/>
    <w:p w14:paraId="6754A1A0" w14:textId="77777777" w:rsidR="001F21C1" w:rsidRDefault="001F21C1" w:rsidP="000B57F9"/>
    <w:p w14:paraId="34C973BB" w14:textId="77777777" w:rsidR="001F21C1" w:rsidRDefault="001F21C1" w:rsidP="000B57F9"/>
    <w:p w14:paraId="2F69A965" w14:textId="77777777" w:rsidR="001F21C1" w:rsidRDefault="001F21C1" w:rsidP="000B57F9"/>
    <w:p w14:paraId="03946714" w14:textId="77777777" w:rsidR="001F21C1" w:rsidRDefault="001F21C1" w:rsidP="000B57F9"/>
    <w:p w14:paraId="6F432681" w14:textId="77777777" w:rsidR="001F21C1" w:rsidRDefault="001F21C1" w:rsidP="000B57F9"/>
    <w:p w14:paraId="7E292490" w14:textId="77777777" w:rsidR="001F21C1" w:rsidRDefault="001F21C1" w:rsidP="000B57F9"/>
    <w:p w14:paraId="0B6C9257" w14:textId="77777777" w:rsidR="001F21C1" w:rsidRDefault="001F21C1" w:rsidP="000B57F9"/>
    <w:p w14:paraId="5F36C7FB" w14:textId="77777777" w:rsidR="001F21C1" w:rsidRDefault="001F21C1" w:rsidP="000B57F9"/>
    <w:p w14:paraId="53A2C0BF" w14:textId="77777777" w:rsidR="001F21C1" w:rsidRDefault="001F21C1" w:rsidP="000B57F9"/>
    <w:p w14:paraId="25C9540D" w14:textId="77777777" w:rsidR="001F21C1" w:rsidRDefault="001F21C1" w:rsidP="000B57F9"/>
    <w:p w14:paraId="37AA4972" w14:textId="77777777" w:rsidR="001F21C1" w:rsidRDefault="001F21C1"/>
    <w:p w14:paraId="1AD06246" w14:textId="77777777" w:rsidR="001F21C1" w:rsidRDefault="001F21C1" w:rsidP="0026078F"/>
  </w:endnote>
  <w:endnote w:type="continuationSeparator" w:id="0">
    <w:p w14:paraId="68CF8B26" w14:textId="77777777" w:rsidR="001F21C1" w:rsidRDefault="001F21C1" w:rsidP="000B57F9">
      <w:r>
        <w:continuationSeparator/>
      </w:r>
    </w:p>
    <w:p w14:paraId="7D1A1834" w14:textId="77777777" w:rsidR="001F21C1" w:rsidRDefault="001F21C1" w:rsidP="000B57F9"/>
    <w:p w14:paraId="6D1F7634" w14:textId="77777777" w:rsidR="001F21C1" w:rsidRDefault="001F21C1" w:rsidP="000B57F9"/>
    <w:p w14:paraId="6B0697B5" w14:textId="77777777" w:rsidR="001F21C1" w:rsidRDefault="001F21C1" w:rsidP="000B57F9"/>
    <w:p w14:paraId="76F6ED77" w14:textId="77777777" w:rsidR="001F21C1" w:rsidRDefault="001F21C1" w:rsidP="000B57F9"/>
    <w:p w14:paraId="7A00F207" w14:textId="77777777" w:rsidR="001F21C1" w:rsidRDefault="001F21C1" w:rsidP="000B57F9"/>
    <w:p w14:paraId="1151E3DE" w14:textId="77777777" w:rsidR="001F21C1" w:rsidRDefault="001F21C1" w:rsidP="000B57F9"/>
    <w:p w14:paraId="0D9F6FBA" w14:textId="77777777" w:rsidR="001F21C1" w:rsidRDefault="001F21C1" w:rsidP="000B57F9"/>
    <w:p w14:paraId="388DEF43" w14:textId="77777777" w:rsidR="001F21C1" w:rsidRDefault="001F21C1" w:rsidP="000B57F9"/>
    <w:p w14:paraId="3820BC20" w14:textId="77777777" w:rsidR="001F21C1" w:rsidRDefault="001F21C1" w:rsidP="000B57F9"/>
    <w:p w14:paraId="5ADDE8D9" w14:textId="77777777" w:rsidR="001F21C1" w:rsidRDefault="001F21C1" w:rsidP="000B57F9"/>
    <w:p w14:paraId="0E3AA2C7" w14:textId="77777777" w:rsidR="001F21C1" w:rsidRDefault="001F21C1" w:rsidP="000B57F9"/>
    <w:p w14:paraId="7A836CE1" w14:textId="77777777" w:rsidR="001F21C1" w:rsidRDefault="001F21C1" w:rsidP="000B57F9"/>
    <w:p w14:paraId="1EF4E39C" w14:textId="77777777" w:rsidR="001F21C1" w:rsidRDefault="001F21C1" w:rsidP="000B57F9"/>
    <w:p w14:paraId="33CC927E" w14:textId="77777777" w:rsidR="001F21C1" w:rsidRDefault="001F21C1" w:rsidP="000B57F9"/>
    <w:p w14:paraId="4A1CB5CD" w14:textId="77777777" w:rsidR="001F21C1" w:rsidRDefault="001F21C1" w:rsidP="000B57F9"/>
    <w:p w14:paraId="4A7764FF" w14:textId="77777777" w:rsidR="001F21C1" w:rsidRDefault="001F21C1" w:rsidP="000B57F9"/>
    <w:p w14:paraId="616A5736" w14:textId="77777777" w:rsidR="001F21C1" w:rsidRDefault="001F21C1" w:rsidP="000B57F9"/>
    <w:p w14:paraId="47A0A4E2" w14:textId="77777777" w:rsidR="001F21C1" w:rsidRDefault="001F21C1" w:rsidP="000B57F9"/>
    <w:p w14:paraId="78E24C03" w14:textId="77777777" w:rsidR="001F21C1" w:rsidRDefault="001F21C1" w:rsidP="000B57F9"/>
    <w:p w14:paraId="1C8B0E19" w14:textId="77777777" w:rsidR="001F21C1" w:rsidRDefault="001F21C1" w:rsidP="000B57F9"/>
    <w:p w14:paraId="1DA88411" w14:textId="77777777" w:rsidR="001F21C1" w:rsidRDefault="001F21C1" w:rsidP="000B57F9"/>
    <w:p w14:paraId="64DF2F61" w14:textId="77777777" w:rsidR="001F21C1" w:rsidRDefault="001F21C1" w:rsidP="000B57F9"/>
    <w:p w14:paraId="612986B6" w14:textId="77777777" w:rsidR="001F21C1" w:rsidRDefault="001F21C1" w:rsidP="000B57F9"/>
    <w:p w14:paraId="1121D23B" w14:textId="77777777" w:rsidR="001F21C1" w:rsidRDefault="001F21C1" w:rsidP="000B57F9"/>
    <w:p w14:paraId="598ADA4E" w14:textId="77777777" w:rsidR="001F21C1" w:rsidRDefault="001F21C1" w:rsidP="000B57F9"/>
    <w:p w14:paraId="3EE5B701" w14:textId="77777777" w:rsidR="001F21C1" w:rsidRDefault="001F21C1" w:rsidP="000B57F9"/>
    <w:p w14:paraId="0DAA84F2" w14:textId="77777777" w:rsidR="001F21C1" w:rsidRDefault="001F21C1" w:rsidP="000B57F9"/>
    <w:p w14:paraId="61BAFAC0" w14:textId="77777777" w:rsidR="001F21C1" w:rsidRDefault="001F21C1" w:rsidP="000B57F9"/>
    <w:p w14:paraId="5D32727D" w14:textId="77777777" w:rsidR="001F21C1" w:rsidRDefault="001F21C1" w:rsidP="000B57F9"/>
    <w:p w14:paraId="735EFDF9" w14:textId="77777777" w:rsidR="001F21C1" w:rsidRDefault="001F21C1" w:rsidP="000B57F9"/>
    <w:p w14:paraId="1E422E1F" w14:textId="77777777" w:rsidR="001F21C1" w:rsidRDefault="001F21C1" w:rsidP="000B57F9"/>
    <w:p w14:paraId="6BF02E0E" w14:textId="77777777" w:rsidR="001F21C1" w:rsidRDefault="001F21C1" w:rsidP="000B57F9"/>
    <w:p w14:paraId="7823C445" w14:textId="77777777" w:rsidR="001F21C1" w:rsidRDefault="001F21C1" w:rsidP="000B57F9"/>
    <w:p w14:paraId="0F2D8E92" w14:textId="77777777" w:rsidR="001F21C1" w:rsidRDefault="001F21C1" w:rsidP="000B57F9"/>
    <w:p w14:paraId="61C3221F" w14:textId="77777777" w:rsidR="001F21C1" w:rsidRDefault="001F21C1" w:rsidP="000B57F9"/>
    <w:p w14:paraId="1600EA1D" w14:textId="77777777" w:rsidR="001F21C1" w:rsidRDefault="001F21C1" w:rsidP="000B57F9"/>
    <w:p w14:paraId="3C220EC3" w14:textId="77777777" w:rsidR="001F21C1" w:rsidRDefault="001F21C1" w:rsidP="000B57F9"/>
    <w:p w14:paraId="019D1979" w14:textId="77777777" w:rsidR="001F21C1" w:rsidRDefault="001F21C1" w:rsidP="000B57F9"/>
    <w:p w14:paraId="02E6E724" w14:textId="77777777" w:rsidR="001F21C1" w:rsidRDefault="001F21C1" w:rsidP="000B57F9"/>
    <w:p w14:paraId="6F3DFBAF" w14:textId="77777777" w:rsidR="001F21C1" w:rsidRDefault="001F21C1" w:rsidP="000B57F9"/>
    <w:p w14:paraId="37ED6956" w14:textId="77777777" w:rsidR="001F21C1" w:rsidRDefault="001F21C1" w:rsidP="000B57F9"/>
    <w:p w14:paraId="29EEE408" w14:textId="77777777" w:rsidR="001F21C1" w:rsidRDefault="001F21C1" w:rsidP="000B57F9"/>
    <w:p w14:paraId="4CAECDF0" w14:textId="77777777" w:rsidR="001F21C1" w:rsidRDefault="001F21C1" w:rsidP="000B57F9"/>
    <w:p w14:paraId="691F5184" w14:textId="77777777" w:rsidR="001F21C1" w:rsidRDefault="001F21C1" w:rsidP="000B57F9"/>
    <w:p w14:paraId="71873348" w14:textId="77777777" w:rsidR="001F21C1" w:rsidRDefault="001F21C1" w:rsidP="000B57F9"/>
    <w:p w14:paraId="6AC7346F" w14:textId="77777777" w:rsidR="001F21C1" w:rsidRDefault="001F21C1" w:rsidP="000B57F9"/>
    <w:p w14:paraId="77337A16" w14:textId="77777777" w:rsidR="001F21C1" w:rsidRDefault="001F21C1" w:rsidP="000B57F9"/>
    <w:p w14:paraId="0CDF9043" w14:textId="77777777" w:rsidR="001F21C1" w:rsidRDefault="001F21C1" w:rsidP="000B57F9"/>
    <w:p w14:paraId="77AE0DF6" w14:textId="77777777" w:rsidR="001F21C1" w:rsidRDefault="001F21C1" w:rsidP="000B57F9"/>
    <w:p w14:paraId="6B5A9C56" w14:textId="77777777" w:rsidR="001F21C1" w:rsidRDefault="001F21C1" w:rsidP="000B57F9"/>
    <w:p w14:paraId="0E2C86C2" w14:textId="77777777" w:rsidR="001F21C1" w:rsidRDefault="001F21C1" w:rsidP="000B57F9"/>
    <w:p w14:paraId="5D3A6929" w14:textId="77777777" w:rsidR="001F21C1" w:rsidRDefault="001F21C1"/>
    <w:p w14:paraId="24E13BF0" w14:textId="77777777" w:rsidR="001F21C1" w:rsidRDefault="001F21C1" w:rsidP="002607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Noto Sans Symbols">
    <w:altName w:val="Calibri"/>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H">
    <w:altName w:val="Cambria"/>
    <w:charset w:val="00"/>
    <w:family w:val="swiss"/>
    <w:pitch w:val="variable"/>
    <w:sig w:usb0="00000007" w:usb1="00000000" w:usb2="00000000" w:usb3="00000000" w:csb0="00000003" w:csb1="00000000"/>
  </w:font>
  <w:font w:name=".VnArial">
    <w:charset w:val="00"/>
    <w:family w:val="swiss"/>
    <w:pitch w:val="variable"/>
    <w:sig w:usb0="00000007" w:usb1="00000000" w:usb2="00000000" w:usb3="00000000" w:csb0="00000013" w:csb1="00000000"/>
  </w:font>
  <w:font w:name="CG Times">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191F2F" w14:textId="77777777" w:rsidR="006D0B7A" w:rsidRDefault="006D0B7A" w:rsidP="000B57F9">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2CE3074" w14:textId="77777777" w:rsidR="006D0B7A" w:rsidRDefault="006D0B7A" w:rsidP="000B57F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ACD24" w14:textId="11714469" w:rsidR="006D0B7A" w:rsidRPr="00E0353C" w:rsidRDefault="006D0B7A" w:rsidP="000B57F9">
    <w:pPr>
      <w:pStyle w:val="Footer"/>
      <w:rPr>
        <w:rFonts w:cs="Times New Roman"/>
        <w:i/>
        <w:sz w:val="24"/>
        <w:szCs w:val="24"/>
      </w:rPr>
    </w:pPr>
    <w:r w:rsidRPr="000565A5">
      <w:rPr>
        <w:rFonts w:cs="Times New Roman"/>
        <w:i/>
        <w:sz w:val="24"/>
        <w:szCs w:val="24"/>
      </w:rPr>
      <w:t>BM.0</w:t>
    </w:r>
    <w:r>
      <w:rPr>
        <w:rFonts w:cs="Times New Roman"/>
        <w:i/>
        <w:sz w:val="24"/>
        <w:szCs w:val="24"/>
      </w:rPr>
      <w:t>4.QT.VTS.CNTT.02</w:t>
    </w:r>
    <w:r w:rsidRPr="000565A5">
      <w:rPr>
        <w:rFonts w:cs="Times New Roman"/>
        <w:i/>
        <w:sz w:val="24"/>
        <w:szCs w:val="24"/>
      </w:rPr>
      <w:t xml:space="preserve">  </w:t>
    </w:r>
    <w:r w:rsidRPr="00043632">
      <w:t xml:space="preserve">  </w:t>
    </w:r>
    <w:r w:rsidRPr="00043632">
      <w:tab/>
    </w:r>
    <w:r w:rsidRPr="00043632">
      <w:tab/>
    </w:r>
    <w:r w:rsidRPr="00043632">
      <w:rPr>
        <w:rStyle w:val="PageNumber"/>
      </w:rPr>
      <w:fldChar w:fldCharType="begin"/>
    </w:r>
    <w:r w:rsidRPr="00043632">
      <w:rPr>
        <w:rStyle w:val="PageNumber"/>
      </w:rPr>
      <w:instrText xml:space="preserve"> PAGE </w:instrText>
    </w:r>
    <w:r w:rsidRPr="00043632">
      <w:rPr>
        <w:rStyle w:val="PageNumber"/>
      </w:rPr>
      <w:fldChar w:fldCharType="separate"/>
    </w:r>
    <w:r w:rsidR="00C844BF">
      <w:rPr>
        <w:rStyle w:val="PageNumber"/>
        <w:noProof/>
      </w:rPr>
      <w:t>7</w:t>
    </w:r>
    <w:r w:rsidRPr="00043632">
      <w:rPr>
        <w:rStyle w:val="PageNumber"/>
      </w:rPr>
      <w:fldChar w:fldCharType="end"/>
    </w:r>
    <w:r w:rsidRPr="00043632">
      <w:rPr>
        <w:rStyle w:val="PageNumber"/>
      </w:rPr>
      <w:t>/</w:t>
    </w:r>
    <w:r w:rsidRPr="00043632">
      <w:rPr>
        <w:rStyle w:val="PageNumber"/>
      </w:rPr>
      <w:fldChar w:fldCharType="begin"/>
    </w:r>
    <w:r w:rsidRPr="00043632">
      <w:rPr>
        <w:rStyle w:val="PageNumber"/>
      </w:rPr>
      <w:instrText xml:space="preserve"> NUMPAGES </w:instrText>
    </w:r>
    <w:r w:rsidRPr="00043632">
      <w:rPr>
        <w:rStyle w:val="PageNumber"/>
      </w:rPr>
      <w:fldChar w:fldCharType="separate"/>
    </w:r>
    <w:r w:rsidR="00C844BF">
      <w:rPr>
        <w:rStyle w:val="PageNumber"/>
        <w:noProof/>
      </w:rPr>
      <w:t>493</w:t>
    </w:r>
    <w:r w:rsidRPr="00043632">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7ECA41" w14:textId="77777777" w:rsidR="001F21C1" w:rsidRDefault="001F21C1" w:rsidP="000B57F9">
      <w:r>
        <w:separator/>
      </w:r>
    </w:p>
    <w:p w14:paraId="5F21D6C2" w14:textId="77777777" w:rsidR="001F21C1" w:rsidRDefault="001F21C1" w:rsidP="000B57F9"/>
    <w:p w14:paraId="3038C4B1" w14:textId="77777777" w:rsidR="001F21C1" w:rsidRDefault="001F21C1" w:rsidP="000B57F9"/>
    <w:p w14:paraId="0CDE8994" w14:textId="77777777" w:rsidR="001F21C1" w:rsidRDefault="001F21C1" w:rsidP="000B57F9"/>
    <w:p w14:paraId="5050ACFC" w14:textId="77777777" w:rsidR="001F21C1" w:rsidRDefault="001F21C1" w:rsidP="000B57F9"/>
    <w:p w14:paraId="42091E8E" w14:textId="77777777" w:rsidR="001F21C1" w:rsidRDefault="001F21C1" w:rsidP="000B57F9"/>
    <w:p w14:paraId="72E613B6" w14:textId="77777777" w:rsidR="001F21C1" w:rsidRDefault="001F21C1" w:rsidP="000B57F9"/>
    <w:p w14:paraId="7F8F1D0E" w14:textId="77777777" w:rsidR="001F21C1" w:rsidRDefault="001F21C1" w:rsidP="000B57F9"/>
    <w:p w14:paraId="305AB0AD" w14:textId="77777777" w:rsidR="001F21C1" w:rsidRDefault="001F21C1" w:rsidP="000B57F9"/>
    <w:p w14:paraId="2238A9CD" w14:textId="77777777" w:rsidR="001F21C1" w:rsidRDefault="001F21C1" w:rsidP="000B57F9"/>
    <w:p w14:paraId="72D6E5DA" w14:textId="77777777" w:rsidR="001F21C1" w:rsidRDefault="001F21C1" w:rsidP="000B57F9"/>
    <w:p w14:paraId="393CC7DE" w14:textId="77777777" w:rsidR="001F21C1" w:rsidRDefault="001F21C1" w:rsidP="000B57F9"/>
    <w:p w14:paraId="6BCC6A3C" w14:textId="77777777" w:rsidR="001F21C1" w:rsidRDefault="001F21C1" w:rsidP="000B57F9"/>
    <w:p w14:paraId="1C1470CB" w14:textId="77777777" w:rsidR="001F21C1" w:rsidRDefault="001F21C1" w:rsidP="000B57F9"/>
    <w:p w14:paraId="5737CBED" w14:textId="77777777" w:rsidR="001F21C1" w:rsidRDefault="001F21C1" w:rsidP="000B57F9"/>
    <w:p w14:paraId="12971513" w14:textId="77777777" w:rsidR="001F21C1" w:rsidRDefault="001F21C1" w:rsidP="000B57F9"/>
    <w:p w14:paraId="49102270" w14:textId="77777777" w:rsidR="001F21C1" w:rsidRDefault="001F21C1" w:rsidP="000B57F9"/>
    <w:p w14:paraId="0B0606CC" w14:textId="77777777" w:rsidR="001F21C1" w:rsidRDefault="001F21C1" w:rsidP="000B57F9"/>
    <w:p w14:paraId="013F6700" w14:textId="77777777" w:rsidR="001F21C1" w:rsidRDefault="001F21C1" w:rsidP="000B57F9"/>
    <w:p w14:paraId="785F28E3" w14:textId="77777777" w:rsidR="001F21C1" w:rsidRDefault="001F21C1" w:rsidP="000B57F9"/>
    <w:p w14:paraId="75B08E04" w14:textId="77777777" w:rsidR="001F21C1" w:rsidRDefault="001F21C1" w:rsidP="000B57F9"/>
    <w:p w14:paraId="11451715" w14:textId="77777777" w:rsidR="001F21C1" w:rsidRDefault="001F21C1" w:rsidP="000B57F9"/>
    <w:p w14:paraId="22933C33" w14:textId="77777777" w:rsidR="001F21C1" w:rsidRDefault="001F21C1" w:rsidP="000B57F9"/>
    <w:p w14:paraId="05793384" w14:textId="77777777" w:rsidR="001F21C1" w:rsidRDefault="001F21C1" w:rsidP="000B57F9"/>
    <w:p w14:paraId="15BA1144" w14:textId="77777777" w:rsidR="001F21C1" w:rsidRDefault="001F21C1" w:rsidP="000B57F9"/>
    <w:p w14:paraId="1E352E07" w14:textId="77777777" w:rsidR="001F21C1" w:rsidRDefault="001F21C1" w:rsidP="000B57F9"/>
    <w:p w14:paraId="79339197" w14:textId="77777777" w:rsidR="001F21C1" w:rsidRDefault="001F21C1" w:rsidP="000B57F9"/>
    <w:p w14:paraId="4A653FE5" w14:textId="77777777" w:rsidR="001F21C1" w:rsidRDefault="001F21C1" w:rsidP="000B57F9"/>
    <w:p w14:paraId="29511FB7" w14:textId="77777777" w:rsidR="001F21C1" w:rsidRDefault="001F21C1" w:rsidP="000B57F9"/>
    <w:p w14:paraId="283A7C0F" w14:textId="77777777" w:rsidR="001F21C1" w:rsidRDefault="001F21C1" w:rsidP="000B57F9"/>
    <w:p w14:paraId="66B61759" w14:textId="77777777" w:rsidR="001F21C1" w:rsidRDefault="001F21C1" w:rsidP="000B57F9"/>
    <w:p w14:paraId="72AAB19B" w14:textId="77777777" w:rsidR="001F21C1" w:rsidRDefault="001F21C1" w:rsidP="000B57F9"/>
    <w:p w14:paraId="196C8651" w14:textId="77777777" w:rsidR="001F21C1" w:rsidRDefault="001F21C1" w:rsidP="000B57F9"/>
    <w:p w14:paraId="73698067" w14:textId="77777777" w:rsidR="001F21C1" w:rsidRDefault="001F21C1" w:rsidP="000B57F9"/>
    <w:p w14:paraId="316FEB5A" w14:textId="77777777" w:rsidR="001F21C1" w:rsidRDefault="001F21C1" w:rsidP="000B57F9"/>
    <w:p w14:paraId="2DA49FF5" w14:textId="77777777" w:rsidR="001F21C1" w:rsidRDefault="001F21C1" w:rsidP="000B57F9"/>
    <w:p w14:paraId="1F993FB1" w14:textId="77777777" w:rsidR="001F21C1" w:rsidRDefault="001F21C1" w:rsidP="000B57F9"/>
    <w:p w14:paraId="552D19EE" w14:textId="77777777" w:rsidR="001F21C1" w:rsidRDefault="001F21C1" w:rsidP="000B57F9"/>
    <w:p w14:paraId="3E4894E1" w14:textId="77777777" w:rsidR="001F21C1" w:rsidRDefault="001F21C1" w:rsidP="000B57F9"/>
    <w:p w14:paraId="01845847" w14:textId="77777777" w:rsidR="001F21C1" w:rsidRDefault="001F21C1" w:rsidP="000B57F9"/>
    <w:p w14:paraId="4D3B5BC8" w14:textId="77777777" w:rsidR="001F21C1" w:rsidRDefault="001F21C1" w:rsidP="000B57F9"/>
    <w:p w14:paraId="793CE624" w14:textId="77777777" w:rsidR="001F21C1" w:rsidRDefault="001F21C1" w:rsidP="000B57F9"/>
    <w:p w14:paraId="3055DA41" w14:textId="77777777" w:rsidR="001F21C1" w:rsidRDefault="001F21C1" w:rsidP="000B57F9"/>
    <w:p w14:paraId="68A2CE18" w14:textId="77777777" w:rsidR="001F21C1" w:rsidRDefault="001F21C1" w:rsidP="000B57F9"/>
    <w:p w14:paraId="48C970CB" w14:textId="77777777" w:rsidR="001F21C1" w:rsidRDefault="001F21C1" w:rsidP="000B57F9"/>
    <w:p w14:paraId="72F9022C" w14:textId="77777777" w:rsidR="001F21C1" w:rsidRDefault="001F21C1" w:rsidP="000B57F9"/>
    <w:p w14:paraId="55D53770" w14:textId="77777777" w:rsidR="001F21C1" w:rsidRDefault="001F21C1" w:rsidP="000B57F9"/>
    <w:p w14:paraId="6FBC9B6D" w14:textId="77777777" w:rsidR="001F21C1" w:rsidRDefault="001F21C1" w:rsidP="000B57F9"/>
    <w:p w14:paraId="31A39956" w14:textId="77777777" w:rsidR="001F21C1" w:rsidRDefault="001F21C1" w:rsidP="000B57F9"/>
    <w:p w14:paraId="6C3E5214" w14:textId="77777777" w:rsidR="001F21C1" w:rsidRDefault="001F21C1" w:rsidP="000B57F9"/>
    <w:p w14:paraId="2DDFC14D" w14:textId="77777777" w:rsidR="001F21C1" w:rsidRDefault="001F21C1" w:rsidP="000B57F9"/>
    <w:p w14:paraId="7C078082" w14:textId="77777777" w:rsidR="001F21C1" w:rsidRDefault="001F21C1" w:rsidP="000B57F9"/>
    <w:p w14:paraId="46D9FDC0" w14:textId="77777777" w:rsidR="001F21C1" w:rsidRDefault="001F21C1"/>
    <w:p w14:paraId="33E898C6" w14:textId="77777777" w:rsidR="001F21C1" w:rsidRDefault="001F21C1" w:rsidP="0026078F"/>
  </w:footnote>
  <w:footnote w:type="continuationSeparator" w:id="0">
    <w:p w14:paraId="2B519ED1" w14:textId="77777777" w:rsidR="001F21C1" w:rsidRDefault="001F21C1" w:rsidP="000B57F9">
      <w:r>
        <w:continuationSeparator/>
      </w:r>
    </w:p>
    <w:p w14:paraId="75468A6B" w14:textId="77777777" w:rsidR="001F21C1" w:rsidRDefault="001F21C1" w:rsidP="000B57F9"/>
    <w:p w14:paraId="2E392A8D" w14:textId="77777777" w:rsidR="001F21C1" w:rsidRDefault="001F21C1" w:rsidP="000B57F9"/>
    <w:p w14:paraId="62222A7A" w14:textId="77777777" w:rsidR="001F21C1" w:rsidRDefault="001F21C1" w:rsidP="000B57F9"/>
    <w:p w14:paraId="53C4808E" w14:textId="77777777" w:rsidR="001F21C1" w:rsidRDefault="001F21C1" w:rsidP="000B57F9"/>
    <w:p w14:paraId="3484B98E" w14:textId="77777777" w:rsidR="001F21C1" w:rsidRDefault="001F21C1" w:rsidP="000B57F9"/>
    <w:p w14:paraId="62CF3AA0" w14:textId="77777777" w:rsidR="001F21C1" w:rsidRDefault="001F21C1" w:rsidP="000B57F9"/>
    <w:p w14:paraId="4308F540" w14:textId="77777777" w:rsidR="001F21C1" w:rsidRDefault="001F21C1" w:rsidP="000B57F9"/>
    <w:p w14:paraId="49B56C05" w14:textId="77777777" w:rsidR="001F21C1" w:rsidRDefault="001F21C1" w:rsidP="000B57F9"/>
    <w:p w14:paraId="4FFDD881" w14:textId="77777777" w:rsidR="001F21C1" w:rsidRDefault="001F21C1" w:rsidP="000B57F9"/>
    <w:p w14:paraId="58679ACA" w14:textId="77777777" w:rsidR="001F21C1" w:rsidRDefault="001F21C1" w:rsidP="000B57F9"/>
    <w:p w14:paraId="19AA0DA1" w14:textId="77777777" w:rsidR="001F21C1" w:rsidRDefault="001F21C1" w:rsidP="000B57F9"/>
    <w:p w14:paraId="2BD98F97" w14:textId="77777777" w:rsidR="001F21C1" w:rsidRDefault="001F21C1" w:rsidP="000B57F9"/>
    <w:p w14:paraId="54664CE0" w14:textId="77777777" w:rsidR="001F21C1" w:rsidRDefault="001F21C1" w:rsidP="000B57F9"/>
    <w:p w14:paraId="73A00FFA" w14:textId="77777777" w:rsidR="001F21C1" w:rsidRDefault="001F21C1" w:rsidP="000B57F9"/>
    <w:p w14:paraId="5E91EB85" w14:textId="77777777" w:rsidR="001F21C1" w:rsidRDefault="001F21C1" w:rsidP="000B57F9"/>
    <w:p w14:paraId="1F053758" w14:textId="77777777" w:rsidR="001F21C1" w:rsidRDefault="001F21C1" w:rsidP="000B57F9"/>
    <w:p w14:paraId="2628DF45" w14:textId="77777777" w:rsidR="001F21C1" w:rsidRDefault="001F21C1" w:rsidP="000B57F9"/>
    <w:p w14:paraId="090A2BAB" w14:textId="77777777" w:rsidR="001F21C1" w:rsidRDefault="001F21C1" w:rsidP="000B57F9"/>
    <w:p w14:paraId="6639EB2D" w14:textId="77777777" w:rsidR="001F21C1" w:rsidRDefault="001F21C1" w:rsidP="000B57F9"/>
    <w:p w14:paraId="5700160E" w14:textId="77777777" w:rsidR="001F21C1" w:rsidRDefault="001F21C1" w:rsidP="000B57F9"/>
    <w:p w14:paraId="395B08D4" w14:textId="77777777" w:rsidR="001F21C1" w:rsidRDefault="001F21C1" w:rsidP="000B57F9"/>
    <w:p w14:paraId="746E7C83" w14:textId="77777777" w:rsidR="001F21C1" w:rsidRDefault="001F21C1" w:rsidP="000B57F9"/>
    <w:p w14:paraId="4DABA314" w14:textId="77777777" w:rsidR="001F21C1" w:rsidRDefault="001F21C1" w:rsidP="000B57F9"/>
    <w:p w14:paraId="4C9C08E9" w14:textId="77777777" w:rsidR="001F21C1" w:rsidRDefault="001F21C1" w:rsidP="000B57F9"/>
    <w:p w14:paraId="190EB9E6" w14:textId="77777777" w:rsidR="001F21C1" w:rsidRDefault="001F21C1" w:rsidP="000B57F9"/>
    <w:p w14:paraId="64FE6B91" w14:textId="77777777" w:rsidR="001F21C1" w:rsidRDefault="001F21C1" w:rsidP="000B57F9"/>
    <w:p w14:paraId="0F7190AA" w14:textId="77777777" w:rsidR="001F21C1" w:rsidRDefault="001F21C1" w:rsidP="000B57F9"/>
    <w:p w14:paraId="12C78E52" w14:textId="77777777" w:rsidR="001F21C1" w:rsidRDefault="001F21C1" w:rsidP="000B57F9"/>
    <w:p w14:paraId="0CAB9AFC" w14:textId="77777777" w:rsidR="001F21C1" w:rsidRDefault="001F21C1" w:rsidP="000B57F9"/>
    <w:p w14:paraId="2E657C0E" w14:textId="77777777" w:rsidR="001F21C1" w:rsidRDefault="001F21C1" w:rsidP="000B57F9"/>
    <w:p w14:paraId="0654FC02" w14:textId="77777777" w:rsidR="001F21C1" w:rsidRDefault="001F21C1" w:rsidP="000B57F9"/>
    <w:p w14:paraId="055480D1" w14:textId="77777777" w:rsidR="001F21C1" w:rsidRDefault="001F21C1" w:rsidP="000B57F9"/>
    <w:p w14:paraId="15DE8C39" w14:textId="77777777" w:rsidR="001F21C1" w:rsidRDefault="001F21C1" w:rsidP="000B57F9"/>
    <w:p w14:paraId="15B62653" w14:textId="77777777" w:rsidR="001F21C1" w:rsidRDefault="001F21C1" w:rsidP="000B57F9"/>
    <w:p w14:paraId="07E8F9CD" w14:textId="77777777" w:rsidR="001F21C1" w:rsidRDefault="001F21C1" w:rsidP="000B57F9"/>
    <w:p w14:paraId="0FC3D111" w14:textId="77777777" w:rsidR="001F21C1" w:rsidRDefault="001F21C1" w:rsidP="000B57F9"/>
    <w:p w14:paraId="6638375D" w14:textId="77777777" w:rsidR="001F21C1" w:rsidRDefault="001F21C1" w:rsidP="000B57F9"/>
    <w:p w14:paraId="15B0E1D9" w14:textId="77777777" w:rsidR="001F21C1" w:rsidRDefault="001F21C1" w:rsidP="000B57F9"/>
    <w:p w14:paraId="3DD50D5C" w14:textId="77777777" w:rsidR="001F21C1" w:rsidRDefault="001F21C1" w:rsidP="000B57F9"/>
    <w:p w14:paraId="316E5FDC" w14:textId="77777777" w:rsidR="001F21C1" w:rsidRDefault="001F21C1" w:rsidP="000B57F9"/>
    <w:p w14:paraId="726041CD" w14:textId="77777777" w:rsidR="001F21C1" w:rsidRDefault="001F21C1" w:rsidP="000B57F9"/>
    <w:p w14:paraId="71C94F3A" w14:textId="77777777" w:rsidR="001F21C1" w:rsidRDefault="001F21C1" w:rsidP="000B57F9"/>
    <w:p w14:paraId="52F16AB7" w14:textId="77777777" w:rsidR="001F21C1" w:rsidRDefault="001F21C1" w:rsidP="000B57F9"/>
    <w:p w14:paraId="1297D80F" w14:textId="77777777" w:rsidR="001F21C1" w:rsidRDefault="001F21C1" w:rsidP="000B57F9"/>
    <w:p w14:paraId="6648684D" w14:textId="77777777" w:rsidR="001F21C1" w:rsidRDefault="001F21C1" w:rsidP="000B57F9"/>
    <w:p w14:paraId="02D63C4D" w14:textId="77777777" w:rsidR="001F21C1" w:rsidRDefault="001F21C1" w:rsidP="000B57F9"/>
    <w:p w14:paraId="6FD3FFC8" w14:textId="77777777" w:rsidR="001F21C1" w:rsidRDefault="001F21C1" w:rsidP="000B57F9"/>
    <w:p w14:paraId="33088323" w14:textId="77777777" w:rsidR="001F21C1" w:rsidRDefault="001F21C1" w:rsidP="000B57F9"/>
    <w:p w14:paraId="689B9A46" w14:textId="77777777" w:rsidR="001F21C1" w:rsidRDefault="001F21C1" w:rsidP="000B57F9"/>
    <w:p w14:paraId="347A50FD" w14:textId="77777777" w:rsidR="001F21C1" w:rsidRDefault="001F21C1" w:rsidP="000B57F9"/>
    <w:p w14:paraId="5381C06B" w14:textId="77777777" w:rsidR="001F21C1" w:rsidRDefault="001F21C1" w:rsidP="000B57F9"/>
    <w:p w14:paraId="33BF9FCA" w14:textId="77777777" w:rsidR="001F21C1" w:rsidRDefault="001F21C1"/>
    <w:p w14:paraId="5961D6D5" w14:textId="77777777" w:rsidR="001F21C1" w:rsidRDefault="001F21C1" w:rsidP="0026078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BA094" w14:textId="225F062F" w:rsidR="006D0B7A" w:rsidRPr="00043632" w:rsidRDefault="006D0B7A" w:rsidP="000B57F9">
    <w:pPr>
      <w:pStyle w:val="Header"/>
    </w:pPr>
    <w:r>
      <w:t>Mã dự án</w:t>
    </w:r>
    <w:r w:rsidRPr="00043632">
      <w:t xml:space="preserve"> - Tài liệu thiết kế </w:t>
    </w:r>
    <w:r>
      <w:t>chi tiết</w:t>
    </w:r>
    <w:r w:rsidRPr="00043632">
      <w:tab/>
      <w:t>v</w:t>
    </w:r>
    <w:r>
      <w:t>1</w:t>
    </w:r>
    <w:r w:rsidRPr="00043632">
      <w:t>.</w:t>
    </w:r>
    <w:r>
      <w:t>0</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1F2CE" w14:textId="3664DA6F" w:rsidR="006D0B7A" w:rsidRPr="005A75F4" w:rsidRDefault="006D0B7A" w:rsidP="000B57F9">
    <w:pPr>
      <w:pStyle w:val="Header"/>
    </w:pPr>
    <w:r>
      <w:t>Mã dự án</w:t>
    </w:r>
    <w:r w:rsidRPr="00043632">
      <w:t xml:space="preserve"> - Tài liệu thiết kế </w:t>
    </w:r>
    <w:r>
      <w:t>chi tiết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329FB4" w14:textId="77777777" w:rsidR="006D0B7A" w:rsidRDefault="006D0B7A" w:rsidP="000B57F9"/>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17A38B" w14:textId="77777777" w:rsidR="006D0B7A" w:rsidRDefault="006D0B7A" w:rsidP="000B57F9">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54A63" w14:textId="77777777" w:rsidR="006D0B7A" w:rsidRDefault="006D0B7A" w:rsidP="000B57F9"/>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BB8D1A" w14:textId="77777777" w:rsidR="006D0B7A" w:rsidRDefault="006D0B7A" w:rsidP="000B57F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64BB"/>
    <w:multiLevelType w:val="hybridMultilevel"/>
    <w:tmpl w:val="3F9C8D9C"/>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1" w15:restartNumberingAfterBreak="0">
    <w:nsid w:val="00560C74"/>
    <w:multiLevelType w:val="hybridMultilevel"/>
    <w:tmpl w:val="C65EA7F8"/>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15:restartNumberingAfterBreak="0">
    <w:nsid w:val="00A869CD"/>
    <w:multiLevelType w:val="hybridMultilevel"/>
    <w:tmpl w:val="4EF2FCC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00B53D72"/>
    <w:multiLevelType w:val="hybridMultilevel"/>
    <w:tmpl w:val="FC7CBBAA"/>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00C95984"/>
    <w:multiLevelType w:val="multilevel"/>
    <w:tmpl w:val="5D642658"/>
    <w:lvl w:ilvl="0">
      <w:numFmt w:val="bullet"/>
      <w:lvlText w:val="-"/>
      <w:lvlJc w:val="left"/>
      <w:pPr>
        <w:tabs>
          <w:tab w:val="num" w:pos="900"/>
        </w:tabs>
        <w:ind w:left="900" w:hanging="360"/>
      </w:pPr>
      <w:rPr>
        <w:rFonts w:ascii="Times New Roman" w:eastAsia="Times New Roman" w:hAnsi="Times New Roman" w:cs="Times New Roman" w:hint="default"/>
        <w:b/>
        <w:sz w:val="20"/>
      </w:rPr>
    </w:lvl>
    <w:lvl w:ilvl="1">
      <w:start w:val="1"/>
      <w:numFmt w:val="bullet"/>
      <w:lvlText w:val="o"/>
      <w:lvlJc w:val="left"/>
      <w:pPr>
        <w:tabs>
          <w:tab w:val="num" w:pos="1620"/>
        </w:tabs>
        <w:ind w:left="1620" w:hanging="360"/>
      </w:pPr>
      <w:rPr>
        <w:rFonts w:ascii="Courier New" w:hAnsi="Courier New" w:hint="default"/>
        <w:sz w:val="20"/>
      </w:rPr>
    </w:lvl>
    <w:lvl w:ilvl="2">
      <w:start w:val="1"/>
      <w:numFmt w:val="bullet"/>
      <w:lvlText w:val=""/>
      <w:lvlJc w:val="left"/>
      <w:pPr>
        <w:tabs>
          <w:tab w:val="num" w:pos="2340"/>
        </w:tabs>
        <w:ind w:left="2340" w:hanging="360"/>
      </w:pPr>
      <w:rPr>
        <w:rFonts w:ascii="Wingdings" w:hAnsi="Wingdings" w:hint="default"/>
        <w:sz w:val="20"/>
      </w:rPr>
    </w:lvl>
    <w:lvl w:ilvl="3">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5" w15:restartNumberingAfterBreak="0">
    <w:nsid w:val="01AF4DB8"/>
    <w:multiLevelType w:val="hybridMultilevel"/>
    <w:tmpl w:val="83CA6240"/>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025F3114"/>
    <w:multiLevelType w:val="hybridMultilevel"/>
    <w:tmpl w:val="263C2D0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02B463EA"/>
    <w:multiLevelType w:val="hybridMultilevel"/>
    <w:tmpl w:val="94E0F86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03237EA8"/>
    <w:multiLevelType w:val="hybridMultilevel"/>
    <w:tmpl w:val="A98AAC70"/>
    <w:lvl w:ilvl="0" w:tplc="04090005">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9" w15:restartNumberingAfterBreak="0">
    <w:nsid w:val="041F472C"/>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45E301E"/>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1" w15:restartNumberingAfterBreak="0">
    <w:nsid w:val="04696E7F"/>
    <w:multiLevelType w:val="hybridMultilevel"/>
    <w:tmpl w:val="AB36E588"/>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15:restartNumberingAfterBreak="0">
    <w:nsid w:val="04AF5E62"/>
    <w:multiLevelType w:val="hybridMultilevel"/>
    <w:tmpl w:val="D31094F8"/>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04FB2F04"/>
    <w:multiLevelType w:val="hybridMultilevel"/>
    <w:tmpl w:val="AC44330C"/>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05856201"/>
    <w:multiLevelType w:val="hybridMultilevel"/>
    <w:tmpl w:val="215C247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0668671F"/>
    <w:multiLevelType w:val="hybridMultilevel"/>
    <w:tmpl w:val="DF4E477E"/>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17" w15:restartNumberingAfterBreak="0">
    <w:nsid w:val="06CF55D9"/>
    <w:multiLevelType w:val="hybridMultilevel"/>
    <w:tmpl w:val="6FB6F20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0704625C"/>
    <w:multiLevelType w:val="hybridMultilevel"/>
    <w:tmpl w:val="3DCAE586"/>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19" w15:restartNumberingAfterBreak="0">
    <w:nsid w:val="073B1376"/>
    <w:multiLevelType w:val="hybridMultilevel"/>
    <w:tmpl w:val="7DA80888"/>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07893261"/>
    <w:multiLevelType w:val="hybridMultilevel"/>
    <w:tmpl w:val="F99C6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7B1428A"/>
    <w:multiLevelType w:val="hybridMultilevel"/>
    <w:tmpl w:val="E11EFB8A"/>
    <w:lvl w:ilvl="0" w:tplc="04090003">
      <w:start w:val="1"/>
      <w:numFmt w:val="bullet"/>
      <w:lvlText w:val="o"/>
      <w:lvlJc w:val="left"/>
      <w:pPr>
        <w:ind w:left="4831" w:hanging="360"/>
      </w:pPr>
      <w:rPr>
        <w:rFonts w:ascii="Courier New" w:hAnsi="Courier New" w:cs="Courier New"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22" w15:restartNumberingAfterBreak="0">
    <w:nsid w:val="07D522C2"/>
    <w:multiLevelType w:val="hybridMultilevel"/>
    <w:tmpl w:val="4CA47F8C"/>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3" w15:restartNumberingAfterBreak="0">
    <w:nsid w:val="07E04C9B"/>
    <w:multiLevelType w:val="hybridMultilevel"/>
    <w:tmpl w:val="44085C7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 w15:restartNumberingAfterBreak="0">
    <w:nsid w:val="07E50053"/>
    <w:multiLevelType w:val="hybridMultilevel"/>
    <w:tmpl w:val="26D06D64"/>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25" w15:restartNumberingAfterBreak="0">
    <w:nsid w:val="086705CC"/>
    <w:multiLevelType w:val="hybridMultilevel"/>
    <w:tmpl w:val="FE84CFC4"/>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8A37589"/>
    <w:multiLevelType w:val="hybridMultilevel"/>
    <w:tmpl w:val="C90C5AA0"/>
    <w:lvl w:ilvl="0" w:tplc="04090003">
      <w:start w:val="1"/>
      <w:numFmt w:val="bullet"/>
      <w:lvlText w:val="o"/>
      <w:lvlJc w:val="left"/>
      <w:pPr>
        <w:ind w:left="3957" w:hanging="360"/>
      </w:pPr>
      <w:rPr>
        <w:rFonts w:ascii="Courier New" w:hAnsi="Courier New" w:cs="Courier New"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27" w15:restartNumberingAfterBreak="0">
    <w:nsid w:val="08B658DF"/>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8BB2BC5"/>
    <w:multiLevelType w:val="hybridMultilevel"/>
    <w:tmpl w:val="9B662D5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08E31179"/>
    <w:multiLevelType w:val="hybridMultilevel"/>
    <w:tmpl w:val="DF380AA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31" w15:restartNumberingAfterBreak="0">
    <w:nsid w:val="092C05C1"/>
    <w:multiLevelType w:val="hybridMultilevel"/>
    <w:tmpl w:val="D550DD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95E7E11"/>
    <w:multiLevelType w:val="hybridMultilevel"/>
    <w:tmpl w:val="D1B213AA"/>
    <w:lvl w:ilvl="0" w:tplc="0409000D">
      <w:start w:val="1"/>
      <w:numFmt w:val="bullet"/>
      <w:lvlText w:val=""/>
      <w:lvlJc w:val="left"/>
      <w:pPr>
        <w:ind w:left="3195" w:hanging="360"/>
      </w:pPr>
      <w:rPr>
        <w:rFonts w:ascii="Wingdings" w:hAnsi="Wingdings" w:hint="default"/>
      </w:rPr>
    </w:lvl>
    <w:lvl w:ilvl="1" w:tplc="FFFFFFFF" w:tentative="1">
      <w:start w:val="1"/>
      <w:numFmt w:val="bullet"/>
      <w:lvlText w:val="o"/>
      <w:lvlJc w:val="left"/>
      <w:pPr>
        <w:ind w:left="3915" w:hanging="360"/>
      </w:pPr>
      <w:rPr>
        <w:rFonts w:ascii="Courier New" w:hAnsi="Courier New" w:cs="Courier New" w:hint="default"/>
      </w:rPr>
    </w:lvl>
    <w:lvl w:ilvl="2" w:tplc="FFFFFFFF" w:tentative="1">
      <w:start w:val="1"/>
      <w:numFmt w:val="bullet"/>
      <w:lvlText w:val=""/>
      <w:lvlJc w:val="left"/>
      <w:pPr>
        <w:ind w:left="4635" w:hanging="360"/>
      </w:pPr>
      <w:rPr>
        <w:rFonts w:ascii="Wingdings" w:hAnsi="Wingdings" w:hint="default"/>
      </w:rPr>
    </w:lvl>
    <w:lvl w:ilvl="3" w:tplc="FFFFFFFF" w:tentative="1">
      <w:start w:val="1"/>
      <w:numFmt w:val="bullet"/>
      <w:lvlText w:val=""/>
      <w:lvlJc w:val="left"/>
      <w:pPr>
        <w:ind w:left="5355" w:hanging="360"/>
      </w:pPr>
      <w:rPr>
        <w:rFonts w:ascii="Symbol" w:hAnsi="Symbol" w:hint="default"/>
      </w:rPr>
    </w:lvl>
    <w:lvl w:ilvl="4" w:tplc="FFFFFFFF" w:tentative="1">
      <w:start w:val="1"/>
      <w:numFmt w:val="bullet"/>
      <w:lvlText w:val="o"/>
      <w:lvlJc w:val="left"/>
      <w:pPr>
        <w:ind w:left="6075" w:hanging="360"/>
      </w:pPr>
      <w:rPr>
        <w:rFonts w:ascii="Courier New" w:hAnsi="Courier New" w:cs="Courier New" w:hint="default"/>
      </w:rPr>
    </w:lvl>
    <w:lvl w:ilvl="5" w:tplc="FFFFFFFF" w:tentative="1">
      <w:start w:val="1"/>
      <w:numFmt w:val="bullet"/>
      <w:lvlText w:val=""/>
      <w:lvlJc w:val="left"/>
      <w:pPr>
        <w:ind w:left="6795" w:hanging="360"/>
      </w:pPr>
      <w:rPr>
        <w:rFonts w:ascii="Wingdings" w:hAnsi="Wingdings" w:hint="default"/>
      </w:rPr>
    </w:lvl>
    <w:lvl w:ilvl="6" w:tplc="FFFFFFFF" w:tentative="1">
      <w:start w:val="1"/>
      <w:numFmt w:val="bullet"/>
      <w:lvlText w:val=""/>
      <w:lvlJc w:val="left"/>
      <w:pPr>
        <w:ind w:left="7515" w:hanging="360"/>
      </w:pPr>
      <w:rPr>
        <w:rFonts w:ascii="Symbol" w:hAnsi="Symbol" w:hint="default"/>
      </w:rPr>
    </w:lvl>
    <w:lvl w:ilvl="7" w:tplc="FFFFFFFF" w:tentative="1">
      <w:start w:val="1"/>
      <w:numFmt w:val="bullet"/>
      <w:lvlText w:val="o"/>
      <w:lvlJc w:val="left"/>
      <w:pPr>
        <w:ind w:left="8235" w:hanging="360"/>
      </w:pPr>
      <w:rPr>
        <w:rFonts w:ascii="Courier New" w:hAnsi="Courier New" w:cs="Courier New" w:hint="default"/>
      </w:rPr>
    </w:lvl>
    <w:lvl w:ilvl="8" w:tplc="FFFFFFFF" w:tentative="1">
      <w:start w:val="1"/>
      <w:numFmt w:val="bullet"/>
      <w:lvlText w:val=""/>
      <w:lvlJc w:val="left"/>
      <w:pPr>
        <w:ind w:left="8955" w:hanging="360"/>
      </w:pPr>
      <w:rPr>
        <w:rFonts w:ascii="Wingdings" w:hAnsi="Wingdings" w:hint="default"/>
      </w:rPr>
    </w:lvl>
  </w:abstractNum>
  <w:abstractNum w:abstractNumId="33" w15:restartNumberingAfterBreak="0">
    <w:nsid w:val="0976175F"/>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9860E37"/>
    <w:multiLevelType w:val="hybridMultilevel"/>
    <w:tmpl w:val="17D6F2FC"/>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15:restartNumberingAfterBreak="0">
    <w:nsid w:val="0A2A2437"/>
    <w:multiLevelType w:val="hybridMultilevel"/>
    <w:tmpl w:val="FA9CD1E0"/>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 w15:restartNumberingAfterBreak="0">
    <w:nsid w:val="0B2300F4"/>
    <w:multiLevelType w:val="hybridMultilevel"/>
    <w:tmpl w:val="9F948C6E"/>
    <w:lvl w:ilvl="0" w:tplc="04090005">
      <w:start w:val="1"/>
      <w:numFmt w:val="bullet"/>
      <w:lvlText w:val=""/>
      <w:lvlJc w:val="left"/>
      <w:pPr>
        <w:ind w:left="2835" w:hanging="360"/>
      </w:pPr>
      <w:rPr>
        <w:rFonts w:ascii="Wingdings" w:hAnsi="Wingdings" w:hint="default"/>
      </w:rPr>
    </w:lvl>
    <w:lvl w:ilvl="1" w:tplc="04090003" w:tentative="1">
      <w:start w:val="1"/>
      <w:numFmt w:val="bullet"/>
      <w:lvlText w:val="o"/>
      <w:lvlJc w:val="left"/>
      <w:pPr>
        <w:ind w:left="3555" w:hanging="360"/>
      </w:pPr>
      <w:rPr>
        <w:rFonts w:ascii="Courier New" w:hAnsi="Courier New" w:cs="Courier New" w:hint="default"/>
      </w:rPr>
    </w:lvl>
    <w:lvl w:ilvl="2" w:tplc="04090005" w:tentative="1">
      <w:start w:val="1"/>
      <w:numFmt w:val="bullet"/>
      <w:lvlText w:val=""/>
      <w:lvlJc w:val="left"/>
      <w:pPr>
        <w:ind w:left="4275" w:hanging="360"/>
      </w:pPr>
      <w:rPr>
        <w:rFonts w:ascii="Wingdings" w:hAnsi="Wingdings" w:hint="default"/>
      </w:rPr>
    </w:lvl>
    <w:lvl w:ilvl="3" w:tplc="04090001" w:tentative="1">
      <w:start w:val="1"/>
      <w:numFmt w:val="bullet"/>
      <w:lvlText w:val=""/>
      <w:lvlJc w:val="left"/>
      <w:pPr>
        <w:ind w:left="4995" w:hanging="360"/>
      </w:pPr>
      <w:rPr>
        <w:rFonts w:ascii="Symbol" w:hAnsi="Symbol" w:hint="default"/>
      </w:rPr>
    </w:lvl>
    <w:lvl w:ilvl="4" w:tplc="04090003" w:tentative="1">
      <w:start w:val="1"/>
      <w:numFmt w:val="bullet"/>
      <w:lvlText w:val="o"/>
      <w:lvlJc w:val="left"/>
      <w:pPr>
        <w:ind w:left="5715" w:hanging="360"/>
      </w:pPr>
      <w:rPr>
        <w:rFonts w:ascii="Courier New" w:hAnsi="Courier New" w:cs="Courier New" w:hint="default"/>
      </w:rPr>
    </w:lvl>
    <w:lvl w:ilvl="5" w:tplc="04090005" w:tentative="1">
      <w:start w:val="1"/>
      <w:numFmt w:val="bullet"/>
      <w:lvlText w:val=""/>
      <w:lvlJc w:val="left"/>
      <w:pPr>
        <w:ind w:left="6435" w:hanging="360"/>
      </w:pPr>
      <w:rPr>
        <w:rFonts w:ascii="Wingdings" w:hAnsi="Wingdings" w:hint="default"/>
      </w:rPr>
    </w:lvl>
    <w:lvl w:ilvl="6" w:tplc="04090001" w:tentative="1">
      <w:start w:val="1"/>
      <w:numFmt w:val="bullet"/>
      <w:lvlText w:val=""/>
      <w:lvlJc w:val="left"/>
      <w:pPr>
        <w:ind w:left="7155" w:hanging="360"/>
      </w:pPr>
      <w:rPr>
        <w:rFonts w:ascii="Symbol" w:hAnsi="Symbol" w:hint="default"/>
      </w:rPr>
    </w:lvl>
    <w:lvl w:ilvl="7" w:tplc="04090003" w:tentative="1">
      <w:start w:val="1"/>
      <w:numFmt w:val="bullet"/>
      <w:lvlText w:val="o"/>
      <w:lvlJc w:val="left"/>
      <w:pPr>
        <w:ind w:left="7875" w:hanging="360"/>
      </w:pPr>
      <w:rPr>
        <w:rFonts w:ascii="Courier New" w:hAnsi="Courier New" w:cs="Courier New" w:hint="default"/>
      </w:rPr>
    </w:lvl>
    <w:lvl w:ilvl="8" w:tplc="04090005" w:tentative="1">
      <w:start w:val="1"/>
      <w:numFmt w:val="bullet"/>
      <w:lvlText w:val=""/>
      <w:lvlJc w:val="left"/>
      <w:pPr>
        <w:ind w:left="8595" w:hanging="360"/>
      </w:pPr>
      <w:rPr>
        <w:rFonts w:ascii="Wingdings" w:hAnsi="Wingdings" w:hint="default"/>
      </w:rPr>
    </w:lvl>
  </w:abstractNum>
  <w:abstractNum w:abstractNumId="37" w15:restartNumberingAfterBreak="0">
    <w:nsid w:val="0B6C5B74"/>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8" w15:restartNumberingAfterBreak="0">
    <w:nsid w:val="0B6D7FDC"/>
    <w:multiLevelType w:val="hybridMultilevel"/>
    <w:tmpl w:val="BEF69558"/>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 w15:restartNumberingAfterBreak="0">
    <w:nsid w:val="0B990E20"/>
    <w:multiLevelType w:val="hybridMultilevel"/>
    <w:tmpl w:val="206C18E0"/>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40"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41" w15:restartNumberingAfterBreak="0">
    <w:nsid w:val="0C024F7C"/>
    <w:multiLevelType w:val="hybridMultilevel"/>
    <w:tmpl w:val="31C81E1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2" w15:restartNumberingAfterBreak="0">
    <w:nsid w:val="0C9D1D8E"/>
    <w:multiLevelType w:val="hybridMultilevel"/>
    <w:tmpl w:val="1C1A99B8"/>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3" w15:restartNumberingAfterBreak="0">
    <w:nsid w:val="0CB37022"/>
    <w:multiLevelType w:val="hybridMultilevel"/>
    <w:tmpl w:val="49080D9C"/>
    <w:lvl w:ilvl="0" w:tplc="04090005">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4" w15:restartNumberingAfterBreak="0">
    <w:nsid w:val="0CD63054"/>
    <w:multiLevelType w:val="multilevel"/>
    <w:tmpl w:val="2578D218"/>
    <w:lvl w:ilvl="0">
      <w:start w:val="1"/>
      <w:numFmt w:val="bullet"/>
      <w:pStyle w:val="Para2"/>
      <w:lvlText w:val="o"/>
      <w:lvlJc w:val="left"/>
      <w:pPr>
        <w:ind w:left="1074" w:hanging="360"/>
      </w:pPr>
      <w:rPr>
        <w:rFonts w:ascii="Courier New" w:hAnsi="Courier New" w:cs="Courier New" w:hint="default"/>
      </w:rPr>
    </w:lvl>
    <w:lvl w:ilvl="1">
      <w:start w:val="1"/>
      <w:numFmt w:val="bullet"/>
      <w:lvlText w:val="o"/>
      <w:lvlJc w:val="left"/>
      <w:pPr>
        <w:ind w:left="1627" w:hanging="360"/>
      </w:pPr>
      <w:rPr>
        <w:rFonts w:ascii="Courier New" w:eastAsia="Courier New" w:hAnsi="Courier New" w:cs="Courier New"/>
      </w:rPr>
    </w:lvl>
    <w:lvl w:ilvl="2">
      <w:start w:val="1"/>
      <w:numFmt w:val="bullet"/>
      <w:lvlText w:val="▪"/>
      <w:lvlJc w:val="left"/>
      <w:pPr>
        <w:ind w:left="2347" w:hanging="360"/>
      </w:pPr>
      <w:rPr>
        <w:rFonts w:ascii="Noto Sans Symbols" w:eastAsia="Noto Sans Symbols" w:hAnsi="Noto Sans Symbols" w:cs="Noto Sans Symbols"/>
      </w:rPr>
    </w:lvl>
    <w:lvl w:ilvl="3">
      <w:start w:val="1"/>
      <w:numFmt w:val="bullet"/>
      <w:lvlText w:val="●"/>
      <w:lvlJc w:val="left"/>
      <w:pPr>
        <w:ind w:left="3067" w:hanging="360"/>
      </w:pPr>
      <w:rPr>
        <w:rFonts w:ascii="Noto Sans Symbols" w:eastAsia="Noto Sans Symbols" w:hAnsi="Noto Sans Symbols" w:cs="Noto Sans Symbols"/>
      </w:rPr>
    </w:lvl>
    <w:lvl w:ilvl="4">
      <w:start w:val="1"/>
      <w:numFmt w:val="bullet"/>
      <w:lvlText w:val="o"/>
      <w:lvlJc w:val="left"/>
      <w:pPr>
        <w:ind w:left="3787" w:hanging="360"/>
      </w:pPr>
      <w:rPr>
        <w:rFonts w:ascii="Courier New" w:eastAsia="Courier New" w:hAnsi="Courier New" w:cs="Courier New"/>
      </w:rPr>
    </w:lvl>
    <w:lvl w:ilvl="5">
      <w:start w:val="1"/>
      <w:numFmt w:val="bullet"/>
      <w:lvlText w:val="▪"/>
      <w:lvlJc w:val="left"/>
      <w:pPr>
        <w:ind w:left="4507" w:hanging="360"/>
      </w:pPr>
      <w:rPr>
        <w:rFonts w:ascii="Noto Sans Symbols" w:eastAsia="Noto Sans Symbols" w:hAnsi="Noto Sans Symbols" w:cs="Noto Sans Symbols"/>
      </w:rPr>
    </w:lvl>
    <w:lvl w:ilvl="6">
      <w:start w:val="1"/>
      <w:numFmt w:val="bullet"/>
      <w:lvlText w:val="●"/>
      <w:lvlJc w:val="left"/>
      <w:pPr>
        <w:ind w:left="5227" w:hanging="360"/>
      </w:pPr>
      <w:rPr>
        <w:rFonts w:ascii="Noto Sans Symbols" w:eastAsia="Noto Sans Symbols" w:hAnsi="Noto Sans Symbols" w:cs="Noto Sans Symbols"/>
      </w:rPr>
    </w:lvl>
    <w:lvl w:ilvl="7">
      <w:start w:val="1"/>
      <w:numFmt w:val="bullet"/>
      <w:lvlText w:val="o"/>
      <w:lvlJc w:val="left"/>
      <w:pPr>
        <w:ind w:left="5947" w:hanging="360"/>
      </w:pPr>
      <w:rPr>
        <w:rFonts w:ascii="Courier New" w:eastAsia="Courier New" w:hAnsi="Courier New" w:cs="Courier New"/>
      </w:rPr>
    </w:lvl>
    <w:lvl w:ilvl="8">
      <w:start w:val="2"/>
      <w:numFmt w:val="bullet"/>
      <w:lvlText w:val="⇨"/>
      <w:lvlJc w:val="left"/>
      <w:pPr>
        <w:ind w:left="6667" w:hanging="360"/>
      </w:pPr>
      <w:rPr>
        <w:rFonts w:ascii="Noto Sans Symbols" w:eastAsia="Noto Sans Symbols" w:hAnsi="Noto Sans Symbols" w:cs="Noto Sans Symbols"/>
      </w:rPr>
    </w:lvl>
  </w:abstractNum>
  <w:abstractNum w:abstractNumId="45" w15:restartNumberingAfterBreak="0">
    <w:nsid w:val="0D176552"/>
    <w:multiLevelType w:val="hybridMultilevel"/>
    <w:tmpl w:val="A23C54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0D1C0A5D"/>
    <w:multiLevelType w:val="hybridMultilevel"/>
    <w:tmpl w:val="628023C0"/>
    <w:lvl w:ilvl="0" w:tplc="FFFFFFFF">
      <w:start w:val="1"/>
      <w:numFmt w:val="bullet"/>
      <w:lvlText w:val=""/>
      <w:lvlJc w:val="left"/>
      <w:pPr>
        <w:ind w:left="3555" w:hanging="360"/>
      </w:pPr>
      <w:rPr>
        <w:rFonts w:ascii="Wingdings" w:hAnsi="Wingdings" w:hint="default"/>
      </w:rPr>
    </w:lvl>
    <w:lvl w:ilvl="1" w:tplc="04090003" w:tentative="1">
      <w:start w:val="1"/>
      <w:numFmt w:val="bullet"/>
      <w:lvlText w:val="o"/>
      <w:lvlJc w:val="left"/>
      <w:pPr>
        <w:ind w:left="4275" w:hanging="360"/>
      </w:pPr>
      <w:rPr>
        <w:rFonts w:ascii="Courier New" w:hAnsi="Courier New" w:cs="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cs="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cs="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47" w15:restartNumberingAfterBreak="0">
    <w:nsid w:val="0D4C4A5C"/>
    <w:multiLevelType w:val="hybridMultilevel"/>
    <w:tmpl w:val="ED962784"/>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8" w15:restartNumberingAfterBreak="0">
    <w:nsid w:val="0DB74564"/>
    <w:multiLevelType w:val="hybridMultilevel"/>
    <w:tmpl w:val="B806563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9" w15:restartNumberingAfterBreak="0">
    <w:nsid w:val="0DDC6D20"/>
    <w:multiLevelType w:val="hybridMultilevel"/>
    <w:tmpl w:val="7D9C42EC"/>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0" w15:restartNumberingAfterBreak="0">
    <w:nsid w:val="0ED94F05"/>
    <w:multiLevelType w:val="hybridMultilevel"/>
    <w:tmpl w:val="55CA981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1" w15:restartNumberingAfterBreak="0">
    <w:nsid w:val="0F73637F"/>
    <w:multiLevelType w:val="hybridMultilevel"/>
    <w:tmpl w:val="74184C2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2" w15:restartNumberingAfterBreak="0">
    <w:nsid w:val="1024661A"/>
    <w:multiLevelType w:val="hybridMultilevel"/>
    <w:tmpl w:val="803C1FD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3" w15:restartNumberingAfterBreak="0">
    <w:nsid w:val="109B3904"/>
    <w:multiLevelType w:val="hybridMultilevel"/>
    <w:tmpl w:val="F9140DF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4" w15:restartNumberingAfterBreak="0">
    <w:nsid w:val="10EB3B1C"/>
    <w:multiLevelType w:val="hybridMultilevel"/>
    <w:tmpl w:val="A3B87104"/>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5" w15:restartNumberingAfterBreak="0">
    <w:nsid w:val="110F10A3"/>
    <w:multiLevelType w:val="hybridMultilevel"/>
    <w:tmpl w:val="E046851E"/>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56" w15:restartNumberingAfterBreak="0">
    <w:nsid w:val="11715C9C"/>
    <w:multiLevelType w:val="hybridMultilevel"/>
    <w:tmpl w:val="4FEC9A9E"/>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1756951"/>
    <w:multiLevelType w:val="hybridMultilevel"/>
    <w:tmpl w:val="16A64CD8"/>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8" w15:restartNumberingAfterBreak="0">
    <w:nsid w:val="11D133A9"/>
    <w:multiLevelType w:val="hybridMultilevel"/>
    <w:tmpl w:val="37C4B3EA"/>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9" w15:restartNumberingAfterBreak="0">
    <w:nsid w:val="12091FFB"/>
    <w:multiLevelType w:val="hybridMultilevel"/>
    <w:tmpl w:val="257A3A2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20E5056"/>
    <w:multiLevelType w:val="hybridMultilevel"/>
    <w:tmpl w:val="4FF4B6BC"/>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1" w15:restartNumberingAfterBreak="0">
    <w:nsid w:val="12155BCE"/>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62" w15:restartNumberingAfterBreak="0">
    <w:nsid w:val="129D4262"/>
    <w:multiLevelType w:val="hybridMultilevel"/>
    <w:tmpl w:val="34702B4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2FF72C9"/>
    <w:multiLevelType w:val="hybridMultilevel"/>
    <w:tmpl w:val="9430927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4" w15:restartNumberingAfterBreak="0">
    <w:nsid w:val="134B5BA2"/>
    <w:multiLevelType w:val="hybridMultilevel"/>
    <w:tmpl w:val="37F6429C"/>
    <w:lvl w:ilvl="0" w:tplc="0409000D">
      <w:start w:val="1"/>
      <w:numFmt w:val="bullet"/>
      <w:lvlText w:val=""/>
      <w:lvlJc w:val="left"/>
      <w:pPr>
        <w:ind w:left="3555" w:hanging="360"/>
      </w:pPr>
      <w:rPr>
        <w:rFonts w:ascii="Wingdings" w:hAnsi="Wingdings" w:hint="default"/>
      </w:rPr>
    </w:lvl>
    <w:lvl w:ilvl="1" w:tplc="04090003" w:tentative="1">
      <w:start w:val="1"/>
      <w:numFmt w:val="bullet"/>
      <w:lvlText w:val="o"/>
      <w:lvlJc w:val="left"/>
      <w:pPr>
        <w:ind w:left="4275" w:hanging="360"/>
      </w:pPr>
      <w:rPr>
        <w:rFonts w:ascii="Courier New" w:hAnsi="Courier New" w:cs="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cs="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cs="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65" w15:restartNumberingAfterBreak="0">
    <w:nsid w:val="138A4882"/>
    <w:multiLevelType w:val="hybridMultilevel"/>
    <w:tmpl w:val="DBC4A692"/>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6" w15:restartNumberingAfterBreak="0">
    <w:nsid w:val="138F072F"/>
    <w:multiLevelType w:val="hybridMultilevel"/>
    <w:tmpl w:val="3A461088"/>
    <w:lvl w:ilvl="0" w:tplc="C6B0D8FE">
      <w:start w:val="2"/>
      <w:numFmt w:val="bullet"/>
      <w:lvlText w:val="-"/>
      <w:lvlJc w:val="left"/>
      <w:pPr>
        <w:ind w:left="412" w:hanging="360"/>
      </w:pPr>
      <w:rPr>
        <w:rFonts w:ascii="Times New Roman" w:eastAsia="Times New Roman" w:hAnsi="Times New Roman" w:cs="Times New Roman" w:hint="default"/>
      </w:rPr>
    </w:lvl>
    <w:lvl w:ilvl="1" w:tplc="04090003" w:tentative="1">
      <w:start w:val="1"/>
      <w:numFmt w:val="bullet"/>
      <w:lvlText w:val="o"/>
      <w:lvlJc w:val="left"/>
      <w:pPr>
        <w:ind w:left="1132" w:hanging="360"/>
      </w:pPr>
      <w:rPr>
        <w:rFonts w:ascii="Courier New" w:hAnsi="Courier New" w:cs="Courier New" w:hint="default"/>
      </w:rPr>
    </w:lvl>
    <w:lvl w:ilvl="2" w:tplc="04090005" w:tentative="1">
      <w:start w:val="1"/>
      <w:numFmt w:val="bullet"/>
      <w:lvlText w:val=""/>
      <w:lvlJc w:val="left"/>
      <w:pPr>
        <w:ind w:left="1852" w:hanging="360"/>
      </w:pPr>
      <w:rPr>
        <w:rFonts w:ascii="Wingdings" w:hAnsi="Wingdings" w:hint="default"/>
      </w:rPr>
    </w:lvl>
    <w:lvl w:ilvl="3" w:tplc="04090001" w:tentative="1">
      <w:start w:val="1"/>
      <w:numFmt w:val="bullet"/>
      <w:lvlText w:val=""/>
      <w:lvlJc w:val="left"/>
      <w:pPr>
        <w:ind w:left="2572" w:hanging="360"/>
      </w:pPr>
      <w:rPr>
        <w:rFonts w:ascii="Symbol" w:hAnsi="Symbol" w:hint="default"/>
      </w:rPr>
    </w:lvl>
    <w:lvl w:ilvl="4" w:tplc="04090003" w:tentative="1">
      <w:start w:val="1"/>
      <w:numFmt w:val="bullet"/>
      <w:lvlText w:val="o"/>
      <w:lvlJc w:val="left"/>
      <w:pPr>
        <w:ind w:left="3292" w:hanging="360"/>
      </w:pPr>
      <w:rPr>
        <w:rFonts w:ascii="Courier New" w:hAnsi="Courier New" w:cs="Courier New" w:hint="default"/>
      </w:rPr>
    </w:lvl>
    <w:lvl w:ilvl="5" w:tplc="04090005" w:tentative="1">
      <w:start w:val="1"/>
      <w:numFmt w:val="bullet"/>
      <w:lvlText w:val=""/>
      <w:lvlJc w:val="left"/>
      <w:pPr>
        <w:ind w:left="4012" w:hanging="360"/>
      </w:pPr>
      <w:rPr>
        <w:rFonts w:ascii="Wingdings" w:hAnsi="Wingdings" w:hint="default"/>
      </w:rPr>
    </w:lvl>
    <w:lvl w:ilvl="6" w:tplc="04090001" w:tentative="1">
      <w:start w:val="1"/>
      <w:numFmt w:val="bullet"/>
      <w:lvlText w:val=""/>
      <w:lvlJc w:val="left"/>
      <w:pPr>
        <w:ind w:left="4732" w:hanging="360"/>
      </w:pPr>
      <w:rPr>
        <w:rFonts w:ascii="Symbol" w:hAnsi="Symbol" w:hint="default"/>
      </w:rPr>
    </w:lvl>
    <w:lvl w:ilvl="7" w:tplc="04090003" w:tentative="1">
      <w:start w:val="1"/>
      <w:numFmt w:val="bullet"/>
      <w:lvlText w:val="o"/>
      <w:lvlJc w:val="left"/>
      <w:pPr>
        <w:ind w:left="5452" w:hanging="360"/>
      </w:pPr>
      <w:rPr>
        <w:rFonts w:ascii="Courier New" w:hAnsi="Courier New" w:cs="Courier New" w:hint="default"/>
      </w:rPr>
    </w:lvl>
    <w:lvl w:ilvl="8" w:tplc="04090005" w:tentative="1">
      <w:start w:val="1"/>
      <w:numFmt w:val="bullet"/>
      <w:lvlText w:val=""/>
      <w:lvlJc w:val="left"/>
      <w:pPr>
        <w:ind w:left="6172" w:hanging="360"/>
      </w:pPr>
      <w:rPr>
        <w:rFonts w:ascii="Wingdings" w:hAnsi="Wingdings" w:hint="default"/>
      </w:rPr>
    </w:lvl>
  </w:abstractNum>
  <w:abstractNum w:abstractNumId="67" w15:restartNumberingAfterBreak="0">
    <w:nsid w:val="13E3282A"/>
    <w:multiLevelType w:val="hybridMultilevel"/>
    <w:tmpl w:val="3AF07092"/>
    <w:lvl w:ilvl="0" w:tplc="04090003">
      <w:start w:val="1"/>
      <w:numFmt w:val="bullet"/>
      <w:lvlText w:val="o"/>
      <w:lvlJc w:val="left"/>
      <w:pPr>
        <w:ind w:left="3957" w:hanging="360"/>
      </w:pPr>
      <w:rPr>
        <w:rFonts w:ascii="Courier New" w:hAnsi="Courier New" w:cs="Courier New"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68" w15:restartNumberingAfterBreak="0">
    <w:nsid w:val="14314330"/>
    <w:multiLevelType w:val="hybridMultilevel"/>
    <w:tmpl w:val="9DF0935E"/>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9" w15:restartNumberingAfterBreak="0">
    <w:nsid w:val="145C4A60"/>
    <w:multiLevelType w:val="hybridMultilevel"/>
    <w:tmpl w:val="363E6E1E"/>
    <w:lvl w:ilvl="0" w:tplc="0409000D">
      <w:start w:val="1"/>
      <w:numFmt w:val="bullet"/>
      <w:lvlText w:val=""/>
      <w:lvlJc w:val="left"/>
      <w:pPr>
        <w:ind w:left="2988" w:hanging="360"/>
      </w:pPr>
      <w:rPr>
        <w:rFonts w:ascii="Wingdings" w:hAnsi="Wingdings"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0" w15:restartNumberingAfterBreak="0">
    <w:nsid w:val="15673499"/>
    <w:multiLevelType w:val="hybridMultilevel"/>
    <w:tmpl w:val="02A4B600"/>
    <w:lvl w:ilvl="0" w:tplc="04090003">
      <w:start w:val="1"/>
      <w:numFmt w:val="bullet"/>
      <w:lvlText w:val="o"/>
      <w:lvlJc w:val="left"/>
      <w:pPr>
        <w:ind w:left="3957" w:hanging="360"/>
      </w:pPr>
      <w:rPr>
        <w:rFonts w:ascii="Courier New" w:hAnsi="Courier New" w:cs="Courier New"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71" w15:restartNumberingAfterBreak="0">
    <w:nsid w:val="15B74DD5"/>
    <w:multiLevelType w:val="hybridMultilevel"/>
    <w:tmpl w:val="63BA5E54"/>
    <w:lvl w:ilvl="0" w:tplc="04090003">
      <w:start w:val="1"/>
      <w:numFmt w:val="bullet"/>
      <w:lvlText w:val="o"/>
      <w:lvlJc w:val="left"/>
      <w:pPr>
        <w:ind w:left="4831" w:hanging="360"/>
      </w:pPr>
      <w:rPr>
        <w:rFonts w:ascii="Courier New" w:hAnsi="Courier New" w:cs="Courier New"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72" w15:restartNumberingAfterBreak="0">
    <w:nsid w:val="15F51F1B"/>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3" w15:restartNumberingAfterBreak="0">
    <w:nsid w:val="162C3CF8"/>
    <w:multiLevelType w:val="hybridMultilevel"/>
    <w:tmpl w:val="BD062222"/>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DC821908">
      <w:start w:val="1"/>
      <w:numFmt w:val="lowerRoman"/>
      <w:lvlText w:val="%3."/>
      <w:lvlJc w:val="right"/>
      <w:pPr>
        <w:ind w:left="3060" w:hanging="180"/>
      </w:pPr>
      <w:rPr>
        <w:color w:val="auto"/>
      </w:r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4" w15:restartNumberingAfterBreak="0">
    <w:nsid w:val="168D61FA"/>
    <w:multiLevelType w:val="hybridMultilevel"/>
    <w:tmpl w:val="F70EA0B8"/>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5" w15:restartNumberingAfterBreak="0">
    <w:nsid w:val="169D427E"/>
    <w:multiLevelType w:val="hybridMultilevel"/>
    <w:tmpl w:val="6C9E7FD6"/>
    <w:lvl w:ilvl="0" w:tplc="94D4F284">
      <w:start w:val="1"/>
      <w:numFmt w:val="bullet"/>
      <w:pStyle w:val="PAL4"/>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6" w15:restartNumberingAfterBreak="0">
    <w:nsid w:val="16B8372C"/>
    <w:multiLevelType w:val="hybridMultilevel"/>
    <w:tmpl w:val="C8C85A9E"/>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7" w15:restartNumberingAfterBreak="0">
    <w:nsid w:val="16F9076C"/>
    <w:multiLevelType w:val="hybridMultilevel"/>
    <w:tmpl w:val="B8263D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719577A"/>
    <w:multiLevelType w:val="hybridMultilevel"/>
    <w:tmpl w:val="7990EDC0"/>
    <w:lvl w:ilvl="0" w:tplc="0409000D">
      <w:start w:val="1"/>
      <w:numFmt w:val="bullet"/>
      <w:lvlText w:val=""/>
      <w:lvlJc w:val="left"/>
      <w:pPr>
        <w:ind w:left="2988" w:hanging="360"/>
      </w:pPr>
      <w:rPr>
        <w:rFonts w:ascii="Wingdings" w:hAnsi="Wingdings"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9" w15:restartNumberingAfterBreak="0">
    <w:nsid w:val="17252C8B"/>
    <w:multiLevelType w:val="hybridMultilevel"/>
    <w:tmpl w:val="1DEC5C22"/>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0" w15:restartNumberingAfterBreak="0">
    <w:nsid w:val="175E2457"/>
    <w:multiLevelType w:val="hybridMultilevel"/>
    <w:tmpl w:val="9B3E275A"/>
    <w:lvl w:ilvl="0" w:tplc="FFFFFFFF">
      <w:start w:val="1"/>
      <w:numFmt w:val="bullet"/>
      <w:lvlText w:val=""/>
      <w:lvlJc w:val="left"/>
      <w:pPr>
        <w:ind w:left="3402" w:hanging="360"/>
      </w:pPr>
      <w:rPr>
        <w:rFonts w:ascii="Wingdings" w:hAnsi="Wingdings" w:hint="default"/>
      </w:rPr>
    </w:lvl>
    <w:lvl w:ilvl="1" w:tplc="04090003" w:tentative="1">
      <w:start w:val="1"/>
      <w:numFmt w:val="bullet"/>
      <w:lvlText w:val="o"/>
      <w:lvlJc w:val="left"/>
      <w:pPr>
        <w:ind w:left="4122" w:hanging="360"/>
      </w:pPr>
      <w:rPr>
        <w:rFonts w:ascii="Courier New" w:hAnsi="Courier New" w:cs="Courier New" w:hint="default"/>
      </w:rPr>
    </w:lvl>
    <w:lvl w:ilvl="2" w:tplc="04090005" w:tentative="1">
      <w:start w:val="1"/>
      <w:numFmt w:val="bullet"/>
      <w:lvlText w:val=""/>
      <w:lvlJc w:val="left"/>
      <w:pPr>
        <w:ind w:left="4842" w:hanging="360"/>
      </w:pPr>
      <w:rPr>
        <w:rFonts w:ascii="Wingdings" w:hAnsi="Wingdings" w:hint="default"/>
      </w:rPr>
    </w:lvl>
    <w:lvl w:ilvl="3" w:tplc="04090001" w:tentative="1">
      <w:start w:val="1"/>
      <w:numFmt w:val="bullet"/>
      <w:lvlText w:val=""/>
      <w:lvlJc w:val="left"/>
      <w:pPr>
        <w:ind w:left="5562" w:hanging="360"/>
      </w:pPr>
      <w:rPr>
        <w:rFonts w:ascii="Symbol" w:hAnsi="Symbol" w:hint="default"/>
      </w:rPr>
    </w:lvl>
    <w:lvl w:ilvl="4" w:tplc="04090003" w:tentative="1">
      <w:start w:val="1"/>
      <w:numFmt w:val="bullet"/>
      <w:lvlText w:val="o"/>
      <w:lvlJc w:val="left"/>
      <w:pPr>
        <w:ind w:left="6282" w:hanging="360"/>
      </w:pPr>
      <w:rPr>
        <w:rFonts w:ascii="Courier New" w:hAnsi="Courier New" w:cs="Courier New" w:hint="default"/>
      </w:rPr>
    </w:lvl>
    <w:lvl w:ilvl="5" w:tplc="04090005" w:tentative="1">
      <w:start w:val="1"/>
      <w:numFmt w:val="bullet"/>
      <w:lvlText w:val=""/>
      <w:lvlJc w:val="left"/>
      <w:pPr>
        <w:ind w:left="7002" w:hanging="360"/>
      </w:pPr>
      <w:rPr>
        <w:rFonts w:ascii="Wingdings" w:hAnsi="Wingdings" w:hint="default"/>
      </w:rPr>
    </w:lvl>
    <w:lvl w:ilvl="6" w:tplc="04090001" w:tentative="1">
      <w:start w:val="1"/>
      <w:numFmt w:val="bullet"/>
      <w:lvlText w:val=""/>
      <w:lvlJc w:val="left"/>
      <w:pPr>
        <w:ind w:left="7722" w:hanging="360"/>
      </w:pPr>
      <w:rPr>
        <w:rFonts w:ascii="Symbol" w:hAnsi="Symbol" w:hint="default"/>
      </w:rPr>
    </w:lvl>
    <w:lvl w:ilvl="7" w:tplc="04090003" w:tentative="1">
      <w:start w:val="1"/>
      <w:numFmt w:val="bullet"/>
      <w:lvlText w:val="o"/>
      <w:lvlJc w:val="left"/>
      <w:pPr>
        <w:ind w:left="8442" w:hanging="360"/>
      </w:pPr>
      <w:rPr>
        <w:rFonts w:ascii="Courier New" w:hAnsi="Courier New" w:cs="Courier New" w:hint="default"/>
      </w:rPr>
    </w:lvl>
    <w:lvl w:ilvl="8" w:tplc="04090005" w:tentative="1">
      <w:start w:val="1"/>
      <w:numFmt w:val="bullet"/>
      <w:lvlText w:val=""/>
      <w:lvlJc w:val="left"/>
      <w:pPr>
        <w:ind w:left="9162" w:hanging="360"/>
      </w:pPr>
      <w:rPr>
        <w:rFonts w:ascii="Wingdings" w:hAnsi="Wingdings" w:hint="default"/>
      </w:rPr>
    </w:lvl>
  </w:abstractNum>
  <w:abstractNum w:abstractNumId="81" w15:restartNumberingAfterBreak="0">
    <w:nsid w:val="17832B49"/>
    <w:multiLevelType w:val="hybridMultilevel"/>
    <w:tmpl w:val="810656E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2" w15:restartNumberingAfterBreak="0">
    <w:nsid w:val="17B9375C"/>
    <w:multiLevelType w:val="hybridMultilevel"/>
    <w:tmpl w:val="E0BE8CCC"/>
    <w:lvl w:ilvl="0" w:tplc="67FC9E82">
      <w:start w:val="1"/>
      <w:numFmt w:val="lowerRoman"/>
      <w:lvlText w:val="%1."/>
      <w:lvlJc w:val="right"/>
      <w:pPr>
        <w:ind w:left="3060" w:hanging="360"/>
      </w:pPr>
      <w:rPr>
        <w:rFonts w:ascii="Times New Roman" w:hAnsi="Times New Roman" w:hint="default"/>
        <w:b w:val="0"/>
        <w:bCs w:val="0"/>
        <w:sz w:val="24"/>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83" w15:restartNumberingAfterBreak="0">
    <w:nsid w:val="17BE1332"/>
    <w:multiLevelType w:val="hybridMultilevel"/>
    <w:tmpl w:val="33281728"/>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84" w15:restartNumberingAfterBreak="0">
    <w:nsid w:val="17C8063A"/>
    <w:multiLevelType w:val="hybridMultilevel"/>
    <w:tmpl w:val="393E93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7D9101F"/>
    <w:multiLevelType w:val="hybridMultilevel"/>
    <w:tmpl w:val="5DD4F404"/>
    <w:lvl w:ilvl="0" w:tplc="04090003">
      <w:start w:val="1"/>
      <w:numFmt w:val="bullet"/>
      <w:lvlText w:val="o"/>
      <w:lvlJc w:val="left"/>
      <w:pPr>
        <w:ind w:left="3957" w:hanging="360"/>
      </w:pPr>
      <w:rPr>
        <w:rFonts w:ascii="Courier New" w:hAnsi="Courier New" w:cs="Courier New"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86" w15:restartNumberingAfterBreak="0">
    <w:nsid w:val="17E01217"/>
    <w:multiLevelType w:val="hybridMultilevel"/>
    <w:tmpl w:val="65829E56"/>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7FF4777"/>
    <w:multiLevelType w:val="hybridMultilevel"/>
    <w:tmpl w:val="92FEA46A"/>
    <w:lvl w:ilvl="0" w:tplc="04090001">
      <w:start w:val="1"/>
      <w:numFmt w:val="bullet"/>
      <w:lvlText w:val=""/>
      <w:lvlJc w:val="left"/>
      <w:pPr>
        <w:ind w:left="1134" w:hanging="360"/>
      </w:pPr>
      <w:rPr>
        <w:rFonts w:ascii="Symbol" w:hAnsi="Symbol" w:hint="default"/>
      </w:rPr>
    </w:lvl>
    <w:lvl w:ilvl="1" w:tplc="FFFFFFFF" w:tentative="1">
      <w:start w:val="1"/>
      <w:numFmt w:val="bullet"/>
      <w:lvlText w:val="o"/>
      <w:lvlJc w:val="left"/>
      <w:pPr>
        <w:ind w:left="1854" w:hanging="360"/>
      </w:pPr>
      <w:rPr>
        <w:rFonts w:ascii="Courier New" w:hAnsi="Courier New" w:cs="Courier New" w:hint="default"/>
      </w:rPr>
    </w:lvl>
    <w:lvl w:ilvl="2" w:tplc="FFFFFFFF" w:tentative="1">
      <w:start w:val="1"/>
      <w:numFmt w:val="bullet"/>
      <w:lvlText w:val=""/>
      <w:lvlJc w:val="left"/>
      <w:pPr>
        <w:ind w:left="2574" w:hanging="360"/>
      </w:pPr>
      <w:rPr>
        <w:rFonts w:ascii="Wingdings" w:hAnsi="Wingdings" w:hint="default"/>
      </w:rPr>
    </w:lvl>
    <w:lvl w:ilvl="3" w:tplc="FFFFFFFF" w:tentative="1">
      <w:start w:val="1"/>
      <w:numFmt w:val="bullet"/>
      <w:lvlText w:val=""/>
      <w:lvlJc w:val="left"/>
      <w:pPr>
        <w:ind w:left="3294" w:hanging="360"/>
      </w:pPr>
      <w:rPr>
        <w:rFonts w:ascii="Symbol" w:hAnsi="Symbol" w:hint="default"/>
      </w:rPr>
    </w:lvl>
    <w:lvl w:ilvl="4" w:tplc="FFFFFFFF" w:tentative="1">
      <w:start w:val="1"/>
      <w:numFmt w:val="bullet"/>
      <w:lvlText w:val="o"/>
      <w:lvlJc w:val="left"/>
      <w:pPr>
        <w:ind w:left="4014" w:hanging="360"/>
      </w:pPr>
      <w:rPr>
        <w:rFonts w:ascii="Courier New" w:hAnsi="Courier New" w:cs="Courier New" w:hint="default"/>
      </w:rPr>
    </w:lvl>
    <w:lvl w:ilvl="5" w:tplc="FFFFFFFF" w:tentative="1">
      <w:start w:val="1"/>
      <w:numFmt w:val="bullet"/>
      <w:lvlText w:val=""/>
      <w:lvlJc w:val="left"/>
      <w:pPr>
        <w:ind w:left="4734" w:hanging="360"/>
      </w:pPr>
      <w:rPr>
        <w:rFonts w:ascii="Wingdings" w:hAnsi="Wingdings" w:hint="default"/>
      </w:rPr>
    </w:lvl>
    <w:lvl w:ilvl="6" w:tplc="FFFFFFFF" w:tentative="1">
      <w:start w:val="1"/>
      <w:numFmt w:val="bullet"/>
      <w:lvlText w:val=""/>
      <w:lvlJc w:val="left"/>
      <w:pPr>
        <w:ind w:left="5454" w:hanging="360"/>
      </w:pPr>
      <w:rPr>
        <w:rFonts w:ascii="Symbol" w:hAnsi="Symbol" w:hint="default"/>
      </w:rPr>
    </w:lvl>
    <w:lvl w:ilvl="7" w:tplc="FFFFFFFF" w:tentative="1">
      <w:start w:val="1"/>
      <w:numFmt w:val="bullet"/>
      <w:lvlText w:val="o"/>
      <w:lvlJc w:val="left"/>
      <w:pPr>
        <w:ind w:left="6174" w:hanging="360"/>
      </w:pPr>
      <w:rPr>
        <w:rFonts w:ascii="Courier New" w:hAnsi="Courier New" w:cs="Courier New" w:hint="default"/>
      </w:rPr>
    </w:lvl>
    <w:lvl w:ilvl="8" w:tplc="FFFFFFFF" w:tentative="1">
      <w:start w:val="1"/>
      <w:numFmt w:val="bullet"/>
      <w:lvlText w:val=""/>
      <w:lvlJc w:val="left"/>
      <w:pPr>
        <w:ind w:left="6894" w:hanging="360"/>
      </w:pPr>
      <w:rPr>
        <w:rFonts w:ascii="Wingdings" w:hAnsi="Wingdings" w:hint="default"/>
      </w:rPr>
    </w:lvl>
  </w:abstractNum>
  <w:abstractNum w:abstractNumId="88" w15:restartNumberingAfterBreak="0">
    <w:nsid w:val="182E53E6"/>
    <w:multiLevelType w:val="hybridMultilevel"/>
    <w:tmpl w:val="E9DEAD9E"/>
    <w:lvl w:ilvl="0" w:tplc="04090003">
      <w:start w:val="1"/>
      <w:numFmt w:val="bullet"/>
      <w:lvlText w:val="o"/>
      <w:lvlJc w:val="left"/>
      <w:pPr>
        <w:ind w:left="3957" w:hanging="360"/>
      </w:pPr>
      <w:rPr>
        <w:rFonts w:ascii="Courier New" w:hAnsi="Courier New" w:cs="Courier New"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89" w15:restartNumberingAfterBreak="0">
    <w:nsid w:val="186C1D78"/>
    <w:multiLevelType w:val="hybridMultilevel"/>
    <w:tmpl w:val="88C8D0EA"/>
    <w:lvl w:ilvl="0" w:tplc="FFFFFFFF">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90" w15:restartNumberingAfterBreak="0">
    <w:nsid w:val="188F5482"/>
    <w:multiLevelType w:val="hybridMultilevel"/>
    <w:tmpl w:val="2FB0C88A"/>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189C4F61"/>
    <w:multiLevelType w:val="hybridMultilevel"/>
    <w:tmpl w:val="E688B0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8C60D38"/>
    <w:multiLevelType w:val="hybridMultilevel"/>
    <w:tmpl w:val="34702B4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18DD06FC"/>
    <w:multiLevelType w:val="hybridMultilevel"/>
    <w:tmpl w:val="56709E24"/>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4" w15:restartNumberingAfterBreak="0">
    <w:nsid w:val="1953297A"/>
    <w:multiLevelType w:val="hybridMultilevel"/>
    <w:tmpl w:val="E3409A2E"/>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5" w15:restartNumberingAfterBreak="0">
    <w:nsid w:val="195B680A"/>
    <w:multiLevelType w:val="hybridMultilevel"/>
    <w:tmpl w:val="4198CEE4"/>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6" w15:restartNumberingAfterBreak="0">
    <w:nsid w:val="196157B1"/>
    <w:multiLevelType w:val="hybridMultilevel"/>
    <w:tmpl w:val="CC042A3E"/>
    <w:lvl w:ilvl="0" w:tplc="FFFFFFFF">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97" w15:restartNumberingAfterBreak="0">
    <w:nsid w:val="197978DF"/>
    <w:multiLevelType w:val="hybridMultilevel"/>
    <w:tmpl w:val="8A2C4A9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8"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99" w15:restartNumberingAfterBreak="0">
    <w:nsid w:val="1A462A9D"/>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1A904754"/>
    <w:multiLevelType w:val="hybridMultilevel"/>
    <w:tmpl w:val="656AEE50"/>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01"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02" w15:restartNumberingAfterBreak="0">
    <w:nsid w:val="1B233C4D"/>
    <w:multiLevelType w:val="hybridMultilevel"/>
    <w:tmpl w:val="D5B4D98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1B333003"/>
    <w:multiLevelType w:val="hybridMultilevel"/>
    <w:tmpl w:val="41408874"/>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4" w15:restartNumberingAfterBreak="0">
    <w:nsid w:val="1B6C3271"/>
    <w:multiLevelType w:val="multilevel"/>
    <w:tmpl w:val="A8DC8E54"/>
    <w:lvl w:ilvl="0">
      <w:start w:val="1"/>
      <w:numFmt w:val="decimal"/>
      <w:pStyle w:val="Heading1"/>
      <w:lvlText w:val="%1."/>
      <w:lvlJc w:val="left"/>
      <w:pPr>
        <w:ind w:left="360" w:hanging="360"/>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1584"/>
        </w:tabs>
        <w:ind w:left="158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5" w15:restartNumberingAfterBreak="0">
    <w:nsid w:val="1B7F1B37"/>
    <w:multiLevelType w:val="hybridMultilevel"/>
    <w:tmpl w:val="7DFCAB9A"/>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06" w15:restartNumberingAfterBreak="0">
    <w:nsid w:val="1B9256BA"/>
    <w:multiLevelType w:val="hybridMultilevel"/>
    <w:tmpl w:val="4CBC4D84"/>
    <w:lvl w:ilvl="0" w:tplc="7D361E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BD7378A"/>
    <w:multiLevelType w:val="hybridMultilevel"/>
    <w:tmpl w:val="6A56CA98"/>
    <w:lvl w:ilvl="0" w:tplc="9E40A69C">
      <w:start w:val="1"/>
      <w:numFmt w:val="bullet"/>
      <w:pStyle w:val="GDP1"/>
      <w:lvlText w:val="-"/>
      <w:lvlJc w:val="left"/>
      <w:pPr>
        <w:ind w:left="720" w:hanging="360"/>
      </w:pPr>
      <w:rPr>
        <w:rFonts w:ascii="Times New Roman" w:eastAsia="Times New Roman" w:hAnsi="Times New Roman" w:cs="Times New Roman" w:hint="default"/>
      </w:rPr>
    </w:lvl>
    <w:lvl w:ilvl="1" w:tplc="B1BE4C70">
      <w:start w:val="1"/>
      <w:numFmt w:val="bullet"/>
      <w:pStyle w:val="GDP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C3A078B"/>
    <w:multiLevelType w:val="hybridMultilevel"/>
    <w:tmpl w:val="048EF468"/>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9" w15:restartNumberingAfterBreak="0">
    <w:nsid w:val="1D574B4C"/>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1D660D1B"/>
    <w:multiLevelType w:val="hybridMultilevel"/>
    <w:tmpl w:val="11845E6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1" w15:restartNumberingAfterBreak="0">
    <w:nsid w:val="1DF200D1"/>
    <w:multiLevelType w:val="hybridMultilevel"/>
    <w:tmpl w:val="EEE0C2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E3E77FA"/>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13" w15:restartNumberingAfterBreak="0">
    <w:nsid w:val="1ED16A28"/>
    <w:multiLevelType w:val="hybridMultilevel"/>
    <w:tmpl w:val="8F3C8C94"/>
    <w:lvl w:ilvl="0" w:tplc="04090003">
      <w:start w:val="1"/>
      <w:numFmt w:val="bullet"/>
      <w:lvlText w:val="o"/>
      <w:lvlJc w:val="left"/>
      <w:pPr>
        <w:ind w:left="2268" w:hanging="360"/>
      </w:pPr>
      <w:rPr>
        <w:rFonts w:ascii="Courier New" w:hAnsi="Courier New" w:cs="Courier New" w:hint="default"/>
      </w:rPr>
    </w:lvl>
    <w:lvl w:ilvl="1" w:tplc="04090003" w:tentative="1">
      <w:start w:val="1"/>
      <w:numFmt w:val="bullet"/>
      <w:lvlText w:val="o"/>
      <w:lvlJc w:val="left"/>
      <w:pPr>
        <w:ind w:left="2988" w:hanging="360"/>
      </w:pPr>
      <w:rPr>
        <w:rFonts w:ascii="Courier New" w:hAnsi="Courier New" w:cs="Courier New" w:hint="default"/>
      </w:rPr>
    </w:lvl>
    <w:lvl w:ilvl="2" w:tplc="04090005" w:tentative="1">
      <w:start w:val="1"/>
      <w:numFmt w:val="bullet"/>
      <w:lvlText w:val=""/>
      <w:lvlJc w:val="left"/>
      <w:pPr>
        <w:ind w:left="3708" w:hanging="360"/>
      </w:pPr>
      <w:rPr>
        <w:rFonts w:ascii="Wingdings" w:hAnsi="Wingdings" w:hint="default"/>
      </w:rPr>
    </w:lvl>
    <w:lvl w:ilvl="3" w:tplc="04090001" w:tentative="1">
      <w:start w:val="1"/>
      <w:numFmt w:val="bullet"/>
      <w:lvlText w:val=""/>
      <w:lvlJc w:val="left"/>
      <w:pPr>
        <w:ind w:left="4428" w:hanging="360"/>
      </w:pPr>
      <w:rPr>
        <w:rFonts w:ascii="Symbol" w:hAnsi="Symbol" w:hint="default"/>
      </w:rPr>
    </w:lvl>
    <w:lvl w:ilvl="4" w:tplc="04090003" w:tentative="1">
      <w:start w:val="1"/>
      <w:numFmt w:val="bullet"/>
      <w:lvlText w:val="o"/>
      <w:lvlJc w:val="left"/>
      <w:pPr>
        <w:ind w:left="5148" w:hanging="360"/>
      </w:pPr>
      <w:rPr>
        <w:rFonts w:ascii="Courier New" w:hAnsi="Courier New" w:cs="Courier New" w:hint="default"/>
      </w:rPr>
    </w:lvl>
    <w:lvl w:ilvl="5" w:tplc="04090005" w:tentative="1">
      <w:start w:val="1"/>
      <w:numFmt w:val="bullet"/>
      <w:lvlText w:val=""/>
      <w:lvlJc w:val="left"/>
      <w:pPr>
        <w:ind w:left="5868" w:hanging="360"/>
      </w:pPr>
      <w:rPr>
        <w:rFonts w:ascii="Wingdings" w:hAnsi="Wingdings" w:hint="default"/>
      </w:rPr>
    </w:lvl>
    <w:lvl w:ilvl="6" w:tplc="04090001" w:tentative="1">
      <w:start w:val="1"/>
      <w:numFmt w:val="bullet"/>
      <w:lvlText w:val=""/>
      <w:lvlJc w:val="left"/>
      <w:pPr>
        <w:ind w:left="6588" w:hanging="360"/>
      </w:pPr>
      <w:rPr>
        <w:rFonts w:ascii="Symbol" w:hAnsi="Symbol" w:hint="default"/>
      </w:rPr>
    </w:lvl>
    <w:lvl w:ilvl="7" w:tplc="04090003" w:tentative="1">
      <w:start w:val="1"/>
      <w:numFmt w:val="bullet"/>
      <w:lvlText w:val="o"/>
      <w:lvlJc w:val="left"/>
      <w:pPr>
        <w:ind w:left="7308" w:hanging="360"/>
      </w:pPr>
      <w:rPr>
        <w:rFonts w:ascii="Courier New" w:hAnsi="Courier New" w:cs="Courier New" w:hint="default"/>
      </w:rPr>
    </w:lvl>
    <w:lvl w:ilvl="8" w:tplc="04090005" w:tentative="1">
      <w:start w:val="1"/>
      <w:numFmt w:val="bullet"/>
      <w:lvlText w:val=""/>
      <w:lvlJc w:val="left"/>
      <w:pPr>
        <w:ind w:left="8028" w:hanging="360"/>
      </w:pPr>
      <w:rPr>
        <w:rFonts w:ascii="Wingdings" w:hAnsi="Wingdings" w:hint="default"/>
      </w:rPr>
    </w:lvl>
  </w:abstractNum>
  <w:abstractNum w:abstractNumId="114"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15" w15:restartNumberingAfterBreak="0">
    <w:nsid w:val="1F135410"/>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16" w15:restartNumberingAfterBreak="0">
    <w:nsid w:val="1F5E2346"/>
    <w:multiLevelType w:val="hybridMultilevel"/>
    <w:tmpl w:val="FBEC138C"/>
    <w:lvl w:ilvl="0" w:tplc="04090003">
      <w:start w:val="1"/>
      <w:numFmt w:val="bullet"/>
      <w:lvlText w:val="o"/>
      <w:lvlJc w:val="left"/>
      <w:pPr>
        <w:ind w:left="2628" w:hanging="360"/>
      </w:pPr>
      <w:rPr>
        <w:rFonts w:ascii="Courier New" w:hAnsi="Courier New" w:cs="Courier New"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17" w15:restartNumberingAfterBreak="0">
    <w:nsid w:val="203C6119"/>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18" w15:restartNumberingAfterBreak="0">
    <w:nsid w:val="20B14CBD"/>
    <w:multiLevelType w:val="hybridMultilevel"/>
    <w:tmpl w:val="636C98B2"/>
    <w:lvl w:ilvl="0" w:tplc="67FC9E82">
      <w:start w:val="1"/>
      <w:numFmt w:val="lowerRoman"/>
      <w:lvlText w:val="%1."/>
      <w:lvlJc w:val="right"/>
      <w:pPr>
        <w:ind w:left="1620" w:hanging="360"/>
      </w:pPr>
      <w:rPr>
        <w:rFonts w:ascii="Times New Roman" w:hAnsi="Times New Roman" w:hint="default"/>
        <w:b w:val="0"/>
        <w:bCs w:val="0"/>
        <w:sz w:val="24"/>
      </w:r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9" w15:restartNumberingAfterBreak="0">
    <w:nsid w:val="213359AE"/>
    <w:multiLevelType w:val="hybridMultilevel"/>
    <w:tmpl w:val="4C4096EC"/>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0" w15:restartNumberingAfterBreak="0">
    <w:nsid w:val="21AB42F1"/>
    <w:multiLevelType w:val="hybridMultilevel"/>
    <w:tmpl w:val="9732DF5C"/>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1" w15:restartNumberingAfterBreak="0">
    <w:nsid w:val="21B67B1B"/>
    <w:multiLevelType w:val="hybridMultilevel"/>
    <w:tmpl w:val="3F761D94"/>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2" w15:restartNumberingAfterBreak="0">
    <w:nsid w:val="22137781"/>
    <w:multiLevelType w:val="hybridMultilevel"/>
    <w:tmpl w:val="B358E792"/>
    <w:lvl w:ilvl="0" w:tplc="04090003">
      <w:start w:val="1"/>
      <w:numFmt w:val="bullet"/>
      <w:lvlText w:val="o"/>
      <w:lvlJc w:val="left"/>
      <w:pPr>
        <w:ind w:left="2268" w:hanging="360"/>
      </w:pPr>
      <w:rPr>
        <w:rFonts w:ascii="Courier New" w:hAnsi="Courier New" w:cs="Courier New" w:hint="default"/>
      </w:rPr>
    </w:lvl>
    <w:lvl w:ilvl="1" w:tplc="04090003" w:tentative="1">
      <w:start w:val="1"/>
      <w:numFmt w:val="bullet"/>
      <w:lvlText w:val="o"/>
      <w:lvlJc w:val="left"/>
      <w:pPr>
        <w:ind w:left="2988" w:hanging="360"/>
      </w:pPr>
      <w:rPr>
        <w:rFonts w:ascii="Courier New" w:hAnsi="Courier New" w:cs="Courier New" w:hint="default"/>
      </w:rPr>
    </w:lvl>
    <w:lvl w:ilvl="2" w:tplc="04090005" w:tentative="1">
      <w:start w:val="1"/>
      <w:numFmt w:val="bullet"/>
      <w:lvlText w:val=""/>
      <w:lvlJc w:val="left"/>
      <w:pPr>
        <w:ind w:left="3708" w:hanging="360"/>
      </w:pPr>
      <w:rPr>
        <w:rFonts w:ascii="Wingdings" w:hAnsi="Wingdings" w:hint="default"/>
      </w:rPr>
    </w:lvl>
    <w:lvl w:ilvl="3" w:tplc="04090001" w:tentative="1">
      <w:start w:val="1"/>
      <w:numFmt w:val="bullet"/>
      <w:lvlText w:val=""/>
      <w:lvlJc w:val="left"/>
      <w:pPr>
        <w:ind w:left="4428" w:hanging="360"/>
      </w:pPr>
      <w:rPr>
        <w:rFonts w:ascii="Symbol" w:hAnsi="Symbol" w:hint="default"/>
      </w:rPr>
    </w:lvl>
    <w:lvl w:ilvl="4" w:tplc="04090003" w:tentative="1">
      <w:start w:val="1"/>
      <w:numFmt w:val="bullet"/>
      <w:lvlText w:val="o"/>
      <w:lvlJc w:val="left"/>
      <w:pPr>
        <w:ind w:left="5148" w:hanging="360"/>
      </w:pPr>
      <w:rPr>
        <w:rFonts w:ascii="Courier New" w:hAnsi="Courier New" w:cs="Courier New" w:hint="default"/>
      </w:rPr>
    </w:lvl>
    <w:lvl w:ilvl="5" w:tplc="04090005" w:tentative="1">
      <w:start w:val="1"/>
      <w:numFmt w:val="bullet"/>
      <w:lvlText w:val=""/>
      <w:lvlJc w:val="left"/>
      <w:pPr>
        <w:ind w:left="5868" w:hanging="360"/>
      </w:pPr>
      <w:rPr>
        <w:rFonts w:ascii="Wingdings" w:hAnsi="Wingdings" w:hint="default"/>
      </w:rPr>
    </w:lvl>
    <w:lvl w:ilvl="6" w:tplc="04090001" w:tentative="1">
      <w:start w:val="1"/>
      <w:numFmt w:val="bullet"/>
      <w:lvlText w:val=""/>
      <w:lvlJc w:val="left"/>
      <w:pPr>
        <w:ind w:left="6588" w:hanging="360"/>
      </w:pPr>
      <w:rPr>
        <w:rFonts w:ascii="Symbol" w:hAnsi="Symbol" w:hint="default"/>
      </w:rPr>
    </w:lvl>
    <w:lvl w:ilvl="7" w:tplc="04090003" w:tentative="1">
      <w:start w:val="1"/>
      <w:numFmt w:val="bullet"/>
      <w:lvlText w:val="o"/>
      <w:lvlJc w:val="left"/>
      <w:pPr>
        <w:ind w:left="7308" w:hanging="360"/>
      </w:pPr>
      <w:rPr>
        <w:rFonts w:ascii="Courier New" w:hAnsi="Courier New" w:cs="Courier New" w:hint="default"/>
      </w:rPr>
    </w:lvl>
    <w:lvl w:ilvl="8" w:tplc="04090005" w:tentative="1">
      <w:start w:val="1"/>
      <w:numFmt w:val="bullet"/>
      <w:lvlText w:val=""/>
      <w:lvlJc w:val="left"/>
      <w:pPr>
        <w:ind w:left="8028" w:hanging="360"/>
      </w:pPr>
      <w:rPr>
        <w:rFonts w:ascii="Wingdings" w:hAnsi="Wingdings" w:hint="default"/>
      </w:rPr>
    </w:lvl>
  </w:abstractNum>
  <w:abstractNum w:abstractNumId="123" w15:restartNumberingAfterBreak="0">
    <w:nsid w:val="22456EEE"/>
    <w:multiLevelType w:val="hybridMultilevel"/>
    <w:tmpl w:val="34702B4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2467D63"/>
    <w:multiLevelType w:val="hybridMultilevel"/>
    <w:tmpl w:val="3AD214EA"/>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5" w15:restartNumberingAfterBreak="0">
    <w:nsid w:val="227D4CB8"/>
    <w:multiLevelType w:val="hybridMultilevel"/>
    <w:tmpl w:val="ED6CDDF2"/>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6" w15:restartNumberingAfterBreak="0">
    <w:nsid w:val="22CF2280"/>
    <w:multiLevelType w:val="hybridMultilevel"/>
    <w:tmpl w:val="34702B4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22E7268E"/>
    <w:multiLevelType w:val="hybridMultilevel"/>
    <w:tmpl w:val="86108E8C"/>
    <w:lvl w:ilvl="0" w:tplc="71DA4750">
      <w:start w:val="1"/>
      <w:numFmt w:val="bullet"/>
      <w:pStyle w:val="Para3"/>
      <w:lvlText w:val=""/>
      <w:lvlJc w:val="left"/>
      <w:pPr>
        <w:ind w:left="1987" w:hanging="360"/>
      </w:pPr>
      <w:rPr>
        <w:rFonts w:ascii="Symbol" w:hAnsi="Symbol" w:hint="default"/>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128" w15:restartNumberingAfterBreak="0">
    <w:nsid w:val="22E85B4D"/>
    <w:multiLevelType w:val="hybridMultilevel"/>
    <w:tmpl w:val="BD3E71D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9" w15:restartNumberingAfterBreak="0">
    <w:nsid w:val="22F25168"/>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30" w15:restartNumberingAfterBreak="0">
    <w:nsid w:val="233F672F"/>
    <w:multiLevelType w:val="hybridMultilevel"/>
    <w:tmpl w:val="4FEC9A9E"/>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23647E1D"/>
    <w:multiLevelType w:val="hybridMultilevel"/>
    <w:tmpl w:val="F2D0DB64"/>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2"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33" w15:restartNumberingAfterBreak="0">
    <w:nsid w:val="242553D3"/>
    <w:multiLevelType w:val="hybridMultilevel"/>
    <w:tmpl w:val="349226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4632B7F"/>
    <w:multiLevelType w:val="hybridMultilevel"/>
    <w:tmpl w:val="7E6C7D00"/>
    <w:lvl w:ilvl="0" w:tplc="DA9061C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4A86732"/>
    <w:multiLevelType w:val="hybridMultilevel"/>
    <w:tmpl w:val="69AE9240"/>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36" w15:restartNumberingAfterBreak="0">
    <w:nsid w:val="25415919"/>
    <w:multiLevelType w:val="hybridMultilevel"/>
    <w:tmpl w:val="B9C2FBEE"/>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7" w15:restartNumberingAfterBreak="0">
    <w:nsid w:val="25847928"/>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38" w15:restartNumberingAfterBreak="0">
    <w:nsid w:val="25A97524"/>
    <w:multiLevelType w:val="hybridMultilevel"/>
    <w:tmpl w:val="733892D4"/>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9" w15:restartNumberingAfterBreak="0">
    <w:nsid w:val="25CA5E61"/>
    <w:multiLevelType w:val="hybridMultilevel"/>
    <w:tmpl w:val="09B6F36A"/>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0" w15:restartNumberingAfterBreak="0">
    <w:nsid w:val="25D46E60"/>
    <w:multiLevelType w:val="hybridMultilevel"/>
    <w:tmpl w:val="C2EC6320"/>
    <w:lvl w:ilvl="0" w:tplc="1AF810DA">
      <w:start w:val="1"/>
      <w:numFmt w:val="decimal"/>
      <w:pStyle w:val="PAL0"/>
      <w:lvlText w:val="(%1)"/>
      <w:lvlJc w:val="left"/>
      <w:pPr>
        <w:ind w:left="1260" w:hanging="360"/>
      </w:pPr>
      <w:rPr>
        <w:rFonts w:hint="default"/>
      </w:rPr>
    </w:lvl>
    <w:lvl w:ilvl="1" w:tplc="38D2418C">
      <w:start w:val="1"/>
      <w:numFmt w:val="bullet"/>
      <w:pStyle w:val="PAL1"/>
      <w:lvlText w:val=""/>
      <w:lvlJc w:val="left"/>
      <w:pPr>
        <w:ind w:left="1440" w:hanging="360"/>
      </w:pPr>
      <w:rPr>
        <w:rFonts w:ascii="Symbol" w:hAnsi="Symbol" w:hint="default"/>
      </w:rPr>
    </w:lvl>
    <w:lvl w:ilvl="2" w:tplc="73F4EF54">
      <w:start w:val="1"/>
      <w:numFmt w:val="lowerRoman"/>
      <w:lvlText w:val="%3."/>
      <w:lvlJc w:val="right"/>
      <w:pPr>
        <w:ind w:left="2160" w:hanging="180"/>
      </w:pPr>
    </w:lvl>
    <w:lvl w:ilvl="3" w:tplc="0409000F">
      <w:start w:val="1"/>
      <w:numFmt w:val="decimal"/>
      <w:lvlText w:val="%4."/>
      <w:lvlJc w:val="left"/>
      <w:pPr>
        <w:ind w:left="2880" w:hanging="360"/>
      </w:pPr>
    </w:lvl>
    <w:lvl w:ilvl="4" w:tplc="851AB52A">
      <w:start w:val="1"/>
      <w:numFmt w:val="lowerLetter"/>
      <w:lvlText w:val="%5."/>
      <w:lvlJc w:val="left"/>
      <w:pPr>
        <w:ind w:left="3600" w:hanging="360"/>
      </w:pPr>
      <w:rPr>
        <w:b w:val="0"/>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92FA040A">
      <w:start w:val="1"/>
      <w:numFmt w:val="upperRoman"/>
      <w:lvlText w:val="%8."/>
      <w:lvlJc w:val="left"/>
      <w:pPr>
        <w:ind w:left="6120" w:hanging="720"/>
      </w:pPr>
      <w:rPr>
        <w:rFonts w:hint="default"/>
      </w:rPr>
    </w:lvl>
    <w:lvl w:ilvl="8" w:tplc="0409001B">
      <w:start w:val="1"/>
      <w:numFmt w:val="lowerRoman"/>
      <w:lvlText w:val="%9."/>
      <w:lvlJc w:val="right"/>
      <w:pPr>
        <w:ind w:left="6480" w:hanging="180"/>
      </w:pPr>
    </w:lvl>
  </w:abstractNum>
  <w:abstractNum w:abstractNumId="141" w15:restartNumberingAfterBreak="0">
    <w:nsid w:val="25EE5567"/>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42" w15:restartNumberingAfterBreak="0">
    <w:nsid w:val="2659562F"/>
    <w:multiLevelType w:val="hybridMultilevel"/>
    <w:tmpl w:val="2BB2A770"/>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3" w15:restartNumberingAfterBreak="0">
    <w:nsid w:val="267A5FD2"/>
    <w:multiLevelType w:val="hybridMultilevel"/>
    <w:tmpl w:val="68DC187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4" w15:restartNumberingAfterBreak="0">
    <w:nsid w:val="268D3945"/>
    <w:multiLevelType w:val="hybridMultilevel"/>
    <w:tmpl w:val="959E38DA"/>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5" w15:restartNumberingAfterBreak="0">
    <w:nsid w:val="26D45BF3"/>
    <w:multiLevelType w:val="hybridMultilevel"/>
    <w:tmpl w:val="6A44467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6" w15:restartNumberingAfterBreak="0">
    <w:nsid w:val="270945C3"/>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277C758F"/>
    <w:multiLevelType w:val="multilevel"/>
    <w:tmpl w:val="DB26FF26"/>
    <w:styleLink w:val="CurrentList1"/>
    <w:lvl w:ilvl="0">
      <w:start w:val="1"/>
      <w:numFmt w:val="lowerRoman"/>
      <w:lvlText w:val="%1."/>
      <w:lvlJc w:val="right"/>
      <w:pPr>
        <w:ind w:left="864" w:hanging="144"/>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8" w15:restartNumberingAfterBreak="0">
    <w:nsid w:val="27ED5A86"/>
    <w:multiLevelType w:val="hybridMultilevel"/>
    <w:tmpl w:val="33A6C9EC"/>
    <w:lvl w:ilvl="0" w:tplc="04090005">
      <w:start w:val="1"/>
      <w:numFmt w:val="bullet"/>
      <w:lvlText w:val=""/>
      <w:lvlJc w:val="left"/>
      <w:pPr>
        <w:ind w:left="1620" w:hanging="360"/>
      </w:pPr>
      <w:rPr>
        <w:rFonts w:ascii="Wingdings" w:hAnsi="Wingdings"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149" w15:restartNumberingAfterBreak="0">
    <w:nsid w:val="287A1D92"/>
    <w:multiLevelType w:val="hybridMultilevel"/>
    <w:tmpl w:val="2E26F54C"/>
    <w:lvl w:ilvl="0" w:tplc="FFFFFFFF">
      <w:start w:val="1"/>
      <w:numFmt w:val="bullet"/>
      <w:lvlText w:val=""/>
      <w:lvlJc w:val="left"/>
      <w:pPr>
        <w:ind w:left="2988" w:hanging="360"/>
      </w:pPr>
      <w:rPr>
        <w:rFonts w:ascii="Wingdings" w:hAnsi="Wingdings" w:hint="default"/>
      </w:rPr>
    </w:lvl>
    <w:lvl w:ilvl="1" w:tplc="FFFFFFFF" w:tentative="1">
      <w:start w:val="1"/>
      <w:numFmt w:val="bullet"/>
      <w:lvlText w:val="o"/>
      <w:lvlJc w:val="left"/>
      <w:pPr>
        <w:ind w:left="3708" w:hanging="360"/>
      </w:pPr>
      <w:rPr>
        <w:rFonts w:ascii="Courier New" w:hAnsi="Courier New" w:cs="Courier New" w:hint="default"/>
      </w:rPr>
    </w:lvl>
    <w:lvl w:ilvl="2" w:tplc="FFFFFFFF" w:tentative="1">
      <w:start w:val="1"/>
      <w:numFmt w:val="bullet"/>
      <w:lvlText w:val=""/>
      <w:lvlJc w:val="left"/>
      <w:pPr>
        <w:ind w:left="4428" w:hanging="360"/>
      </w:pPr>
      <w:rPr>
        <w:rFonts w:ascii="Wingdings" w:hAnsi="Wingdings" w:hint="default"/>
      </w:rPr>
    </w:lvl>
    <w:lvl w:ilvl="3" w:tplc="FFFFFFFF" w:tentative="1">
      <w:start w:val="1"/>
      <w:numFmt w:val="bullet"/>
      <w:lvlText w:val=""/>
      <w:lvlJc w:val="left"/>
      <w:pPr>
        <w:ind w:left="5148" w:hanging="360"/>
      </w:pPr>
      <w:rPr>
        <w:rFonts w:ascii="Symbol" w:hAnsi="Symbol" w:hint="default"/>
      </w:rPr>
    </w:lvl>
    <w:lvl w:ilvl="4" w:tplc="FFFFFFFF" w:tentative="1">
      <w:start w:val="1"/>
      <w:numFmt w:val="bullet"/>
      <w:lvlText w:val="o"/>
      <w:lvlJc w:val="left"/>
      <w:pPr>
        <w:ind w:left="5868" w:hanging="360"/>
      </w:pPr>
      <w:rPr>
        <w:rFonts w:ascii="Courier New" w:hAnsi="Courier New" w:cs="Courier New" w:hint="default"/>
      </w:rPr>
    </w:lvl>
    <w:lvl w:ilvl="5" w:tplc="FFFFFFFF" w:tentative="1">
      <w:start w:val="1"/>
      <w:numFmt w:val="bullet"/>
      <w:lvlText w:val=""/>
      <w:lvlJc w:val="left"/>
      <w:pPr>
        <w:ind w:left="6588" w:hanging="360"/>
      </w:pPr>
      <w:rPr>
        <w:rFonts w:ascii="Wingdings" w:hAnsi="Wingdings" w:hint="default"/>
      </w:rPr>
    </w:lvl>
    <w:lvl w:ilvl="6" w:tplc="FFFFFFFF" w:tentative="1">
      <w:start w:val="1"/>
      <w:numFmt w:val="bullet"/>
      <w:lvlText w:val=""/>
      <w:lvlJc w:val="left"/>
      <w:pPr>
        <w:ind w:left="7308" w:hanging="360"/>
      </w:pPr>
      <w:rPr>
        <w:rFonts w:ascii="Symbol" w:hAnsi="Symbol" w:hint="default"/>
      </w:rPr>
    </w:lvl>
    <w:lvl w:ilvl="7" w:tplc="FFFFFFFF" w:tentative="1">
      <w:start w:val="1"/>
      <w:numFmt w:val="bullet"/>
      <w:lvlText w:val="o"/>
      <w:lvlJc w:val="left"/>
      <w:pPr>
        <w:ind w:left="8028" w:hanging="360"/>
      </w:pPr>
      <w:rPr>
        <w:rFonts w:ascii="Courier New" w:hAnsi="Courier New" w:cs="Courier New" w:hint="default"/>
      </w:rPr>
    </w:lvl>
    <w:lvl w:ilvl="8" w:tplc="FFFFFFFF" w:tentative="1">
      <w:start w:val="1"/>
      <w:numFmt w:val="bullet"/>
      <w:lvlText w:val=""/>
      <w:lvlJc w:val="left"/>
      <w:pPr>
        <w:ind w:left="8748" w:hanging="360"/>
      </w:pPr>
      <w:rPr>
        <w:rFonts w:ascii="Wingdings" w:hAnsi="Wingdings" w:hint="default"/>
      </w:rPr>
    </w:lvl>
  </w:abstractNum>
  <w:abstractNum w:abstractNumId="150" w15:restartNumberingAfterBreak="0">
    <w:nsid w:val="28FF7929"/>
    <w:multiLevelType w:val="hybridMultilevel"/>
    <w:tmpl w:val="CEC60E46"/>
    <w:lvl w:ilvl="0" w:tplc="67FC9E82">
      <w:start w:val="1"/>
      <w:numFmt w:val="lowerRoman"/>
      <w:lvlText w:val="%1."/>
      <w:lvlJc w:val="right"/>
      <w:pPr>
        <w:ind w:left="2160" w:hanging="360"/>
      </w:pPr>
      <w:rPr>
        <w:rFonts w:ascii="Times New Roman" w:hAnsi="Times New Roman" w:hint="default"/>
        <w:b w:val="0"/>
        <w:bCs w:val="0"/>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1" w15:restartNumberingAfterBreak="0">
    <w:nsid w:val="29530AF2"/>
    <w:multiLevelType w:val="hybridMultilevel"/>
    <w:tmpl w:val="18200294"/>
    <w:lvl w:ilvl="0" w:tplc="FFFFFFFF">
      <w:start w:val="1"/>
      <w:numFmt w:val="bullet"/>
      <w:lvlText w:val=""/>
      <w:lvlJc w:val="left"/>
      <w:pPr>
        <w:ind w:left="3402" w:hanging="360"/>
      </w:pPr>
      <w:rPr>
        <w:rFonts w:ascii="Wingdings" w:hAnsi="Wingdings" w:hint="default"/>
      </w:rPr>
    </w:lvl>
    <w:lvl w:ilvl="1" w:tplc="04090003" w:tentative="1">
      <w:start w:val="1"/>
      <w:numFmt w:val="bullet"/>
      <w:lvlText w:val="o"/>
      <w:lvlJc w:val="left"/>
      <w:pPr>
        <w:ind w:left="4122" w:hanging="360"/>
      </w:pPr>
      <w:rPr>
        <w:rFonts w:ascii="Courier New" w:hAnsi="Courier New" w:cs="Courier New" w:hint="default"/>
      </w:rPr>
    </w:lvl>
    <w:lvl w:ilvl="2" w:tplc="04090005" w:tentative="1">
      <w:start w:val="1"/>
      <w:numFmt w:val="bullet"/>
      <w:lvlText w:val=""/>
      <w:lvlJc w:val="left"/>
      <w:pPr>
        <w:ind w:left="4842" w:hanging="360"/>
      </w:pPr>
      <w:rPr>
        <w:rFonts w:ascii="Wingdings" w:hAnsi="Wingdings" w:hint="default"/>
      </w:rPr>
    </w:lvl>
    <w:lvl w:ilvl="3" w:tplc="04090001" w:tentative="1">
      <w:start w:val="1"/>
      <w:numFmt w:val="bullet"/>
      <w:lvlText w:val=""/>
      <w:lvlJc w:val="left"/>
      <w:pPr>
        <w:ind w:left="5562" w:hanging="360"/>
      </w:pPr>
      <w:rPr>
        <w:rFonts w:ascii="Symbol" w:hAnsi="Symbol" w:hint="default"/>
      </w:rPr>
    </w:lvl>
    <w:lvl w:ilvl="4" w:tplc="04090003" w:tentative="1">
      <w:start w:val="1"/>
      <w:numFmt w:val="bullet"/>
      <w:lvlText w:val="o"/>
      <w:lvlJc w:val="left"/>
      <w:pPr>
        <w:ind w:left="6282" w:hanging="360"/>
      </w:pPr>
      <w:rPr>
        <w:rFonts w:ascii="Courier New" w:hAnsi="Courier New" w:cs="Courier New" w:hint="default"/>
      </w:rPr>
    </w:lvl>
    <w:lvl w:ilvl="5" w:tplc="04090005" w:tentative="1">
      <w:start w:val="1"/>
      <w:numFmt w:val="bullet"/>
      <w:lvlText w:val=""/>
      <w:lvlJc w:val="left"/>
      <w:pPr>
        <w:ind w:left="7002" w:hanging="360"/>
      </w:pPr>
      <w:rPr>
        <w:rFonts w:ascii="Wingdings" w:hAnsi="Wingdings" w:hint="default"/>
      </w:rPr>
    </w:lvl>
    <w:lvl w:ilvl="6" w:tplc="04090001" w:tentative="1">
      <w:start w:val="1"/>
      <w:numFmt w:val="bullet"/>
      <w:lvlText w:val=""/>
      <w:lvlJc w:val="left"/>
      <w:pPr>
        <w:ind w:left="7722" w:hanging="360"/>
      </w:pPr>
      <w:rPr>
        <w:rFonts w:ascii="Symbol" w:hAnsi="Symbol" w:hint="default"/>
      </w:rPr>
    </w:lvl>
    <w:lvl w:ilvl="7" w:tplc="04090003" w:tentative="1">
      <w:start w:val="1"/>
      <w:numFmt w:val="bullet"/>
      <w:lvlText w:val="o"/>
      <w:lvlJc w:val="left"/>
      <w:pPr>
        <w:ind w:left="8442" w:hanging="360"/>
      </w:pPr>
      <w:rPr>
        <w:rFonts w:ascii="Courier New" w:hAnsi="Courier New" w:cs="Courier New" w:hint="default"/>
      </w:rPr>
    </w:lvl>
    <w:lvl w:ilvl="8" w:tplc="04090005" w:tentative="1">
      <w:start w:val="1"/>
      <w:numFmt w:val="bullet"/>
      <w:lvlText w:val=""/>
      <w:lvlJc w:val="left"/>
      <w:pPr>
        <w:ind w:left="9162" w:hanging="360"/>
      </w:pPr>
      <w:rPr>
        <w:rFonts w:ascii="Wingdings" w:hAnsi="Wingdings" w:hint="default"/>
      </w:rPr>
    </w:lvl>
  </w:abstractNum>
  <w:abstractNum w:abstractNumId="152" w15:restartNumberingAfterBreak="0">
    <w:nsid w:val="2A540616"/>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2AD26A45"/>
    <w:multiLevelType w:val="hybridMultilevel"/>
    <w:tmpl w:val="71BC96A8"/>
    <w:lvl w:ilvl="0" w:tplc="FFFFFFFF">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54" w15:restartNumberingAfterBreak="0">
    <w:nsid w:val="2B396FCE"/>
    <w:multiLevelType w:val="hybridMultilevel"/>
    <w:tmpl w:val="F6B62B0E"/>
    <w:lvl w:ilvl="0" w:tplc="04090003">
      <w:start w:val="1"/>
      <w:numFmt w:val="bullet"/>
      <w:lvlText w:val="o"/>
      <w:lvlJc w:val="left"/>
      <w:pPr>
        <w:ind w:left="4122" w:hanging="360"/>
      </w:pPr>
      <w:rPr>
        <w:rFonts w:ascii="Courier New" w:hAnsi="Courier New" w:cs="Courier New" w:hint="default"/>
      </w:rPr>
    </w:lvl>
    <w:lvl w:ilvl="1" w:tplc="04090003" w:tentative="1">
      <w:start w:val="1"/>
      <w:numFmt w:val="bullet"/>
      <w:lvlText w:val="o"/>
      <w:lvlJc w:val="left"/>
      <w:pPr>
        <w:ind w:left="4842" w:hanging="360"/>
      </w:pPr>
      <w:rPr>
        <w:rFonts w:ascii="Courier New" w:hAnsi="Courier New" w:cs="Courier New" w:hint="default"/>
      </w:rPr>
    </w:lvl>
    <w:lvl w:ilvl="2" w:tplc="04090005" w:tentative="1">
      <w:start w:val="1"/>
      <w:numFmt w:val="bullet"/>
      <w:lvlText w:val=""/>
      <w:lvlJc w:val="left"/>
      <w:pPr>
        <w:ind w:left="5562" w:hanging="360"/>
      </w:pPr>
      <w:rPr>
        <w:rFonts w:ascii="Wingdings" w:hAnsi="Wingdings" w:hint="default"/>
      </w:rPr>
    </w:lvl>
    <w:lvl w:ilvl="3" w:tplc="04090001" w:tentative="1">
      <w:start w:val="1"/>
      <w:numFmt w:val="bullet"/>
      <w:lvlText w:val=""/>
      <w:lvlJc w:val="left"/>
      <w:pPr>
        <w:ind w:left="6282" w:hanging="360"/>
      </w:pPr>
      <w:rPr>
        <w:rFonts w:ascii="Symbol" w:hAnsi="Symbol" w:hint="default"/>
      </w:rPr>
    </w:lvl>
    <w:lvl w:ilvl="4" w:tplc="04090003" w:tentative="1">
      <w:start w:val="1"/>
      <w:numFmt w:val="bullet"/>
      <w:lvlText w:val="o"/>
      <w:lvlJc w:val="left"/>
      <w:pPr>
        <w:ind w:left="7002" w:hanging="360"/>
      </w:pPr>
      <w:rPr>
        <w:rFonts w:ascii="Courier New" w:hAnsi="Courier New" w:cs="Courier New" w:hint="default"/>
      </w:rPr>
    </w:lvl>
    <w:lvl w:ilvl="5" w:tplc="04090005" w:tentative="1">
      <w:start w:val="1"/>
      <w:numFmt w:val="bullet"/>
      <w:lvlText w:val=""/>
      <w:lvlJc w:val="left"/>
      <w:pPr>
        <w:ind w:left="7722" w:hanging="360"/>
      </w:pPr>
      <w:rPr>
        <w:rFonts w:ascii="Wingdings" w:hAnsi="Wingdings" w:hint="default"/>
      </w:rPr>
    </w:lvl>
    <w:lvl w:ilvl="6" w:tplc="04090001" w:tentative="1">
      <w:start w:val="1"/>
      <w:numFmt w:val="bullet"/>
      <w:lvlText w:val=""/>
      <w:lvlJc w:val="left"/>
      <w:pPr>
        <w:ind w:left="8442" w:hanging="360"/>
      </w:pPr>
      <w:rPr>
        <w:rFonts w:ascii="Symbol" w:hAnsi="Symbol" w:hint="default"/>
      </w:rPr>
    </w:lvl>
    <w:lvl w:ilvl="7" w:tplc="04090003" w:tentative="1">
      <w:start w:val="1"/>
      <w:numFmt w:val="bullet"/>
      <w:lvlText w:val="o"/>
      <w:lvlJc w:val="left"/>
      <w:pPr>
        <w:ind w:left="9162" w:hanging="360"/>
      </w:pPr>
      <w:rPr>
        <w:rFonts w:ascii="Courier New" w:hAnsi="Courier New" w:cs="Courier New" w:hint="default"/>
      </w:rPr>
    </w:lvl>
    <w:lvl w:ilvl="8" w:tplc="04090005" w:tentative="1">
      <w:start w:val="1"/>
      <w:numFmt w:val="bullet"/>
      <w:lvlText w:val=""/>
      <w:lvlJc w:val="left"/>
      <w:pPr>
        <w:ind w:left="9882" w:hanging="360"/>
      </w:pPr>
      <w:rPr>
        <w:rFonts w:ascii="Wingdings" w:hAnsi="Wingdings" w:hint="default"/>
      </w:rPr>
    </w:lvl>
  </w:abstractNum>
  <w:abstractNum w:abstractNumId="155" w15:restartNumberingAfterBreak="0">
    <w:nsid w:val="2B5067DF"/>
    <w:multiLevelType w:val="hybridMultilevel"/>
    <w:tmpl w:val="60B6A0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B587DFF"/>
    <w:multiLevelType w:val="hybridMultilevel"/>
    <w:tmpl w:val="F9F6F31C"/>
    <w:lvl w:ilvl="0" w:tplc="0409000D">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57" w15:restartNumberingAfterBreak="0">
    <w:nsid w:val="2B59267D"/>
    <w:multiLevelType w:val="hybridMultilevel"/>
    <w:tmpl w:val="6B70250C"/>
    <w:lvl w:ilvl="0" w:tplc="04090005">
      <w:start w:val="1"/>
      <w:numFmt w:val="bullet"/>
      <w:lvlText w:val=""/>
      <w:lvlJc w:val="left"/>
      <w:pPr>
        <w:ind w:left="2835" w:hanging="360"/>
      </w:pPr>
      <w:rPr>
        <w:rFonts w:ascii="Wingdings" w:hAnsi="Wingdings" w:hint="default"/>
      </w:rPr>
    </w:lvl>
    <w:lvl w:ilvl="1" w:tplc="04090003" w:tentative="1">
      <w:start w:val="1"/>
      <w:numFmt w:val="bullet"/>
      <w:lvlText w:val="o"/>
      <w:lvlJc w:val="left"/>
      <w:pPr>
        <w:ind w:left="3555" w:hanging="360"/>
      </w:pPr>
      <w:rPr>
        <w:rFonts w:ascii="Courier New" w:hAnsi="Courier New" w:cs="Courier New" w:hint="default"/>
      </w:rPr>
    </w:lvl>
    <w:lvl w:ilvl="2" w:tplc="04090005" w:tentative="1">
      <w:start w:val="1"/>
      <w:numFmt w:val="bullet"/>
      <w:lvlText w:val=""/>
      <w:lvlJc w:val="left"/>
      <w:pPr>
        <w:ind w:left="4275" w:hanging="360"/>
      </w:pPr>
      <w:rPr>
        <w:rFonts w:ascii="Wingdings" w:hAnsi="Wingdings" w:hint="default"/>
      </w:rPr>
    </w:lvl>
    <w:lvl w:ilvl="3" w:tplc="04090001" w:tentative="1">
      <w:start w:val="1"/>
      <w:numFmt w:val="bullet"/>
      <w:lvlText w:val=""/>
      <w:lvlJc w:val="left"/>
      <w:pPr>
        <w:ind w:left="4995" w:hanging="360"/>
      </w:pPr>
      <w:rPr>
        <w:rFonts w:ascii="Symbol" w:hAnsi="Symbol" w:hint="default"/>
      </w:rPr>
    </w:lvl>
    <w:lvl w:ilvl="4" w:tplc="04090003" w:tentative="1">
      <w:start w:val="1"/>
      <w:numFmt w:val="bullet"/>
      <w:lvlText w:val="o"/>
      <w:lvlJc w:val="left"/>
      <w:pPr>
        <w:ind w:left="5715" w:hanging="360"/>
      </w:pPr>
      <w:rPr>
        <w:rFonts w:ascii="Courier New" w:hAnsi="Courier New" w:cs="Courier New" w:hint="default"/>
      </w:rPr>
    </w:lvl>
    <w:lvl w:ilvl="5" w:tplc="04090005" w:tentative="1">
      <w:start w:val="1"/>
      <w:numFmt w:val="bullet"/>
      <w:lvlText w:val=""/>
      <w:lvlJc w:val="left"/>
      <w:pPr>
        <w:ind w:left="6435" w:hanging="360"/>
      </w:pPr>
      <w:rPr>
        <w:rFonts w:ascii="Wingdings" w:hAnsi="Wingdings" w:hint="default"/>
      </w:rPr>
    </w:lvl>
    <w:lvl w:ilvl="6" w:tplc="04090001" w:tentative="1">
      <w:start w:val="1"/>
      <w:numFmt w:val="bullet"/>
      <w:lvlText w:val=""/>
      <w:lvlJc w:val="left"/>
      <w:pPr>
        <w:ind w:left="7155" w:hanging="360"/>
      </w:pPr>
      <w:rPr>
        <w:rFonts w:ascii="Symbol" w:hAnsi="Symbol" w:hint="default"/>
      </w:rPr>
    </w:lvl>
    <w:lvl w:ilvl="7" w:tplc="04090003" w:tentative="1">
      <w:start w:val="1"/>
      <w:numFmt w:val="bullet"/>
      <w:lvlText w:val="o"/>
      <w:lvlJc w:val="left"/>
      <w:pPr>
        <w:ind w:left="7875" w:hanging="360"/>
      </w:pPr>
      <w:rPr>
        <w:rFonts w:ascii="Courier New" w:hAnsi="Courier New" w:cs="Courier New" w:hint="default"/>
      </w:rPr>
    </w:lvl>
    <w:lvl w:ilvl="8" w:tplc="04090005" w:tentative="1">
      <w:start w:val="1"/>
      <w:numFmt w:val="bullet"/>
      <w:lvlText w:val=""/>
      <w:lvlJc w:val="left"/>
      <w:pPr>
        <w:ind w:left="8595" w:hanging="360"/>
      </w:pPr>
      <w:rPr>
        <w:rFonts w:ascii="Wingdings" w:hAnsi="Wingdings" w:hint="default"/>
      </w:rPr>
    </w:lvl>
  </w:abstractNum>
  <w:abstractNum w:abstractNumId="158" w15:restartNumberingAfterBreak="0">
    <w:nsid w:val="2B6F6CB9"/>
    <w:multiLevelType w:val="hybridMultilevel"/>
    <w:tmpl w:val="321E0C92"/>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59" w15:restartNumberingAfterBreak="0">
    <w:nsid w:val="2B73198E"/>
    <w:multiLevelType w:val="hybridMultilevel"/>
    <w:tmpl w:val="FF56464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0" w15:restartNumberingAfterBreak="0">
    <w:nsid w:val="2B77319F"/>
    <w:multiLevelType w:val="hybridMultilevel"/>
    <w:tmpl w:val="C6C06ECC"/>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1" w15:restartNumberingAfterBreak="0">
    <w:nsid w:val="2C1B543B"/>
    <w:multiLevelType w:val="hybridMultilevel"/>
    <w:tmpl w:val="5F8E5B3C"/>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2" w15:restartNumberingAfterBreak="0">
    <w:nsid w:val="2C295786"/>
    <w:multiLevelType w:val="hybridMultilevel"/>
    <w:tmpl w:val="F35E177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3" w15:restartNumberingAfterBreak="0">
    <w:nsid w:val="2C6551AE"/>
    <w:multiLevelType w:val="hybridMultilevel"/>
    <w:tmpl w:val="8C343FA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4" w15:restartNumberingAfterBreak="0">
    <w:nsid w:val="2C9877FC"/>
    <w:multiLevelType w:val="hybridMultilevel"/>
    <w:tmpl w:val="A998ACE6"/>
    <w:lvl w:ilvl="0" w:tplc="67FC9E82">
      <w:start w:val="1"/>
      <w:numFmt w:val="lowerRoman"/>
      <w:lvlText w:val="%1."/>
      <w:lvlJc w:val="right"/>
      <w:pPr>
        <w:ind w:left="2835" w:hanging="360"/>
      </w:pPr>
      <w:rPr>
        <w:rFonts w:ascii="Times New Roman" w:hAnsi="Times New Roman" w:hint="default"/>
        <w:b w:val="0"/>
        <w:bCs w:val="0"/>
        <w:sz w:val="24"/>
      </w:rPr>
    </w:lvl>
    <w:lvl w:ilvl="1" w:tplc="04090019" w:tentative="1">
      <w:start w:val="1"/>
      <w:numFmt w:val="lowerLetter"/>
      <w:lvlText w:val="%2."/>
      <w:lvlJc w:val="left"/>
      <w:pPr>
        <w:ind w:left="3555" w:hanging="360"/>
      </w:pPr>
    </w:lvl>
    <w:lvl w:ilvl="2" w:tplc="0409001B" w:tentative="1">
      <w:start w:val="1"/>
      <w:numFmt w:val="lowerRoman"/>
      <w:lvlText w:val="%3."/>
      <w:lvlJc w:val="right"/>
      <w:pPr>
        <w:ind w:left="4275" w:hanging="180"/>
      </w:pPr>
    </w:lvl>
    <w:lvl w:ilvl="3" w:tplc="0409000F" w:tentative="1">
      <w:start w:val="1"/>
      <w:numFmt w:val="decimal"/>
      <w:lvlText w:val="%4."/>
      <w:lvlJc w:val="left"/>
      <w:pPr>
        <w:ind w:left="4995" w:hanging="360"/>
      </w:pPr>
    </w:lvl>
    <w:lvl w:ilvl="4" w:tplc="04090019" w:tentative="1">
      <w:start w:val="1"/>
      <w:numFmt w:val="lowerLetter"/>
      <w:lvlText w:val="%5."/>
      <w:lvlJc w:val="left"/>
      <w:pPr>
        <w:ind w:left="5715" w:hanging="360"/>
      </w:pPr>
    </w:lvl>
    <w:lvl w:ilvl="5" w:tplc="0409001B" w:tentative="1">
      <w:start w:val="1"/>
      <w:numFmt w:val="lowerRoman"/>
      <w:lvlText w:val="%6."/>
      <w:lvlJc w:val="right"/>
      <w:pPr>
        <w:ind w:left="6435" w:hanging="180"/>
      </w:pPr>
    </w:lvl>
    <w:lvl w:ilvl="6" w:tplc="0409000F" w:tentative="1">
      <w:start w:val="1"/>
      <w:numFmt w:val="decimal"/>
      <w:lvlText w:val="%7."/>
      <w:lvlJc w:val="left"/>
      <w:pPr>
        <w:ind w:left="7155" w:hanging="360"/>
      </w:pPr>
    </w:lvl>
    <w:lvl w:ilvl="7" w:tplc="04090019" w:tentative="1">
      <w:start w:val="1"/>
      <w:numFmt w:val="lowerLetter"/>
      <w:lvlText w:val="%8."/>
      <w:lvlJc w:val="left"/>
      <w:pPr>
        <w:ind w:left="7875" w:hanging="360"/>
      </w:pPr>
    </w:lvl>
    <w:lvl w:ilvl="8" w:tplc="0409001B" w:tentative="1">
      <w:start w:val="1"/>
      <w:numFmt w:val="lowerRoman"/>
      <w:lvlText w:val="%9."/>
      <w:lvlJc w:val="right"/>
      <w:pPr>
        <w:ind w:left="8595" w:hanging="180"/>
      </w:pPr>
    </w:lvl>
  </w:abstractNum>
  <w:abstractNum w:abstractNumId="165" w15:restartNumberingAfterBreak="0">
    <w:nsid w:val="2CAC0F4A"/>
    <w:multiLevelType w:val="hybridMultilevel"/>
    <w:tmpl w:val="794A920C"/>
    <w:lvl w:ilvl="0" w:tplc="0409000D">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66" w15:restartNumberingAfterBreak="0">
    <w:nsid w:val="2CE80D90"/>
    <w:multiLevelType w:val="hybridMultilevel"/>
    <w:tmpl w:val="49BAB8DE"/>
    <w:lvl w:ilvl="0" w:tplc="0409000D">
      <w:start w:val="1"/>
      <w:numFmt w:val="bullet"/>
      <w:lvlText w:val=""/>
      <w:lvlJc w:val="left"/>
      <w:pPr>
        <w:ind w:left="2628" w:hanging="360"/>
      </w:pPr>
      <w:rPr>
        <w:rFonts w:ascii="Wingdings" w:hAnsi="Wingdings" w:hint="default"/>
      </w:rPr>
    </w:lvl>
    <w:lvl w:ilvl="1" w:tplc="FFFFFFFF" w:tentative="1">
      <w:start w:val="1"/>
      <w:numFmt w:val="bullet"/>
      <w:lvlText w:val="o"/>
      <w:lvlJc w:val="left"/>
      <w:pPr>
        <w:ind w:left="3348" w:hanging="360"/>
      </w:pPr>
      <w:rPr>
        <w:rFonts w:ascii="Courier New" w:hAnsi="Courier New" w:cs="Courier New" w:hint="default"/>
      </w:rPr>
    </w:lvl>
    <w:lvl w:ilvl="2" w:tplc="FFFFFFFF" w:tentative="1">
      <w:start w:val="1"/>
      <w:numFmt w:val="bullet"/>
      <w:lvlText w:val=""/>
      <w:lvlJc w:val="left"/>
      <w:pPr>
        <w:ind w:left="4068" w:hanging="360"/>
      </w:pPr>
      <w:rPr>
        <w:rFonts w:ascii="Wingdings" w:hAnsi="Wingdings" w:hint="default"/>
      </w:rPr>
    </w:lvl>
    <w:lvl w:ilvl="3" w:tplc="FFFFFFFF" w:tentative="1">
      <w:start w:val="1"/>
      <w:numFmt w:val="bullet"/>
      <w:lvlText w:val=""/>
      <w:lvlJc w:val="left"/>
      <w:pPr>
        <w:ind w:left="4788" w:hanging="360"/>
      </w:pPr>
      <w:rPr>
        <w:rFonts w:ascii="Symbol" w:hAnsi="Symbol" w:hint="default"/>
      </w:rPr>
    </w:lvl>
    <w:lvl w:ilvl="4" w:tplc="FFFFFFFF" w:tentative="1">
      <w:start w:val="1"/>
      <w:numFmt w:val="bullet"/>
      <w:lvlText w:val="o"/>
      <w:lvlJc w:val="left"/>
      <w:pPr>
        <w:ind w:left="5508" w:hanging="360"/>
      </w:pPr>
      <w:rPr>
        <w:rFonts w:ascii="Courier New" w:hAnsi="Courier New" w:cs="Courier New" w:hint="default"/>
      </w:rPr>
    </w:lvl>
    <w:lvl w:ilvl="5" w:tplc="FFFFFFFF" w:tentative="1">
      <w:start w:val="1"/>
      <w:numFmt w:val="bullet"/>
      <w:lvlText w:val=""/>
      <w:lvlJc w:val="left"/>
      <w:pPr>
        <w:ind w:left="6228" w:hanging="360"/>
      </w:pPr>
      <w:rPr>
        <w:rFonts w:ascii="Wingdings" w:hAnsi="Wingdings" w:hint="default"/>
      </w:rPr>
    </w:lvl>
    <w:lvl w:ilvl="6" w:tplc="FFFFFFFF" w:tentative="1">
      <w:start w:val="1"/>
      <w:numFmt w:val="bullet"/>
      <w:lvlText w:val=""/>
      <w:lvlJc w:val="left"/>
      <w:pPr>
        <w:ind w:left="6948" w:hanging="360"/>
      </w:pPr>
      <w:rPr>
        <w:rFonts w:ascii="Symbol" w:hAnsi="Symbol" w:hint="default"/>
      </w:rPr>
    </w:lvl>
    <w:lvl w:ilvl="7" w:tplc="FFFFFFFF" w:tentative="1">
      <w:start w:val="1"/>
      <w:numFmt w:val="bullet"/>
      <w:lvlText w:val="o"/>
      <w:lvlJc w:val="left"/>
      <w:pPr>
        <w:ind w:left="7668" w:hanging="360"/>
      </w:pPr>
      <w:rPr>
        <w:rFonts w:ascii="Courier New" w:hAnsi="Courier New" w:cs="Courier New" w:hint="default"/>
      </w:rPr>
    </w:lvl>
    <w:lvl w:ilvl="8" w:tplc="FFFFFFFF" w:tentative="1">
      <w:start w:val="1"/>
      <w:numFmt w:val="bullet"/>
      <w:lvlText w:val=""/>
      <w:lvlJc w:val="left"/>
      <w:pPr>
        <w:ind w:left="8388" w:hanging="360"/>
      </w:pPr>
      <w:rPr>
        <w:rFonts w:ascii="Wingdings" w:hAnsi="Wingdings" w:hint="default"/>
      </w:rPr>
    </w:lvl>
  </w:abstractNum>
  <w:abstractNum w:abstractNumId="167" w15:restartNumberingAfterBreak="0">
    <w:nsid w:val="2DF0107E"/>
    <w:multiLevelType w:val="hybridMultilevel"/>
    <w:tmpl w:val="AC1AF7D8"/>
    <w:lvl w:ilvl="0" w:tplc="0409000D">
      <w:start w:val="1"/>
      <w:numFmt w:val="bullet"/>
      <w:lvlText w:val=""/>
      <w:lvlJc w:val="left"/>
      <w:pPr>
        <w:ind w:left="3555" w:hanging="360"/>
      </w:pPr>
      <w:rPr>
        <w:rFonts w:ascii="Wingdings" w:hAnsi="Wingdings" w:hint="default"/>
      </w:rPr>
    </w:lvl>
    <w:lvl w:ilvl="1" w:tplc="04090003" w:tentative="1">
      <w:start w:val="1"/>
      <w:numFmt w:val="bullet"/>
      <w:lvlText w:val="o"/>
      <w:lvlJc w:val="left"/>
      <w:pPr>
        <w:ind w:left="4275" w:hanging="360"/>
      </w:pPr>
      <w:rPr>
        <w:rFonts w:ascii="Courier New" w:hAnsi="Courier New" w:cs="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cs="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cs="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168" w15:restartNumberingAfterBreak="0">
    <w:nsid w:val="2DFF5401"/>
    <w:multiLevelType w:val="hybridMultilevel"/>
    <w:tmpl w:val="030E87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3C7158"/>
    <w:multiLevelType w:val="hybridMultilevel"/>
    <w:tmpl w:val="FD1A63A4"/>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0" w15:restartNumberingAfterBreak="0">
    <w:nsid w:val="2E982F0F"/>
    <w:multiLevelType w:val="hybridMultilevel"/>
    <w:tmpl w:val="984AB79E"/>
    <w:lvl w:ilvl="0" w:tplc="AA9EF048">
      <w:start w:val="1"/>
      <w:numFmt w:val="lowerRoman"/>
      <w:pStyle w:val="Stylecap3"/>
      <w:lvlText w:val="%1."/>
      <w:lvlJc w:val="right"/>
      <w:pPr>
        <w:ind w:left="3240" w:hanging="360"/>
      </w:pPr>
      <w:rPr>
        <w:rFonts w:ascii="Times New Roman" w:hAnsi="Times New Roman" w:hint="default"/>
        <w:b w:val="0"/>
        <w:bCs w:val="0"/>
        <w:sz w:val="24"/>
      </w:r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71" w15:restartNumberingAfterBreak="0">
    <w:nsid w:val="2EF11F0D"/>
    <w:multiLevelType w:val="hybridMultilevel"/>
    <w:tmpl w:val="C5DC3DA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2" w15:restartNumberingAfterBreak="0">
    <w:nsid w:val="2F417A91"/>
    <w:multiLevelType w:val="hybridMultilevel"/>
    <w:tmpl w:val="9C18F4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FB44C99"/>
    <w:multiLevelType w:val="hybridMultilevel"/>
    <w:tmpl w:val="80FA7EC8"/>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4" w15:restartNumberingAfterBreak="0">
    <w:nsid w:val="2FEC3E9C"/>
    <w:multiLevelType w:val="hybridMultilevel"/>
    <w:tmpl w:val="4ECC4402"/>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75" w15:restartNumberingAfterBreak="0">
    <w:nsid w:val="30305989"/>
    <w:multiLevelType w:val="hybridMultilevel"/>
    <w:tmpl w:val="2BF812BA"/>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6" w15:restartNumberingAfterBreak="0">
    <w:nsid w:val="30D05414"/>
    <w:multiLevelType w:val="hybridMultilevel"/>
    <w:tmpl w:val="7486D258"/>
    <w:lvl w:ilvl="0" w:tplc="04090005">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77" w15:restartNumberingAfterBreak="0">
    <w:nsid w:val="313036DC"/>
    <w:multiLevelType w:val="hybridMultilevel"/>
    <w:tmpl w:val="900A68DC"/>
    <w:lvl w:ilvl="0" w:tplc="04090005">
      <w:start w:val="1"/>
      <w:numFmt w:val="bullet"/>
      <w:lvlText w:val=""/>
      <w:lvlJc w:val="left"/>
      <w:pPr>
        <w:ind w:left="1620" w:hanging="360"/>
      </w:pPr>
      <w:rPr>
        <w:rFonts w:ascii="Wingdings" w:hAnsi="Wingdings"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178" w15:restartNumberingAfterBreak="0">
    <w:nsid w:val="31442C56"/>
    <w:multiLevelType w:val="hybridMultilevel"/>
    <w:tmpl w:val="D60656A6"/>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3188691B"/>
    <w:multiLevelType w:val="hybridMultilevel"/>
    <w:tmpl w:val="D60656A6"/>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1CE79F0"/>
    <w:multiLevelType w:val="hybridMultilevel"/>
    <w:tmpl w:val="78306556"/>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1" w15:restartNumberingAfterBreak="0">
    <w:nsid w:val="31E44558"/>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215028A"/>
    <w:multiLevelType w:val="hybridMultilevel"/>
    <w:tmpl w:val="2F846BCA"/>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83" w15:restartNumberingAfterBreak="0">
    <w:nsid w:val="32407140"/>
    <w:multiLevelType w:val="hybridMultilevel"/>
    <w:tmpl w:val="D536F3E2"/>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4" w15:restartNumberingAfterBreak="0">
    <w:nsid w:val="32616424"/>
    <w:multiLevelType w:val="hybridMultilevel"/>
    <w:tmpl w:val="0F9C2254"/>
    <w:lvl w:ilvl="0" w:tplc="0409000B">
      <w:start w:val="1"/>
      <w:numFmt w:val="bullet"/>
      <w:lvlText w:val=""/>
      <w:lvlJc w:val="left"/>
      <w:pPr>
        <w:ind w:left="3402" w:hanging="360"/>
      </w:pPr>
      <w:rPr>
        <w:rFonts w:ascii="Wingdings" w:hAnsi="Wingdings" w:hint="default"/>
      </w:rPr>
    </w:lvl>
    <w:lvl w:ilvl="1" w:tplc="04090003" w:tentative="1">
      <w:start w:val="1"/>
      <w:numFmt w:val="bullet"/>
      <w:lvlText w:val="o"/>
      <w:lvlJc w:val="left"/>
      <w:pPr>
        <w:ind w:left="4122" w:hanging="360"/>
      </w:pPr>
      <w:rPr>
        <w:rFonts w:ascii="Courier New" w:hAnsi="Courier New" w:cs="Courier New" w:hint="default"/>
      </w:rPr>
    </w:lvl>
    <w:lvl w:ilvl="2" w:tplc="04090005" w:tentative="1">
      <w:start w:val="1"/>
      <w:numFmt w:val="bullet"/>
      <w:lvlText w:val=""/>
      <w:lvlJc w:val="left"/>
      <w:pPr>
        <w:ind w:left="4842" w:hanging="360"/>
      </w:pPr>
      <w:rPr>
        <w:rFonts w:ascii="Wingdings" w:hAnsi="Wingdings" w:hint="default"/>
      </w:rPr>
    </w:lvl>
    <w:lvl w:ilvl="3" w:tplc="04090001" w:tentative="1">
      <w:start w:val="1"/>
      <w:numFmt w:val="bullet"/>
      <w:lvlText w:val=""/>
      <w:lvlJc w:val="left"/>
      <w:pPr>
        <w:ind w:left="5562" w:hanging="360"/>
      </w:pPr>
      <w:rPr>
        <w:rFonts w:ascii="Symbol" w:hAnsi="Symbol" w:hint="default"/>
      </w:rPr>
    </w:lvl>
    <w:lvl w:ilvl="4" w:tplc="04090003" w:tentative="1">
      <w:start w:val="1"/>
      <w:numFmt w:val="bullet"/>
      <w:lvlText w:val="o"/>
      <w:lvlJc w:val="left"/>
      <w:pPr>
        <w:ind w:left="6282" w:hanging="360"/>
      </w:pPr>
      <w:rPr>
        <w:rFonts w:ascii="Courier New" w:hAnsi="Courier New" w:cs="Courier New" w:hint="default"/>
      </w:rPr>
    </w:lvl>
    <w:lvl w:ilvl="5" w:tplc="04090005" w:tentative="1">
      <w:start w:val="1"/>
      <w:numFmt w:val="bullet"/>
      <w:lvlText w:val=""/>
      <w:lvlJc w:val="left"/>
      <w:pPr>
        <w:ind w:left="7002" w:hanging="360"/>
      </w:pPr>
      <w:rPr>
        <w:rFonts w:ascii="Wingdings" w:hAnsi="Wingdings" w:hint="default"/>
      </w:rPr>
    </w:lvl>
    <w:lvl w:ilvl="6" w:tplc="04090001" w:tentative="1">
      <w:start w:val="1"/>
      <w:numFmt w:val="bullet"/>
      <w:lvlText w:val=""/>
      <w:lvlJc w:val="left"/>
      <w:pPr>
        <w:ind w:left="7722" w:hanging="360"/>
      </w:pPr>
      <w:rPr>
        <w:rFonts w:ascii="Symbol" w:hAnsi="Symbol" w:hint="default"/>
      </w:rPr>
    </w:lvl>
    <w:lvl w:ilvl="7" w:tplc="04090003" w:tentative="1">
      <w:start w:val="1"/>
      <w:numFmt w:val="bullet"/>
      <w:lvlText w:val="o"/>
      <w:lvlJc w:val="left"/>
      <w:pPr>
        <w:ind w:left="8442" w:hanging="360"/>
      </w:pPr>
      <w:rPr>
        <w:rFonts w:ascii="Courier New" w:hAnsi="Courier New" w:cs="Courier New" w:hint="default"/>
      </w:rPr>
    </w:lvl>
    <w:lvl w:ilvl="8" w:tplc="04090005" w:tentative="1">
      <w:start w:val="1"/>
      <w:numFmt w:val="bullet"/>
      <w:lvlText w:val=""/>
      <w:lvlJc w:val="left"/>
      <w:pPr>
        <w:ind w:left="9162" w:hanging="360"/>
      </w:pPr>
      <w:rPr>
        <w:rFonts w:ascii="Wingdings" w:hAnsi="Wingdings" w:hint="default"/>
      </w:rPr>
    </w:lvl>
  </w:abstractNum>
  <w:abstractNum w:abstractNumId="185" w15:restartNumberingAfterBreak="0">
    <w:nsid w:val="32B6373A"/>
    <w:multiLevelType w:val="hybridMultilevel"/>
    <w:tmpl w:val="E662DD7A"/>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6" w15:restartNumberingAfterBreak="0">
    <w:nsid w:val="32F472BB"/>
    <w:multiLevelType w:val="hybridMultilevel"/>
    <w:tmpl w:val="74AEA1B6"/>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87" w15:restartNumberingAfterBreak="0">
    <w:nsid w:val="331B47B2"/>
    <w:multiLevelType w:val="hybridMultilevel"/>
    <w:tmpl w:val="D030715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33590A7B"/>
    <w:multiLevelType w:val="hybridMultilevel"/>
    <w:tmpl w:val="892A8FE4"/>
    <w:lvl w:ilvl="0" w:tplc="04090003">
      <w:start w:val="1"/>
      <w:numFmt w:val="bullet"/>
      <w:lvlText w:val="o"/>
      <w:lvlJc w:val="left"/>
      <w:pPr>
        <w:ind w:left="4122" w:hanging="360"/>
      </w:pPr>
      <w:rPr>
        <w:rFonts w:ascii="Courier New" w:hAnsi="Courier New" w:cs="Courier New" w:hint="default"/>
      </w:rPr>
    </w:lvl>
    <w:lvl w:ilvl="1" w:tplc="04090003" w:tentative="1">
      <w:start w:val="1"/>
      <w:numFmt w:val="bullet"/>
      <w:lvlText w:val="o"/>
      <w:lvlJc w:val="left"/>
      <w:pPr>
        <w:ind w:left="4842" w:hanging="360"/>
      </w:pPr>
      <w:rPr>
        <w:rFonts w:ascii="Courier New" w:hAnsi="Courier New" w:cs="Courier New" w:hint="default"/>
      </w:rPr>
    </w:lvl>
    <w:lvl w:ilvl="2" w:tplc="04090005" w:tentative="1">
      <w:start w:val="1"/>
      <w:numFmt w:val="bullet"/>
      <w:lvlText w:val=""/>
      <w:lvlJc w:val="left"/>
      <w:pPr>
        <w:ind w:left="5562" w:hanging="360"/>
      </w:pPr>
      <w:rPr>
        <w:rFonts w:ascii="Wingdings" w:hAnsi="Wingdings" w:hint="default"/>
      </w:rPr>
    </w:lvl>
    <w:lvl w:ilvl="3" w:tplc="04090001" w:tentative="1">
      <w:start w:val="1"/>
      <w:numFmt w:val="bullet"/>
      <w:lvlText w:val=""/>
      <w:lvlJc w:val="left"/>
      <w:pPr>
        <w:ind w:left="6282" w:hanging="360"/>
      </w:pPr>
      <w:rPr>
        <w:rFonts w:ascii="Symbol" w:hAnsi="Symbol" w:hint="default"/>
      </w:rPr>
    </w:lvl>
    <w:lvl w:ilvl="4" w:tplc="04090003" w:tentative="1">
      <w:start w:val="1"/>
      <w:numFmt w:val="bullet"/>
      <w:lvlText w:val="o"/>
      <w:lvlJc w:val="left"/>
      <w:pPr>
        <w:ind w:left="7002" w:hanging="360"/>
      </w:pPr>
      <w:rPr>
        <w:rFonts w:ascii="Courier New" w:hAnsi="Courier New" w:cs="Courier New" w:hint="default"/>
      </w:rPr>
    </w:lvl>
    <w:lvl w:ilvl="5" w:tplc="04090005" w:tentative="1">
      <w:start w:val="1"/>
      <w:numFmt w:val="bullet"/>
      <w:lvlText w:val=""/>
      <w:lvlJc w:val="left"/>
      <w:pPr>
        <w:ind w:left="7722" w:hanging="360"/>
      </w:pPr>
      <w:rPr>
        <w:rFonts w:ascii="Wingdings" w:hAnsi="Wingdings" w:hint="default"/>
      </w:rPr>
    </w:lvl>
    <w:lvl w:ilvl="6" w:tplc="04090001" w:tentative="1">
      <w:start w:val="1"/>
      <w:numFmt w:val="bullet"/>
      <w:lvlText w:val=""/>
      <w:lvlJc w:val="left"/>
      <w:pPr>
        <w:ind w:left="8442" w:hanging="360"/>
      </w:pPr>
      <w:rPr>
        <w:rFonts w:ascii="Symbol" w:hAnsi="Symbol" w:hint="default"/>
      </w:rPr>
    </w:lvl>
    <w:lvl w:ilvl="7" w:tplc="04090003" w:tentative="1">
      <w:start w:val="1"/>
      <w:numFmt w:val="bullet"/>
      <w:lvlText w:val="o"/>
      <w:lvlJc w:val="left"/>
      <w:pPr>
        <w:ind w:left="9162" w:hanging="360"/>
      </w:pPr>
      <w:rPr>
        <w:rFonts w:ascii="Courier New" w:hAnsi="Courier New" w:cs="Courier New" w:hint="default"/>
      </w:rPr>
    </w:lvl>
    <w:lvl w:ilvl="8" w:tplc="04090005" w:tentative="1">
      <w:start w:val="1"/>
      <w:numFmt w:val="bullet"/>
      <w:lvlText w:val=""/>
      <w:lvlJc w:val="left"/>
      <w:pPr>
        <w:ind w:left="9882" w:hanging="360"/>
      </w:pPr>
      <w:rPr>
        <w:rFonts w:ascii="Wingdings" w:hAnsi="Wingdings" w:hint="default"/>
      </w:rPr>
    </w:lvl>
  </w:abstractNum>
  <w:abstractNum w:abstractNumId="189" w15:restartNumberingAfterBreak="0">
    <w:nsid w:val="335D3A79"/>
    <w:multiLevelType w:val="hybridMultilevel"/>
    <w:tmpl w:val="D7FEE048"/>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90" w15:restartNumberingAfterBreak="0">
    <w:nsid w:val="336B4D3A"/>
    <w:multiLevelType w:val="hybridMultilevel"/>
    <w:tmpl w:val="EA602B8A"/>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1" w15:restartNumberingAfterBreak="0">
    <w:nsid w:val="338B0A55"/>
    <w:multiLevelType w:val="hybridMultilevel"/>
    <w:tmpl w:val="1CF8D0FC"/>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192" w15:restartNumberingAfterBreak="0">
    <w:nsid w:val="33C07D8E"/>
    <w:multiLevelType w:val="hybridMultilevel"/>
    <w:tmpl w:val="22768EA8"/>
    <w:lvl w:ilvl="0" w:tplc="67FC9E82">
      <w:start w:val="1"/>
      <w:numFmt w:val="lowerRoman"/>
      <w:lvlText w:val="%1."/>
      <w:lvlJc w:val="right"/>
      <w:pPr>
        <w:ind w:left="3243" w:hanging="360"/>
      </w:pPr>
      <w:rPr>
        <w:rFonts w:ascii="Times New Roman" w:hAnsi="Times New Roman" w:hint="default"/>
        <w:b w:val="0"/>
        <w:bCs w:val="0"/>
        <w:sz w:val="24"/>
      </w:rPr>
    </w:lvl>
    <w:lvl w:ilvl="1" w:tplc="04090019" w:tentative="1">
      <w:start w:val="1"/>
      <w:numFmt w:val="lowerLetter"/>
      <w:lvlText w:val="%2."/>
      <w:lvlJc w:val="left"/>
      <w:pPr>
        <w:ind w:left="3963" w:hanging="360"/>
      </w:pPr>
    </w:lvl>
    <w:lvl w:ilvl="2" w:tplc="0409001B" w:tentative="1">
      <w:start w:val="1"/>
      <w:numFmt w:val="lowerRoman"/>
      <w:lvlText w:val="%3."/>
      <w:lvlJc w:val="right"/>
      <w:pPr>
        <w:ind w:left="4683" w:hanging="180"/>
      </w:pPr>
    </w:lvl>
    <w:lvl w:ilvl="3" w:tplc="0409000F" w:tentative="1">
      <w:start w:val="1"/>
      <w:numFmt w:val="decimal"/>
      <w:lvlText w:val="%4."/>
      <w:lvlJc w:val="left"/>
      <w:pPr>
        <w:ind w:left="5403" w:hanging="360"/>
      </w:pPr>
    </w:lvl>
    <w:lvl w:ilvl="4" w:tplc="04090019" w:tentative="1">
      <w:start w:val="1"/>
      <w:numFmt w:val="lowerLetter"/>
      <w:lvlText w:val="%5."/>
      <w:lvlJc w:val="left"/>
      <w:pPr>
        <w:ind w:left="6123" w:hanging="360"/>
      </w:pPr>
    </w:lvl>
    <w:lvl w:ilvl="5" w:tplc="0409001B" w:tentative="1">
      <w:start w:val="1"/>
      <w:numFmt w:val="lowerRoman"/>
      <w:lvlText w:val="%6."/>
      <w:lvlJc w:val="right"/>
      <w:pPr>
        <w:ind w:left="6843" w:hanging="180"/>
      </w:pPr>
    </w:lvl>
    <w:lvl w:ilvl="6" w:tplc="0409000F" w:tentative="1">
      <w:start w:val="1"/>
      <w:numFmt w:val="decimal"/>
      <w:lvlText w:val="%7."/>
      <w:lvlJc w:val="left"/>
      <w:pPr>
        <w:ind w:left="7563" w:hanging="360"/>
      </w:pPr>
    </w:lvl>
    <w:lvl w:ilvl="7" w:tplc="04090019" w:tentative="1">
      <w:start w:val="1"/>
      <w:numFmt w:val="lowerLetter"/>
      <w:lvlText w:val="%8."/>
      <w:lvlJc w:val="left"/>
      <w:pPr>
        <w:ind w:left="8283" w:hanging="360"/>
      </w:pPr>
    </w:lvl>
    <w:lvl w:ilvl="8" w:tplc="0409001B" w:tentative="1">
      <w:start w:val="1"/>
      <w:numFmt w:val="lowerRoman"/>
      <w:lvlText w:val="%9."/>
      <w:lvlJc w:val="right"/>
      <w:pPr>
        <w:ind w:left="9003" w:hanging="180"/>
      </w:pPr>
    </w:lvl>
  </w:abstractNum>
  <w:abstractNum w:abstractNumId="193" w15:restartNumberingAfterBreak="0">
    <w:nsid w:val="33D81C78"/>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34641486"/>
    <w:multiLevelType w:val="hybridMultilevel"/>
    <w:tmpl w:val="21DAF6A4"/>
    <w:lvl w:ilvl="0" w:tplc="0409000D">
      <w:start w:val="1"/>
      <w:numFmt w:val="bullet"/>
      <w:lvlText w:val=""/>
      <w:lvlJc w:val="left"/>
      <w:pPr>
        <w:ind w:left="3555" w:hanging="360"/>
      </w:pPr>
      <w:rPr>
        <w:rFonts w:ascii="Wingdings" w:hAnsi="Wingdings" w:hint="default"/>
      </w:rPr>
    </w:lvl>
    <w:lvl w:ilvl="1" w:tplc="04090003" w:tentative="1">
      <w:start w:val="1"/>
      <w:numFmt w:val="bullet"/>
      <w:lvlText w:val="o"/>
      <w:lvlJc w:val="left"/>
      <w:pPr>
        <w:ind w:left="4275" w:hanging="360"/>
      </w:pPr>
      <w:rPr>
        <w:rFonts w:ascii="Courier New" w:hAnsi="Courier New" w:cs="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cs="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cs="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195" w15:restartNumberingAfterBreak="0">
    <w:nsid w:val="3503757B"/>
    <w:multiLevelType w:val="hybridMultilevel"/>
    <w:tmpl w:val="7ED07262"/>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6" w15:restartNumberingAfterBreak="0">
    <w:nsid w:val="35343848"/>
    <w:multiLevelType w:val="hybridMultilevel"/>
    <w:tmpl w:val="BA222C1C"/>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7" w15:restartNumberingAfterBreak="0">
    <w:nsid w:val="35414D40"/>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357D363D"/>
    <w:multiLevelType w:val="hybridMultilevel"/>
    <w:tmpl w:val="34C27C8A"/>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35884F2F"/>
    <w:multiLevelType w:val="hybridMultilevel"/>
    <w:tmpl w:val="E766EE84"/>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0" w15:restartNumberingAfterBreak="0">
    <w:nsid w:val="35F82805"/>
    <w:multiLevelType w:val="hybridMultilevel"/>
    <w:tmpl w:val="0D1088D6"/>
    <w:lvl w:ilvl="0" w:tplc="04090005">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01" w15:restartNumberingAfterBreak="0">
    <w:nsid w:val="36354C47"/>
    <w:multiLevelType w:val="hybridMultilevel"/>
    <w:tmpl w:val="0052A4F8"/>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02" w15:restartNumberingAfterBreak="0">
    <w:nsid w:val="36F80B88"/>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03" w15:restartNumberingAfterBreak="0">
    <w:nsid w:val="37207918"/>
    <w:multiLevelType w:val="hybridMultilevel"/>
    <w:tmpl w:val="D3AE5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76553C5"/>
    <w:multiLevelType w:val="hybridMultilevel"/>
    <w:tmpl w:val="D408BBEA"/>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05" w15:restartNumberingAfterBreak="0">
    <w:nsid w:val="37712D9A"/>
    <w:multiLevelType w:val="hybridMultilevel"/>
    <w:tmpl w:val="5B565C0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6" w15:restartNumberingAfterBreak="0">
    <w:nsid w:val="38025C3D"/>
    <w:multiLevelType w:val="hybridMultilevel"/>
    <w:tmpl w:val="CB38E058"/>
    <w:lvl w:ilvl="0" w:tplc="04090003">
      <w:start w:val="1"/>
      <w:numFmt w:val="bullet"/>
      <w:lvlText w:val="o"/>
      <w:lvlJc w:val="left"/>
      <w:pPr>
        <w:ind w:left="4831" w:hanging="360"/>
      </w:pPr>
      <w:rPr>
        <w:rFonts w:ascii="Courier New" w:hAnsi="Courier New" w:cs="Courier New"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207" w15:restartNumberingAfterBreak="0">
    <w:nsid w:val="38B7765A"/>
    <w:multiLevelType w:val="hybridMultilevel"/>
    <w:tmpl w:val="3BC8C7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97443FA"/>
    <w:multiLevelType w:val="hybridMultilevel"/>
    <w:tmpl w:val="0052A4F8"/>
    <w:lvl w:ilvl="0" w:tplc="67FC9E82">
      <w:start w:val="1"/>
      <w:numFmt w:val="lowerRoman"/>
      <w:lvlText w:val="%1."/>
      <w:lvlJc w:val="right"/>
      <w:pPr>
        <w:ind w:left="1620" w:hanging="360"/>
      </w:pPr>
      <w:rPr>
        <w:rFonts w:ascii="Times New Roman" w:hAnsi="Times New Roman" w:hint="default"/>
        <w:b w:val="0"/>
        <w:bCs w:val="0"/>
        <w:sz w:val="24"/>
      </w:r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9" w15:restartNumberingAfterBreak="0">
    <w:nsid w:val="39FB1B20"/>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3A6917BA"/>
    <w:multiLevelType w:val="hybridMultilevel"/>
    <w:tmpl w:val="DBE8D32C"/>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1" w15:restartNumberingAfterBreak="0">
    <w:nsid w:val="3A854B54"/>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12"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13" w15:restartNumberingAfterBreak="0">
    <w:nsid w:val="3B7B27DB"/>
    <w:multiLevelType w:val="hybridMultilevel"/>
    <w:tmpl w:val="6C3E043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4" w15:restartNumberingAfterBreak="0">
    <w:nsid w:val="3BD47E2C"/>
    <w:multiLevelType w:val="hybridMultilevel"/>
    <w:tmpl w:val="76FC3EDA"/>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5" w15:restartNumberingAfterBreak="0">
    <w:nsid w:val="3BFB4457"/>
    <w:multiLevelType w:val="hybridMultilevel"/>
    <w:tmpl w:val="EDA8D19C"/>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6" w15:restartNumberingAfterBreak="0">
    <w:nsid w:val="3C374698"/>
    <w:multiLevelType w:val="hybridMultilevel"/>
    <w:tmpl w:val="D60656A6"/>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3C98564F"/>
    <w:multiLevelType w:val="hybridMultilevel"/>
    <w:tmpl w:val="CF20A01A"/>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8" w15:restartNumberingAfterBreak="0">
    <w:nsid w:val="3CE84B88"/>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3D011D23"/>
    <w:multiLevelType w:val="hybridMultilevel"/>
    <w:tmpl w:val="D7C2D8D6"/>
    <w:lvl w:ilvl="0" w:tplc="0409000D">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20" w15:restartNumberingAfterBreak="0">
    <w:nsid w:val="3D244EB3"/>
    <w:multiLevelType w:val="hybridMultilevel"/>
    <w:tmpl w:val="BA20F2E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1"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22" w15:restartNumberingAfterBreak="0">
    <w:nsid w:val="3D634DE4"/>
    <w:multiLevelType w:val="hybridMultilevel"/>
    <w:tmpl w:val="B56C746A"/>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3" w15:restartNumberingAfterBreak="0">
    <w:nsid w:val="3DF51A87"/>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3E3E0C02"/>
    <w:multiLevelType w:val="hybridMultilevel"/>
    <w:tmpl w:val="C20CC7DC"/>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25" w15:restartNumberingAfterBreak="0">
    <w:nsid w:val="3E5B5C48"/>
    <w:multiLevelType w:val="hybridMultilevel"/>
    <w:tmpl w:val="00CAADC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6" w15:restartNumberingAfterBreak="0">
    <w:nsid w:val="3E7433F8"/>
    <w:multiLevelType w:val="hybridMultilevel"/>
    <w:tmpl w:val="FD2C05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EAB63C6"/>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28" w15:restartNumberingAfterBreak="0">
    <w:nsid w:val="3EC678D4"/>
    <w:multiLevelType w:val="hybridMultilevel"/>
    <w:tmpl w:val="53B2491C"/>
    <w:lvl w:ilvl="0" w:tplc="04090003">
      <w:start w:val="1"/>
      <w:numFmt w:val="bullet"/>
      <w:lvlText w:val="o"/>
      <w:lvlJc w:val="left"/>
      <w:pPr>
        <w:ind w:left="2268" w:hanging="360"/>
      </w:pPr>
      <w:rPr>
        <w:rFonts w:ascii="Courier New" w:hAnsi="Courier New" w:cs="Courier New" w:hint="default"/>
      </w:rPr>
    </w:lvl>
    <w:lvl w:ilvl="1" w:tplc="04090003" w:tentative="1">
      <w:start w:val="1"/>
      <w:numFmt w:val="bullet"/>
      <w:lvlText w:val="o"/>
      <w:lvlJc w:val="left"/>
      <w:pPr>
        <w:ind w:left="2988" w:hanging="360"/>
      </w:pPr>
      <w:rPr>
        <w:rFonts w:ascii="Courier New" w:hAnsi="Courier New" w:cs="Courier New" w:hint="default"/>
      </w:rPr>
    </w:lvl>
    <w:lvl w:ilvl="2" w:tplc="04090005" w:tentative="1">
      <w:start w:val="1"/>
      <w:numFmt w:val="bullet"/>
      <w:lvlText w:val=""/>
      <w:lvlJc w:val="left"/>
      <w:pPr>
        <w:ind w:left="3708" w:hanging="360"/>
      </w:pPr>
      <w:rPr>
        <w:rFonts w:ascii="Wingdings" w:hAnsi="Wingdings" w:hint="default"/>
      </w:rPr>
    </w:lvl>
    <w:lvl w:ilvl="3" w:tplc="04090001" w:tentative="1">
      <w:start w:val="1"/>
      <w:numFmt w:val="bullet"/>
      <w:lvlText w:val=""/>
      <w:lvlJc w:val="left"/>
      <w:pPr>
        <w:ind w:left="4428" w:hanging="360"/>
      </w:pPr>
      <w:rPr>
        <w:rFonts w:ascii="Symbol" w:hAnsi="Symbol" w:hint="default"/>
      </w:rPr>
    </w:lvl>
    <w:lvl w:ilvl="4" w:tplc="04090003" w:tentative="1">
      <w:start w:val="1"/>
      <w:numFmt w:val="bullet"/>
      <w:lvlText w:val="o"/>
      <w:lvlJc w:val="left"/>
      <w:pPr>
        <w:ind w:left="5148" w:hanging="360"/>
      </w:pPr>
      <w:rPr>
        <w:rFonts w:ascii="Courier New" w:hAnsi="Courier New" w:cs="Courier New" w:hint="default"/>
      </w:rPr>
    </w:lvl>
    <w:lvl w:ilvl="5" w:tplc="04090005" w:tentative="1">
      <w:start w:val="1"/>
      <w:numFmt w:val="bullet"/>
      <w:lvlText w:val=""/>
      <w:lvlJc w:val="left"/>
      <w:pPr>
        <w:ind w:left="5868" w:hanging="360"/>
      </w:pPr>
      <w:rPr>
        <w:rFonts w:ascii="Wingdings" w:hAnsi="Wingdings" w:hint="default"/>
      </w:rPr>
    </w:lvl>
    <w:lvl w:ilvl="6" w:tplc="04090001" w:tentative="1">
      <w:start w:val="1"/>
      <w:numFmt w:val="bullet"/>
      <w:lvlText w:val=""/>
      <w:lvlJc w:val="left"/>
      <w:pPr>
        <w:ind w:left="6588" w:hanging="360"/>
      </w:pPr>
      <w:rPr>
        <w:rFonts w:ascii="Symbol" w:hAnsi="Symbol" w:hint="default"/>
      </w:rPr>
    </w:lvl>
    <w:lvl w:ilvl="7" w:tplc="04090003" w:tentative="1">
      <w:start w:val="1"/>
      <w:numFmt w:val="bullet"/>
      <w:lvlText w:val="o"/>
      <w:lvlJc w:val="left"/>
      <w:pPr>
        <w:ind w:left="7308" w:hanging="360"/>
      </w:pPr>
      <w:rPr>
        <w:rFonts w:ascii="Courier New" w:hAnsi="Courier New" w:cs="Courier New" w:hint="default"/>
      </w:rPr>
    </w:lvl>
    <w:lvl w:ilvl="8" w:tplc="04090005" w:tentative="1">
      <w:start w:val="1"/>
      <w:numFmt w:val="bullet"/>
      <w:lvlText w:val=""/>
      <w:lvlJc w:val="left"/>
      <w:pPr>
        <w:ind w:left="8028" w:hanging="360"/>
      </w:pPr>
      <w:rPr>
        <w:rFonts w:ascii="Wingdings" w:hAnsi="Wingdings" w:hint="default"/>
      </w:rPr>
    </w:lvl>
  </w:abstractNum>
  <w:abstractNum w:abstractNumId="229" w15:restartNumberingAfterBreak="0">
    <w:nsid w:val="3ED23E97"/>
    <w:multiLevelType w:val="hybridMultilevel"/>
    <w:tmpl w:val="E5881AD8"/>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30" w15:restartNumberingAfterBreak="0">
    <w:nsid w:val="3F0E2D69"/>
    <w:multiLevelType w:val="hybridMultilevel"/>
    <w:tmpl w:val="BF408E9A"/>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31" w15:restartNumberingAfterBreak="0">
    <w:nsid w:val="3F462713"/>
    <w:multiLevelType w:val="hybridMultilevel"/>
    <w:tmpl w:val="5A70F30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2" w15:restartNumberingAfterBreak="0">
    <w:nsid w:val="3FBC44CF"/>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33" w15:restartNumberingAfterBreak="0">
    <w:nsid w:val="3FE16436"/>
    <w:multiLevelType w:val="hybridMultilevel"/>
    <w:tmpl w:val="919A4FF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4" w15:restartNumberingAfterBreak="0">
    <w:nsid w:val="407D3F64"/>
    <w:multiLevelType w:val="hybridMultilevel"/>
    <w:tmpl w:val="50B80DE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5" w15:restartNumberingAfterBreak="0">
    <w:nsid w:val="40AA776F"/>
    <w:multiLevelType w:val="hybridMultilevel"/>
    <w:tmpl w:val="A0C4EAB4"/>
    <w:lvl w:ilvl="0" w:tplc="0409000D">
      <w:start w:val="1"/>
      <w:numFmt w:val="bullet"/>
      <w:lvlText w:val=""/>
      <w:lvlJc w:val="left"/>
      <w:pPr>
        <w:ind w:left="3960" w:hanging="360"/>
      </w:pPr>
      <w:rPr>
        <w:rFonts w:ascii="Wingdings" w:hAnsi="Wingdings" w:hint="default"/>
      </w:rPr>
    </w:lvl>
    <w:lvl w:ilvl="1" w:tplc="FFFFFFFF" w:tentative="1">
      <w:start w:val="1"/>
      <w:numFmt w:val="bullet"/>
      <w:lvlText w:val="o"/>
      <w:lvlJc w:val="left"/>
      <w:pPr>
        <w:ind w:left="4680" w:hanging="360"/>
      </w:pPr>
      <w:rPr>
        <w:rFonts w:ascii="Courier New" w:hAnsi="Courier New" w:cs="Courier New" w:hint="default"/>
      </w:rPr>
    </w:lvl>
    <w:lvl w:ilvl="2" w:tplc="FFFFFFFF" w:tentative="1">
      <w:start w:val="1"/>
      <w:numFmt w:val="bullet"/>
      <w:lvlText w:val=""/>
      <w:lvlJc w:val="left"/>
      <w:pPr>
        <w:ind w:left="5400" w:hanging="360"/>
      </w:pPr>
      <w:rPr>
        <w:rFonts w:ascii="Wingdings" w:hAnsi="Wingdings" w:hint="default"/>
      </w:rPr>
    </w:lvl>
    <w:lvl w:ilvl="3" w:tplc="FFFFFFFF" w:tentative="1">
      <w:start w:val="1"/>
      <w:numFmt w:val="bullet"/>
      <w:lvlText w:val=""/>
      <w:lvlJc w:val="left"/>
      <w:pPr>
        <w:ind w:left="6120" w:hanging="360"/>
      </w:pPr>
      <w:rPr>
        <w:rFonts w:ascii="Symbol" w:hAnsi="Symbol" w:hint="default"/>
      </w:rPr>
    </w:lvl>
    <w:lvl w:ilvl="4" w:tplc="FFFFFFFF" w:tentative="1">
      <w:start w:val="1"/>
      <w:numFmt w:val="bullet"/>
      <w:lvlText w:val="o"/>
      <w:lvlJc w:val="left"/>
      <w:pPr>
        <w:ind w:left="6840" w:hanging="360"/>
      </w:pPr>
      <w:rPr>
        <w:rFonts w:ascii="Courier New" w:hAnsi="Courier New" w:cs="Courier New" w:hint="default"/>
      </w:rPr>
    </w:lvl>
    <w:lvl w:ilvl="5" w:tplc="FFFFFFFF" w:tentative="1">
      <w:start w:val="1"/>
      <w:numFmt w:val="bullet"/>
      <w:lvlText w:val=""/>
      <w:lvlJc w:val="left"/>
      <w:pPr>
        <w:ind w:left="7560" w:hanging="360"/>
      </w:pPr>
      <w:rPr>
        <w:rFonts w:ascii="Wingdings" w:hAnsi="Wingdings" w:hint="default"/>
      </w:rPr>
    </w:lvl>
    <w:lvl w:ilvl="6" w:tplc="FFFFFFFF" w:tentative="1">
      <w:start w:val="1"/>
      <w:numFmt w:val="bullet"/>
      <w:lvlText w:val=""/>
      <w:lvlJc w:val="left"/>
      <w:pPr>
        <w:ind w:left="8280" w:hanging="360"/>
      </w:pPr>
      <w:rPr>
        <w:rFonts w:ascii="Symbol" w:hAnsi="Symbol" w:hint="default"/>
      </w:rPr>
    </w:lvl>
    <w:lvl w:ilvl="7" w:tplc="FFFFFFFF" w:tentative="1">
      <w:start w:val="1"/>
      <w:numFmt w:val="bullet"/>
      <w:lvlText w:val="o"/>
      <w:lvlJc w:val="left"/>
      <w:pPr>
        <w:ind w:left="9000" w:hanging="360"/>
      </w:pPr>
      <w:rPr>
        <w:rFonts w:ascii="Courier New" w:hAnsi="Courier New" w:cs="Courier New" w:hint="default"/>
      </w:rPr>
    </w:lvl>
    <w:lvl w:ilvl="8" w:tplc="FFFFFFFF" w:tentative="1">
      <w:start w:val="1"/>
      <w:numFmt w:val="bullet"/>
      <w:lvlText w:val=""/>
      <w:lvlJc w:val="left"/>
      <w:pPr>
        <w:ind w:left="9720" w:hanging="360"/>
      </w:pPr>
      <w:rPr>
        <w:rFonts w:ascii="Wingdings" w:hAnsi="Wingdings" w:hint="default"/>
      </w:rPr>
    </w:lvl>
  </w:abstractNum>
  <w:abstractNum w:abstractNumId="236" w15:restartNumberingAfterBreak="0">
    <w:nsid w:val="40AF4C8E"/>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411E54A8"/>
    <w:multiLevelType w:val="hybridMultilevel"/>
    <w:tmpl w:val="09405F06"/>
    <w:lvl w:ilvl="0" w:tplc="04090003">
      <w:start w:val="1"/>
      <w:numFmt w:val="bullet"/>
      <w:lvlText w:val="o"/>
      <w:lvlJc w:val="left"/>
      <w:pPr>
        <w:ind w:left="3195" w:hanging="360"/>
      </w:pPr>
      <w:rPr>
        <w:rFonts w:ascii="Courier New" w:hAnsi="Courier New" w:cs="Courier New"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38" w15:restartNumberingAfterBreak="0">
    <w:nsid w:val="411E6A6C"/>
    <w:multiLevelType w:val="hybridMultilevel"/>
    <w:tmpl w:val="160E6804"/>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9" w15:restartNumberingAfterBreak="0">
    <w:nsid w:val="414A084F"/>
    <w:multiLevelType w:val="hybridMultilevel"/>
    <w:tmpl w:val="DC4A9AE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0" w15:restartNumberingAfterBreak="0">
    <w:nsid w:val="4157673A"/>
    <w:multiLevelType w:val="hybridMultilevel"/>
    <w:tmpl w:val="E292A1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16156AA"/>
    <w:multiLevelType w:val="hybridMultilevel"/>
    <w:tmpl w:val="FF10C1A8"/>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42" w15:restartNumberingAfterBreak="0">
    <w:nsid w:val="41A22E31"/>
    <w:multiLevelType w:val="hybridMultilevel"/>
    <w:tmpl w:val="7C623EAE"/>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3" w15:restartNumberingAfterBreak="0">
    <w:nsid w:val="41D673C7"/>
    <w:multiLevelType w:val="hybridMultilevel"/>
    <w:tmpl w:val="F12CD198"/>
    <w:lvl w:ilvl="0" w:tplc="0409000D">
      <w:start w:val="1"/>
      <w:numFmt w:val="bullet"/>
      <w:lvlText w:val=""/>
      <w:lvlJc w:val="left"/>
      <w:pPr>
        <w:ind w:left="3555" w:hanging="360"/>
      </w:pPr>
      <w:rPr>
        <w:rFonts w:ascii="Wingdings" w:hAnsi="Wingdings" w:hint="default"/>
      </w:rPr>
    </w:lvl>
    <w:lvl w:ilvl="1" w:tplc="04090003" w:tentative="1">
      <w:start w:val="1"/>
      <w:numFmt w:val="bullet"/>
      <w:lvlText w:val="o"/>
      <w:lvlJc w:val="left"/>
      <w:pPr>
        <w:ind w:left="4275" w:hanging="360"/>
      </w:pPr>
      <w:rPr>
        <w:rFonts w:ascii="Courier New" w:hAnsi="Courier New" w:cs="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cs="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cs="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244" w15:restartNumberingAfterBreak="0">
    <w:nsid w:val="41F473BC"/>
    <w:multiLevelType w:val="hybridMultilevel"/>
    <w:tmpl w:val="8DAEC1E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5" w15:restartNumberingAfterBreak="0">
    <w:nsid w:val="42196A7C"/>
    <w:multiLevelType w:val="hybridMultilevel"/>
    <w:tmpl w:val="361AEA9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42196DF5"/>
    <w:multiLevelType w:val="hybridMultilevel"/>
    <w:tmpl w:val="2F02BB8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424D3FA7"/>
    <w:multiLevelType w:val="hybridMultilevel"/>
    <w:tmpl w:val="3B88496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8" w15:restartNumberingAfterBreak="0">
    <w:nsid w:val="42952153"/>
    <w:multiLevelType w:val="hybridMultilevel"/>
    <w:tmpl w:val="4634B5B6"/>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9" w15:restartNumberingAfterBreak="0">
    <w:nsid w:val="42B3086A"/>
    <w:multiLevelType w:val="hybridMultilevel"/>
    <w:tmpl w:val="D60046DC"/>
    <w:lvl w:ilvl="0" w:tplc="04090005">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50" w15:restartNumberingAfterBreak="0">
    <w:nsid w:val="42F3369E"/>
    <w:multiLevelType w:val="hybridMultilevel"/>
    <w:tmpl w:val="F4B691B6"/>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1" w15:restartNumberingAfterBreak="0">
    <w:nsid w:val="4307171D"/>
    <w:multiLevelType w:val="hybridMultilevel"/>
    <w:tmpl w:val="E7368568"/>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2" w15:restartNumberingAfterBreak="0">
    <w:nsid w:val="433F7920"/>
    <w:multiLevelType w:val="hybridMultilevel"/>
    <w:tmpl w:val="70B2B898"/>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43E327B9"/>
    <w:multiLevelType w:val="hybridMultilevel"/>
    <w:tmpl w:val="428208F2"/>
    <w:lvl w:ilvl="0" w:tplc="04090003">
      <w:start w:val="1"/>
      <w:numFmt w:val="bullet"/>
      <w:lvlText w:val="o"/>
      <w:lvlJc w:val="left"/>
      <w:pPr>
        <w:ind w:left="3957" w:hanging="360"/>
      </w:pPr>
      <w:rPr>
        <w:rFonts w:ascii="Courier New" w:hAnsi="Courier New" w:cs="Courier New"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254" w15:restartNumberingAfterBreak="0">
    <w:nsid w:val="441B7C9B"/>
    <w:multiLevelType w:val="hybridMultilevel"/>
    <w:tmpl w:val="34702B4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447A42E9"/>
    <w:multiLevelType w:val="hybridMultilevel"/>
    <w:tmpl w:val="3D1A76DA"/>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256" w15:restartNumberingAfterBreak="0">
    <w:nsid w:val="448F592C"/>
    <w:multiLevelType w:val="hybridMultilevel"/>
    <w:tmpl w:val="8F7CF72C"/>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57" w15:restartNumberingAfterBreak="0">
    <w:nsid w:val="44CD1F4F"/>
    <w:multiLevelType w:val="hybridMultilevel"/>
    <w:tmpl w:val="87903D10"/>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258" w15:restartNumberingAfterBreak="0">
    <w:nsid w:val="450D3DAF"/>
    <w:multiLevelType w:val="hybridMultilevel"/>
    <w:tmpl w:val="6270C804"/>
    <w:lvl w:ilvl="0" w:tplc="04090005">
      <w:start w:val="1"/>
      <w:numFmt w:val="bullet"/>
      <w:lvlText w:val=""/>
      <w:lvlJc w:val="left"/>
      <w:pPr>
        <w:ind w:left="1701" w:hanging="360"/>
      </w:pPr>
      <w:rPr>
        <w:rFonts w:ascii="Wingdings" w:hAnsi="Wingdings" w:hint="default"/>
      </w:rPr>
    </w:lvl>
    <w:lvl w:ilvl="1" w:tplc="04090003" w:tentative="1">
      <w:start w:val="1"/>
      <w:numFmt w:val="bullet"/>
      <w:lvlText w:val="o"/>
      <w:lvlJc w:val="left"/>
      <w:pPr>
        <w:ind w:left="2421" w:hanging="360"/>
      </w:pPr>
      <w:rPr>
        <w:rFonts w:ascii="Courier New" w:hAnsi="Courier New" w:cs="Courier New" w:hint="default"/>
      </w:rPr>
    </w:lvl>
    <w:lvl w:ilvl="2" w:tplc="04090005" w:tentative="1">
      <w:start w:val="1"/>
      <w:numFmt w:val="bullet"/>
      <w:lvlText w:val=""/>
      <w:lvlJc w:val="left"/>
      <w:pPr>
        <w:ind w:left="3141" w:hanging="360"/>
      </w:pPr>
      <w:rPr>
        <w:rFonts w:ascii="Wingdings" w:hAnsi="Wingdings" w:hint="default"/>
      </w:rPr>
    </w:lvl>
    <w:lvl w:ilvl="3" w:tplc="04090001" w:tentative="1">
      <w:start w:val="1"/>
      <w:numFmt w:val="bullet"/>
      <w:lvlText w:val=""/>
      <w:lvlJc w:val="left"/>
      <w:pPr>
        <w:ind w:left="3861" w:hanging="360"/>
      </w:pPr>
      <w:rPr>
        <w:rFonts w:ascii="Symbol" w:hAnsi="Symbol" w:hint="default"/>
      </w:rPr>
    </w:lvl>
    <w:lvl w:ilvl="4" w:tplc="04090003" w:tentative="1">
      <w:start w:val="1"/>
      <w:numFmt w:val="bullet"/>
      <w:lvlText w:val="o"/>
      <w:lvlJc w:val="left"/>
      <w:pPr>
        <w:ind w:left="4581" w:hanging="360"/>
      </w:pPr>
      <w:rPr>
        <w:rFonts w:ascii="Courier New" w:hAnsi="Courier New" w:cs="Courier New" w:hint="default"/>
      </w:rPr>
    </w:lvl>
    <w:lvl w:ilvl="5" w:tplc="04090005" w:tentative="1">
      <w:start w:val="1"/>
      <w:numFmt w:val="bullet"/>
      <w:lvlText w:val=""/>
      <w:lvlJc w:val="left"/>
      <w:pPr>
        <w:ind w:left="5301" w:hanging="360"/>
      </w:pPr>
      <w:rPr>
        <w:rFonts w:ascii="Wingdings" w:hAnsi="Wingdings" w:hint="default"/>
      </w:rPr>
    </w:lvl>
    <w:lvl w:ilvl="6" w:tplc="04090001" w:tentative="1">
      <w:start w:val="1"/>
      <w:numFmt w:val="bullet"/>
      <w:lvlText w:val=""/>
      <w:lvlJc w:val="left"/>
      <w:pPr>
        <w:ind w:left="6021" w:hanging="360"/>
      </w:pPr>
      <w:rPr>
        <w:rFonts w:ascii="Symbol" w:hAnsi="Symbol" w:hint="default"/>
      </w:rPr>
    </w:lvl>
    <w:lvl w:ilvl="7" w:tplc="04090003" w:tentative="1">
      <w:start w:val="1"/>
      <w:numFmt w:val="bullet"/>
      <w:lvlText w:val="o"/>
      <w:lvlJc w:val="left"/>
      <w:pPr>
        <w:ind w:left="6741" w:hanging="360"/>
      </w:pPr>
      <w:rPr>
        <w:rFonts w:ascii="Courier New" w:hAnsi="Courier New" w:cs="Courier New" w:hint="default"/>
      </w:rPr>
    </w:lvl>
    <w:lvl w:ilvl="8" w:tplc="04090005" w:tentative="1">
      <w:start w:val="1"/>
      <w:numFmt w:val="bullet"/>
      <w:lvlText w:val=""/>
      <w:lvlJc w:val="left"/>
      <w:pPr>
        <w:ind w:left="7461" w:hanging="360"/>
      </w:pPr>
      <w:rPr>
        <w:rFonts w:ascii="Wingdings" w:hAnsi="Wingdings" w:hint="default"/>
      </w:rPr>
    </w:lvl>
  </w:abstractNum>
  <w:abstractNum w:abstractNumId="259" w15:restartNumberingAfterBreak="0">
    <w:nsid w:val="4511658E"/>
    <w:multiLevelType w:val="hybridMultilevel"/>
    <w:tmpl w:val="87C40936"/>
    <w:lvl w:ilvl="0" w:tplc="04090005">
      <w:start w:val="1"/>
      <w:numFmt w:val="bullet"/>
      <w:lvlText w:val=""/>
      <w:lvlJc w:val="left"/>
      <w:pPr>
        <w:ind w:left="3243" w:hanging="360"/>
      </w:pPr>
      <w:rPr>
        <w:rFonts w:ascii="Wingdings" w:hAnsi="Wingdings" w:hint="default"/>
      </w:rPr>
    </w:lvl>
    <w:lvl w:ilvl="1" w:tplc="04090003" w:tentative="1">
      <w:start w:val="1"/>
      <w:numFmt w:val="bullet"/>
      <w:lvlText w:val="o"/>
      <w:lvlJc w:val="left"/>
      <w:pPr>
        <w:ind w:left="3963" w:hanging="360"/>
      </w:pPr>
      <w:rPr>
        <w:rFonts w:ascii="Courier New" w:hAnsi="Courier New" w:cs="Courier New" w:hint="default"/>
      </w:rPr>
    </w:lvl>
    <w:lvl w:ilvl="2" w:tplc="04090005" w:tentative="1">
      <w:start w:val="1"/>
      <w:numFmt w:val="bullet"/>
      <w:lvlText w:val=""/>
      <w:lvlJc w:val="left"/>
      <w:pPr>
        <w:ind w:left="4683" w:hanging="360"/>
      </w:pPr>
      <w:rPr>
        <w:rFonts w:ascii="Wingdings" w:hAnsi="Wingdings" w:hint="default"/>
      </w:rPr>
    </w:lvl>
    <w:lvl w:ilvl="3" w:tplc="04090001" w:tentative="1">
      <w:start w:val="1"/>
      <w:numFmt w:val="bullet"/>
      <w:lvlText w:val=""/>
      <w:lvlJc w:val="left"/>
      <w:pPr>
        <w:ind w:left="5403" w:hanging="360"/>
      </w:pPr>
      <w:rPr>
        <w:rFonts w:ascii="Symbol" w:hAnsi="Symbol" w:hint="default"/>
      </w:rPr>
    </w:lvl>
    <w:lvl w:ilvl="4" w:tplc="04090003" w:tentative="1">
      <w:start w:val="1"/>
      <w:numFmt w:val="bullet"/>
      <w:lvlText w:val="o"/>
      <w:lvlJc w:val="left"/>
      <w:pPr>
        <w:ind w:left="6123" w:hanging="360"/>
      </w:pPr>
      <w:rPr>
        <w:rFonts w:ascii="Courier New" w:hAnsi="Courier New" w:cs="Courier New" w:hint="default"/>
      </w:rPr>
    </w:lvl>
    <w:lvl w:ilvl="5" w:tplc="04090005" w:tentative="1">
      <w:start w:val="1"/>
      <w:numFmt w:val="bullet"/>
      <w:lvlText w:val=""/>
      <w:lvlJc w:val="left"/>
      <w:pPr>
        <w:ind w:left="6843" w:hanging="360"/>
      </w:pPr>
      <w:rPr>
        <w:rFonts w:ascii="Wingdings" w:hAnsi="Wingdings" w:hint="default"/>
      </w:rPr>
    </w:lvl>
    <w:lvl w:ilvl="6" w:tplc="04090001" w:tentative="1">
      <w:start w:val="1"/>
      <w:numFmt w:val="bullet"/>
      <w:lvlText w:val=""/>
      <w:lvlJc w:val="left"/>
      <w:pPr>
        <w:ind w:left="7563" w:hanging="360"/>
      </w:pPr>
      <w:rPr>
        <w:rFonts w:ascii="Symbol" w:hAnsi="Symbol" w:hint="default"/>
      </w:rPr>
    </w:lvl>
    <w:lvl w:ilvl="7" w:tplc="04090003" w:tentative="1">
      <w:start w:val="1"/>
      <w:numFmt w:val="bullet"/>
      <w:lvlText w:val="o"/>
      <w:lvlJc w:val="left"/>
      <w:pPr>
        <w:ind w:left="8283" w:hanging="360"/>
      </w:pPr>
      <w:rPr>
        <w:rFonts w:ascii="Courier New" w:hAnsi="Courier New" w:cs="Courier New" w:hint="default"/>
      </w:rPr>
    </w:lvl>
    <w:lvl w:ilvl="8" w:tplc="04090005" w:tentative="1">
      <w:start w:val="1"/>
      <w:numFmt w:val="bullet"/>
      <w:lvlText w:val=""/>
      <w:lvlJc w:val="left"/>
      <w:pPr>
        <w:ind w:left="9003" w:hanging="360"/>
      </w:pPr>
      <w:rPr>
        <w:rFonts w:ascii="Wingdings" w:hAnsi="Wingdings" w:hint="default"/>
      </w:rPr>
    </w:lvl>
  </w:abstractNum>
  <w:abstractNum w:abstractNumId="260" w15:restartNumberingAfterBreak="0">
    <w:nsid w:val="456E4F00"/>
    <w:multiLevelType w:val="hybridMultilevel"/>
    <w:tmpl w:val="DE5E586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459400B0"/>
    <w:multiLevelType w:val="hybridMultilevel"/>
    <w:tmpl w:val="06F682C6"/>
    <w:lvl w:ilvl="0" w:tplc="04090003">
      <w:start w:val="1"/>
      <w:numFmt w:val="bullet"/>
      <w:lvlText w:val="o"/>
      <w:lvlJc w:val="left"/>
      <w:pPr>
        <w:ind w:left="2268" w:hanging="360"/>
      </w:pPr>
      <w:rPr>
        <w:rFonts w:ascii="Courier New" w:hAnsi="Courier New" w:cs="Courier New" w:hint="default"/>
      </w:rPr>
    </w:lvl>
    <w:lvl w:ilvl="1" w:tplc="04090003" w:tentative="1">
      <w:start w:val="1"/>
      <w:numFmt w:val="bullet"/>
      <w:lvlText w:val="o"/>
      <w:lvlJc w:val="left"/>
      <w:pPr>
        <w:ind w:left="2988" w:hanging="360"/>
      </w:pPr>
      <w:rPr>
        <w:rFonts w:ascii="Courier New" w:hAnsi="Courier New" w:cs="Courier New" w:hint="default"/>
      </w:rPr>
    </w:lvl>
    <w:lvl w:ilvl="2" w:tplc="04090005" w:tentative="1">
      <w:start w:val="1"/>
      <w:numFmt w:val="bullet"/>
      <w:lvlText w:val=""/>
      <w:lvlJc w:val="left"/>
      <w:pPr>
        <w:ind w:left="3708" w:hanging="360"/>
      </w:pPr>
      <w:rPr>
        <w:rFonts w:ascii="Wingdings" w:hAnsi="Wingdings" w:hint="default"/>
      </w:rPr>
    </w:lvl>
    <w:lvl w:ilvl="3" w:tplc="04090001" w:tentative="1">
      <w:start w:val="1"/>
      <w:numFmt w:val="bullet"/>
      <w:lvlText w:val=""/>
      <w:lvlJc w:val="left"/>
      <w:pPr>
        <w:ind w:left="4428" w:hanging="360"/>
      </w:pPr>
      <w:rPr>
        <w:rFonts w:ascii="Symbol" w:hAnsi="Symbol" w:hint="default"/>
      </w:rPr>
    </w:lvl>
    <w:lvl w:ilvl="4" w:tplc="04090003" w:tentative="1">
      <w:start w:val="1"/>
      <w:numFmt w:val="bullet"/>
      <w:lvlText w:val="o"/>
      <w:lvlJc w:val="left"/>
      <w:pPr>
        <w:ind w:left="5148" w:hanging="360"/>
      </w:pPr>
      <w:rPr>
        <w:rFonts w:ascii="Courier New" w:hAnsi="Courier New" w:cs="Courier New" w:hint="default"/>
      </w:rPr>
    </w:lvl>
    <w:lvl w:ilvl="5" w:tplc="04090005" w:tentative="1">
      <w:start w:val="1"/>
      <w:numFmt w:val="bullet"/>
      <w:lvlText w:val=""/>
      <w:lvlJc w:val="left"/>
      <w:pPr>
        <w:ind w:left="5868" w:hanging="360"/>
      </w:pPr>
      <w:rPr>
        <w:rFonts w:ascii="Wingdings" w:hAnsi="Wingdings" w:hint="default"/>
      </w:rPr>
    </w:lvl>
    <w:lvl w:ilvl="6" w:tplc="04090001" w:tentative="1">
      <w:start w:val="1"/>
      <w:numFmt w:val="bullet"/>
      <w:lvlText w:val=""/>
      <w:lvlJc w:val="left"/>
      <w:pPr>
        <w:ind w:left="6588" w:hanging="360"/>
      </w:pPr>
      <w:rPr>
        <w:rFonts w:ascii="Symbol" w:hAnsi="Symbol" w:hint="default"/>
      </w:rPr>
    </w:lvl>
    <w:lvl w:ilvl="7" w:tplc="04090003" w:tentative="1">
      <w:start w:val="1"/>
      <w:numFmt w:val="bullet"/>
      <w:lvlText w:val="o"/>
      <w:lvlJc w:val="left"/>
      <w:pPr>
        <w:ind w:left="7308" w:hanging="360"/>
      </w:pPr>
      <w:rPr>
        <w:rFonts w:ascii="Courier New" w:hAnsi="Courier New" w:cs="Courier New" w:hint="default"/>
      </w:rPr>
    </w:lvl>
    <w:lvl w:ilvl="8" w:tplc="04090005" w:tentative="1">
      <w:start w:val="1"/>
      <w:numFmt w:val="bullet"/>
      <w:lvlText w:val=""/>
      <w:lvlJc w:val="left"/>
      <w:pPr>
        <w:ind w:left="8028" w:hanging="360"/>
      </w:pPr>
      <w:rPr>
        <w:rFonts w:ascii="Wingdings" w:hAnsi="Wingdings" w:hint="default"/>
      </w:rPr>
    </w:lvl>
  </w:abstractNum>
  <w:abstractNum w:abstractNumId="262" w15:restartNumberingAfterBreak="0">
    <w:nsid w:val="45B56A79"/>
    <w:multiLevelType w:val="multilevel"/>
    <w:tmpl w:val="1C82EF1E"/>
    <w:styleLink w:val="CurrentList2"/>
    <w:lvl w:ilvl="0">
      <w:start w:val="1"/>
      <w:numFmt w:val="lowerRoman"/>
      <w:lvlText w:val="%1."/>
      <w:lvlJc w:val="right"/>
      <w:pPr>
        <w:ind w:left="864" w:hanging="144"/>
      </w:pPr>
      <w:rPr>
        <w:rFonts w:hint="default"/>
      </w:rPr>
    </w:lvl>
    <w:lvl w:ilvl="1">
      <w:start w:val="1"/>
      <w:numFmt w:val="lowerLetter"/>
      <w:lvlText w:val="%2."/>
      <w:lvlJc w:val="left"/>
      <w:pPr>
        <w:ind w:left="1800" w:hanging="360"/>
      </w:pPr>
    </w:lvl>
    <w:lvl w:ilvl="2">
      <w:start w:val="1"/>
      <w:numFmt w:val="lowerRoman"/>
      <w:lvlText w:val="%3."/>
      <w:lvlJc w:val="right"/>
      <w:pPr>
        <w:ind w:left="900" w:hanging="180"/>
      </w:pPr>
      <w:rPr>
        <w:rFonts w:hint="default"/>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3" w15:restartNumberingAfterBreak="0">
    <w:nsid w:val="46840739"/>
    <w:multiLevelType w:val="hybridMultilevel"/>
    <w:tmpl w:val="BE80A7E0"/>
    <w:lvl w:ilvl="0" w:tplc="B5E2511C">
      <w:start w:val="1"/>
      <w:numFmt w:val="bullet"/>
      <w:pStyle w:val="PAL5"/>
      <w:lvlText w:val="o"/>
      <w:lvlJc w:val="left"/>
      <w:pPr>
        <w:ind w:left="4831" w:hanging="360"/>
      </w:pPr>
      <w:rPr>
        <w:rFonts w:ascii="Courier New" w:hAnsi="Courier New" w:cs="Courier New"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264" w15:restartNumberingAfterBreak="0">
    <w:nsid w:val="468D3F8F"/>
    <w:multiLevelType w:val="hybridMultilevel"/>
    <w:tmpl w:val="18EEA83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5" w15:restartNumberingAfterBreak="0">
    <w:nsid w:val="468E7381"/>
    <w:multiLevelType w:val="hybridMultilevel"/>
    <w:tmpl w:val="4FEC9A9E"/>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46A15AFE"/>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46D5164A"/>
    <w:multiLevelType w:val="hybridMultilevel"/>
    <w:tmpl w:val="7E60AB9E"/>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8"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69" w15:restartNumberingAfterBreak="0">
    <w:nsid w:val="473D349A"/>
    <w:multiLevelType w:val="hybridMultilevel"/>
    <w:tmpl w:val="708E9220"/>
    <w:lvl w:ilvl="0" w:tplc="67FC9E82">
      <w:start w:val="1"/>
      <w:numFmt w:val="lowerRoman"/>
      <w:lvlText w:val="%1."/>
      <w:lvlJc w:val="right"/>
      <w:pPr>
        <w:ind w:left="3240" w:hanging="360"/>
      </w:pPr>
      <w:rPr>
        <w:rFonts w:ascii="Times New Roman" w:hAnsi="Times New Roman" w:hint="default"/>
        <w:b w:val="0"/>
        <w:bCs w:val="0"/>
        <w:sz w:val="24"/>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70"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71"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72" w15:restartNumberingAfterBreak="0">
    <w:nsid w:val="481F17E5"/>
    <w:multiLevelType w:val="hybridMultilevel"/>
    <w:tmpl w:val="BF84CD48"/>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3" w15:restartNumberingAfterBreak="0">
    <w:nsid w:val="4847216D"/>
    <w:multiLevelType w:val="hybridMultilevel"/>
    <w:tmpl w:val="F672F640"/>
    <w:lvl w:ilvl="0" w:tplc="04090003">
      <w:start w:val="1"/>
      <w:numFmt w:val="bullet"/>
      <w:lvlText w:val="o"/>
      <w:lvlJc w:val="left"/>
      <w:pPr>
        <w:ind w:left="3957" w:hanging="360"/>
      </w:pPr>
      <w:rPr>
        <w:rFonts w:ascii="Courier New" w:hAnsi="Courier New" w:cs="Courier New"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274" w15:restartNumberingAfterBreak="0">
    <w:nsid w:val="48B166B6"/>
    <w:multiLevelType w:val="hybridMultilevel"/>
    <w:tmpl w:val="66623E3C"/>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75" w15:restartNumberingAfterBreak="0">
    <w:nsid w:val="48D960D3"/>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76" w15:restartNumberingAfterBreak="0">
    <w:nsid w:val="49063BD4"/>
    <w:multiLevelType w:val="hybridMultilevel"/>
    <w:tmpl w:val="D27A2C6C"/>
    <w:lvl w:ilvl="0" w:tplc="04090005">
      <w:start w:val="1"/>
      <w:numFmt w:val="bullet"/>
      <w:lvlText w:val=""/>
      <w:lvlJc w:val="left"/>
      <w:pPr>
        <w:ind w:left="3555" w:hanging="360"/>
      </w:pPr>
      <w:rPr>
        <w:rFonts w:ascii="Wingdings" w:hAnsi="Wingdings" w:hint="default"/>
      </w:rPr>
    </w:lvl>
    <w:lvl w:ilvl="1" w:tplc="04090003" w:tentative="1">
      <w:start w:val="1"/>
      <w:numFmt w:val="bullet"/>
      <w:lvlText w:val="o"/>
      <w:lvlJc w:val="left"/>
      <w:pPr>
        <w:ind w:left="4275" w:hanging="360"/>
      </w:pPr>
      <w:rPr>
        <w:rFonts w:ascii="Courier New" w:hAnsi="Courier New" w:cs="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cs="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cs="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277" w15:restartNumberingAfterBreak="0">
    <w:nsid w:val="496A34E5"/>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49CF4B92"/>
    <w:multiLevelType w:val="hybridMultilevel"/>
    <w:tmpl w:val="66B0005C"/>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4A41753B"/>
    <w:multiLevelType w:val="hybridMultilevel"/>
    <w:tmpl w:val="665432D8"/>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0" w15:restartNumberingAfterBreak="0">
    <w:nsid w:val="4AB241CE"/>
    <w:multiLevelType w:val="hybridMultilevel"/>
    <w:tmpl w:val="8A0C8070"/>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1" w15:restartNumberingAfterBreak="0">
    <w:nsid w:val="4AB422E4"/>
    <w:multiLevelType w:val="hybridMultilevel"/>
    <w:tmpl w:val="74880462"/>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2" w15:restartNumberingAfterBreak="0">
    <w:nsid w:val="4ABB23DB"/>
    <w:multiLevelType w:val="hybridMultilevel"/>
    <w:tmpl w:val="28664D6A"/>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83" w15:restartNumberingAfterBreak="0">
    <w:nsid w:val="4AD6334A"/>
    <w:multiLevelType w:val="hybridMultilevel"/>
    <w:tmpl w:val="D938CAA0"/>
    <w:lvl w:ilvl="0" w:tplc="04090005">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84" w15:restartNumberingAfterBreak="0">
    <w:nsid w:val="4AFB47B0"/>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85" w15:restartNumberingAfterBreak="0">
    <w:nsid w:val="4AFD01B3"/>
    <w:multiLevelType w:val="hybridMultilevel"/>
    <w:tmpl w:val="B22841FA"/>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6" w15:restartNumberingAfterBreak="0">
    <w:nsid w:val="4B4C583F"/>
    <w:multiLevelType w:val="hybridMultilevel"/>
    <w:tmpl w:val="809C786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7" w15:restartNumberingAfterBreak="0">
    <w:nsid w:val="4B681665"/>
    <w:multiLevelType w:val="hybridMultilevel"/>
    <w:tmpl w:val="E5DE0CFA"/>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88" w15:restartNumberingAfterBreak="0">
    <w:nsid w:val="4C2E5692"/>
    <w:multiLevelType w:val="hybridMultilevel"/>
    <w:tmpl w:val="B2CA8CA8"/>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9" w15:restartNumberingAfterBreak="0">
    <w:nsid w:val="4C33064B"/>
    <w:multiLevelType w:val="hybridMultilevel"/>
    <w:tmpl w:val="25CEB8B6"/>
    <w:lvl w:ilvl="0" w:tplc="FFFFFFFF">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90" w15:restartNumberingAfterBreak="0">
    <w:nsid w:val="4CA77A5F"/>
    <w:multiLevelType w:val="hybridMultilevel"/>
    <w:tmpl w:val="D1C63754"/>
    <w:lvl w:ilvl="0" w:tplc="04090003">
      <w:start w:val="1"/>
      <w:numFmt w:val="bullet"/>
      <w:lvlText w:val="o"/>
      <w:lvlJc w:val="left"/>
      <w:pPr>
        <w:ind w:left="3957" w:hanging="360"/>
      </w:pPr>
      <w:rPr>
        <w:rFonts w:ascii="Courier New" w:hAnsi="Courier New" w:cs="Courier New"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291" w15:restartNumberingAfterBreak="0">
    <w:nsid w:val="4CD5565F"/>
    <w:multiLevelType w:val="hybridMultilevel"/>
    <w:tmpl w:val="9B661CF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2" w15:restartNumberingAfterBreak="0">
    <w:nsid w:val="4CF80886"/>
    <w:multiLevelType w:val="hybridMultilevel"/>
    <w:tmpl w:val="68BC55C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3" w15:restartNumberingAfterBreak="0">
    <w:nsid w:val="4CF808AB"/>
    <w:multiLevelType w:val="hybridMultilevel"/>
    <w:tmpl w:val="76AC20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D0F0179"/>
    <w:multiLevelType w:val="hybridMultilevel"/>
    <w:tmpl w:val="6CB86610"/>
    <w:lvl w:ilvl="0" w:tplc="E64816F8">
      <w:start w:val="1"/>
      <w:numFmt w:val="decimal"/>
      <w:lvlText w:val="%1."/>
      <w:lvlJc w:val="left"/>
      <w:pPr>
        <w:ind w:left="0" w:firstLine="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4D1D18F2"/>
    <w:multiLevelType w:val="hybridMultilevel"/>
    <w:tmpl w:val="4CA6E3C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6" w15:restartNumberingAfterBreak="0">
    <w:nsid w:val="4D255528"/>
    <w:multiLevelType w:val="hybridMultilevel"/>
    <w:tmpl w:val="721C1B6C"/>
    <w:lvl w:ilvl="0" w:tplc="04090003">
      <w:start w:val="1"/>
      <w:numFmt w:val="bullet"/>
      <w:lvlText w:val="o"/>
      <w:lvlJc w:val="left"/>
      <w:pPr>
        <w:ind w:left="2628" w:hanging="360"/>
      </w:pPr>
      <w:rPr>
        <w:rFonts w:ascii="Courier New" w:hAnsi="Courier New" w:cs="Courier New"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297" w15:restartNumberingAfterBreak="0">
    <w:nsid w:val="4D3C3DDC"/>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4D493884"/>
    <w:multiLevelType w:val="hybridMultilevel"/>
    <w:tmpl w:val="AC8281CC"/>
    <w:lvl w:ilvl="0" w:tplc="0409000D">
      <w:start w:val="1"/>
      <w:numFmt w:val="bullet"/>
      <w:lvlText w:val=""/>
      <w:lvlJc w:val="left"/>
      <w:pPr>
        <w:ind w:left="2988" w:hanging="360"/>
      </w:pPr>
      <w:rPr>
        <w:rFonts w:ascii="Wingdings" w:hAnsi="Wingdings"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99" w15:restartNumberingAfterBreak="0">
    <w:nsid w:val="4D7B23BD"/>
    <w:multiLevelType w:val="hybridMultilevel"/>
    <w:tmpl w:val="907A0E1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0" w15:restartNumberingAfterBreak="0">
    <w:nsid w:val="4DA027DE"/>
    <w:multiLevelType w:val="hybridMultilevel"/>
    <w:tmpl w:val="6BCA8E2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1" w15:restartNumberingAfterBreak="0">
    <w:nsid w:val="4DF03A5B"/>
    <w:multiLevelType w:val="hybridMultilevel"/>
    <w:tmpl w:val="C384473A"/>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2" w15:restartNumberingAfterBreak="0">
    <w:nsid w:val="4E2813FF"/>
    <w:multiLevelType w:val="hybridMultilevel"/>
    <w:tmpl w:val="84A406A4"/>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3" w15:restartNumberingAfterBreak="0">
    <w:nsid w:val="4E5B2C28"/>
    <w:multiLevelType w:val="hybridMultilevel"/>
    <w:tmpl w:val="4F1C5AB8"/>
    <w:lvl w:ilvl="0" w:tplc="0409000D">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304" w15:restartNumberingAfterBreak="0">
    <w:nsid w:val="4E9D2E08"/>
    <w:multiLevelType w:val="hybridMultilevel"/>
    <w:tmpl w:val="2C2C1130"/>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05" w15:restartNumberingAfterBreak="0">
    <w:nsid w:val="4EC358EE"/>
    <w:multiLevelType w:val="hybridMultilevel"/>
    <w:tmpl w:val="C4FEE4D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6" w15:restartNumberingAfterBreak="0">
    <w:nsid w:val="4F897A46"/>
    <w:multiLevelType w:val="hybridMultilevel"/>
    <w:tmpl w:val="2766EED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7" w15:restartNumberingAfterBreak="0">
    <w:nsid w:val="4FB230D5"/>
    <w:multiLevelType w:val="hybridMultilevel"/>
    <w:tmpl w:val="76D2B924"/>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4FC04F03"/>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09" w15:restartNumberingAfterBreak="0">
    <w:nsid w:val="4FCB5C7B"/>
    <w:multiLevelType w:val="hybridMultilevel"/>
    <w:tmpl w:val="6DA01B80"/>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310" w15:restartNumberingAfterBreak="0">
    <w:nsid w:val="505B6E60"/>
    <w:multiLevelType w:val="hybridMultilevel"/>
    <w:tmpl w:val="613CB4A2"/>
    <w:lvl w:ilvl="0" w:tplc="3904BE46">
      <w:start w:val="1"/>
      <w:numFmt w:val="bullet"/>
      <w:lvlText w:val=""/>
      <w:lvlJc w:val="left"/>
      <w:pPr>
        <w:ind w:left="5040" w:hanging="360"/>
      </w:pPr>
      <w:rPr>
        <w:rFonts w:ascii="Wingdings" w:hAnsi="Wingdings" w:hint="default"/>
      </w:rPr>
    </w:lvl>
    <w:lvl w:ilvl="1" w:tplc="04090003">
      <w:start w:val="1"/>
      <w:numFmt w:val="bullet"/>
      <w:lvlText w:val="o"/>
      <w:lvlJc w:val="left"/>
      <w:pPr>
        <w:ind w:left="5760" w:hanging="360"/>
      </w:pPr>
      <w:rPr>
        <w:rFonts w:ascii="Courier New" w:hAnsi="Courier New" w:cs="Courier New" w:hint="default"/>
      </w:rPr>
    </w:lvl>
    <w:lvl w:ilvl="2" w:tplc="04090005">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311" w15:restartNumberingAfterBreak="0">
    <w:nsid w:val="50727807"/>
    <w:multiLevelType w:val="hybridMultilevel"/>
    <w:tmpl w:val="E676F7DA"/>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12" w15:restartNumberingAfterBreak="0">
    <w:nsid w:val="50E22926"/>
    <w:multiLevelType w:val="hybridMultilevel"/>
    <w:tmpl w:val="7D50C526"/>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13" w15:restartNumberingAfterBreak="0">
    <w:nsid w:val="51296518"/>
    <w:multiLevelType w:val="hybridMultilevel"/>
    <w:tmpl w:val="1B7CD87E"/>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14" w15:restartNumberingAfterBreak="0">
    <w:nsid w:val="518F13FF"/>
    <w:multiLevelType w:val="hybridMultilevel"/>
    <w:tmpl w:val="8A767A74"/>
    <w:lvl w:ilvl="0" w:tplc="04090005">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15" w15:restartNumberingAfterBreak="0">
    <w:nsid w:val="51C66551"/>
    <w:multiLevelType w:val="hybridMultilevel"/>
    <w:tmpl w:val="2A02DFF2"/>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6" w15:restartNumberingAfterBreak="0">
    <w:nsid w:val="51E04150"/>
    <w:multiLevelType w:val="hybridMultilevel"/>
    <w:tmpl w:val="7E423E18"/>
    <w:lvl w:ilvl="0" w:tplc="FFFFFFFF">
      <w:start w:val="1"/>
      <w:numFmt w:val="lowerRoman"/>
      <w:lvlText w:val="%1."/>
      <w:lvlJc w:val="right"/>
      <w:pPr>
        <w:ind w:left="1494" w:hanging="360"/>
      </w:pPr>
      <w:rPr>
        <w:rFonts w:ascii="Times New Roman" w:hAnsi="Times New Roman" w:hint="default"/>
        <w:b w:val="0"/>
        <w:bCs w:val="0"/>
        <w:sz w:val="24"/>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317" w15:restartNumberingAfterBreak="0">
    <w:nsid w:val="522A4DC9"/>
    <w:multiLevelType w:val="hybridMultilevel"/>
    <w:tmpl w:val="CB541004"/>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8" w15:restartNumberingAfterBreak="0">
    <w:nsid w:val="528B5A6A"/>
    <w:multiLevelType w:val="hybridMultilevel"/>
    <w:tmpl w:val="D60656A6"/>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52D623CD"/>
    <w:multiLevelType w:val="hybridMultilevel"/>
    <w:tmpl w:val="2EAC0862"/>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20" w15:restartNumberingAfterBreak="0">
    <w:nsid w:val="52F375AF"/>
    <w:multiLevelType w:val="hybridMultilevel"/>
    <w:tmpl w:val="3D705028"/>
    <w:lvl w:ilvl="0" w:tplc="0409000D">
      <w:start w:val="1"/>
      <w:numFmt w:val="bullet"/>
      <w:lvlText w:val=""/>
      <w:lvlJc w:val="left"/>
      <w:pPr>
        <w:ind w:left="2835" w:hanging="360"/>
      </w:pPr>
      <w:rPr>
        <w:rFonts w:ascii="Wingdings" w:hAnsi="Wingdings" w:hint="default"/>
      </w:rPr>
    </w:lvl>
    <w:lvl w:ilvl="1" w:tplc="04090003" w:tentative="1">
      <w:start w:val="1"/>
      <w:numFmt w:val="bullet"/>
      <w:lvlText w:val="o"/>
      <w:lvlJc w:val="left"/>
      <w:pPr>
        <w:ind w:left="3555" w:hanging="360"/>
      </w:pPr>
      <w:rPr>
        <w:rFonts w:ascii="Courier New" w:hAnsi="Courier New" w:cs="Courier New" w:hint="default"/>
      </w:rPr>
    </w:lvl>
    <w:lvl w:ilvl="2" w:tplc="04090005" w:tentative="1">
      <w:start w:val="1"/>
      <w:numFmt w:val="bullet"/>
      <w:lvlText w:val=""/>
      <w:lvlJc w:val="left"/>
      <w:pPr>
        <w:ind w:left="4275" w:hanging="360"/>
      </w:pPr>
      <w:rPr>
        <w:rFonts w:ascii="Wingdings" w:hAnsi="Wingdings" w:hint="default"/>
      </w:rPr>
    </w:lvl>
    <w:lvl w:ilvl="3" w:tplc="04090001" w:tentative="1">
      <w:start w:val="1"/>
      <w:numFmt w:val="bullet"/>
      <w:lvlText w:val=""/>
      <w:lvlJc w:val="left"/>
      <w:pPr>
        <w:ind w:left="4995" w:hanging="360"/>
      </w:pPr>
      <w:rPr>
        <w:rFonts w:ascii="Symbol" w:hAnsi="Symbol" w:hint="default"/>
      </w:rPr>
    </w:lvl>
    <w:lvl w:ilvl="4" w:tplc="04090003" w:tentative="1">
      <w:start w:val="1"/>
      <w:numFmt w:val="bullet"/>
      <w:lvlText w:val="o"/>
      <w:lvlJc w:val="left"/>
      <w:pPr>
        <w:ind w:left="5715" w:hanging="360"/>
      </w:pPr>
      <w:rPr>
        <w:rFonts w:ascii="Courier New" w:hAnsi="Courier New" w:cs="Courier New" w:hint="default"/>
      </w:rPr>
    </w:lvl>
    <w:lvl w:ilvl="5" w:tplc="04090005" w:tentative="1">
      <w:start w:val="1"/>
      <w:numFmt w:val="bullet"/>
      <w:lvlText w:val=""/>
      <w:lvlJc w:val="left"/>
      <w:pPr>
        <w:ind w:left="6435" w:hanging="360"/>
      </w:pPr>
      <w:rPr>
        <w:rFonts w:ascii="Wingdings" w:hAnsi="Wingdings" w:hint="default"/>
      </w:rPr>
    </w:lvl>
    <w:lvl w:ilvl="6" w:tplc="04090001" w:tentative="1">
      <w:start w:val="1"/>
      <w:numFmt w:val="bullet"/>
      <w:lvlText w:val=""/>
      <w:lvlJc w:val="left"/>
      <w:pPr>
        <w:ind w:left="7155" w:hanging="360"/>
      </w:pPr>
      <w:rPr>
        <w:rFonts w:ascii="Symbol" w:hAnsi="Symbol" w:hint="default"/>
      </w:rPr>
    </w:lvl>
    <w:lvl w:ilvl="7" w:tplc="04090003" w:tentative="1">
      <w:start w:val="1"/>
      <w:numFmt w:val="bullet"/>
      <w:lvlText w:val="o"/>
      <w:lvlJc w:val="left"/>
      <w:pPr>
        <w:ind w:left="7875" w:hanging="360"/>
      </w:pPr>
      <w:rPr>
        <w:rFonts w:ascii="Courier New" w:hAnsi="Courier New" w:cs="Courier New" w:hint="default"/>
      </w:rPr>
    </w:lvl>
    <w:lvl w:ilvl="8" w:tplc="04090005" w:tentative="1">
      <w:start w:val="1"/>
      <w:numFmt w:val="bullet"/>
      <w:lvlText w:val=""/>
      <w:lvlJc w:val="left"/>
      <w:pPr>
        <w:ind w:left="8595" w:hanging="360"/>
      </w:pPr>
      <w:rPr>
        <w:rFonts w:ascii="Wingdings" w:hAnsi="Wingdings" w:hint="default"/>
      </w:rPr>
    </w:lvl>
  </w:abstractNum>
  <w:abstractNum w:abstractNumId="321" w15:restartNumberingAfterBreak="0">
    <w:nsid w:val="5366472D"/>
    <w:multiLevelType w:val="hybridMultilevel"/>
    <w:tmpl w:val="9F60907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22" w15:restartNumberingAfterBreak="0">
    <w:nsid w:val="53982B79"/>
    <w:multiLevelType w:val="hybridMultilevel"/>
    <w:tmpl w:val="0C78DC2C"/>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23" w15:restartNumberingAfterBreak="0">
    <w:nsid w:val="54742DC7"/>
    <w:multiLevelType w:val="hybridMultilevel"/>
    <w:tmpl w:val="A4FA8FCA"/>
    <w:lvl w:ilvl="0" w:tplc="9C060E88">
      <w:start w:val="1"/>
      <w:numFmt w:val="bullet"/>
      <w:pStyle w:val="PAL3"/>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24" w15:restartNumberingAfterBreak="0">
    <w:nsid w:val="559874A1"/>
    <w:multiLevelType w:val="hybridMultilevel"/>
    <w:tmpl w:val="38AC7728"/>
    <w:lvl w:ilvl="0" w:tplc="0409000D">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25" w15:restartNumberingAfterBreak="0">
    <w:nsid w:val="55E57769"/>
    <w:multiLevelType w:val="hybridMultilevel"/>
    <w:tmpl w:val="6E7280FE"/>
    <w:lvl w:ilvl="0" w:tplc="04090005">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26" w15:restartNumberingAfterBreak="0">
    <w:nsid w:val="56245D05"/>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7" w15:restartNumberingAfterBreak="0">
    <w:nsid w:val="564B3633"/>
    <w:multiLevelType w:val="hybridMultilevel"/>
    <w:tmpl w:val="F0E64CE6"/>
    <w:lvl w:ilvl="0" w:tplc="FFFFFFFF">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328" w15:restartNumberingAfterBreak="0">
    <w:nsid w:val="567D5114"/>
    <w:multiLevelType w:val="hybridMultilevel"/>
    <w:tmpl w:val="8A4E461A"/>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568C7935"/>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0" w15:restartNumberingAfterBreak="0">
    <w:nsid w:val="569E2BC4"/>
    <w:multiLevelType w:val="hybridMultilevel"/>
    <w:tmpl w:val="7E423E18"/>
    <w:lvl w:ilvl="0" w:tplc="67FC9E82">
      <w:start w:val="1"/>
      <w:numFmt w:val="lowerRoman"/>
      <w:lvlText w:val="%1."/>
      <w:lvlJc w:val="right"/>
      <w:pPr>
        <w:ind w:left="1494" w:hanging="360"/>
      </w:pPr>
      <w:rPr>
        <w:rFonts w:ascii="Times New Roman" w:hAnsi="Times New Roman" w:hint="default"/>
        <w:b w:val="0"/>
        <w:bCs w:val="0"/>
        <w:sz w:val="24"/>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31" w15:restartNumberingAfterBreak="0">
    <w:nsid w:val="56AB3815"/>
    <w:multiLevelType w:val="hybridMultilevel"/>
    <w:tmpl w:val="63589D08"/>
    <w:lvl w:ilvl="0" w:tplc="04090005">
      <w:start w:val="1"/>
      <w:numFmt w:val="bullet"/>
      <w:lvlText w:val=""/>
      <w:lvlJc w:val="left"/>
      <w:pPr>
        <w:ind w:left="3555" w:hanging="360"/>
      </w:pPr>
      <w:rPr>
        <w:rFonts w:ascii="Wingdings" w:hAnsi="Wingdings" w:hint="default"/>
      </w:rPr>
    </w:lvl>
    <w:lvl w:ilvl="1" w:tplc="04090003" w:tentative="1">
      <w:start w:val="1"/>
      <w:numFmt w:val="bullet"/>
      <w:lvlText w:val="o"/>
      <w:lvlJc w:val="left"/>
      <w:pPr>
        <w:ind w:left="4275" w:hanging="360"/>
      </w:pPr>
      <w:rPr>
        <w:rFonts w:ascii="Courier New" w:hAnsi="Courier New" w:cs="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cs="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cs="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332" w15:restartNumberingAfterBreak="0">
    <w:nsid w:val="56AE2A90"/>
    <w:multiLevelType w:val="hybridMultilevel"/>
    <w:tmpl w:val="1DB62C78"/>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33" w15:restartNumberingAfterBreak="0">
    <w:nsid w:val="56D02B97"/>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34" w15:restartNumberingAfterBreak="0">
    <w:nsid w:val="5702422D"/>
    <w:multiLevelType w:val="hybridMultilevel"/>
    <w:tmpl w:val="F91898C8"/>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35" w15:restartNumberingAfterBreak="0">
    <w:nsid w:val="57301E9B"/>
    <w:multiLevelType w:val="hybridMultilevel"/>
    <w:tmpl w:val="C17676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750533F"/>
    <w:multiLevelType w:val="hybridMultilevel"/>
    <w:tmpl w:val="D182ED44"/>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37" w15:restartNumberingAfterBreak="0">
    <w:nsid w:val="57576745"/>
    <w:multiLevelType w:val="hybridMultilevel"/>
    <w:tmpl w:val="2A5ED30C"/>
    <w:lvl w:ilvl="0" w:tplc="67FC9E82">
      <w:start w:val="1"/>
      <w:numFmt w:val="lowerRoman"/>
      <w:lvlText w:val="%1."/>
      <w:lvlJc w:val="right"/>
      <w:pPr>
        <w:ind w:left="1620" w:hanging="360"/>
      </w:pPr>
      <w:rPr>
        <w:rFonts w:ascii="Times New Roman" w:hAnsi="Times New Roman" w:hint="default"/>
        <w:b w:val="0"/>
        <w:bCs w:val="0"/>
        <w:sz w:val="24"/>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8" w15:restartNumberingAfterBreak="0">
    <w:nsid w:val="57DC6A40"/>
    <w:multiLevelType w:val="hybridMultilevel"/>
    <w:tmpl w:val="C5FCE50A"/>
    <w:lvl w:ilvl="0" w:tplc="0409000B">
      <w:start w:val="1"/>
      <w:numFmt w:val="bullet"/>
      <w:lvlText w:val=""/>
      <w:lvlJc w:val="left"/>
      <w:pPr>
        <w:ind w:left="3969" w:hanging="360"/>
      </w:pPr>
      <w:rPr>
        <w:rFonts w:ascii="Wingdings" w:hAnsi="Wingdings" w:hint="default"/>
      </w:rPr>
    </w:lvl>
    <w:lvl w:ilvl="1" w:tplc="04090003" w:tentative="1">
      <w:start w:val="1"/>
      <w:numFmt w:val="bullet"/>
      <w:lvlText w:val="o"/>
      <w:lvlJc w:val="left"/>
      <w:pPr>
        <w:ind w:left="4689" w:hanging="360"/>
      </w:pPr>
      <w:rPr>
        <w:rFonts w:ascii="Courier New" w:hAnsi="Courier New" w:cs="Courier New" w:hint="default"/>
      </w:rPr>
    </w:lvl>
    <w:lvl w:ilvl="2" w:tplc="04090005" w:tentative="1">
      <w:start w:val="1"/>
      <w:numFmt w:val="bullet"/>
      <w:lvlText w:val=""/>
      <w:lvlJc w:val="left"/>
      <w:pPr>
        <w:ind w:left="5409" w:hanging="360"/>
      </w:pPr>
      <w:rPr>
        <w:rFonts w:ascii="Wingdings" w:hAnsi="Wingdings" w:hint="default"/>
      </w:rPr>
    </w:lvl>
    <w:lvl w:ilvl="3" w:tplc="04090001" w:tentative="1">
      <w:start w:val="1"/>
      <w:numFmt w:val="bullet"/>
      <w:lvlText w:val=""/>
      <w:lvlJc w:val="left"/>
      <w:pPr>
        <w:ind w:left="6129" w:hanging="360"/>
      </w:pPr>
      <w:rPr>
        <w:rFonts w:ascii="Symbol" w:hAnsi="Symbol" w:hint="default"/>
      </w:rPr>
    </w:lvl>
    <w:lvl w:ilvl="4" w:tplc="04090003" w:tentative="1">
      <w:start w:val="1"/>
      <w:numFmt w:val="bullet"/>
      <w:lvlText w:val="o"/>
      <w:lvlJc w:val="left"/>
      <w:pPr>
        <w:ind w:left="6849" w:hanging="360"/>
      </w:pPr>
      <w:rPr>
        <w:rFonts w:ascii="Courier New" w:hAnsi="Courier New" w:cs="Courier New" w:hint="default"/>
      </w:rPr>
    </w:lvl>
    <w:lvl w:ilvl="5" w:tplc="04090005" w:tentative="1">
      <w:start w:val="1"/>
      <w:numFmt w:val="bullet"/>
      <w:lvlText w:val=""/>
      <w:lvlJc w:val="left"/>
      <w:pPr>
        <w:ind w:left="7569" w:hanging="360"/>
      </w:pPr>
      <w:rPr>
        <w:rFonts w:ascii="Wingdings" w:hAnsi="Wingdings" w:hint="default"/>
      </w:rPr>
    </w:lvl>
    <w:lvl w:ilvl="6" w:tplc="04090001" w:tentative="1">
      <w:start w:val="1"/>
      <w:numFmt w:val="bullet"/>
      <w:lvlText w:val=""/>
      <w:lvlJc w:val="left"/>
      <w:pPr>
        <w:ind w:left="8289" w:hanging="360"/>
      </w:pPr>
      <w:rPr>
        <w:rFonts w:ascii="Symbol" w:hAnsi="Symbol" w:hint="default"/>
      </w:rPr>
    </w:lvl>
    <w:lvl w:ilvl="7" w:tplc="04090003" w:tentative="1">
      <w:start w:val="1"/>
      <w:numFmt w:val="bullet"/>
      <w:lvlText w:val="o"/>
      <w:lvlJc w:val="left"/>
      <w:pPr>
        <w:ind w:left="9009" w:hanging="360"/>
      </w:pPr>
      <w:rPr>
        <w:rFonts w:ascii="Courier New" w:hAnsi="Courier New" w:cs="Courier New" w:hint="default"/>
      </w:rPr>
    </w:lvl>
    <w:lvl w:ilvl="8" w:tplc="04090005" w:tentative="1">
      <w:start w:val="1"/>
      <w:numFmt w:val="bullet"/>
      <w:lvlText w:val=""/>
      <w:lvlJc w:val="left"/>
      <w:pPr>
        <w:ind w:left="9729" w:hanging="360"/>
      </w:pPr>
      <w:rPr>
        <w:rFonts w:ascii="Wingdings" w:hAnsi="Wingdings" w:hint="default"/>
      </w:rPr>
    </w:lvl>
  </w:abstractNum>
  <w:abstractNum w:abstractNumId="339" w15:restartNumberingAfterBreak="0">
    <w:nsid w:val="57FD42D4"/>
    <w:multiLevelType w:val="hybridMultilevel"/>
    <w:tmpl w:val="01F0D742"/>
    <w:lvl w:ilvl="0" w:tplc="FFFFFFFF">
      <w:start w:val="1"/>
      <w:numFmt w:val="lowerRoman"/>
      <w:lvlText w:val="%1."/>
      <w:lvlJc w:val="right"/>
      <w:pPr>
        <w:ind w:left="2340" w:hanging="360"/>
      </w:pPr>
      <w:rPr>
        <w:rFonts w:ascii="Times New Roman" w:hAnsi="Times New Roman" w:hint="default"/>
        <w:b w:val="0"/>
        <w:bCs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0" w15:restartNumberingAfterBreak="0">
    <w:nsid w:val="5834056E"/>
    <w:multiLevelType w:val="hybridMultilevel"/>
    <w:tmpl w:val="939E960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585F7566"/>
    <w:multiLevelType w:val="hybridMultilevel"/>
    <w:tmpl w:val="191218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58980BA4"/>
    <w:multiLevelType w:val="hybridMultilevel"/>
    <w:tmpl w:val="7946E86A"/>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43" w15:restartNumberingAfterBreak="0">
    <w:nsid w:val="59FF5566"/>
    <w:multiLevelType w:val="hybridMultilevel"/>
    <w:tmpl w:val="FE744B3E"/>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4" w15:restartNumberingAfterBreak="0">
    <w:nsid w:val="5A553505"/>
    <w:multiLevelType w:val="hybridMultilevel"/>
    <w:tmpl w:val="98A8E62A"/>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345" w15:restartNumberingAfterBreak="0">
    <w:nsid w:val="5A9C57FD"/>
    <w:multiLevelType w:val="hybridMultilevel"/>
    <w:tmpl w:val="0052A4F8"/>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46" w15:restartNumberingAfterBreak="0">
    <w:nsid w:val="5B5A43DA"/>
    <w:multiLevelType w:val="hybridMultilevel"/>
    <w:tmpl w:val="65A28DF0"/>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347" w15:restartNumberingAfterBreak="0">
    <w:nsid w:val="5B936430"/>
    <w:multiLevelType w:val="hybridMultilevel"/>
    <w:tmpl w:val="AFE44B6E"/>
    <w:lvl w:ilvl="0" w:tplc="0409000D">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48" w15:restartNumberingAfterBreak="0">
    <w:nsid w:val="5B951A4E"/>
    <w:multiLevelType w:val="hybridMultilevel"/>
    <w:tmpl w:val="D60656A6"/>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9" w15:restartNumberingAfterBreak="0">
    <w:nsid w:val="5C3C299D"/>
    <w:multiLevelType w:val="hybridMultilevel"/>
    <w:tmpl w:val="511288A6"/>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50" w15:restartNumberingAfterBreak="0">
    <w:nsid w:val="5C817AFE"/>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51" w15:restartNumberingAfterBreak="0">
    <w:nsid w:val="5CA61169"/>
    <w:multiLevelType w:val="hybridMultilevel"/>
    <w:tmpl w:val="5DF4C914"/>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352" w15:restartNumberingAfterBreak="0">
    <w:nsid w:val="5D3032AC"/>
    <w:multiLevelType w:val="hybridMultilevel"/>
    <w:tmpl w:val="801A024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3" w15:restartNumberingAfterBreak="0">
    <w:nsid w:val="5D4604D5"/>
    <w:multiLevelType w:val="hybridMultilevel"/>
    <w:tmpl w:val="FD08D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D7C31DD"/>
    <w:multiLevelType w:val="hybridMultilevel"/>
    <w:tmpl w:val="3558ECCC"/>
    <w:lvl w:ilvl="0" w:tplc="67FC9E82">
      <w:start w:val="1"/>
      <w:numFmt w:val="lowerRoman"/>
      <w:lvlText w:val="%1."/>
      <w:lvlJc w:val="right"/>
      <w:pPr>
        <w:ind w:left="2520" w:hanging="360"/>
      </w:pPr>
      <w:rPr>
        <w:rFonts w:ascii="Times New Roman" w:hAnsi="Times New Roman" w:hint="default"/>
        <w:b w:val="0"/>
        <w:bCs w:val="0"/>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5" w15:restartNumberingAfterBreak="0">
    <w:nsid w:val="5D8A4861"/>
    <w:multiLevelType w:val="hybridMultilevel"/>
    <w:tmpl w:val="D60656A6"/>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6" w15:restartNumberingAfterBreak="0">
    <w:nsid w:val="5DE57668"/>
    <w:multiLevelType w:val="hybridMultilevel"/>
    <w:tmpl w:val="7BDC085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7" w15:restartNumberingAfterBreak="0">
    <w:nsid w:val="5DF71660"/>
    <w:multiLevelType w:val="hybridMultilevel"/>
    <w:tmpl w:val="39865346"/>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358" w15:restartNumberingAfterBreak="0">
    <w:nsid w:val="5EE37253"/>
    <w:multiLevelType w:val="hybridMultilevel"/>
    <w:tmpl w:val="5AD8852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9" w15:restartNumberingAfterBreak="0">
    <w:nsid w:val="5EEC57B2"/>
    <w:multiLevelType w:val="hybridMultilevel"/>
    <w:tmpl w:val="13DAE11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0" w15:restartNumberingAfterBreak="0">
    <w:nsid w:val="5F185D27"/>
    <w:multiLevelType w:val="hybridMultilevel"/>
    <w:tmpl w:val="E256A95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1" w15:restartNumberingAfterBreak="0">
    <w:nsid w:val="5F6744B6"/>
    <w:multiLevelType w:val="hybridMultilevel"/>
    <w:tmpl w:val="9A285C12"/>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362" w15:restartNumberingAfterBreak="0">
    <w:nsid w:val="5F7271C0"/>
    <w:multiLevelType w:val="hybridMultilevel"/>
    <w:tmpl w:val="30F0BFA4"/>
    <w:lvl w:ilvl="0" w:tplc="67FC9E82">
      <w:start w:val="1"/>
      <w:numFmt w:val="lowerRoman"/>
      <w:lvlText w:val="%1."/>
      <w:lvlJc w:val="right"/>
      <w:pPr>
        <w:ind w:left="3600" w:hanging="360"/>
      </w:pPr>
      <w:rPr>
        <w:rFonts w:ascii="Times New Roman" w:hAnsi="Times New Roman" w:hint="default"/>
        <w:b w:val="0"/>
        <w:bCs w:val="0"/>
        <w:sz w:val="24"/>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63" w15:restartNumberingAfterBreak="0">
    <w:nsid w:val="5FA45DFF"/>
    <w:multiLevelType w:val="hybridMultilevel"/>
    <w:tmpl w:val="34702B4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4" w15:restartNumberingAfterBreak="0">
    <w:nsid w:val="5FC542BF"/>
    <w:multiLevelType w:val="hybridMultilevel"/>
    <w:tmpl w:val="9488C8C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5" w15:restartNumberingAfterBreak="0">
    <w:nsid w:val="5FE93DE9"/>
    <w:multiLevelType w:val="hybridMultilevel"/>
    <w:tmpl w:val="8BFCC1F2"/>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66" w15:restartNumberingAfterBreak="0">
    <w:nsid w:val="605C7AE2"/>
    <w:multiLevelType w:val="hybridMultilevel"/>
    <w:tmpl w:val="EC8A02C0"/>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67" w15:restartNumberingAfterBreak="0">
    <w:nsid w:val="614A1CFE"/>
    <w:multiLevelType w:val="hybridMultilevel"/>
    <w:tmpl w:val="F65EF9EE"/>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8" w15:restartNumberingAfterBreak="0">
    <w:nsid w:val="61CF14F7"/>
    <w:multiLevelType w:val="hybridMultilevel"/>
    <w:tmpl w:val="0242FA86"/>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369" w15:restartNumberingAfterBreak="0">
    <w:nsid w:val="620355F8"/>
    <w:multiLevelType w:val="hybridMultilevel"/>
    <w:tmpl w:val="923EE3C6"/>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370" w15:restartNumberingAfterBreak="0">
    <w:nsid w:val="629B25AB"/>
    <w:multiLevelType w:val="hybridMultilevel"/>
    <w:tmpl w:val="E5DE0CFA"/>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71" w15:restartNumberingAfterBreak="0">
    <w:nsid w:val="62FC2936"/>
    <w:multiLevelType w:val="hybridMultilevel"/>
    <w:tmpl w:val="8BDCF1A8"/>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2" w15:restartNumberingAfterBreak="0">
    <w:nsid w:val="630A3907"/>
    <w:multiLevelType w:val="hybridMultilevel"/>
    <w:tmpl w:val="E04C5A3C"/>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73" w15:restartNumberingAfterBreak="0">
    <w:nsid w:val="631605A5"/>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4" w15:restartNumberingAfterBreak="0">
    <w:nsid w:val="6341753C"/>
    <w:multiLevelType w:val="hybridMultilevel"/>
    <w:tmpl w:val="A7F6F7F4"/>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75" w15:restartNumberingAfterBreak="0">
    <w:nsid w:val="63503DE2"/>
    <w:multiLevelType w:val="hybridMultilevel"/>
    <w:tmpl w:val="78C6BA84"/>
    <w:lvl w:ilvl="0" w:tplc="67FC9E82">
      <w:start w:val="1"/>
      <w:numFmt w:val="lowerRoman"/>
      <w:lvlText w:val="%1."/>
      <w:lvlJc w:val="right"/>
      <w:pPr>
        <w:ind w:left="1854" w:hanging="360"/>
      </w:pPr>
      <w:rPr>
        <w:rFonts w:ascii="Times New Roman" w:hAnsi="Times New Roman" w:hint="default"/>
        <w:b w:val="0"/>
        <w:bCs w:val="0"/>
        <w:sz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76" w15:restartNumberingAfterBreak="0">
    <w:nsid w:val="63557100"/>
    <w:multiLevelType w:val="hybridMultilevel"/>
    <w:tmpl w:val="F3A0FED6"/>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7" w15:restartNumberingAfterBreak="0">
    <w:nsid w:val="638F3D1F"/>
    <w:multiLevelType w:val="hybridMultilevel"/>
    <w:tmpl w:val="0646025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8" w15:restartNumberingAfterBreak="0">
    <w:nsid w:val="63E46D4E"/>
    <w:multiLevelType w:val="hybridMultilevel"/>
    <w:tmpl w:val="2F94BADA"/>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79" w15:restartNumberingAfterBreak="0">
    <w:nsid w:val="64067D38"/>
    <w:multiLevelType w:val="hybridMultilevel"/>
    <w:tmpl w:val="4722315C"/>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380" w15:restartNumberingAfterBreak="0">
    <w:nsid w:val="64502952"/>
    <w:multiLevelType w:val="hybridMultilevel"/>
    <w:tmpl w:val="C7EC4D74"/>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1" w15:restartNumberingAfterBreak="0">
    <w:nsid w:val="64D80B5D"/>
    <w:multiLevelType w:val="hybridMultilevel"/>
    <w:tmpl w:val="2FB0C88A"/>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2" w15:restartNumberingAfterBreak="0">
    <w:nsid w:val="65E557C2"/>
    <w:multiLevelType w:val="hybridMultilevel"/>
    <w:tmpl w:val="56E2AE06"/>
    <w:lvl w:ilvl="0" w:tplc="95A42BDA">
      <w:start w:val="1"/>
      <w:numFmt w:val="bullet"/>
      <w:pStyle w:val="Para1"/>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5FA6250"/>
    <w:multiLevelType w:val="hybridMultilevel"/>
    <w:tmpl w:val="A00EBA6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84"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385"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86" w15:restartNumberingAfterBreak="0">
    <w:nsid w:val="66E070EC"/>
    <w:multiLevelType w:val="hybridMultilevel"/>
    <w:tmpl w:val="B3A2FA9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7" w15:restartNumberingAfterBreak="0">
    <w:nsid w:val="678A7881"/>
    <w:multiLevelType w:val="hybridMultilevel"/>
    <w:tmpl w:val="72B63B04"/>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8" w15:restartNumberingAfterBreak="0">
    <w:nsid w:val="67EA37E6"/>
    <w:multiLevelType w:val="hybridMultilevel"/>
    <w:tmpl w:val="6FA20B1C"/>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389" w15:restartNumberingAfterBreak="0">
    <w:nsid w:val="68C471E8"/>
    <w:multiLevelType w:val="hybridMultilevel"/>
    <w:tmpl w:val="25C2C9D0"/>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390" w15:restartNumberingAfterBreak="0">
    <w:nsid w:val="68CF09B5"/>
    <w:multiLevelType w:val="hybridMultilevel"/>
    <w:tmpl w:val="35123D9C"/>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391" w15:restartNumberingAfterBreak="0">
    <w:nsid w:val="68EA1477"/>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92" w15:restartNumberingAfterBreak="0">
    <w:nsid w:val="691A5134"/>
    <w:multiLevelType w:val="hybridMultilevel"/>
    <w:tmpl w:val="0D92FF9A"/>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93" w15:restartNumberingAfterBreak="0">
    <w:nsid w:val="694136C3"/>
    <w:multiLevelType w:val="hybridMultilevel"/>
    <w:tmpl w:val="3782BE08"/>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4" w15:restartNumberingAfterBreak="0">
    <w:nsid w:val="69484B82"/>
    <w:multiLevelType w:val="hybridMultilevel"/>
    <w:tmpl w:val="F3C462B8"/>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95" w15:restartNumberingAfterBreak="0">
    <w:nsid w:val="69663C28"/>
    <w:multiLevelType w:val="hybridMultilevel"/>
    <w:tmpl w:val="7E423E18"/>
    <w:lvl w:ilvl="0" w:tplc="FFFFFFFF">
      <w:start w:val="1"/>
      <w:numFmt w:val="lowerRoman"/>
      <w:lvlText w:val="%1."/>
      <w:lvlJc w:val="right"/>
      <w:pPr>
        <w:ind w:left="1494" w:hanging="360"/>
      </w:pPr>
      <w:rPr>
        <w:rFonts w:ascii="Times New Roman" w:hAnsi="Times New Roman" w:hint="default"/>
        <w:b w:val="0"/>
        <w:bCs w:val="0"/>
        <w:sz w:val="24"/>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396" w15:restartNumberingAfterBreak="0">
    <w:nsid w:val="69BC2D2F"/>
    <w:multiLevelType w:val="hybridMultilevel"/>
    <w:tmpl w:val="3B3E0FE2"/>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97" w15:restartNumberingAfterBreak="0">
    <w:nsid w:val="69CA44F6"/>
    <w:multiLevelType w:val="hybridMultilevel"/>
    <w:tmpl w:val="A90013C0"/>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98" w15:restartNumberingAfterBreak="0">
    <w:nsid w:val="69D609F2"/>
    <w:multiLevelType w:val="hybridMultilevel"/>
    <w:tmpl w:val="9912EF2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99"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400" w15:restartNumberingAfterBreak="0">
    <w:nsid w:val="6A091A24"/>
    <w:multiLevelType w:val="hybridMultilevel"/>
    <w:tmpl w:val="273A66E2"/>
    <w:lvl w:ilvl="0" w:tplc="67FC9E82">
      <w:start w:val="1"/>
      <w:numFmt w:val="lowerRoman"/>
      <w:lvlText w:val="%1."/>
      <w:lvlJc w:val="right"/>
      <w:pPr>
        <w:ind w:left="3243" w:hanging="360"/>
      </w:pPr>
      <w:rPr>
        <w:rFonts w:ascii="Times New Roman" w:hAnsi="Times New Roman" w:hint="default"/>
        <w:b w:val="0"/>
        <w:bCs w:val="0"/>
        <w:sz w:val="24"/>
      </w:rPr>
    </w:lvl>
    <w:lvl w:ilvl="1" w:tplc="04090019" w:tentative="1">
      <w:start w:val="1"/>
      <w:numFmt w:val="lowerLetter"/>
      <w:lvlText w:val="%2."/>
      <w:lvlJc w:val="left"/>
      <w:pPr>
        <w:ind w:left="3963" w:hanging="360"/>
      </w:pPr>
    </w:lvl>
    <w:lvl w:ilvl="2" w:tplc="0409001B" w:tentative="1">
      <w:start w:val="1"/>
      <w:numFmt w:val="lowerRoman"/>
      <w:lvlText w:val="%3."/>
      <w:lvlJc w:val="right"/>
      <w:pPr>
        <w:ind w:left="4683" w:hanging="180"/>
      </w:pPr>
    </w:lvl>
    <w:lvl w:ilvl="3" w:tplc="0409000F" w:tentative="1">
      <w:start w:val="1"/>
      <w:numFmt w:val="decimal"/>
      <w:lvlText w:val="%4."/>
      <w:lvlJc w:val="left"/>
      <w:pPr>
        <w:ind w:left="5403" w:hanging="360"/>
      </w:pPr>
    </w:lvl>
    <w:lvl w:ilvl="4" w:tplc="04090019" w:tentative="1">
      <w:start w:val="1"/>
      <w:numFmt w:val="lowerLetter"/>
      <w:lvlText w:val="%5."/>
      <w:lvlJc w:val="left"/>
      <w:pPr>
        <w:ind w:left="6123" w:hanging="360"/>
      </w:pPr>
    </w:lvl>
    <w:lvl w:ilvl="5" w:tplc="0409001B" w:tentative="1">
      <w:start w:val="1"/>
      <w:numFmt w:val="lowerRoman"/>
      <w:lvlText w:val="%6."/>
      <w:lvlJc w:val="right"/>
      <w:pPr>
        <w:ind w:left="6843" w:hanging="180"/>
      </w:pPr>
    </w:lvl>
    <w:lvl w:ilvl="6" w:tplc="0409000F" w:tentative="1">
      <w:start w:val="1"/>
      <w:numFmt w:val="decimal"/>
      <w:lvlText w:val="%7."/>
      <w:lvlJc w:val="left"/>
      <w:pPr>
        <w:ind w:left="7563" w:hanging="360"/>
      </w:pPr>
    </w:lvl>
    <w:lvl w:ilvl="7" w:tplc="04090019" w:tentative="1">
      <w:start w:val="1"/>
      <w:numFmt w:val="lowerLetter"/>
      <w:lvlText w:val="%8."/>
      <w:lvlJc w:val="left"/>
      <w:pPr>
        <w:ind w:left="8283" w:hanging="360"/>
      </w:pPr>
    </w:lvl>
    <w:lvl w:ilvl="8" w:tplc="0409001B" w:tentative="1">
      <w:start w:val="1"/>
      <w:numFmt w:val="lowerRoman"/>
      <w:lvlText w:val="%9."/>
      <w:lvlJc w:val="right"/>
      <w:pPr>
        <w:ind w:left="9003" w:hanging="180"/>
      </w:pPr>
    </w:lvl>
  </w:abstractNum>
  <w:abstractNum w:abstractNumId="401" w15:restartNumberingAfterBreak="0">
    <w:nsid w:val="6A6915FF"/>
    <w:multiLevelType w:val="hybridMultilevel"/>
    <w:tmpl w:val="18B8B404"/>
    <w:lvl w:ilvl="0" w:tplc="E41E1272">
      <w:start w:val="1"/>
      <w:numFmt w:val="bullet"/>
      <w:pStyle w:val="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987"/>
        </w:tabs>
        <w:ind w:left="1987" w:hanging="360"/>
      </w:pPr>
      <w:rPr>
        <w:rFonts w:ascii="Courier New" w:hAnsi="Courier New" w:cs="Courier New" w:hint="default"/>
      </w:rPr>
    </w:lvl>
    <w:lvl w:ilvl="2" w:tplc="04090005" w:tentative="1">
      <w:start w:val="1"/>
      <w:numFmt w:val="bullet"/>
      <w:pStyle w:val="Style6"/>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cs="Courier New" w:hint="default"/>
      </w:rPr>
    </w:lvl>
    <w:lvl w:ilvl="5" w:tplc="04090005" w:tentative="1">
      <w:start w:val="1"/>
      <w:numFmt w:val="bullet"/>
      <w:pStyle w:val="Style1"/>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cs="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402" w15:restartNumberingAfterBreak="0">
    <w:nsid w:val="6A917C85"/>
    <w:multiLevelType w:val="hybridMultilevel"/>
    <w:tmpl w:val="895C17B4"/>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403" w15:restartNumberingAfterBreak="0">
    <w:nsid w:val="6AB20559"/>
    <w:multiLevelType w:val="hybridMultilevel"/>
    <w:tmpl w:val="91B091D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04" w15:restartNumberingAfterBreak="0">
    <w:nsid w:val="6ACC549D"/>
    <w:multiLevelType w:val="hybridMultilevel"/>
    <w:tmpl w:val="90F0DB1C"/>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05" w15:restartNumberingAfterBreak="0">
    <w:nsid w:val="6AEF314D"/>
    <w:multiLevelType w:val="hybridMultilevel"/>
    <w:tmpl w:val="306614C8"/>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06" w15:restartNumberingAfterBreak="0">
    <w:nsid w:val="6B2407CB"/>
    <w:multiLevelType w:val="hybridMultilevel"/>
    <w:tmpl w:val="6AE414A4"/>
    <w:lvl w:ilvl="0" w:tplc="FFFFFFFF">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07" w15:restartNumberingAfterBreak="0">
    <w:nsid w:val="6B5A17AC"/>
    <w:multiLevelType w:val="hybridMultilevel"/>
    <w:tmpl w:val="C79AE626"/>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08" w15:restartNumberingAfterBreak="0">
    <w:nsid w:val="6B736EEF"/>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09" w15:restartNumberingAfterBreak="0">
    <w:nsid w:val="6C0B21E1"/>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10" w15:restartNumberingAfterBreak="0">
    <w:nsid w:val="6C4B3687"/>
    <w:multiLevelType w:val="hybridMultilevel"/>
    <w:tmpl w:val="2F24F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C8B63B7"/>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12"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13" w15:restartNumberingAfterBreak="0">
    <w:nsid w:val="6D1F0472"/>
    <w:multiLevelType w:val="hybridMultilevel"/>
    <w:tmpl w:val="74649EE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4" w15:restartNumberingAfterBreak="0">
    <w:nsid w:val="6D67468E"/>
    <w:multiLevelType w:val="hybridMultilevel"/>
    <w:tmpl w:val="F67EF6D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15" w15:restartNumberingAfterBreak="0">
    <w:nsid w:val="6DA36181"/>
    <w:multiLevelType w:val="hybridMultilevel"/>
    <w:tmpl w:val="D6A29FA4"/>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16"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417" w15:restartNumberingAfterBreak="0">
    <w:nsid w:val="6E451D35"/>
    <w:multiLevelType w:val="hybridMultilevel"/>
    <w:tmpl w:val="361AEA9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8" w15:restartNumberingAfterBreak="0">
    <w:nsid w:val="6E737417"/>
    <w:multiLevelType w:val="hybridMultilevel"/>
    <w:tmpl w:val="D2D4C0F4"/>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19" w15:restartNumberingAfterBreak="0">
    <w:nsid w:val="6EBD2486"/>
    <w:multiLevelType w:val="hybridMultilevel"/>
    <w:tmpl w:val="A8BA75EE"/>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20"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21" w15:restartNumberingAfterBreak="0">
    <w:nsid w:val="6F8A503F"/>
    <w:multiLevelType w:val="hybridMultilevel"/>
    <w:tmpl w:val="6C8E1898"/>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22" w15:restartNumberingAfterBreak="0">
    <w:nsid w:val="6F974888"/>
    <w:multiLevelType w:val="hybridMultilevel"/>
    <w:tmpl w:val="567E8688"/>
    <w:lvl w:ilvl="0" w:tplc="9B2A3504">
      <w:start w:val="1"/>
      <w:numFmt w:val="lowerRoman"/>
      <w:pStyle w:val="PAL2"/>
      <w:lvlText w:val="%1."/>
      <w:lvlJc w:val="right"/>
      <w:pPr>
        <w:ind w:left="3240" w:hanging="360"/>
      </w:pPr>
      <w:rPr>
        <w:rFonts w:ascii="Times New Roman" w:hAnsi="Times New Roman" w:hint="default"/>
        <w:b w:val="0"/>
        <w:bCs w:val="0"/>
        <w:sz w:val="24"/>
      </w:r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423" w15:restartNumberingAfterBreak="0">
    <w:nsid w:val="702764A6"/>
    <w:multiLevelType w:val="hybridMultilevel"/>
    <w:tmpl w:val="139ED8D8"/>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24"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25" w15:restartNumberingAfterBreak="0">
    <w:nsid w:val="70AA7F05"/>
    <w:multiLevelType w:val="hybridMultilevel"/>
    <w:tmpl w:val="86A2578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26" w15:restartNumberingAfterBreak="0">
    <w:nsid w:val="70DB4696"/>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27" w15:restartNumberingAfterBreak="0">
    <w:nsid w:val="715176C5"/>
    <w:multiLevelType w:val="hybridMultilevel"/>
    <w:tmpl w:val="34C27C8A"/>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8" w15:restartNumberingAfterBreak="0">
    <w:nsid w:val="71784F96"/>
    <w:multiLevelType w:val="hybridMultilevel"/>
    <w:tmpl w:val="EEA498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183013F"/>
    <w:multiLevelType w:val="hybridMultilevel"/>
    <w:tmpl w:val="0F101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31" w15:restartNumberingAfterBreak="0">
    <w:nsid w:val="71EA5D36"/>
    <w:multiLevelType w:val="hybridMultilevel"/>
    <w:tmpl w:val="6EE01A7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32" w15:restartNumberingAfterBreak="0">
    <w:nsid w:val="72487545"/>
    <w:multiLevelType w:val="hybridMultilevel"/>
    <w:tmpl w:val="31D66678"/>
    <w:lvl w:ilvl="0" w:tplc="04090005">
      <w:start w:val="1"/>
      <w:numFmt w:val="bullet"/>
      <w:lvlText w:val=""/>
      <w:lvlJc w:val="left"/>
      <w:pPr>
        <w:ind w:left="3243" w:hanging="360"/>
      </w:pPr>
      <w:rPr>
        <w:rFonts w:ascii="Wingdings" w:hAnsi="Wingdings" w:hint="default"/>
      </w:rPr>
    </w:lvl>
    <w:lvl w:ilvl="1" w:tplc="04090003" w:tentative="1">
      <w:start w:val="1"/>
      <w:numFmt w:val="bullet"/>
      <w:lvlText w:val="o"/>
      <w:lvlJc w:val="left"/>
      <w:pPr>
        <w:ind w:left="3963" w:hanging="360"/>
      </w:pPr>
      <w:rPr>
        <w:rFonts w:ascii="Courier New" w:hAnsi="Courier New" w:cs="Courier New" w:hint="default"/>
      </w:rPr>
    </w:lvl>
    <w:lvl w:ilvl="2" w:tplc="04090005" w:tentative="1">
      <w:start w:val="1"/>
      <w:numFmt w:val="bullet"/>
      <w:lvlText w:val=""/>
      <w:lvlJc w:val="left"/>
      <w:pPr>
        <w:ind w:left="4683" w:hanging="360"/>
      </w:pPr>
      <w:rPr>
        <w:rFonts w:ascii="Wingdings" w:hAnsi="Wingdings" w:hint="default"/>
      </w:rPr>
    </w:lvl>
    <w:lvl w:ilvl="3" w:tplc="04090001" w:tentative="1">
      <w:start w:val="1"/>
      <w:numFmt w:val="bullet"/>
      <w:lvlText w:val=""/>
      <w:lvlJc w:val="left"/>
      <w:pPr>
        <w:ind w:left="5403" w:hanging="360"/>
      </w:pPr>
      <w:rPr>
        <w:rFonts w:ascii="Symbol" w:hAnsi="Symbol" w:hint="default"/>
      </w:rPr>
    </w:lvl>
    <w:lvl w:ilvl="4" w:tplc="04090003" w:tentative="1">
      <w:start w:val="1"/>
      <w:numFmt w:val="bullet"/>
      <w:lvlText w:val="o"/>
      <w:lvlJc w:val="left"/>
      <w:pPr>
        <w:ind w:left="6123" w:hanging="360"/>
      </w:pPr>
      <w:rPr>
        <w:rFonts w:ascii="Courier New" w:hAnsi="Courier New" w:cs="Courier New" w:hint="default"/>
      </w:rPr>
    </w:lvl>
    <w:lvl w:ilvl="5" w:tplc="04090005" w:tentative="1">
      <w:start w:val="1"/>
      <w:numFmt w:val="bullet"/>
      <w:lvlText w:val=""/>
      <w:lvlJc w:val="left"/>
      <w:pPr>
        <w:ind w:left="6843" w:hanging="360"/>
      </w:pPr>
      <w:rPr>
        <w:rFonts w:ascii="Wingdings" w:hAnsi="Wingdings" w:hint="default"/>
      </w:rPr>
    </w:lvl>
    <w:lvl w:ilvl="6" w:tplc="04090001" w:tentative="1">
      <w:start w:val="1"/>
      <w:numFmt w:val="bullet"/>
      <w:lvlText w:val=""/>
      <w:lvlJc w:val="left"/>
      <w:pPr>
        <w:ind w:left="7563" w:hanging="360"/>
      </w:pPr>
      <w:rPr>
        <w:rFonts w:ascii="Symbol" w:hAnsi="Symbol" w:hint="default"/>
      </w:rPr>
    </w:lvl>
    <w:lvl w:ilvl="7" w:tplc="04090003" w:tentative="1">
      <w:start w:val="1"/>
      <w:numFmt w:val="bullet"/>
      <w:lvlText w:val="o"/>
      <w:lvlJc w:val="left"/>
      <w:pPr>
        <w:ind w:left="8283" w:hanging="360"/>
      </w:pPr>
      <w:rPr>
        <w:rFonts w:ascii="Courier New" w:hAnsi="Courier New" w:cs="Courier New" w:hint="default"/>
      </w:rPr>
    </w:lvl>
    <w:lvl w:ilvl="8" w:tplc="04090005" w:tentative="1">
      <w:start w:val="1"/>
      <w:numFmt w:val="bullet"/>
      <w:lvlText w:val=""/>
      <w:lvlJc w:val="left"/>
      <w:pPr>
        <w:ind w:left="9003" w:hanging="360"/>
      </w:pPr>
      <w:rPr>
        <w:rFonts w:ascii="Wingdings" w:hAnsi="Wingdings" w:hint="default"/>
      </w:rPr>
    </w:lvl>
  </w:abstractNum>
  <w:abstractNum w:abstractNumId="433" w15:restartNumberingAfterBreak="0">
    <w:nsid w:val="72FF6599"/>
    <w:multiLevelType w:val="hybridMultilevel"/>
    <w:tmpl w:val="E96A1DA0"/>
    <w:lvl w:ilvl="0" w:tplc="67FC9E82">
      <w:start w:val="1"/>
      <w:numFmt w:val="lowerRoman"/>
      <w:lvlText w:val="%1."/>
      <w:lvlJc w:val="right"/>
      <w:pPr>
        <w:ind w:left="3600" w:hanging="360"/>
      </w:pPr>
      <w:rPr>
        <w:rFonts w:ascii="Times New Roman" w:hAnsi="Times New Roman" w:hint="default"/>
        <w:b w:val="0"/>
        <w:bCs w:val="0"/>
        <w:sz w:val="24"/>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34" w15:restartNumberingAfterBreak="0">
    <w:nsid w:val="740B186C"/>
    <w:multiLevelType w:val="hybridMultilevel"/>
    <w:tmpl w:val="572246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745A021D"/>
    <w:multiLevelType w:val="hybridMultilevel"/>
    <w:tmpl w:val="D60656A6"/>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6" w15:restartNumberingAfterBreak="0">
    <w:nsid w:val="745A79EF"/>
    <w:multiLevelType w:val="hybridMultilevel"/>
    <w:tmpl w:val="374491AE"/>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37" w15:restartNumberingAfterBreak="0">
    <w:nsid w:val="74AF1CB3"/>
    <w:multiLevelType w:val="hybridMultilevel"/>
    <w:tmpl w:val="8D662E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439" w15:restartNumberingAfterBreak="0">
    <w:nsid w:val="750B03BB"/>
    <w:multiLevelType w:val="hybridMultilevel"/>
    <w:tmpl w:val="4FEC9A9E"/>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0" w15:restartNumberingAfterBreak="0">
    <w:nsid w:val="753F4326"/>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41" w15:restartNumberingAfterBreak="0">
    <w:nsid w:val="755C1BB1"/>
    <w:multiLevelType w:val="hybridMultilevel"/>
    <w:tmpl w:val="0FB874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2" w15:restartNumberingAfterBreak="0">
    <w:nsid w:val="75690C86"/>
    <w:multiLevelType w:val="hybridMultilevel"/>
    <w:tmpl w:val="47DC2FFC"/>
    <w:lvl w:ilvl="0" w:tplc="04090005">
      <w:start w:val="1"/>
      <w:numFmt w:val="bullet"/>
      <w:lvlText w:val=""/>
      <w:lvlJc w:val="left"/>
      <w:pPr>
        <w:ind w:left="3243" w:hanging="360"/>
      </w:pPr>
      <w:rPr>
        <w:rFonts w:ascii="Wingdings" w:hAnsi="Wingdings" w:hint="default"/>
      </w:rPr>
    </w:lvl>
    <w:lvl w:ilvl="1" w:tplc="04090003" w:tentative="1">
      <w:start w:val="1"/>
      <w:numFmt w:val="bullet"/>
      <w:lvlText w:val="o"/>
      <w:lvlJc w:val="left"/>
      <w:pPr>
        <w:ind w:left="3963" w:hanging="360"/>
      </w:pPr>
      <w:rPr>
        <w:rFonts w:ascii="Courier New" w:hAnsi="Courier New" w:cs="Courier New" w:hint="default"/>
      </w:rPr>
    </w:lvl>
    <w:lvl w:ilvl="2" w:tplc="04090005" w:tentative="1">
      <w:start w:val="1"/>
      <w:numFmt w:val="bullet"/>
      <w:lvlText w:val=""/>
      <w:lvlJc w:val="left"/>
      <w:pPr>
        <w:ind w:left="4683" w:hanging="360"/>
      </w:pPr>
      <w:rPr>
        <w:rFonts w:ascii="Wingdings" w:hAnsi="Wingdings" w:hint="default"/>
      </w:rPr>
    </w:lvl>
    <w:lvl w:ilvl="3" w:tplc="04090001" w:tentative="1">
      <w:start w:val="1"/>
      <w:numFmt w:val="bullet"/>
      <w:lvlText w:val=""/>
      <w:lvlJc w:val="left"/>
      <w:pPr>
        <w:ind w:left="5403" w:hanging="360"/>
      </w:pPr>
      <w:rPr>
        <w:rFonts w:ascii="Symbol" w:hAnsi="Symbol" w:hint="default"/>
      </w:rPr>
    </w:lvl>
    <w:lvl w:ilvl="4" w:tplc="04090003" w:tentative="1">
      <w:start w:val="1"/>
      <w:numFmt w:val="bullet"/>
      <w:lvlText w:val="o"/>
      <w:lvlJc w:val="left"/>
      <w:pPr>
        <w:ind w:left="6123" w:hanging="360"/>
      </w:pPr>
      <w:rPr>
        <w:rFonts w:ascii="Courier New" w:hAnsi="Courier New" w:cs="Courier New" w:hint="default"/>
      </w:rPr>
    </w:lvl>
    <w:lvl w:ilvl="5" w:tplc="04090005" w:tentative="1">
      <w:start w:val="1"/>
      <w:numFmt w:val="bullet"/>
      <w:lvlText w:val=""/>
      <w:lvlJc w:val="left"/>
      <w:pPr>
        <w:ind w:left="6843" w:hanging="360"/>
      </w:pPr>
      <w:rPr>
        <w:rFonts w:ascii="Wingdings" w:hAnsi="Wingdings" w:hint="default"/>
      </w:rPr>
    </w:lvl>
    <w:lvl w:ilvl="6" w:tplc="04090001" w:tentative="1">
      <w:start w:val="1"/>
      <w:numFmt w:val="bullet"/>
      <w:lvlText w:val=""/>
      <w:lvlJc w:val="left"/>
      <w:pPr>
        <w:ind w:left="7563" w:hanging="360"/>
      </w:pPr>
      <w:rPr>
        <w:rFonts w:ascii="Symbol" w:hAnsi="Symbol" w:hint="default"/>
      </w:rPr>
    </w:lvl>
    <w:lvl w:ilvl="7" w:tplc="04090003" w:tentative="1">
      <w:start w:val="1"/>
      <w:numFmt w:val="bullet"/>
      <w:lvlText w:val="o"/>
      <w:lvlJc w:val="left"/>
      <w:pPr>
        <w:ind w:left="8283" w:hanging="360"/>
      </w:pPr>
      <w:rPr>
        <w:rFonts w:ascii="Courier New" w:hAnsi="Courier New" w:cs="Courier New" w:hint="default"/>
      </w:rPr>
    </w:lvl>
    <w:lvl w:ilvl="8" w:tplc="04090005" w:tentative="1">
      <w:start w:val="1"/>
      <w:numFmt w:val="bullet"/>
      <w:lvlText w:val=""/>
      <w:lvlJc w:val="left"/>
      <w:pPr>
        <w:ind w:left="9003" w:hanging="360"/>
      </w:pPr>
      <w:rPr>
        <w:rFonts w:ascii="Wingdings" w:hAnsi="Wingdings" w:hint="default"/>
      </w:rPr>
    </w:lvl>
  </w:abstractNum>
  <w:abstractNum w:abstractNumId="443" w15:restartNumberingAfterBreak="0">
    <w:nsid w:val="756C0F63"/>
    <w:multiLevelType w:val="hybridMultilevel"/>
    <w:tmpl w:val="1720895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44" w15:restartNumberingAfterBreak="0">
    <w:nsid w:val="757B3718"/>
    <w:multiLevelType w:val="hybridMultilevel"/>
    <w:tmpl w:val="A0F8EEEC"/>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45" w15:restartNumberingAfterBreak="0">
    <w:nsid w:val="75870555"/>
    <w:multiLevelType w:val="hybridMultilevel"/>
    <w:tmpl w:val="79845BBA"/>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46" w15:restartNumberingAfterBreak="0">
    <w:nsid w:val="75C56266"/>
    <w:multiLevelType w:val="hybridMultilevel"/>
    <w:tmpl w:val="0052A4F8"/>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47" w15:restartNumberingAfterBreak="0">
    <w:nsid w:val="765A2A7E"/>
    <w:multiLevelType w:val="hybridMultilevel"/>
    <w:tmpl w:val="B6486902"/>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48" w15:restartNumberingAfterBreak="0">
    <w:nsid w:val="766B455C"/>
    <w:multiLevelType w:val="hybridMultilevel"/>
    <w:tmpl w:val="4042A5AE"/>
    <w:lvl w:ilvl="0" w:tplc="04090003">
      <w:start w:val="1"/>
      <w:numFmt w:val="bullet"/>
      <w:lvlText w:val="o"/>
      <w:lvlJc w:val="left"/>
      <w:pPr>
        <w:ind w:left="3957" w:hanging="360"/>
      </w:pPr>
      <w:rPr>
        <w:rFonts w:ascii="Courier New" w:hAnsi="Courier New" w:cs="Courier New"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449" w15:restartNumberingAfterBreak="0">
    <w:nsid w:val="766B4774"/>
    <w:multiLevelType w:val="hybridMultilevel"/>
    <w:tmpl w:val="C8D2A33A"/>
    <w:lvl w:ilvl="0" w:tplc="0409000D">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450" w15:restartNumberingAfterBreak="0">
    <w:nsid w:val="76782C2E"/>
    <w:multiLevelType w:val="hybridMultilevel"/>
    <w:tmpl w:val="4BA2E1F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51" w15:restartNumberingAfterBreak="0">
    <w:nsid w:val="76CD7732"/>
    <w:multiLevelType w:val="hybridMultilevel"/>
    <w:tmpl w:val="0DFA6DB8"/>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52" w15:restartNumberingAfterBreak="0">
    <w:nsid w:val="77FC46CD"/>
    <w:multiLevelType w:val="hybridMultilevel"/>
    <w:tmpl w:val="C2B089EE"/>
    <w:lvl w:ilvl="0" w:tplc="04090003">
      <w:start w:val="1"/>
      <w:numFmt w:val="bullet"/>
      <w:lvlText w:val="o"/>
      <w:lvlJc w:val="left"/>
      <w:pPr>
        <w:ind w:left="4831" w:hanging="360"/>
      </w:pPr>
      <w:rPr>
        <w:rFonts w:ascii="Courier New" w:hAnsi="Courier New" w:cs="Courier New"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453" w15:restartNumberingAfterBreak="0">
    <w:nsid w:val="784255C1"/>
    <w:multiLevelType w:val="hybridMultilevel"/>
    <w:tmpl w:val="180E515A"/>
    <w:lvl w:ilvl="0" w:tplc="04090005">
      <w:start w:val="1"/>
      <w:numFmt w:val="bullet"/>
      <w:lvlText w:val=""/>
      <w:lvlJc w:val="left"/>
      <w:pPr>
        <w:ind w:left="3957" w:hanging="360"/>
      </w:pPr>
      <w:rPr>
        <w:rFonts w:ascii="Wingdings" w:hAnsi="Wingdings" w:hint="default"/>
      </w:rPr>
    </w:lvl>
    <w:lvl w:ilvl="1" w:tplc="04090003" w:tentative="1">
      <w:start w:val="1"/>
      <w:numFmt w:val="bullet"/>
      <w:lvlText w:val="o"/>
      <w:lvlJc w:val="left"/>
      <w:pPr>
        <w:ind w:left="4677" w:hanging="360"/>
      </w:pPr>
      <w:rPr>
        <w:rFonts w:ascii="Courier New" w:hAnsi="Courier New" w:cs="Courier New" w:hint="default"/>
      </w:rPr>
    </w:lvl>
    <w:lvl w:ilvl="2" w:tplc="04090005" w:tentative="1">
      <w:start w:val="1"/>
      <w:numFmt w:val="bullet"/>
      <w:lvlText w:val=""/>
      <w:lvlJc w:val="left"/>
      <w:pPr>
        <w:ind w:left="5397" w:hanging="360"/>
      </w:pPr>
      <w:rPr>
        <w:rFonts w:ascii="Wingdings" w:hAnsi="Wingdings" w:hint="default"/>
      </w:rPr>
    </w:lvl>
    <w:lvl w:ilvl="3" w:tplc="04090001" w:tentative="1">
      <w:start w:val="1"/>
      <w:numFmt w:val="bullet"/>
      <w:lvlText w:val=""/>
      <w:lvlJc w:val="left"/>
      <w:pPr>
        <w:ind w:left="6117" w:hanging="360"/>
      </w:pPr>
      <w:rPr>
        <w:rFonts w:ascii="Symbol" w:hAnsi="Symbol" w:hint="default"/>
      </w:rPr>
    </w:lvl>
    <w:lvl w:ilvl="4" w:tplc="04090003" w:tentative="1">
      <w:start w:val="1"/>
      <w:numFmt w:val="bullet"/>
      <w:lvlText w:val="o"/>
      <w:lvlJc w:val="left"/>
      <w:pPr>
        <w:ind w:left="6837" w:hanging="360"/>
      </w:pPr>
      <w:rPr>
        <w:rFonts w:ascii="Courier New" w:hAnsi="Courier New" w:cs="Courier New" w:hint="default"/>
      </w:rPr>
    </w:lvl>
    <w:lvl w:ilvl="5" w:tplc="04090005" w:tentative="1">
      <w:start w:val="1"/>
      <w:numFmt w:val="bullet"/>
      <w:lvlText w:val=""/>
      <w:lvlJc w:val="left"/>
      <w:pPr>
        <w:ind w:left="7557" w:hanging="360"/>
      </w:pPr>
      <w:rPr>
        <w:rFonts w:ascii="Wingdings" w:hAnsi="Wingdings" w:hint="default"/>
      </w:rPr>
    </w:lvl>
    <w:lvl w:ilvl="6" w:tplc="04090001" w:tentative="1">
      <w:start w:val="1"/>
      <w:numFmt w:val="bullet"/>
      <w:lvlText w:val=""/>
      <w:lvlJc w:val="left"/>
      <w:pPr>
        <w:ind w:left="8277" w:hanging="360"/>
      </w:pPr>
      <w:rPr>
        <w:rFonts w:ascii="Symbol" w:hAnsi="Symbol" w:hint="default"/>
      </w:rPr>
    </w:lvl>
    <w:lvl w:ilvl="7" w:tplc="04090003" w:tentative="1">
      <w:start w:val="1"/>
      <w:numFmt w:val="bullet"/>
      <w:lvlText w:val="o"/>
      <w:lvlJc w:val="left"/>
      <w:pPr>
        <w:ind w:left="8997" w:hanging="360"/>
      </w:pPr>
      <w:rPr>
        <w:rFonts w:ascii="Courier New" w:hAnsi="Courier New" w:cs="Courier New" w:hint="default"/>
      </w:rPr>
    </w:lvl>
    <w:lvl w:ilvl="8" w:tplc="04090005" w:tentative="1">
      <w:start w:val="1"/>
      <w:numFmt w:val="bullet"/>
      <w:lvlText w:val=""/>
      <w:lvlJc w:val="left"/>
      <w:pPr>
        <w:ind w:left="9717" w:hanging="360"/>
      </w:pPr>
      <w:rPr>
        <w:rFonts w:ascii="Wingdings" w:hAnsi="Wingdings" w:hint="default"/>
      </w:rPr>
    </w:lvl>
  </w:abstractNum>
  <w:abstractNum w:abstractNumId="454" w15:restartNumberingAfterBreak="0">
    <w:nsid w:val="789831E4"/>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55" w15:restartNumberingAfterBreak="0">
    <w:nsid w:val="78FA6399"/>
    <w:multiLevelType w:val="hybridMultilevel"/>
    <w:tmpl w:val="3D4E32A0"/>
    <w:lvl w:ilvl="0" w:tplc="04090003">
      <w:start w:val="1"/>
      <w:numFmt w:val="bullet"/>
      <w:lvlText w:val="o"/>
      <w:lvlJc w:val="left"/>
      <w:pPr>
        <w:ind w:left="2835" w:hanging="360"/>
      </w:pPr>
      <w:rPr>
        <w:rFonts w:ascii="Courier New" w:hAnsi="Courier New" w:cs="Courier New" w:hint="default"/>
      </w:rPr>
    </w:lvl>
    <w:lvl w:ilvl="1" w:tplc="04090003" w:tentative="1">
      <w:start w:val="1"/>
      <w:numFmt w:val="bullet"/>
      <w:lvlText w:val="o"/>
      <w:lvlJc w:val="left"/>
      <w:pPr>
        <w:ind w:left="3555" w:hanging="360"/>
      </w:pPr>
      <w:rPr>
        <w:rFonts w:ascii="Courier New" w:hAnsi="Courier New" w:cs="Courier New" w:hint="default"/>
      </w:rPr>
    </w:lvl>
    <w:lvl w:ilvl="2" w:tplc="04090005" w:tentative="1">
      <w:start w:val="1"/>
      <w:numFmt w:val="bullet"/>
      <w:lvlText w:val=""/>
      <w:lvlJc w:val="left"/>
      <w:pPr>
        <w:ind w:left="4275" w:hanging="360"/>
      </w:pPr>
      <w:rPr>
        <w:rFonts w:ascii="Wingdings" w:hAnsi="Wingdings" w:hint="default"/>
      </w:rPr>
    </w:lvl>
    <w:lvl w:ilvl="3" w:tplc="04090001" w:tentative="1">
      <w:start w:val="1"/>
      <w:numFmt w:val="bullet"/>
      <w:lvlText w:val=""/>
      <w:lvlJc w:val="left"/>
      <w:pPr>
        <w:ind w:left="4995" w:hanging="360"/>
      </w:pPr>
      <w:rPr>
        <w:rFonts w:ascii="Symbol" w:hAnsi="Symbol" w:hint="default"/>
      </w:rPr>
    </w:lvl>
    <w:lvl w:ilvl="4" w:tplc="04090003" w:tentative="1">
      <w:start w:val="1"/>
      <w:numFmt w:val="bullet"/>
      <w:lvlText w:val="o"/>
      <w:lvlJc w:val="left"/>
      <w:pPr>
        <w:ind w:left="5715" w:hanging="360"/>
      </w:pPr>
      <w:rPr>
        <w:rFonts w:ascii="Courier New" w:hAnsi="Courier New" w:cs="Courier New" w:hint="default"/>
      </w:rPr>
    </w:lvl>
    <w:lvl w:ilvl="5" w:tplc="04090005" w:tentative="1">
      <w:start w:val="1"/>
      <w:numFmt w:val="bullet"/>
      <w:lvlText w:val=""/>
      <w:lvlJc w:val="left"/>
      <w:pPr>
        <w:ind w:left="6435" w:hanging="360"/>
      </w:pPr>
      <w:rPr>
        <w:rFonts w:ascii="Wingdings" w:hAnsi="Wingdings" w:hint="default"/>
      </w:rPr>
    </w:lvl>
    <w:lvl w:ilvl="6" w:tplc="04090001" w:tentative="1">
      <w:start w:val="1"/>
      <w:numFmt w:val="bullet"/>
      <w:lvlText w:val=""/>
      <w:lvlJc w:val="left"/>
      <w:pPr>
        <w:ind w:left="7155" w:hanging="360"/>
      </w:pPr>
      <w:rPr>
        <w:rFonts w:ascii="Symbol" w:hAnsi="Symbol" w:hint="default"/>
      </w:rPr>
    </w:lvl>
    <w:lvl w:ilvl="7" w:tplc="04090003" w:tentative="1">
      <w:start w:val="1"/>
      <w:numFmt w:val="bullet"/>
      <w:lvlText w:val="o"/>
      <w:lvlJc w:val="left"/>
      <w:pPr>
        <w:ind w:left="7875" w:hanging="360"/>
      </w:pPr>
      <w:rPr>
        <w:rFonts w:ascii="Courier New" w:hAnsi="Courier New" w:cs="Courier New" w:hint="default"/>
      </w:rPr>
    </w:lvl>
    <w:lvl w:ilvl="8" w:tplc="04090005" w:tentative="1">
      <w:start w:val="1"/>
      <w:numFmt w:val="bullet"/>
      <w:lvlText w:val=""/>
      <w:lvlJc w:val="left"/>
      <w:pPr>
        <w:ind w:left="8595" w:hanging="360"/>
      </w:pPr>
      <w:rPr>
        <w:rFonts w:ascii="Wingdings" w:hAnsi="Wingdings" w:hint="default"/>
      </w:rPr>
    </w:lvl>
  </w:abstractNum>
  <w:abstractNum w:abstractNumId="456" w15:restartNumberingAfterBreak="0">
    <w:nsid w:val="791A3C31"/>
    <w:multiLevelType w:val="hybridMultilevel"/>
    <w:tmpl w:val="E25C7288"/>
    <w:lvl w:ilvl="0" w:tplc="FFFFFFFF">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57" w15:restartNumberingAfterBreak="0">
    <w:nsid w:val="79C42AC2"/>
    <w:multiLevelType w:val="hybridMultilevel"/>
    <w:tmpl w:val="2D989098"/>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58" w15:restartNumberingAfterBreak="0">
    <w:nsid w:val="7A5E3BD5"/>
    <w:multiLevelType w:val="hybridMultilevel"/>
    <w:tmpl w:val="2B92F3B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9" w15:restartNumberingAfterBreak="0">
    <w:nsid w:val="7A9A2CD1"/>
    <w:multiLevelType w:val="hybridMultilevel"/>
    <w:tmpl w:val="371ED618"/>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60" w15:restartNumberingAfterBreak="0">
    <w:nsid w:val="7A9C7C9B"/>
    <w:multiLevelType w:val="hybridMultilevel"/>
    <w:tmpl w:val="F72CD8E0"/>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1" w15:restartNumberingAfterBreak="0">
    <w:nsid w:val="7ABC58C8"/>
    <w:multiLevelType w:val="hybridMultilevel"/>
    <w:tmpl w:val="98B4C8AA"/>
    <w:lvl w:ilvl="0" w:tplc="04090003">
      <w:start w:val="1"/>
      <w:numFmt w:val="bullet"/>
      <w:lvlText w:val="o"/>
      <w:lvlJc w:val="left"/>
      <w:pPr>
        <w:ind w:left="2268" w:hanging="360"/>
      </w:pPr>
      <w:rPr>
        <w:rFonts w:ascii="Courier New" w:hAnsi="Courier New" w:cs="Courier New" w:hint="default"/>
      </w:rPr>
    </w:lvl>
    <w:lvl w:ilvl="1" w:tplc="04090003" w:tentative="1">
      <w:start w:val="1"/>
      <w:numFmt w:val="bullet"/>
      <w:lvlText w:val="o"/>
      <w:lvlJc w:val="left"/>
      <w:pPr>
        <w:ind w:left="2988" w:hanging="360"/>
      </w:pPr>
      <w:rPr>
        <w:rFonts w:ascii="Courier New" w:hAnsi="Courier New" w:cs="Courier New" w:hint="default"/>
      </w:rPr>
    </w:lvl>
    <w:lvl w:ilvl="2" w:tplc="04090005" w:tentative="1">
      <w:start w:val="1"/>
      <w:numFmt w:val="bullet"/>
      <w:lvlText w:val=""/>
      <w:lvlJc w:val="left"/>
      <w:pPr>
        <w:ind w:left="3708" w:hanging="360"/>
      </w:pPr>
      <w:rPr>
        <w:rFonts w:ascii="Wingdings" w:hAnsi="Wingdings" w:hint="default"/>
      </w:rPr>
    </w:lvl>
    <w:lvl w:ilvl="3" w:tplc="04090001" w:tentative="1">
      <w:start w:val="1"/>
      <w:numFmt w:val="bullet"/>
      <w:lvlText w:val=""/>
      <w:lvlJc w:val="left"/>
      <w:pPr>
        <w:ind w:left="4428" w:hanging="360"/>
      </w:pPr>
      <w:rPr>
        <w:rFonts w:ascii="Symbol" w:hAnsi="Symbol" w:hint="default"/>
      </w:rPr>
    </w:lvl>
    <w:lvl w:ilvl="4" w:tplc="04090003" w:tentative="1">
      <w:start w:val="1"/>
      <w:numFmt w:val="bullet"/>
      <w:lvlText w:val="o"/>
      <w:lvlJc w:val="left"/>
      <w:pPr>
        <w:ind w:left="5148" w:hanging="360"/>
      </w:pPr>
      <w:rPr>
        <w:rFonts w:ascii="Courier New" w:hAnsi="Courier New" w:cs="Courier New" w:hint="default"/>
      </w:rPr>
    </w:lvl>
    <w:lvl w:ilvl="5" w:tplc="04090005" w:tentative="1">
      <w:start w:val="1"/>
      <w:numFmt w:val="bullet"/>
      <w:lvlText w:val=""/>
      <w:lvlJc w:val="left"/>
      <w:pPr>
        <w:ind w:left="5868" w:hanging="360"/>
      </w:pPr>
      <w:rPr>
        <w:rFonts w:ascii="Wingdings" w:hAnsi="Wingdings" w:hint="default"/>
      </w:rPr>
    </w:lvl>
    <w:lvl w:ilvl="6" w:tplc="04090001" w:tentative="1">
      <w:start w:val="1"/>
      <w:numFmt w:val="bullet"/>
      <w:lvlText w:val=""/>
      <w:lvlJc w:val="left"/>
      <w:pPr>
        <w:ind w:left="6588" w:hanging="360"/>
      </w:pPr>
      <w:rPr>
        <w:rFonts w:ascii="Symbol" w:hAnsi="Symbol" w:hint="default"/>
      </w:rPr>
    </w:lvl>
    <w:lvl w:ilvl="7" w:tplc="04090003" w:tentative="1">
      <w:start w:val="1"/>
      <w:numFmt w:val="bullet"/>
      <w:lvlText w:val="o"/>
      <w:lvlJc w:val="left"/>
      <w:pPr>
        <w:ind w:left="7308" w:hanging="360"/>
      </w:pPr>
      <w:rPr>
        <w:rFonts w:ascii="Courier New" w:hAnsi="Courier New" w:cs="Courier New" w:hint="default"/>
      </w:rPr>
    </w:lvl>
    <w:lvl w:ilvl="8" w:tplc="04090005" w:tentative="1">
      <w:start w:val="1"/>
      <w:numFmt w:val="bullet"/>
      <w:lvlText w:val=""/>
      <w:lvlJc w:val="left"/>
      <w:pPr>
        <w:ind w:left="8028" w:hanging="360"/>
      </w:pPr>
      <w:rPr>
        <w:rFonts w:ascii="Wingdings" w:hAnsi="Wingdings" w:hint="default"/>
      </w:rPr>
    </w:lvl>
  </w:abstractNum>
  <w:abstractNum w:abstractNumId="462" w15:restartNumberingAfterBreak="0">
    <w:nsid w:val="7B04255B"/>
    <w:multiLevelType w:val="hybridMultilevel"/>
    <w:tmpl w:val="A852CA68"/>
    <w:lvl w:ilvl="0" w:tplc="67FC9E82">
      <w:start w:val="1"/>
      <w:numFmt w:val="lowerRoman"/>
      <w:lvlText w:val="%1."/>
      <w:lvlJc w:val="right"/>
      <w:pPr>
        <w:ind w:left="1620" w:hanging="360"/>
      </w:pPr>
      <w:rPr>
        <w:rFonts w:ascii="Times New Roman" w:hAnsi="Times New Roman" w:hint="default"/>
        <w:b w:val="0"/>
        <w:bCs w:val="0"/>
        <w:sz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63" w15:restartNumberingAfterBreak="0">
    <w:nsid w:val="7B1B046E"/>
    <w:multiLevelType w:val="hybridMultilevel"/>
    <w:tmpl w:val="1D545FCA"/>
    <w:lvl w:ilvl="0" w:tplc="67FC9E82">
      <w:start w:val="1"/>
      <w:numFmt w:val="lowerRoman"/>
      <w:lvlText w:val="%1."/>
      <w:lvlJc w:val="right"/>
      <w:pPr>
        <w:ind w:left="2160" w:hanging="360"/>
      </w:pPr>
      <w:rPr>
        <w:rFonts w:ascii="Times New Roman" w:hAnsi="Times New Roman" w:hint="default"/>
        <w:b w:val="0"/>
        <w:bCs w:val="0"/>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4" w15:restartNumberingAfterBreak="0">
    <w:nsid w:val="7BB40D9C"/>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65" w15:restartNumberingAfterBreak="0">
    <w:nsid w:val="7BDC7286"/>
    <w:multiLevelType w:val="hybridMultilevel"/>
    <w:tmpl w:val="8D36E2A4"/>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66" w15:restartNumberingAfterBreak="0">
    <w:nsid w:val="7BE26816"/>
    <w:multiLevelType w:val="hybridMultilevel"/>
    <w:tmpl w:val="DEC6DCA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67" w15:restartNumberingAfterBreak="0">
    <w:nsid w:val="7C6630C3"/>
    <w:multiLevelType w:val="hybridMultilevel"/>
    <w:tmpl w:val="DAE8B1BA"/>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8" w15:restartNumberingAfterBreak="0">
    <w:nsid w:val="7D021A8B"/>
    <w:multiLevelType w:val="hybridMultilevel"/>
    <w:tmpl w:val="1CA41134"/>
    <w:lvl w:ilvl="0" w:tplc="76949BE2">
      <w:start w:val="1"/>
      <w:numFmt w:val="bullet"/>
      <w:pStyle w:val="Vtrth3"/>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469" w15:restartNumberingAfterBreak="0">
    <w:nsid w:val="7DF04152"/>
    <w:multiLevelType w:val="hybridMultilevel"/>
    <w:tmpl w:val="6A8603D6"/>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70" w15:restartNumberingAfterBreak="0">
    <w:nsid w:val="7DF57D3C"/>
    <w:multiLevelType w:val="hybridMultilevel"/>
    <w:tmpl w:val="6D0CE2D8"/>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471" w15:restartNumberingAfterBreak="0">
    <w:nsid w:val="7E2B166C"/>
    <w:multiLevelType w:val="hybridMultilevel"/>
    <w:tmpl w:val="CC764BFA"/>
    <w:lvl w:ilvl="0" w:tplc="67FC9E82">
      <w:start w:val="1"/>
      <w:numFmt w:val="lowerRoman"/>
      <w:lvlText w:val="%1."/>
      <w:lvlJc w:val="right"/>
      <w:pPr>
        <w:ind w:left="2160" w:hanging="360"/>
      </w:pPr>
      <w:rPr>
        <w:rFonts w:ascii="Times New Roman" w:hAnsi="Times New Roman" w:hint="default"/>
        <w:b w:val="0"/>
        <w:bCs w:val="0"/>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2" w15:restartNumberingAfterBreak="0">
    <w:nsid w:val="7E4A3B4B"/>
    <w:multiLevelType w:val="hybridMultilevel"/>
    <w:tmpl w:val="B696307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73" w15:restartNumberingAfterBreak="0">
    <w:nsid w:val="7E991301"/>
    <w:multiLevelType w:val="hybridMultilevel"/>
    <w:tmpl w:val="6AF0D040"/>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74" w15:restartNumberingAfterBreak="0">
    <w:nsid w:val="7E9D1930"/>
    <w:multiLevelType w:val="hybridMultilevel"/>
    <w:tmpl w:val="DFE60CD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75" w15:restartNumberingAfterBreak="0">
    <w:nsid w:val="7EEB5F91"/>
    <w:multiLevelType w:val="hybridMultilevel"/>
    <w:tmpl w:val="361AEA90"/>
    <w:lvl w:ilvl="0" w:tplc="FC6EBC12">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6" w15:restartNumberingAfterBreak="0">
    <w:nsid w:val="7F676B24"/>
    <w:multiLevelType w:val="hybridMultilevel"/>
    <w:tmpl w:val="32EAA3E8"/>
    <w:lvl w:ilvl="0" w:tplc="04090003">
      <w:start w:val="1"/>
      <w:numFmt w:val="bullet"/>
      <w:lvlText w:val="o"/>
      <w:lvlJc w:val="left"/>
      <w:pPr>
        <w:ind w:left="4831" w:hanging="360"/>
      </w:pPr>
      <w:rPr>
        <w:rFonts w:ascii="Courier New" w:hAnsi="Courier New" w:cs="Courier New"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477" w15:restartNumberingAfterBreak="0">
    <w:nsid w:val="7F6A6A73"/>
    <w:multiLevelType w:val="hybridMultilevel"/>
    <w:tmpl w:val="2A5ED30C"/>
    <w:lvl w:ilvl="0" w:tplc="FFFFFFFF">
      <w:start w:val="1"/>
      <w:numFmt w:val="lowerRoman"/>
      <w:lvlText w:val="%1."/>
      <w:lvlJc w:val="right"/>
      <w:pPr>
        <w:ind w:left="1620" w:hanging="360"/>
      </w:pPr>
      <w:rPr>
        <w:rFonts w:ascii="Times New Roman" w:hAnsi="Times New Roman" w:hint="default"/>
        <w:b w:val="0"/>
        <w:bCs w:val="0"/>
        <w:sz w:val="24"/>
      </w:rPr>
    </w:lvl>
    <w:lvl w:ilvl="1" w:tplc="FFFFFFFF">
      <w:start w:val="1"/>
      <w:numFmt w:val="lowerLetter"/>
      <w:lvlText w:val="%2."/>
      <w:lvlJc w:val="left"/>
      <w:pPr>
        <w:ind w:left="2340" w:hanging="360"/>
      </w:pPr>
    </w:lvl>
    <w:lvl w:ilvl="2" w:tplc="FFFFFFFF">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78" w15:restartNumberingAfterBreak="0">
    <w:nsid w:val="7F855536"/>
    <w:multiLevelType w:val="hybridMultilevel"/>
    <w:tmpl w:val="5F2485CC"/>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430"/>
  </w:num>
  <w:num w:numId="2">
    <w:abstractNumId w:val="401"/>
  </w:num>
  <w:num w:numId="3">
    <w:abstractNumId w:val="104"/>
  </w:num>
  <w:num w:numId="4">
    <w:abstractNumId w:val="140"/>
  </w:num>
  <w:num w:numId="5">
    <w:abstractNumId w:val="107"/>
  </w:num>
  <w:num w:numId="6">
    <w:abstractNumId w:val="382"/>
  </w:num>
  <w:num w:numId="7">
    <w:abstractNumId w:val="44"/>
  </w:num>
  <w:num w:numId="8">
    <w:abstractNumId w:val="127"/>
  </w:num>
  <w:num w:numId="9">
    <w:abstractNumId w:val="140"/>
    <w:lvlOverride w:ilvl="0">
      <w:startOverride w:val="1"/>
    </w:lvlOverride>
  </w:num>
  <w:num w:numId="1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10"/>
  </w:num>
  <w:num w:numId="12">
    <w:abstractNumId w:val="468"/>
  </w:num>
  <w:num w:numId="13">
    <w:abstractNumId w:val="147"/>
  </w:num>
  <w:num w:numId="14">
    <w:abstractNumId w:val="262"/>
  </w:num>
  <w:num w:numId="15">
    <w:abstractNumId w:val="66"/>
  </w:num>
  <w:num w:numId="16">
    <w:abstractNumId w:val="4"/>
  </w:num>
  <w:num w:numId="17">
    <w:abstractNumId w:val="376"/>
  </w:num>
  <w:num w:numId="18">
    <w:abstractNumId w:val="9"/>
  </w:num>
  <w:num w:numId="19">
    <w:abstractNumId w:val="266"/>
  </w:num>
  <w:num w:numId="20">
    <w:abstractNumId w:val="329"/>
  </w:num>
  <w:num w:numId="21">
    <w:abstractNumId w:val="25"/>
  </w:num>
  <w:num w:numId="22">
    <w:abstractNumId w:val="340"/>
  </w:num>
  <w:num w:numId="23">
    <w:abstractNumId w:val="99"/>
  </w:num>
  <w:num w:numId="24">
    <w:abstractNumId w:val="33"/>
  </w:num>
  <w:num w:numId="25">
    <w:abstractNumId w:val="193"/>
  </w:num>
  <w:num w:numId="26">
    <w:abstractNumId w:val="265"/>
  </w:num>
  <w:num w:numId="27">
    <w:abstractNumId w:val="278"/>
  </w:num>
  <w:num w:numId="28">
    <w:abstractNumId w:val="56"/>
  </w:num>
  <w:num w:numId="29">
    <w:abstractNumId w:val="439"/>
  </w:num>
  <w:num w:numId="30">
    <w:abstractNumId w:val="130"/>
  </w:num>
  <w:num w:numId="31">
    <w:abstractNumId w:val="355"/>
  </w:num>
  <w:num w:numId="32">
    <w:abstractNumId w:val="318"/>
  </w:num>
  <w:num w:numId="33">
    <w:abstractNumId w:val="348"/>
  </w:num>
  <w:num w:numId="34">
    <w:abstractNumId w:val="178"/>
  </w:num>
  <w:num w:numId="35">
    <w:abstractNumId w:val="209"/>
  </w:num>
  <w:num w:numId="36">
    <w:abstractNumId w:val="460"/>
  </w:num>
  <w:num w:numId="37">
    <w:abstractNumId w:val="223"/>
  </w:num>
  <w:num w:numId="38">
    <w:abstractNumId w:val="109"/>
  </w:num>
  <w:num w:numId="39">
    <w:abstractNumId w:val="218"/>
  </w:num>
  <w:num w:numId="40">
    <w:abstractNumId w:val="277"/>
  </w:num>
  <w:num w:numId="41">
    <w:abstractNumId w:val="102"/>
  </w:num>
  <w:num w:numId="42">
    <w:abstractNumId w:val="363"/>
  </w:num>
  <w:num w:numId="43">
    <w:abstractNumId w:val="123"/>
  </w:num>
  <w:num w:numId="44">
    <w:abstractNumId w:val="435"/>
  </w:num>
  <w:num w:numId="45">
    <w:abstractNumId w:val="475"/>
  </w:num>
  <w:num w:numId="46">
    <w:abstractNumId w:val="62"/>
  </w:num>
  <w:num w:numId="47">
    <w:abstractNumId w:val="417"/>
  </w:num>
  <w:num w:numId="48">
    <w:abstractNumId w:val="254"/>
  </w:num>
  <w:num w:numId="49">
    <w:abstractNumId w:val="92"/>
  </w:num>
  <w:num w:numId="50">
    <w:abstractNumId w:val="246"/>
  </w:num>
  <w:num w:numId="51">
    <w:abstractNumId w:val="126"/>
  </w:num>
  <w:num w:numId="52">
    <w:abstractNumId w:val="245"/>
  </w:num>
  <w:num w:numId="53">
    <w:abstractNumId w:val="328"/>
  </w:num>
  <w:num w:numId="54">
    <w:abstractNumId w:val="181"/>
  </w:num>
  <w:num w:numId="55">
    <w:abstractNumId w:val="294"/>
  </w:num>
  <w:num w:numId="56">
    <w:abstractNumId w:val="326"/>
  </w:num>
  <w:num w:numId="57">
    <w:abstractNumId w:val="252"/>
  </w:num>
  <w:num w:numId="58">
    <w:abstractNumId w:val="297"/>
  </w:num>
  <w:num w:numId="59">
    <w:abstractNumId w:val="179"/>
  </w:num>
  <w:num w:numId="60">
    <w:abstractNumId w:val="216"/>
  </w:num>
  <w:num w:numId="61">
    <w:abstractNumId w:val="307"/>
  </w:num>
  <w:num w:numId="62">
    <w:abstractNumId w:val="427"/>
  </w:num>
  <w:num w:numId="63">
    <w:abstractNumId w:val="260"/>
  </w:num>
  <w:num w:numId="64">
    <w:abstractNumId w:val="59"/>
  </w:num>
  <w:num w:numId="65">
    <w:abstractNumId w:val="86"/>
  </w:num>
  <w:num w:numId="66">
    <w:abstractNumId w:val="198"/>
  </w:num>
  <w:num w:numId="67">
    <w:abstractNumId w:val="134"/>
  </w:num>
  <w:num w:numId="68">
    <w:abstractNumId w:val="330"/>
  </w:num>
  <w:num w:numId="69">
    <w:abstractNumId w:val="316"/>
  </w:num>
  <w:num w:numId="70">
    <w:abstractNumId w:val="395"/>
  </w:num>
  <w:num w:numId="71">
    <w:abstractNumId w:val="441"/>
  </w:num>
  <w:num w:numId="72">
    <w:abstractNumId w:val="291"/>
  </w:num>
  <w:num w:numId="73">
    <w:abstractNumId w:val="146"/>
  </w:num>
  <w:num w:numId="74">
    <w:abstractNumId w:val="90"/>
  </w:num>
  <w:num w:numId="75">
    <w:abstractNumId w:val="467"/>
  </w:num>
  <w:num w:numId="76">
    <w:abstractNumId w:val="358"/>
  </w:num>
  <w:num w:numId="77">
    <w:abstractNumId w:val="413"/>
  </w:num>
  <w:num w:numId="78">
    <w:abstractNumId w:val="140"/>
    <w:lvlOverride w:ilvl="0">
      <w:startOverride w:val="1"/>
    </w:lvlOverride>
  </w:num>
  <w:num w:numId="79">
    <w:abstractNumId w:val="140"/>
    <w:lvlOverride w:ilvl="0">
      <w:startOverride w:val="1"/>
    </w:lvlOverride>
  </w:num>
  <w:num w:numId="80">
    <w:abstractNumId w:val="444"/>
  </w:num>
  <w:num w:numId="81">
    <w:abstractNumId w:val="23"/>
  </w:num>
  <w:num w:numId="82">
    <w:abstractNumId w:val="140"/>
    <w:lvlOverride w:ilvl="0">
      <w:startOverride w:val="1"/>
    </w:lvlOverride>
  </w:num>
  <w:num w:numId="83">
    <w:abstractNumId w:val="50"/>
  </w:num>
  <w:num w:numId="84">
    <w:abstractNumId w:val="172"/>
  </w:num>
  <w:num w:numId="85">
    <w:abstractNumId w:val="24"/>
  </w:num>
  <w:num w:numId="86">
    <w:abstractNumId w:val="85"/>
  </w:num>
  <w:num w:numId="87">
    <w:abstractNumId w:val="180"/>
  </w:num>
  <w:num w:numId="88">
    <w:abstractNumId w:val="474"/>
  </w:num>
  <w:num w:numId="89">
    <w:abstractNumId w:val="182"/>
  </w:num>
  <w:num w:numId="90">
    <w:abstractNumId w:val="242"/>
  </w:num>
  <w:num w:numId="91">
    <w:abstractNumId w:val="325"/>
  </w:num>
  <w:num w:numId="92">
    <w:abstractNumId w:val="6"/>
  </w:num>
  <w:num w:numId="93">
    <w:abstractNumId w:val="448"/>
  </w:num>
  <w:num w:numId="94">
    <w:abstractNumId w:val="317"/>
  </w:num>
  <w:num w:numId="95">
    <w:abstractNumId w:val="188"/>
  </w:num>
  <w:num w:numId="96">
    <w:abstractNumId w:val="18"/>
  </w:num>
  <w:num w:numId="97">
    <w:abstractNumId w:val="140"/>
    <w:lvlOverride w:ilvl="0">
      <w:startOverride w:val="1"/>
    </w:lvlOverride>
  </w:num>
  <w:num w:numId="98">
    <w:abstractNumId w:val="140"/>
    <w:lvlOverride w:ilvl="0">
      <w:startOverride w:val="1"/>
    </w:lvlOverride>
  </w:num>
  <w:num w:numId="99">
    <w:abstractNumId w:val="12"/>
  </w:num>
  <w:num w:numId="100">
    <w:abstractNumId w:val="103"/>
  </w:num>
  <w:num w:numId="101">
    <w:abstractNumId w:val="357"/>
  </w:num>
  <w:num w:numId="102">
    <w:abstractNumId w:val="431"/>
  </w:num>
  <w:num w:numId="103">
    <w:abstractNumId w:val="140"/>
    <w:lvlOverride w:ilvl="0">
      <w:startOverride w:val="1"/>
    </w:lvlOverride>
  </w:num>
  <w:num w:numId="104">
    <w:abstractNumId w:val="248"/>
  </w:num>
  <w:num w:numId="105">
    <w:abstractNumId w:val="403"/>
  </w:num>
  <w:num w:numId="106">
    <w:abstractNumId w:val="0"/>
  </w:num>
  <w:num w:numId="107">
    <w:abstractNumId w:val="437"/>
  </w:num>
  <w:num w:numId="108">
    <w:abstractNumId w:val="290"/>
  </w:num>
  <w:num w:numId="109">
    <w:abstractNumId w:val="279"/>
  </w:num>
  <w:num w:numId="110">
    <w:abstractNumId w:val="47"/>
  </w:num>
  <w:num w:numId="111">
    <w:abstractNumId w:val="118"/>
  </w:num>
  <w:num w:numId="112">
    <w:abstractNumId w:val="84"/>
  </w:num>
  <w:num w:numId="113">
    <w:abstractNumId w:val="453"/>
  </w:num>
  <w:num w:numId="114">
    <w:abstractNumId w:val="253"/>
  </w:num>
  <w:num w:numId="115">
    <w:abstractNumId w:val="80"/>
  </w:num>
  <w:num w:numId="116">
    <w:abstractNumId w:val="176"/>
  </w:num>
  <w:num w:numId="117">
    <w:abstractNumId w:val="140"/>
    <w:lvlOverride w:ilvl="0">
      <w:startOverride w:val="1"/>
    </w:lvlOverride>
  </w:num>
  <w:num w:numId="118">
    <w:abstractNumId w:val="140"/>
    <w:lvlOverride w:ilvl="0">
      <w:startOverride w:val="1"/>
    </w:lvlOverride>
  </w:num>
  <w:num w:numId="119">
    <w:abstractNumId w:val="100"/>
  </w:num>
  <w:num w:numId="120">
    <w:abstractNumId w:val="140"/>
    <w:lvlOverride w:ilvl="0">
      <w:startOverride w:val="1"/>
    </w:lvlOverride>
  </w:num>
  <w:num w:numId="121">
    <w:abstractNumId w:val="140"/>
    <w:lvlOverride w:ilvl="0">
      <w:startOverride w:val="1"/>
    </w:lvlOverride>
  </w:num>
  <w:num w:numId="122">
    <w:abstractNumId w:val="140"/>
    <w:lvlOverride w:ilvl="0">
      <w:startOverride w:val="1"/>
    </w:lvlOverride>
  </w:num>
  <w:num w:numId="123">
    <w:abstractNumId w:val="140"/>
    <w:lvlOverride w:ilvl="0">
      <w:startOverride w:val="1"/>
    </w:lvlOverride>
  </w:num>
  <w:num w:numId="124">
    <w:abstractNumId w:val="140"/>
    <w:lvlOverride w:ilvl="0">
      <w:startOverride w:val="1"/>
    </w:lvlOverride>
  </w:num>
  <w:num w:numId="125">
    <w:abstractNumId w:val="140"/>
    <w:lvlOverride w:ilvl="0">
      <w:startOverride w:val="1"/>
    </w:lvlOverride>
  </w:num>
  <w:num w:numId="126">
    <w:abstractNumId w:val="140"/>
    <w:lvlOverride w:ilvl="0">
      <w:startOverride w:val="1"/>
    </w:lvlOverride>
  </w:num>
  <w:num w:numId="127">
    <w:abstractNumId w:val="140"/>
    <w:lvlOverride w:ilvl="0">
      <w:startOverride w:val="1"/>
    </w:lvlOverride>
  </w:num>
  <w:num w:numId="128">
    <w:abstractNumId w:val="140"/>
    <w:lvlOverride w:ilvl="0">
      <w:startOverride w:val="1"/>
    </w:lvlOverride>
  </w:num>
  <w:num w:numId="129">
    <w:abstractNumId w:val="140"/>
    <w:lvlOverride w:ilvl="0">
      <w:startOverride w:val="1"/>
    </w:lvlOverride>
  </w:num>
  <w:num w:numId="130">
    <w:abstractNumId w:val="140"/>
    <w:lvlOverride w:ilvl="0">
      <w:startOverride w:val="1"/>
    </w:lvlOverride>
  </w:num>
  <w:num w:numId="131">
    <w:abstractNumId w:val="140"/>
    <w:lvlOverride w:ilvl="0">
      <w:startOverride w:val="1"/>
    </w:lvlOverride>
  </w:num>
  <w:num w:numId="132">
    <w:abstractNumId w:val="214"/>
  </w:num>
  <w:num w:numId="133">
    <w:abstractNumId w:val="135"/>
  </w:num>
  <w:num w:numId="134">
    <w:abstractNumId w:val="43"/>
  </w:num>
  <w:num w:numId="135">
    <w:abstractNumId w:val="139"/>
  </w:num>
  <w:num w:numId="136">
    <w:abstractNumId w:val="455"/>
  </w:num>
  <w:num w:numId="137">
    <w:abstractNumId w:val="157"/>
  </w:num>
  <w:num w:numId="138">
    <w:abstractNumId w:val="140"/>
    <w:lvlOverride w:ilvl="0">
      <w:startOverride w:val="1"/>
    </w:lvlOverride>
  </w:num>
  <w:num w:numId="139">
    <w:abstractNumId w:val="208"/>
  </w:num>
  <w:num w:numId="140">
    <w:abstractNumId w:val="210"/>
  </w:num>
  <w:num w:numId="141">
    <w:abstractNumId w:val="8"/>
  </w:num>
  <w:num w:numId="142">
    <w:abstractNumId w:val="311"/>
  </w:num>
  <w:num w:numId="143">
    <w:abstractNumId w:val="256"/>
  </w:num>
  <w:num w:numId="144">
    <w:abstractNumId w:val="342"/>
  </w:num>
  <w:num w:numId="145">
    <w:abstractNumId w:val="327"/>
  </w:num>
  <w:num w:numId="146">
    <w:abstractNumId w:val="199"/>
  </w:num>
  <w:num w:numId="147">
    <w:abstractNumId w:val="406"/>
  </w:num>
  <w:num w:numId="148">
    <w:abstractNumId w:val="49"/>
  </w:num>
  <w:num w:numId="149">
    <w:abstractNumId w:val="60"/>
  </w:num>
  <w:num w:numId="150">
    <w:abstractNumId w:val="158"/>
  </w:num>
  <w:num w:numId="151">
    <w:abstractNumId w:val="36"/>
  </w:num>
  <w:num w:numId="152">
    <w:abstractNumId w:val="171"/>
  </w:num>
  <w:num w:numId="153">
    <w:abstractNumId w:val="144"/>
  </w:num>
  <w:num w:numId="154">
    <w:abstractNumId w:val="231"/>
  </w:num>
  <w:num w:numId="155">
    <w:abstractNumId w:val="323"/>
  </w:num>
  <w:num w:numId="156">
    <w:abstractNumId w:val="140"/>
    <w:lvlOverride w:ilvl="0">
      <w:startOverride w:val="1"/>
    </w:lvlOverride>
  </w:num>
  <w:num w:numId="157">
    <w:abstractNumId w:val="201"/>
  </w:num>
  <w:num w:numId="158">
    <w:abstractNumId w:val="145"/>
  </w:num>
  <w:num w:numId="159">
    <w:abstractNumId w:val="272"/>
  </w:num>
  <w:num w:numId="160">
    <w:abstractNumId w:val="121"/>
  </w:num>
  <w:num w:numId="161">
    <w:abstractNumId w:val="343"/>
  </w:num>
  <w:num w:numId="162">
    <w:abstractNumId w:val="70"/>
  </w:num>
  <w:num w:numId="163">
    <w:abstractNumId w:val="95"/>
  </w:num>
  <w:num w:numId="164">
    <w:abstractNumId w:val="377"/>
  </w:num>
  <w:num w:numId="165">
    <w:abstractNumId w:val="476"/>
  </w:num>
  <w:num w:numId="166">
    <w:abstractNumId w:val="301"/>
  </w:num>
  <w:num w:numId="167">
    <w:abstractNumId w:val="21"/>
  </w:num>
  <w:num w:numId="168">
    <w:abstractNumId w:val="250"/>
  </w:num>
  <w:num w:numId="169">
    <w:abstractNumId w:val="160"/>
  </w:num>
  <w:num w:numId="170">
    <w:abstractNumId w:val="140"/>
    <w:lvlOverride w:ilvl="0">
      <w:startOverride w:val="1"/>
    </w:lvlOverride>
  </w:num>
  <w:num w:numId="171">
    <w:abstractNumId w:val="379"/>
  </w:num>
  <w:num w:numId="172">
    <w:abstractNumId w:val="140"/>
    <w:lvlOverride w:ilvl="0">
      <w:startOverride w:val="1"/>
    </w:lvlOverride>
  </w:num>
  <w:num w:numId="173">
    <w:abstractNumId w:val="140"/>
    <w:lvlOverride w:ilvl="0">
      <w:startOverride w:val="1"/>
    </w:lvlOverride>
  </w:num>
  <w:num w:numId="174">
    <w:abstractNumId w:val="140"/>
    <w:lvlOverride w:ilvl="0">
      <w:startOverride w:val="1"/>
    </w:lvlOverride>
  </w:num>
  <w:num w:numId="175">
    <w:abstractNumId w:val="140"/>
    <w:lvlOverride w:ilvl="0">
      <w:startOverride w:val="1"/>
    </w:lvlOverride>
  </w:num>
  <w:num w:numId="176">
    <w:abstractNumId w:val="140"/>
    <w:lvlOverride w:ilvl="0">
      <w:startOverride w:val="1"/>
    </w:lvlOverride>
  </w:num>
  <w:num w:numId="177">
    <w:abstractNumId w:val="140"/>
    <w:lvlOverride w:ilvl="0">
      <w:startOverride w:val="1"/>
    </w:lvlOverride>
  </w:num>
  <w:num w:numId="178">
    <w:abstractNumId w:val="140"/>
    <w:lvlOverride w:ilvl="0">
      <w:startOverride w:val="1"/>
    </w:lvlOverride>
  </w:num>
  <w:num w:numId="179">
    <w:abstractNumId w:val="55"/>
  </w:num>
  <w:num w:numId="180">
    <w:abstractNumId w:val="189"/>
  </w:num>
  <w:num w:numId="181">
    <w:abstractNumId w:val="183"/>
  </w:num>
  <w:num w:numId="182">
    <w:abstractNumId w:val="302"/>
  </w:num>
  <w:num w:numId="183">
    <w:abstractNumId w:val="364"/>
  </w:num>
  <w:num w:numId="184">
    <w:abstractNumId w:val="140"/>
    <w:lvlOverride w:ilvl="0">
      <w:startOverride w:val="1"/>
    </w:lvlOverride>
  </w:num>
  <w:num w:numId="185">
    <w:abstractNumId w:val="446"/>
  </w:num>
  <w:num w:numId="186">
    <w:abstractNumId w:val="177"/>
  </w:num>
  <w:num w:numId="187">
    <w:abstractNumId w:val="345"/>
  </w:num>
  <w:num w:numId="188">
    <w:abstractNumId w:val="91"/>
  </w:num>
  <w:num w:numId="189">
    <w:abstractNumId w:val="67"/>
  </w:num>
  <w:num w:numId="190">
    <w:abstractNumId w:val="276"/>
  </w:num>
  <w:num w:numId="191">
    <w:abstractNumId w:val="372"/>
  </w:num>
  <w:num w:numId="192">
    <w:abstractNumId w:val="360"/>
  </w:num>
  <w:num w:numId="193">
    <w:abstractNumId w:val="273"/>
  </w:num>
  <w:num w:numId="194">
    <w:abstractNumId w:val="131"/>
  </w:num>
  <w:num w:numId="195">
    <w:abstractNumId w:val="334"/>
  </w:num>
  <w:num w:numId="196">
    <w:abstractNumId w:val="282"/>
  </w:num>
  <w:num w:numId="197">
    <w:abstractNumId w:val="445"/>
  </w:num>
  <w:num w:numId="198">
    <w:abstractNumId w:val="319"/>
  </w:num>
  <w:num w:numId="199">
    <w:abstractNumId w:val="369"/>
  </w:num>
  <w:num w:numId="200">
    <w:abstractNumId w:val="58"/>
  </w:num>
  <w:num w:numId="201">
    <w:abstractNumId w:val="29"/>
  </w:num>
  <w:num w:numId="202">
    <w:abstractNumId w:val="74"/>
  </w:num>
  <w:num w:numId="203">
    <w:abstractNumId w:val="140"/>
    <w:lvlOverride w:ilvl="0">
      <w:startOverride w:val="1"/>
    </w:lvlOverride>
  </w:num>
  <w:num w:numId="204">
    <w:abstractNumId w:val="337"/>
  </w:num>
  <w:num w:numId="205">
    <w:abstractNumId w:val="19"/>
  </w:num>
  <w:num w:numId="206">
    <w:abstractNumId w:val="415"/>
  </w:num>
  <w:num w:numId="207">
    <w:abstractNumId w:val="388"/>
  </w:num>
  <w:num w:numId="208">
    <w:abstractNumId w:val="88"/>
  </w:num>
  <w:num w:numId="209">
    <w:abstractNumId w:val="456"/>
  </w:num>
  <w:num w:numId="210">
    <w:abstractNumId w:val="205"/>
  </w:num>
  <w:num w:numId="211">
    <w:abstractNumId w:val="206"/>
  </w:num>
  <w:num w:numId="212">
    <w:abstractNumId w:val="229"/>
  </w:num>
  <w:num w:numId="213">
    <w:abstractNumId w:val="71"/>
  </w:num>
  <w:num w:numId="214">
    <w:abstractNumId w:val="331"/>
  </w:num>
  <w:num w:numId="215">
    <w:abstractNumId w:val="421"/>
  </w:num>
  <w:num w:numId="216">
    <w:abstractNumId w:val="140"/>
    <w:lvlOverride w:ilvl="0">
      <w:startOverride w:val="1"/>
    </w:lvlOverride>
  </w:num>
  <w:num w:numId="217">
    <w:abstractNumId w:val="404"/>
  </w:num>
  <w:num w:numId="218">
    <w:abstractNumId w:val="140"/>
    <w:lvlOverride w:ilvl="0">
      <w:startOverride w:val="1"/>
    </w:lvlOverride>
  </w:num>
  <w:num w:numId="219">
    <w:abstractNumId w:val="140"/>
    <w:lvlOverride w:ilvl="0">
      <w:startOverride w:val="1"/>
    </w:lvlOverride>
  </w:num>
  <w:num w:numId="220">
    <w:abstractNumId w:val="1"/>
  </w:num>
  <w:num w:numId="221">
    <w:abstractNumId w:val="239"/>
  </w:num>
  <w:num w:numId="222">
    <w:abstractNumId w:val="202"/>
  </w:num>
  <w:num w:numId="223">
    <w:abstractNumId w:val="2"/>
  </w:num>
  <w:num w:numId="224">
    <w:abstractNumId w:val="140"/>
    <w:lvlOverride w:ilvl="0">
      <w:startOverride w:val="1"/>
    </w:lvlOverride>
  </w:num>
  <w:num w:numId="225">
    <w:abstractNumId w:val="375"/>
  </w:num>
  <w:num w:numId="226">
    <w:abstractNumId w:val="425"/>
  </w:num>
  <w:num w:numId="227">
    <w:abstractNumId w:val="222"/>
  </w:num>
  <w:num w:numId="228">
    <w:abstractNumId w:val="140"/>
    <w:lvlOverride w:ilvl="0">
      <w:startOverride w:val="1"/>
    </w:lvlOverride>
  </w:num>
  <w:num w:numId="229">
    <w:abstractNumId w:val="408"/>
  </w:num>
  <w:num w:numId="230">
    <w:abstractNumId w:val="230"/>
  </w:num>
  <w:num w:numId="231">
    <w:abstractNumId w:val="247"/>
  </w:num>
  <w:num w:numId="232">
    <w:abstractNumId w:val="478"/>
  </w:num>
  <w:num w:numId="233">
    <w:abstractNumId w:val="140"/>
    <w:lvlOverride w:ilvl="0">
      <w:startOverride w:val="1"/>
    </w:lvlOverride>
  </w:num>
  <w:num w:numId="234">
    <w:abstractNumId w:val="140"/>
    <w:lvlOverride w:ilvl="0">
      <w:startOverride w:val="1"/>
    </w:lvlOverride>
  </w:num>
  <w:num w:numId="235">
    <w:abstractNumId w:val="10"/>
  </w:num>
  <w:num w:numId="236">
    <w:abstractNumId w:val="159"/>
  </w:num>
  <w:num w:numId="237">
    <w:abstractNumId w:val="286"/>
  </w:num>
  <w:num w:numId="238">
    <w:abstractNumId w:val="140"/>
    <w:lvlOverride w:ilvl="0">
      <w:startOverride w:val="1"/>
    </w:lvlOverride>
  </w:num>
  <w:num w:numId="239">
    <w:abstractNumId w:val="391"/>
  </w:num>
  <w:num w:numId="240">
    <w:abstractNumId w:val="321"/>
  </w:num>
  <w:num w:numId="241">
    <w:abstractNumId w:val="140"/>
    <w:lvlOverride w:ilvl="0">
      <w:startOverride w:val="1"/>
    </w:lvlOverride>
  </w:num>
  <w:num w:numId="242">
    <w:abstractNumId w:val="418"/>
  </w:num>
  <w:num w:numId="243">
    <w:abstractNumId w:val="140"/>
    <w:lvlOverride w:ilvl="0">
      <w:startOverride w:val="1"/>
    </w:lvlOverride>
  </w:num>
  <w:num w:numId="244">
    <w:abstractNumId w:val="140"/>
    <w:lvlOverride w:ilvl="0">
      <w:startOverride w:val="1"/>
    </w:lvlOverride>
  </w:num>
  <w:num w:numId="245">
    <w:abstractNumId w:val="350"/>
  </w:num>
  <w:num w:numId="246">
    <w:abstractNumId w:val="396"/>
  </w:num>
  <w:num w:numId="247">
    <w:abstractNumId w:val="140"/>
    <w:lvlOverride w:ilvl="0">
      <w:startOverride w:val="1"/>
    </w:lvlOverride>
  </w:num>
  <w:num w:numId="248">
    <w:abstractNumId w:val="227"/>
  </w:num>
  <w:num w:numId="249">
    <w:abstractNumId w:val="322"/>
  </w:num>
  <w:num w:numId="250">
    <w:abstractNumId w:val="333"/>
  </w:num>
  <w:num w:numId="251">
    <w:abstractNumId w:val="155"/>
  </w:num>
  <w:num w:numId="252">
    <w:abstractNumId w:val="57"/>
  </w:num>
  <w:num w:numId="253">
    <w:abstractNumId w:val="257"/>
  </w:num>
  <w:num w:numId="254">
    <w:abstractNumId w:val="26"/>
  </w:num>
  <w:num w:numId="255">
    <w:abstractNumId w:val="35"/>
  </w:num>
  <w:num w:numId="256">
    <w:abstractNumId w:val="314"/>
  </w:num>
  <w:num w:numId="257">
    <w:abstractNumId w:val="15"/>
  </w:num>
  <w:num w:numId="258">
    <w:abstractNumId w:val="140"/>
    <w:lvlOverride w:ilvl="0">
      <w:startOverride w:val="1"/>
    </w:lvlOverride>
  </w:num>
  <w:num w:numId="259">
    <w:abstractNumId w:val="411"/>
  </w:num>
  <w:num w:numId="260">
    <w:abstractNumId w:val="295"/>
  </w:num>
  <w:num w:numId="261">
    <w:abstractNumId w:val="440"/>
  </w:num>
  <w:num w:numId="262">
    <w:abstractNumId w:val="414"/>
  </w:num>
  <w:num w:numId="263">
    <w:abstractNumId w:val="68"/>
  </w:num>
  <w:num w:numId="264">
    <w:abstractNumId w:val="83"/>
  </w:num>
  <w:num w:numId="265">
    <w:abstractNumId w:val="228"/>
  </w:num>
  <w:num w:numId="266">
    <w:abstractNumId w:val="397"/>
  </w:num>
  <w:num w:numId="267">
    <w:abstractNumId w:val="249"/>
  </w:num>
  <w:num w:numId="268">
    <w:abstractNumId w:val="140"/>
    <w:lvlOverride w:ilvl="0">
      <w:startOverride w:val="1"/>
    </w:lvlOverride>
  </w:num>
  <w:num w:numId="269">
    <w:abstractNumId w:val="284"/>
  </w:num>
  <w:num w:numId="270">
    <w:abstractNumId w:val="148"/>
  </w:num>
  <w:num w:numId="271">
    <w:abstractNumId w:val="275"/>
  </w:num>
  <w:num w:numId="272">
    <w:abstractNumId w:val="77"/>
  </w:num>
  <w:num w:numId="273">
    <w:abstractNumId w:val="288"/>
  </w:num>
  <w:num w:numId="274">
    <w:abstractNumId w:val="207"/>
  </w:num>
  <w:num w:numId="275">
    <w:abstractNumId w:val="3"/>
  </w:num>
  <w:num w:numId="276">
    <w:abstractNumId w:val="154"/>
  </w:num>
  <w:num w:numId="277">
    <w:abstractNumId w:val="191"/>
  </w:num>
  <w:num w:numId="278">
    <w:abstractNumId w:val="336"/>
  </w:num>
  <w:num w:numId="279">
    <w:abstractNumId w:val="140"/>
    <w:lvlOverride w:ilvl="0">
      <w:startOverride w:val="1"/>
    </w:lvlOverride>
  </w:num>
  <w:num w:numId="280">
    <w:abstractNumId w:val="140"/>
    <w:lvlOverride w:ilvl="0">
      <w:startOverride w:val="1"/>
    </w:lvlOverride>
  </w:num>
  <w:num w:numId="281">
    <w:abstractNumId w:val="115"/>
  </w:num>
  <w:num w:numId="282">
    <w:abstractNumId w:val="169"/>
  </w:num>
  <w:num w:numId="283">
    <w:abstractNumId w:val="217"/>
  </w:num>
  <w:num w:numId="284">
    <w:abstractNumId w:val="140"/>
    <w:lvlOverride w:ilvl="0">
      <w:startOverride w:val="1"/>
    </w:lvlOverride>
  </w:num>
  <w:num w:numId="285">
    <w:abstractNumId w:val="61"/>
  </w:num>
  <w:num w:numId="286">
    <w:abstractNumId w:val="48"/>
  </w:num>
  <w:num w:numId="287">
    <w:abstractNumId w:val="426"/>
  </w:num>
  <w:num w:numId="288">
    <w:abstractNumId w:val="429"/>
  </w:num>
  <w:num w:numId="289">
    <w:abstractNumId w:val="5"/>
  </w:num>
  <w:num w:numId="290">
    <w:abstractNumId w:val="168"/>
  </w:num>
  <w:num w:numId="291">
    <w:abstractNumId w:val="392"/>
  </w:num>
  <w:num w:numId="292">
    <w:abstractNumId w:val="119"/>
  </w:num>
  <w:num w:numId="293">
    <w:abstractNumId w:val="378"/>
  </w:num>
  <w:num w:numId="294">
    <w:abstractNumId w:val="140"/>
    <w:lvlOverride w:ilvl="0">
      <w:startOverride w:val="1"/>
    </w:lvlOverride>
  </w:num>
  <w:num w:numId="295">
    <w:abstractNumId w:val="454"/>
  </w:num>
  <w:num w:numId="296">
    <w:abstractNumId w:val="264"/>
  </w:num>
  <w:num w:numId="297">
    <w:abstractNumId w:val="72"/>
  </w:num>
  <w:num w:numId="298">
    <w:abstractNumId w:val="353"/>
  </w:num>
  <w:num w:numId="299">
    <w:abstractNumId w:val="447"/>
  </w:num>
  <w:num w:numId="300">
    <w:abstractNumId w:val="20"/>
  </w:num>
  <w:num w:numId="301">
    <w:abstractNumId w:val="394"/>
  </w:num>
  <w:num w:numId="302">
    <w:abstractNumId w:val="461"/>
  </w:num>
  <w:num w:numId="303">
    <w:abstractNumId w:val="162"/>
  </w:num>
  <w:num w:numId="304">
    <w:abstractNumId w:val="300"/>
  </w:num>
  <w:num w:numId="305">
    <w:abstractNumId w:val="383"/>
  </w:num>
  <w:num w:numId="306">
    <w:abstractNumId w:val="120"/>
  </w:num>
  <w:num w:numId="307">
    <w:abstractNumId w:val="140"/>
    <w:lvlOverride w:ilvl="0">
      <w:startOverride w:val="1"/>
    </w:lvlOverride>
  </w:num>
  <w:num w:numId="308">
    <w:abstractNumId w:val="140"/>
    <w:lvlOverride w:ilvl="0">
      <w:startOverride w:val="1"/>
    </w:lvlOverride>
  </w:num>
  <w:num w:numId="309">
    <w:abstractNumId w:val="140"/>
    <w:lvlOverride w:ilvl="0">
      <w:startOverride w:val="1"/>
    </w:lvlOverride>
  </w:num>
  <w:num w:numId="310">
    <w:abstractNumId w:val="140"/>
    <w:lvlOverride w:ilvl="0">
      <w:startOverride w:val="1"/>
    </w:lvlOverride>
  </w:num>
  <w:num w:numId="311">
    <w:abstractNumId w:val="140"/>
    <w:lvlOverride w:ilvl="0">
      <w:startOverride w:val="1"/>
    </w:lvlOverride>
  </w:num>
  <w:num w:numId="312">
    <w:abstractNumId w:val="140"/>
    <w:lvlOverride w:ilvl="0">
      <w:startOverride w:val="1"/>
    </w:lvlOverride>
  </w:num>
  <w:num w:numId="313">
    <w:abstractNumId w:val="140"/>
    <w:lvlOverride w:ilvl="0">
      <w:startOverride w:val="1"/>
    </w:lvlOverride>
  </w:num>
  <w:num w:numId="314">
    <w:abstractNumId w:val="211"/>
  </w:num>
  <w:num w:numId="315">
    <w:abstractNumId w:val="386"/>
  </w:num>
  <w:num w:numId="316">
    <w:abstractNumId w:val="112"/>
  </w:num>
  <w:num w:numId="317">
    <w:abstractNumId w:val="359"/>
  </w:num>
  <w:num w:numId="318">
    <w:abstractNumId w:val="452"/>
  </w:num>
  <w:num w:numId="319">
    <w:abstractNumId w:val="213"/>
  </w:num>
  <w:num w:numId="320">
    <w:abstractNumId w:val="356"/>
  </w:num>
  <w:num w:numId="321">
    <w:abstractNumId w:val="41"/>
  </w:num>
  <w:num w:numId="322">
    <w:abstractNumId w:val="143"/>
  </w:num>
  <w:num w:numId="323">
    <w:abstractNumId w:val="140"/>
    <w:lvlOverride w:ilvl="0">
      <w:startOverride w:val="1"/>
    </w:lvlOverride>
  </w:num>
  <w:num w:numId="324">
    <w:abstractNumId w:val="274"/>
  </w:num>
  <w:num w:numId="325">
    <w:abstractNumId w:val="129"/>
  </w:num>
  <w:num w:numId="326">
    <w:abstractNumId w:val="374"/>
  </w:num>
  <w:num w:numId="327">
    <w:abstractNumId w:val="464"/>
  </w:num>
  <w:num w:numId="328">
    <w:abstractNumId w:val="163"/>
  </w:num>
  <w:num w:numId="329">
    <w:abstractNumId w:val="263"/>
  </w:num>
  <w:num w:numId="330">
    <w:abstractNumId w:val="352"/>
  </w:num>
  <w:num w:numId="331">
    <w:abstractNumId w:val="451"/>
  </w:num>
  <w:num w:numId="332">
    <w:abstractNumId w:val="140"/>
    <w:lvlOverride w:ilvl="0">
      <w:startOverride w:val="1"/>
    </w:lvlOverride>
  </w:num>
  <w:num w:numId="333">
    <w:abstractNumId w:val="308"/>
  </w:num>
  <w:num w:numId="334">
    <w:abstractNumId w:val="53"/>
  </w:num>
  <w:num w:numId="335">
    <w:abstractNumId w:val="117"/>
  </w:num>
  <w:num w:numId="336">
    <w:abstractNumId w:val="203"/>
  </w:num>
  <w:num w:numId="337">
    <w:abstractNumId w:val="459"/>
  </w:num>
  <w:num w:numId="338">
    <w:abstractNumId w:val="111"/>
  </w:num>
  <w:num w:numId="339">
    <w:abstractNumId w:val="306"/>
  </w:num>
  <w:num w:numId="340">
    <w:abstractNumId w:val="113"/>
  </w:num>
  <w:num w:numId="341">
    <w:abstractNumId w:val="54"/>
  </w:num>
  <w:num w:numId="342">
    <w:abstractNumId w:val="110"/>
  </w:num>
  <w:num w:numId="343">
    <w:abstractNumId w:val="443"/>
  </w:num>
  <w:num w:numId="344">
    <w:abstractNumId w:val="108"/>
  </w:num>
  <w:num w:numId="345">
    <w:abstractNumId w:val="142"/>
  </w:num>
  <w:num w:numId="346">
    <w:abstractNumId w:val="398"/>
  </w:num>
  <w:num w:numId="347">
    <w:abstractNumId w:val="261"/>
  </w:num>
  <w:num w:numId="348">
    <w:abstractNumId w:val="289"/>
  </w:num>
  <w:num w:numId="349">
    <w:abstractNumId w:val="122"/>
  </w:num>
  <w:num w:numId="350">
    <w:abstractNumId w:val="149"/>
  </w:num>
  <w:num w:numId="351">
    <w:abstractNumId w:val="184"/>
  </w:num>
  <w:num w:numId="352">
    <w:abstractNumId w:val="320"/>
  </w:num>
  <w:num w:numId="353">
    <w:abstractNumId w:val="93"/>
  </w:num>
  <w:num w:numId="354">
    <w:abstractNumId w:val="136"/>
  </w:num>
  <w:num w:numId="355">
    <w:abstractNumId w:val="215"/>
  </w:num>
  <w:num w:numId="356">
    <w:abstractNumId w:val="140"/>
    <w:lvlOverride w:ilvl="0">
      <w:startOverride w:val="1"/>
    </w:lvlOverride>
  </w:num>
  <w:num w:numId="357">
    <w:abstractNumId w:val="73"/>
  </w:num>
  <w:num w:numId="358">
    <w:abstractNumId w:val="128"/>
  </w:num>
  <w:num w:numId="359">
    <w:abstractNumId w:val="81"/>
  </w:num>
  <w:num w:numId="360">
    <w:abstractNumId w:val="65"/>
  </w:num>
  <w:num w:numId="361">
    <w:abstractNumId w:val="299"/>
  </w:num>
  <w:num w:numId="362">
    <w:abstractNumId w:val="267"/>
  </w:num>
  <w:num w:numId="363">
    <w:abstractNumId w:val="125"/>
  </w:num>
  <w:num w:numId="364">
    <w:abstractNumId w:val="46"/>
  </w:num>
  <w:num w:numId="365">
    <w:abstractNumId w:val="436"/>
  </w:num>
  <w:num w:numId="366">
    <w:abstractNumId w:val="402"/>
  </w:num>
  <w:num w:numId="367">
    <w:abstractNumId w:val="238"/>
  </w:num>
  <w:num w:numId="368">
    <w:abstractNumId w:val="151"/>
  </w:num>
  <w:num w:numId="369">
    <w:abstractNumId w:val="338"/>
  </w:num>
  <w:num w:numId="370">
    <w:abstractNumId w:val="450"/>
  </w:num>
  <w:num w:numId="371">
    <w:abstractNumId w:val="140"/>
    <w:lvlOverride w:ilvl="0">
      <w:startOverride w:val="1"/>
    </w:lvlOverride>
  </w:num>
  <w:num w:numId="372">
    <w:abstractNumId w:val="140"/>
    <w:lvlOverride w:ilvl="0">
      <w:startOverride w:val="1"/>
    </w:lvlOverride>
  </w:num>
  <w:num w:numId="373">
    <w:abstractNumId w:val="339"/>
  </w:num>
  <w:num w:numId="374">
    <w:abstractNumId w:val="140"/>
    <w:lvlOverride w:ilvl="0">
      <w:startOverride w:val="1"/>
    </w:lvlOverride>
  </w:num>
  <w:num w:numId="375">
    <w:abstractNumId w:val="87"/>
  </w:num>
  <w:num w:numId="376">
    <w:abstractNumId w:val="141"/>
  </w:num>
  <w:num w:numId="377">
    <w:abstractNumId w:val="14"/>
  </w:num>
  <w:num w:numId="378">
    <w:abstractNumId w:val="161"/>
  </w:num>
  <w:num w:numId="379">
    <w:abstractNumId w:val="34"/>
  </w:num>
  <w:num w:numId="380">
    <w:abstractNumId w:val="477"/>
  </w:num>
  <w:num w:numId="381">
    <w:abstractNumId w:val="434"/>
  </w:num>
  <w:num w:numId="382">
    <w:abstractNumId w:val="293"/>
  </w:num>
  <w:num w:numId="383">
    <w:abstractNumId w:val="281"/>
  </w:num>
  <w:num w:numId="384">
    <w:abstractNumId w:val="432"/>
  </w:num>
  <w:num w:numId="385">
    <w:abstractNumId w:val="244"/>
  </w:num>
  <w:num w:numId="386">
    <w:abstractNumId w:val="366"/>
  </w:num>
  <w:num w:numId="387">
    <w:abstractNumId w:val="140"/>
    <w:lvlOverride w:ilvl="0">
      <w:startOverride w:val="1"/>
    </w:lvlOverride>
  </w:num>
  <w:num w:numId="388">
    <w:abstractNumId w:val="344"/>
  </w:num>
  <w:num w:numId="389">
    <w:abstractNumId w:val="137"/>
  </w:num>
  <w:num w:numId="390">
    <w:abstractNumId w:val="371"/>
  </w:num>
  <w:num w:numId="391">
    <w:abstractNumId w:val="457"/>
  </w:num>
  <w:num w:numId="392">
    <w:abstractNumId w:val="175"/>
  </w:num>
  <w:num w:numId="393">
    <w:abstractNumId w:val="423"/>
  </w:num>
  <w:num w:numId="394">
    <w:abstractNumId w:val="341"/>
  </w:num>
  <w:num w:numId="395">
    <w:abstractNumId w:val="473"/>
  </w:num>
  <w:num w:numId="396">
    <w:abstractNumId w:val="226"/>
  </w:num>
  <w:num w:numId="397">
    <w:abstractNumId w:val="296"/>
  </w:num>
  <w:num w:numId="398">
    <w:abstractNumId w:val="190"/>
  </w:num>
  <w:num w:numId="399">
    <w:abstractNumId w:val="52"/>
  </w:num>
  <w:num w:numId="400">
    <w:abstractNumId w:val="200"/>
  </w:num>
  <w:num w:numId="401">
    <w:abstractNumId w:val="140"/>
    <w:lvlOverride w:ilvl="0">
      <w:startOverride w:val="1"/>
    </w:lvlOverride>
  </w:num>
  <w:num w:numId="402">
    <w:abstractNumId w:val="140"/>
    <w:lvlOverride w:ilvl="0">
      <w:startOverride w:val="1"/>
    </w:lvlOverride>
  </w:num>
  <w:num w:numId="403">
    <w:abstractNumId w:val="140"/>
    <w:lvlOverride w:ilvl="0">
      <w:startOverride w:val="1"/>
    </w:lvlOverride>
  </w:num>
  <w:num w:numId="404">
    <w:abstractNumId w:val="140"/>
    <w:lvlOverride w:ilvl="0">
      <w:startOverride w:val="1"/>
    </w:lvlOverride>
  </w:num>
  <w:num w:numId="405">
    <w:abstractNumId w:val="140"/>
    <w:lvlOverride w:ilvl="0">
      <w:startOverride w:val="1"/>
    </w:lvlOverride>
  </w:num>
  <w:num w:numId="406">
    <w:abstractNumId w:val="140"/>
    <w:lvlOverride w:ilvl="0">
      <w:startOverride w:val="1"/>
    </w:lvlOverride>
  </w:num>
  <w:num w:numId="407">
    <w:abstractNumId w:val="140"/>
    <w:lvlOverride w:ilvl="0">
      <w:startOverride w:val="1"/>
    </w:lvlOverride>
  </w:num>
  <w:num w:numId="408">
    <w:abstractNumId w:val="140"/>
    <w:lvlOverride w:ilvl="0">
      <w:startOverride w:val="1"/>
    </w:lvlOverride>
  </w:num>
  <w:num w:numId="409">
    <w:abstractNumId w:val="140"/>
    <w:lvlOverride w:ilvl="0">
      <w:startOverride w:val="1"/>
    </w:lvlOverride>
  </w:num>
  <w:num w:numId="410">
    <w:abstractNumId w:val="140"/>
    <w:lvlOverride w:ilvl="0">
      <w:startOverride w:val="1"/>
    </w:lvlOverride>
  </w:num>
  <w:num w:numId="411">
    <w:abstractNumId w:val="140"/>
    <w:lvlOverride w:ilvl="0">
      <w:startOverride w:val="1"/>
    </w:lvlOverride>
  </w:num>
  <w:num w:numId="412">
    <w:abstractNumId w:val="140"/>
    <w:lvlOverride w:ilvl="0">
      <w:startOverride w:val="1"/>
    </w:lvlOverride>
  </w:num>
  <w:num w:numId="413">
    <w:abstractNumId w:val="140"/>
    <w:lvlOverride w:ilvl="0">
      <w:startOverride w:val="1"/>
    </w:lvlOverride>
  </w:num>
  <w:num w:numId="414">
    <w:abstractNumId w:val="140"/>
    <w:lvlOverride w:ilvl="0">
      <w:startOverride w:val="1"/>
    </w:lvlOverride>
  </w:num>
  <w:num w:numId="415">
    <w:abstractNumId w:val="140"/>
    <w:lvlOverride w:ilvl="0">
      <w:startOverride w:val="1"/>
    </w:lvlOverride>
  </w:num>
  <w:num w:numId="416">
    <w:abstractNumId w:val="140"/>
    <w:lvlOverride w:ilvl="0">
      <w:startOverride w:val="1"/>
    </w:lvlOverride>
  </w:num>
  <w:num w:numId="417">
    <w:abstractNumId w:val="140"/>
    <w:lvlOverride w:ilvl="0">
      <w:startOverride w:val="1"/>
    </w:lvlOverride>
  </w:num>
  <w:num w:numId="418">
    <w:abstractNumId w:val="140"/>
    <w:lvlOverride w:ilvl="0">
      <w:startOverride w:val="1"/>
    </w:lvlOverride>
  </w:num>
  <w:num w:numId="419">
    <w:abstractNumId w:val="170"/>
  </w:num>
  <w:num w:numId="420">
    <w:abstractNumId w:val="422"/>
  </w:num>
  <w:num w:numId="421">
    <w:abstractNumId w:val="422"/>
    <w:lvlOverride w:ilvl="0">
      <w:startOverride w:val="1"/>
    </w:lvlOverride>
  </w:num>
  <w:num w:numId="422">
    <w:abstractNumId w:val="422"/>
    <w:lvlOverride w:ilvl="0">
      <w:startOverride w:val="1"/>
    </w:lvlOverride>
  </w:num>
  <w:num w:numId="423">
    <w:abstractNumId w:val="422"/>
    <w:lvlOverride w:ilvl="0">
      <w:startOverride w:val="1"/>
    </w:lvlOverride>
  </w:num>
  <w:num w:numId="424">
    <w:abstractNumId w:val="75"/>
  </w:num>
  <w:num w:numId="425">
    <w:abstractNumId w:val="82"/>
  </w:num>
  <w:num w:numId="426">
    <w:abstractNumId w:val="255"/>
  </w:num>
  <w:num w:numId="427">
    <w:abstractNumId w:val="422"/>
    <w:lvlOverride w:ilvl="0">
      <w:startOverride w:val="1"/>
    </w:lvlOverride>
  </w:num>
  <w:num w:numId="428">
    <w:abstractNumId w:val="422"/>
    <w:lvlOverride w:ilvl="0">
      <w:startOverride w:val="1"/>
    </w:lvlOverride>
  </w:num>
  <w:num w:numId="429">
    <w:abstractNumId w:val="422"/>
    <w:lvlOverride w:ilvl="0">
      <w:startOverride w:val="1"/>
    </w:lvlOverride>
  </w:num>
  <w:num w:numId="430">
    <w:abstractNumId w:val="422"/>
    <w:lvlOverride w:ilvl="0">
      <w:startOverride w:val="1"/>
    </w:lvlOverride>
  </w:num>
  <w:num w:numId="431">
    <w:abstractNumId w:val="422"/>
    <w:lvlOverride w:ilvl="0">
      <w:startOverride w:val="1"/>
    </w:lvlOverride>
  </w:num>
  <w:num w:numId="432">
    <w:abstractNumId w:val="422"/>
    <w:lvlOverride w:ilvl="0">
      <w:startOverride w:val="1"/>
    </w:lvlOverride>
  </w:num>
  <w:num w:numId="433">
    <w:abstractNumId w:val="370"/>
  </w:num>
  <w:num w:numId="434">
    <w:abstractNumId w:val="287"/>
  </w:num>
  <w:num w:numId="435">
    <w:abstractNumId w:val="409"/>
  </w:num>
  <w:num w:numId="436">
    <w:abstractNumId w:val="37"/>
  </w:num>
  <w:num w:numId="437">
    <w:abstractNumId w:val="232"/>
  </w:num>
  <w:num w:numId="438">
    <w:abstractNumId w:val="354"/>
  </w:num>
  <w:num w:numId="439">
    <w:abstractNumId w:val="280"/>
  </w:num>
  <w:num w:numId="440">
    <w:abstractNumId w:val="258"/>
  </w:num>
  <w:num w:numId="441">
    <w:abstractNumId w:val="13"/>
  </w:num>
  <w:num w:numId="442">
    <w:abstractNumId w:val="463"/>
  </w:num>
  <w:num w:numId="443">
    <w:abstractNumId w:val="462"/>
  </w:num>
  <w:num w:numId="444">
    <w:abstractNumId w:val="224"/>
  </w:num>
  <w:num w:numId="445">
    <w:abstractNumId w:val="470"/>
  </w:num>
  <w:num w:numId="446">
    <w:abstractNumId w:val="304"/>
  </w:num>
  <w:num w:numId="447">
    <w:abstractNumId w:val="164"/>
  </w:num>
  <w:num w:numId="448">
    <w:abstractNumId w:val="419"/>
  </w:num>
  <w:num w:numId="449">
    <w:abstractNumId w:val="150"/>
  </w:num>
  <w:num w:numId="450">
    <w:abstractNumId w:val="42"/>
  </w:num>
  <w:num w:numId="451">
    <w:abstractNumId w:val="79"/>
  </w:num>
  <w:num w:numId="452">
    <w:abstractNumId w:val="466"/>
  </w:num>
  <w:num w:numId="453">
    <w:abstractNumId w:val="407"/>
  </w:num>
  <w:num w:numId="454">
    <w:abstractNumId w:val="312"/>
  </w:num>
  <w:num w:numId="455">
    <w:abstractNumId w:val="292"/>
  </w:num>
  <w:num w:numId="456">
    <w:abstractNumId w:val="269"/>
  </w:num>
  <w:num w:numId="457">
    <w:abstractNumId w:val="7"/>
  </w:num>
  <w:num w:numId="458">
    <w:abstractNumId w:val="433"/>
  </w:num>
  <w:num w:numId="459">
    <w:abstractNumId w:val="283"/>
  </w:num>
  <w:num w:numId="460">
    <w:abstractNumId w:val="124"/>
  </w:num>
  <w:num w:numId="461">
    <w:abstractNumId w:val="76"/>
  </w:num>
  <w:num w:numId="462">
    <w:abstractNumId w:val="195"/>
  </w:num>
  <w:num w:numId="463">
    <w:abstractNumId w:val="17"/>
  </w:num>
  <w:num w:numId="464">
    <w:abstractNumId w:val="465"/>
  </w:num>
  <w:num w:numId="465">
    <w:abstractNumId w:val="259"/>
  </w:num>
  <w:num w:numId="466">
    <w:abstractNumId w:val="196"/>
  </w:num>
  <w:num w:numId="467">
    <w:abstractNumId w:val="11"/>
  </w:num>
  <w:num w:numId="468">
    <w:abstractNumId w:val="185"/>
  </w:num>
  <w:num w:numId="469">
    <w:abstractNumId w:val="305"/>
  </w:num>
  <w:num w:numId="470">
    <w:abstractNumId w:val="362"/>
  </w:num>
  <w:num w:numId="471">
    <w:abstractNumId w:val="225"/>
  </w:num>
  <w:num w:numId="472">
    <w:abstractNumId w:val="251"/>
  </w:num>
  <w:num w:numId="473">
    <w:abstractNumId w:val="332"/>
  </w:num>
  <w:num w:numId="474">
    <w:abstractNumId w:val="285"/>
  </w:num>
  <w:num w:numId="475">
    <w:abstractNumId w:val="442"/>
  </w:num>
  <w:num w:numId="476">
    <w:abstractNumId w:val="380"/>
  </w:num>
  <w:num w:numId="477">
    <w:abstractNumId w:val="313"/>
  </w:num>
  <w:num w:numId="478">
    <w:abstractNumId w:val="94"/>
  </w:num>
  <w:num w:numId="479">
    <w:abstractNumId w:val="220"/>
  </w:num>
  <w:num w:numId="480">
    <w:abstractNumId w:val="192"/>
  </w:num>
  <w:num w:numId="481">
    <w:abstractNumId w:val="367"/>
  </w:num>
  <w:num w:numId="482">
    <w:abstractNumId w:val="315"/>
  </w:num>
  <w:num w:numId="483">
    <w:abstractNumId w:val="173"/>
  </w:num>
  <w:num w:numId="484">
    <w:abstractNumId w:val="38"/>
  </w:num>
  <w:num w:numId="485">
    <w:abstractNumId w:val="387"/>
  </w:num>
  <w:num w:numId="486">
    <w:abstractNumId w:val="233"/>
  </w:num>
  <w:num w:numId="487">
    <w:abstractNumId w:val="471"/>
  </w:num>
  <w:num w:numId="488">
    <w:abstractNumId w:val="365"/>
  </w:num>
  <w:num w:numId="489">
    <w:abstractNumId w:val="405"/>
  </w:num>
  <w:num w:numId="490">
    <w:abstractNumId w:val="97"/>
  </w:num>
  <w:num w:numId="491">
    <w:abstractNumId w:val="400"/>
  </w:num>
  <w:num w:numId="492">
    <w:abstractNumId w:val="472"/>
  </w:num>
  <w:num w:numId="493">
    <w:abstractNumId w:val="138"/>
  </w:num>
  <w:num w:numId="494">
    <w:abstractNumId w:val="28"/>
  </w:num>
  <w:num w:numId="495">
    <w:abstractNumId w:val="393"/>
  </w:num>
  <w:num w:numId="496">
    <w:abstractNumId w:val="234"/>
  </w:num>
  <w:num w:numId="497">
    <w:abstractNumId w:val="51"/>
  </w:num>
  <w:num w:numId="498">
    <w:abstractNumId w:val="63"/>
  </w:num>
  <w:num w:numId="499">
    <w:abstractNumId w:val="45"/>
  </w:num>
  <w:num w:numId="500">
    <w:abstractNumId w:val="458"/>
  </w:num>
  <w:num w:numId="501">
    <w:abstractNumId w:val="116"/>
  </w:num>
  <w:num w:numId="502">
    <w:abstractNumId w:val="303"/>
  </w:num>
  <w:num w:numId="503">
    <w:abstractNumId w:val="106"/>
  </w:num>
  <w:num w:numId="504">
    <w:abstractNumId w:val="349"/>
  </w:num>
  <w:num w:numId="505">
    <w:abstractNumId w:val="298"/>
  </w:num>
  <w:num w:numId="506">
    <w:abstractNumId w:val="186"/>
  </w:num>
  <w:num w:numId="507">
    <w:abstractNumId w:val="165"/>
  </w:num>
  <w:num w:numId="508">
    <w:abstractNumId w:val="153"/>
  </w:num>
  <w:num w:numId="509">
    <w:abstractNumId w:val="105"/>
  </w:num>
  <w:num w:numId="510">
    <w:abstractNumId w:val="449"/>
  </w:num>
  <w:num w:numId="511">
    <w:abstractNumId w:val="174"/>
  </w:num>
  <w:num w:numId="512">
    <w:abstractNumId w:val="96"/>
  </w:num>
  <w:num w:numId="513">
    <w:abstractNumId w:val="390"/>
  </w:num>
  <w:num w:numId="514">
    <w:abstractNumId w:val="368"/>
  </w:num>
  <w:num w:numId="515">
    <w:abstractNumId w:val="204"/>
  </w:num>
  <w:num w:numId="516">
    <w:abstractNumId w:val="89"/>
  </w:num>
  <w:num w:numId="517">
    <w:abstractNumId w:val="389"/>
  </w:num>
  <w:num w:numId="518">
    <w:abstractNumId w:val="346"/>
  </w:num>
  <w:num w:numId="519">
    <w:abstractNumId w:val="351"/>
  </w:num>
  <w:num w:numId="520">
    <w:abstractNumId w:val="361"/>
  </w:num>
  <w:num w:numId="521">
    <w:abstractNumId w:val="241"/>
  </w:num>
  <w:num w:numId="522">
    <w:abstractNumId w:val="39"/>
  </w:num>
  <w:num w:numId="523">
    <w:abstractNumId w:val="166"/>
  </w:num>
  <w:num w:numId="524">
    <w:abstractNumId w:val="152"/>
  </w:num>
  <w:num w:numId="525">
    <w:abstractNumId w:val="22"/>
  </w:num>
  <w:num w:numId="526">
    <w:abstractNumId w:val="469"/>
  </w:num>
  <w:num w:numId="527">
    <w:abstractNumId w:val="167"/>
  </w:num>
  <w:num w:numId="528">
    <w:abstractNumId w:val="78"/>
  </w:num>
  <w:num w:numId="529">
    <w:abstractNumId w:val="243"/>
  </w:num>
  <w:num w:numId="530">
    <w:abstractNumId w:val="69"/>
  </w:num>
  <w:num w:numId="531">
    <w:abstractNumId w:val="235"/>
  </w:num>
  <w:num w:numId="532">
    <w:abstractNumId w:val="240"/>
  </w:num>
  <w:num w:numId="533">
    <w:abstractNumId w:val="187"/>
  </w:num>
  <w:num w:numId="534">
    <w:abstractNumId w:val="156"/>
  </w:num>
  <w:num w:numId="535">
    <w:abstractNumId w:val="133"/>
  </w:num>
  <w:num w:numId="536">
    <w:abstractNumId w:val="335"/>
  </w:num>
  <w:num w:numId="537">
    <w:abstractNumId w:val="347"/>
  </w:num>
  <w:num w:numId="538">
    <w:abstractNumId w:val="324"/>
  </w:num>
  <w:num w:numId="539">
    <w:abstractNumId w:val="410"/>
  </w:num>
  <w:num w:numId="540">
    <w:abstractNumId w:val="31"/>
  </w:num>
  <w:num w:numId="541">
    <w:abstractNumId w:val="219"/>
  </w:num>
  <w:num w:numId="542">
    <w:abstractNumId w:val="194"/>
  </w:num>
  <w:num w:numId="543">
    <w:abstractNumId w:val="428"/>
  </w:num>
  <w:num w:numId="544">
    <w:abstractNumId w:val="237"/>
  </w:num>
  <w:num w:numId="545">
    <w:abstractNumId w:val="64"/>
  </w:num>
  <w:num w:numId="546">
    <w:abstractNumId w:val="32"/>
  </w:num>
  <w:num w:numId="547">
    <w:abstractNumId w:val="309"/>
  </w:num>
  <w:num w:numId="548">
    <w:abstractNumId w:val="197"/>
  </w:num>
  <w:num w:numId="549">
    <w:abstractNumId w:val="373"/>
  </w:num>
  <w:num w:numId="550">
    <w:abstractNumId w:val="27"/>
  </w:num>
  <w:num w:numId="551">
    <w:abstractNumId w:val="236"/>
  </w:num>
  <w:num w:numId="552">
    <w:abstractNumId w:val="381"/>
  </w:num>
  <w:numIdMacAtCleanup w:val="54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uong Ngo Thuy">
    <w15:presenceInfo w15:providerId="Windows Live" w15:userId="9b405ce15e9c81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2"/>
  </w:compat>
  <w:rsids>
    <w:rsidRoot w:val="00415C78"/>
    <w:rsid w:val="0000005B"/>
    <w:rsid w:val="00000395"/>
    <w:rsid w:val="00001867"/>
    <w:rsid w:val="000032D3"/>
    <w:rsid w:val="0000349A"/>
    <w:rsid w:val="00004061"/>
    <w:rsid w:val="000042DA"/>
    <w:rsid w:val="000058C2"/>
    <w:rsid w:val="00005B8E"/>
    <w:rsid w:val="00005BDE"/>
    <w:rsid w:val="00006933"/>
    <w:rsid w:val="000073EA"/>
    <w:rsid w:val="00011D73"/>
    <w:rsid w:val="00013687"/>
    <w:rsid w:val="00014F81"/>
    <w:rsid w:val="0002203D"/>
    <w:rsid w:val="000232ED"/>
    <w:rsid w:val="000251A9"/>
    <w:rsid w:val="000307A8"/>
    <w:rsid w:val="00032102"/>
    <w:rsid w:val="00032A05"/>
    <w:rsid w:val="00034B4C"/>
    <w:rsid w:val="00035531"/>
    <w:rsid w:val="00035AF3"/>
    <w:rsid w:val="00037070"/>
    <w:rsid w:val="00037861"/>
    <w:rsid w:val="000414C8"/>
    <w:rsid w:val="00043632"/>
    <w:rsid w:val="0004551B"/>
    <w:rsid w:val="0004552A"/>
    <w:rsid w:val="00046B61"/>
    <w:rsid w:val="00046D34"/>
    <w:rsid w:val="00047B33"/>
    <w:rsid w:val="00050A63"/>
    <w:rsid w:val="00051714"/>
    <w:rsid w:val="00051B38"/>
    <w:rsid w:val="00054D04"/>
    <w:rsid w:val="00054E82"/>
    <w:rsid w:val="00055812"/>
    <w:rsid w:val="000567B3"/>
    <w:rsid w:val="00060481"/>
    <w:rsid w:val="00060C71"/>
    <w:rsid w:val="00060F14"/>
    <w:rsid w:val="00062475"/>
    <w:rsid w:val="00062B12"/>
    <w:rsid w:val="00064846"/>
    <w:rsid w:val="000711E6"/>
    <w:rsid w:val="00071281"/>
    <w:rsid w:val="000717D0"/>
    <w:rsid w:val="00072918"/>
    <w:rsid w:val="00072F8C"/>
    <w:rsid w:val="0007327E"/>
    <w:rsid w:val="000735D3"/>
    <w:rsid w:val="00073B1D"/>
    <w:rsid w:val="0007455C"/>
    <w:rsid w:val="000753DC"/>
    <w:rsid w:val="00075447"/>
    <w:rsid w:val="0007697B"/>
    <w:rsid w:val="00080539"/>
    <w:rsid w:val="000817B2"/>
    <w:rsid w:val="00082798"/>
    <w:rsid w:val="00084604"/>
    <w:rsid w:val="00084EB1"/>
    <w:rsid w:val="000856E4"/>
    <w:rsid w:val="00086587"/>
    <w:rsid w:val="00086FD1"/>
    <w:rsid w:val="00087273"/>
    <w:rsid w:val="000879DF"/>
    <w:rsid w:val="00090027"/>
    <w:rsid w:val="000905A4"/>
    <w:rsid w:val="00091970"/>
    <w:rsid w:val="0009215C"/>
    <w:rsid w:val="00092809"/>
    <w:rsid w:val="00093AFA"/>
    <w:rsid w:val="000942CF"/>
    <w:rsid w:val="0009509C"/>
    <w:rsid w:val="000950A0"/>
    <w:rsid w:val="00097EC8"/>
    <w:rsid w:val="000A18DF"/>
    <w:rsid w:val="000A28ED"/>
    <w:rsid w:val="000A2A70"/>
    <w:rsid w:val="000A31AE"/>
    <w:rsid w:val="000A352C"/>
    <w:rsid w:val="000A4A75"/>
    <w:rsid w:val="000A6FDD"/>
    <w:rsid w:val="000B004B"/>
    <w:rsid w:val="000B08C5"/>
    <w:rsid w:val="000B11C1"/>
    <w:rsid w:val="000B1E90"/>
    <w:rsid w:val="000B2A1C"/>
    <w:rsid w:val="000B40D6"/>
    <w:rsid w:val="000B4807"/>
    <w:rsid w:val="000B57F9"/>
    <w:rsid w:val="000B66E1"/>
    <w:rsid w:val="000C0297"/>
    <w:rsid w:val="000C041B"/>
    <w:rsid w:val="000C158A"/>
    <w:rsid w:val="000C18F1"/>
    <w:rsid w:val="000C18FC"/>
    <w:rsid w:val="000C23FE"/>
    <w:rsid w:val="000C3B77"/>
    <w:rsid w:val="000D08F4"/>
    <w:rsid w:val="000D14E9"/>
    <w:rsid w:val="000D1B08"/>
    <w:rsid w:val="000D4E5C"/>
    <w:rsid w:val="000D508C"/>
    <w:rsid w:val="000D57D6"/>
    <w:rsid w:val="000D6E4C"/>
    <w:rsid w:val="000E10CC"/>
    <w:rsid w:val="000E1AED"/>
    <w:rsid w:val="000E3183"/>
    <w:rsid w:val="000E386F"/>
    <w:rsid w:val="000E6E9B"/>
    <w:rsid w:val="000E7006"/>
    <w:rsid w:val="000E772F"/>
    <w:rsid w:val="000F2023"/>
    <w:rsid w:val="000F31A6"/>
    <w:rsid w:val="000F38BF"/>
    <w:rsid w:val="000F46F9"/>
    <w:rsid w:val="000F5523"/>
    <w:rsid w:val="000F5632"/>
    <w:rsid w:val="000F658A"/>
    <w:rsid w:val="000F66F7"/>
    <w:rsid w:val="000F7946"/>
    <w:rsid w:val="001010E3"/>
    <w:rsid w:val="001011DF"/>
    <w:rsid w:val="00101D2E"/>
    <w:rsid w:val="00102D0E"/>
    <w:rsid w:val="0010313A"/>
    <w:rsid w:val="001031B4"/>
    <w:rsid w:val="0010377F"/>
    <w:rsid w:val="00103B8F"/>
    <w:rsid w:val="00103BA2"/>
    <w:rsid w:val="00103D54"/>
    <w:rsid w:val="00105317"/>
    <w:rsid w:val="0010586E"/>
    <w:rsid w:val="00105B63"/>
    <w:rsid w:val="00105D9F"/>
    <w:rsid w:val="001070A7"/>
    <w:rsid w:val="0011199D"/>
    <w:rsid w:val="00113488"/>
    <w:rsid w:val="00114B40"/>
    <w:rsid w:val="00115DE3"/>
    <w:rsid w:val="00117B72"/>
    <w:rsid w:val="00121C39"/>
    <w:rsid w:val="00121D87"/>
    <w:rsid w:val="0012326C"/>
    <w:rsid w:val="00123522"/>
    <w:rsid w:val="001249C0"/>
    <w:rsid w:val="00124C01"/>
    <w:rsid w:val="00124C3A"/>
    <w:rsid w:val="00125792"/>
    <w:rsid w:val="0013359F"/>
    <w:rsid w:val="00133EF4"/>
    <w:rsid w:val="00134682"/>
    <w:rsid w:val="00135944"/>
    <w:rsid w:val="001369DC"/>
    <w:rsid w:val="0014012D"/>
    <w:rsid w:val="0014043E"/>
    <w:rsid w:val="0014458B"/>
    <w:rsid w:val="001452D7"/>
    <w:rsid w:val="001462F3"/>
    <w:rsid w:val="00146B65"/>
    <w:rsid w:val="00151DCA"/>
    <w:rsid w:val="00152431"/>
    <w:rsid w:val="0015296B"/>
    <w:rsid w:val="00152FEB"/>
    <w:rsid w:val="00153AE6"/>
    <w:rsid w:val="00154CEA"/>
    <w:rsid w:val="00155BC9"/>
    <w:rsid w:val="0015639B"/>
    <w:rsid w:val="00156E77"/>
    <w:rsid w:val="00157722"/>
    <w:rsid w:val="00157755"/>
    <w:rsid w:val="0015795D"/>
    <w:rsid w:val="001627FA"/>
    <w:rsid w:val="00163ACC"/>
    <w:rsid w:val="00164854"/>
    <w:rsid w:val="00165314"/>
    <w:rsid w:val="001656DE"/>
    <w:rsid w:val="00165B2E"/>
    <w:rsid w:val="001678BE"/>
    <w:rsid w:val="00170D7B"/>
    <w:rsid w:val="00171C35"/>
    <w:rsid w:val="00172E0D"/>
    <w:rsid w:val="00174284"/>
    <w:rsid w:val="00174E89"/>
    <w:rsid w:val="0017534F"/>
    <w:rsid w:val="00175F52"/>
    <w:rsid w:val="0017601E"/>
    <w:rsid w:val="00177C57"/>
    <w:rsid w:val="00177F2C"/>
    <w:rsid w:val="0018013F"/>
    <w:rsid w:val="001852EF"/>
    <w:rsid w:val="00185C4A"/>
    <w:rsid w:val="001863B9"/>
    <w:rsid w:val="00190588"/>
    <w:rsid w:val="001907BA"/>
    <w:rsid w:val="001911A5"/>
    <w:rsid w:val="00191A3B"/>
    <w:rsid w:val="00191D0D"/>
    <w:rsid w:val="001927E1"/>
    <w:rsid w:val="00194184"/>
    <w:rsid w:val="001948B3"/>
    <w:rsid w:val="00196D93"/>
    <w:rsid w:val="00197863"/>
    <w:rsid w:val="001A051F"/>
    <w:rsid w:val="001A190F"/>
    <w:rsid w:val="001A2A7E"/>
    <w:rsid w:val="001A395C"/>
    <w:rsid w:val="001A3CDC"/>
    <w:rsid w:val="001A443D"/>
    <w:rsid w:val="001A45DE"/>
    <w:rsid w:val="001A598C"/>
    <w:rsid w:val="001A71E5"/>
    <w:rsid w:val="001A769F"/>
    <w:rsid w:val="001B180D"/>
    <w:rsid w:val="001B1F17"/>
    <w:rsid w:val="001B278B"/>
    <w:rsid w:val="001B2EEE"/>
    <w:rsid w:val="001B3270"/>
    <w:rsid w:val="001B38AB"/>
    <w:rsid w:val="001B38CC"/>
    <w:rsid w:val="001B3D04"/>
    <w:rsid w:val="001B51EB"/>
    <w:rsid w:val="001B56CD"/>
    <w:rsid w:val="001B6BB7"/>
    <w:rsid w:val="001C33CC"/>
    <w:rsid w:val="001C3FE8"/>
    <w:rsid w:val="001C6812"/>
    <w:rsid w:val="001C78EA"/>
    <w:rsid w:val="001C78F4"/>
    <w:rsid w:val="001C7CBE"/>
    <w:rsid w:val="001D1EFB"/>
    <w:rsid w:val="001D5456"/>
    <w:rsid w:val="001D5DB6"/>
    <w:rsid w:val="001E14C3"/>
    <w:rsid w:val="001E2A28"/>
    <w:rsid w:val="001E3290"/>
    <w:rsid w:val="001E4B29"/>
    <w:rsid w:val="001E5CAD"/>
    <w:rsid w:val="001E61A9"/>
    <w:rsid w:val="001E6909"/>
    <w:rsid w:val="001E6EE3"/>
    <w:rsid w:val="001E7F98"/>
    <w:rsid w:val="001F21C1"/>
    <w:rsid w:val="001F4B1B"/>
    <w:rsid w:val="001F5E7E"/>
    <w:rsid w:val="001F77E2"/>
    <w:rsid w:val="002007DD"/>
    <w:rsid w:val="002023A2"/>
    <w:rsid w:val="002027F7"/>
    <w:rsid w:val="00205A1F"/>
    <w:rsid w:val="00205F6B"/>
    <w:rsid w:val="002061BB"/>
    <w:rsid w:val="0021004D"/>
    <w:rsid w:val="00210264"/>
    <w:rsid w:val="00210F2A"/>
    <w:rsid w:val="002120D8"/>
    <w:rsid w:val="0021240B"/>
    <w:rsid w:val="00213400"/>
    <w:rsid w:val="002142FE"/>
    <w:rsid w:val="00214C42"/>
    <w:rsid w:val="00215CC8"/>
    <w:rsid w:val="00217101"/>
    <w:rsid w:val="00217930"/>
    <w:rsid w:val="002215A7"/>
    <w:rsid w:val="00222237"/>
    <w:rsid w:val="00224206"/>
    <w:rsid w:val="002251A8"/>
    <w:rsid w:val="00225D86"/>
    <w:rsid w:val="00226BF5"/>
    <w:rsid w:val="00227450"/>
    <w:rsid w:val="00230054"/>
    <w:rsid w:val="002301FF"/>
    <w:rsid w:val="00230E9A"/>
    <w:rsid w:val="00231CE9"/>
    <w:rsid w:val="00234F40"/>
    <w:rsid w:val="00235D5A"/>
    <w:rsid w:val="00236AC7"/>
    <w:rsid w:val="00240EA3"/>
    <w:rsid w:val="002414BC"/>
    <w:rsid w:val="00242DCE"/>
    <w:rsid w:val="0024357A"/>
    <w:rsid w:val="002436D8"/>
    <w:rsid w:val="00243A24"/>
    <w:rsid w:val="00243F72"/>
    <w:rsid w:val="0024482A"/>
    <w:rsid w:val="002451FD"/>
    <w:rsid w:val="00247129"/>
    <w:rsid w:val="00247CF4"/>
    <w:rsid w:val="00250D42"/>
    <w:rsid w:val="0025180D"/>
    <w:rsid w:val="00251D5D"/>
    <w:rsid w:val="002524BF"/>
    <w:rsid w:val="00252976"/>
    <w:rsid w:val="00252F19"/>
    <w:rsid w:val="00253BB6"/>
    <w:rsid w:val="00254CC2"/>
    <w:rsid w:val="002571A5"/>
    <w:rsid w:val="0026078F"/>
    <w:rsid w:val="00260FD0"/>
    <w:rsid w:val="00261EB5"/>
    <w:rsid w:val="0026214D"/>
    <w:rsid w:val="00263B0F"/>
    <w:rsid w:val="002651D7"/>
    <w:rsid w:val="002674DF"/>
    <w:rsid w:val="002710F3"/>
    <w:rsid w:val="00271A77"/>
    <w:rsid w:val="00271D68"/>
    <w:rsid w:val="00271FE9"/>
    <w:rsid w:val="0027441E"/>
    <w:rsid w:val="002745E6"/>
    <w:rsid w:val="00274AC4"/>
    <w:rsid w:val="002753FB"/>
    <w:rsid w:val="00275574"/>
    <w:rsid w:val="0028119C"/>
    <w:rsid w:val="00281583"/>
    <w:rsid w:val="00282985"/>
    <w:rsid w:val="00283772"/>
    <w:rsid w:val="002837A8"/>
    <w:rsid w:val="002857D9"/>
    <w:rsid w:val="002874DB"/>
    <w:rsid w:val="00287FDC"/>
    <w:rsid w:val="002910CA"/>
    <w:rsid w:val="00293A0F"/>
    <w:rsid w:val="00294004"/>
    <w:rsid w:val="00294A46"/>
    <w:rsid w:val="00294A62"/>
    <w:rsid w:val="00294D30"/>
    <w:rsid w:val="0029575A"/>
    <w:rsid w:val="00295B92"/>
    <w:rsid w:val="00297E24"/>
    <w:rsid w:val="002A0443"/>
    <w:rsid w:val="002A0583"/>
    <w:rsid w:val="002A0794"/>
    <w:rsid w:val="002A1CFA"/>
    <w:rsid w:val="002A1D8F"/>
    <w:rsid w:val="002A2E8A"/>
    <w:rsid w:val="002A3E6B"/>
    <w:rsid w:val="002A4B47"/>
    <w:rsid w:val="002A4B76"/>
    <w:rsid w:val="002A598D"/>
    <w:rsid w:val="002A68EC"/>
    <w:rsid w:val="002A68FA"/>
    <w:rsid w:val="002A726A"/>
    <w:rsid w:val="002A74BF"/>
    <w:rsid w:val="002A7952"/>
    <w:rsid w:val="002B126C"/>
    <w:rsid w:val="002B13B1"/>
    <w:rsid w:val="002B1AB4"/>
    <w:rsid w:val="002B23EE"/>
    <w:rsid w:val="002B36FB"/>
    <w:rsid w:val="002B3720"/>
    <w:rsid w:val="002B3966"/>
    <w:rsid w:val="002B4264"/>
    <w:rsid w:val="002B54D7"/>
    <w:rsid w:val="002C09C0"/>
    <w:rsid w:val="002C0BFC"/>
    <w:rsid w:val="002C11D6"/>
    <w:rsid w:val="002C1240"/>
    <w:rsid w:val="002C19FB"/>
    <w:rsid w:val="002C2487"/>
    <w:rsid w:val="002C5101"/>
    <w:rsid w:val="002C79CC"/>
    <w:rsid w:val="002C7C55"/>
    <w:rsid w:val="002D002E"/>
    <w:rsid w:val="002D2885"/>
    <w:rsid w:val="002D2F10"/>
    <w:rsid w:val="002D3FB1"/>
    <w:rsid w:val="002D6F0F"/>
    <w:rsid w:val="002E2738"/>
    <w:rsid w:val="002E3B87"/>
    <w:rsid w:val="002E3D06"/>
    <w:rsid w:val="002E53DD"/>
    <w:rsid w:val="002E56FC"/>
    <w:rsid w:val="002E5D74"/>
    <w:rsid w:val="002E6159"/>
    <w:rsid w:val="002E6398"/>
    <w:rsid w:val="002F01BA"/>
    <w:rsid w:val="002F12B1"/>
    <w:rsid w:val="002F1C77"/>
    <w:rsid w:val="002F24FA"/>
    <w:rsid w:val="002F2722"/>
    <w:rsid w:val="002F31A6"/>
    <w:rsid w:val="002F3E3E"/>
    <w:rsid w:val="002F3FFA"/>
    <w:rsid w:val="002F64AB"/>
    <w:rsid w:val="002F6E08"/>
    <w:rsid w:val="00300811"/>
    <w:rsid w:val="00300CE4"/>
    <w:rsid w:val="00300E2C"/>
    <w:rsid w:val="003012F8"/>
    <w:rsid w:val="003018E7"/>
    <w:rsid w:val="0030286A"/>
    <w:rsid w:val="003029FB"/>
    <w:rsid w:val="003039FC"/>
    <w:rsid w:val="00304273"/>
    <w:rsid w:val="003043D7"/>
    <w:rsid w:val="00304534"/>
    <w:rsid w:val="00305CCA"/>
    <w:rsid w:val="003065F6"/>
    <w:rsid w:val="00307578"/>
    <w:rsid w:val="00310481"/>
    <w:rsid w:val="00311CC2"/>
    <w:rsid w:val="00313AC1"/>
    <w:rsid w:val="003157E7"/>
    <w:rsid w:val="00315C15"/>
    <w:rsid w:val="00315F77"/>
    <w:rsid w:val="0032040E"/>
    <w:rsid w:val="0032048D"/>
    <w:rsid w:val="00320837"/>
    <w:rsid w:val="00320B6D"/>
    <w:rsid w:val="00321388"/>
    <w:rsid w:val="00322436"/>
    <w:rsid w:val="0032271C"/>
    <w:rsid w:val="00322D4A"/>
    <w:rsid w:val="00324C5D"/>
    <w:rsid w:val="00325CE4"/>
    <w:rsid w:val="00327018"/>
    <w:rsid w:val="003302DE"/>
    <w:rsid w:val="003304D8"/>
    <w:rsid w:val="00330F84"/>
    <w:rsid w:val="00331C00"/>
    <w:rsid w:val="003322C4"/>
    <w:rsid w:val="00332BF9"/>
    <w:rsid w:val="0033576E"/>
    <w:rsid w:val="00335B30"/>
    <w:rsid w:val="00336354"/>
    <w:rsid w:val="00336359"/>
    <w:rsid w:val="00340705"/>
    <w:rsid w:val="00340AC8"/>
    <w:rsid w:val="00341DC6"/>
    <w:rsid w:val="00342828"/>
    <w:rsid w:val="0034399A"/>
    <w:rsid w:val="00347186"/>
    <w:rsid w:val="00347BEE"/>
    <w:rsid w:val="00347D18"/>
    <w:rsid w:val="00350FF6"/>
    <w:rsid w:val="003522A9"/>
    <w:rsid w:val="003533BD"/>
    <w:rsid w:val="003569C0"/>
    <w:rsid w:val="0035796A"/>
    <w:rsid w:val="003602B6"/>
    <w:rsid w:val="0036144C"/>
    <w:rsid w:val="00362F32"/>
    <w:rsid w:val="00363C28"/>
    <w:rsid w:val="0036464E"/>
    <w:rsid w:val="00364F3E"/>
    <w:rsid w:val="003651EB"/>
    <w:rsid w:val="00365701"/>
    <w:rsid w:val="00366305"/>
    <w:rsid w:val="00366DE1"/>
    <w:rsid w:val="0036703D"/>
    <w:rsid w:val="00367D22"/>
    <w:rsid w:val="00372A1D"/>
    <w:rsid w:val="003733D1"/>
    <w:rsid w:val="003739B6"/>
    <w:rsid w:val="00373EE3"/>
    <w:rsid w:val="00376BF0"/>
    <w:rsid w:val="00376F1F"/>
    <w:rsid w:val="00381314"/>
    <w:rsid w:val="00382079"/>
    <w:rsid w:val="00382D3F"/>
    <w:rsid w:val="00383751"/>
    <w:rsid w:val="003848B9"/>
    <w:rsid w:val="003852FC"/>
    <w:rsid w:val="003859EC"/>
    <w:rsid w:val="00386FDC"/>
    <w:rsid w:val="0038742C"/>
    <w:rsid w:val="003876EE"/>
    <w:rsid w:val="0039013C"/>
    <w:rsid w:val="0039167A"/>
    <w:rsid w:val="00392BAB"/>
    <w:rsid w:val="00394230"/>
    <w:rsid w:val="00395167"/>
    <w:rsid w:val="00395AC7"/>
    <w:rsid w:val="00396B08"/>
    <w:rsid w:val="00397400"/>
    <w:rsid w:val="003A02F0"/>
    <w:rsid w:val="003A17AC"/>
    <w:rsid w:val="003A1D8B"/>
    <w:rsid w:val="003A50CA"/>
    <w:rsid w:val="003A5550"/>
    <w:rsid w:val="003A6172"/>
    <w:rsid w:val="003A6303"/>
    <w:rsid w:val="003A7DD3"/>
    <w:rsid w:val="003B24D2"/>
    <w:rsid w:val="003B5D17"/>
    <w:rsid w:val="003B60BF"/>
    <w:rsid w:val="003B6F81"/>
    <w:rsid w:val="003C00DF"/>
    <w:rsid w:val="003C2092"/>
    <w:rsid w:val="003C2F18"/>
    <w:rsid w:val="003C3FCC"/>
    <w:rsid w:val="003C4535"/>
    <w:rsid w:val="003C5EFD"/>
    <w:rsid w:val="003C6EB8"/>
    <w:rsid w:val="003D1E95"/>
    <w:rsid w:val="003D2AA2"/>
    <w:rsid w:val="003D346F"/>
    <w:rsid w:val="003D37E7"/>
    <w:rsid w:val="003D5282"/>
    <w:rsid w:val="003D559A"/>
    <w:rsid w:val="003D6454"/>
    <w:rsid w:val="003D724D"/>
    <w:rsid w:val="003D7736"/>
    <w:rsid w:val="003E0E5A"/>
    <w:rsid w:val="003E1C5D"/>
    <w:rsid w:val="003E2254"/>
    <w:rsid w:val="003E22C7"/>
    <w:rsid w:val="003E3602"/>
    <w:rsid w:val="003E388C"/>
    <w:rsid w:val="003E3FC3"/>
    <w:rsid w:val="003E3FDE"/>
    <w:rsid w:val="003E44EE"/>
    <w:rsid w:val="003E4875"/>
    <w:rsid w:val="003E515B"/>
    <w:rsid w:val="003E6C92"/>
    <w:rsid w:val="003E77A2"/>
    <w:rsid w:val="003F04AD"/>
    <w:rsid w:val="003F133A"/>
    <w:rsid w:val="003F1C17"/>
    <w:rsid w:val="003F3394"/>
    <w:rsid w:val="003F5E48"/>
    <w:rsid w:val="003F7EE9"/>
    <w:rsid w:val="00400941"/>
    <w:rsid w:val="004019BE"/>
    <w:rsid w:val="00402E33"/>
    <w:rsid w:val="004039DB"/>
    <w:rsid w:val="00403B72"/>
    <w:rsid w:val="0040481E"/>
    <w:rsid w:val="00404D0E"/>
    <w:rsid w:val="00405528"/>
    <w:rsid w:val="004059C1"/>
    <w:rsid w:val="00405A6B"/>
    <w:rsid w:val="0040761A"/>
    <w:rsid w:val="00407BCA"/>
    <w:rsid w:val="00407FFB"/>
    <w:rsid w:val="00410842"/>
    <w:rsid w:val="0041091D"/>
    <w:rsid w:val="00410E4A"/>
    <w:rsid w:val="00412A4C"/>
    <w:rsid w:val="004135D3"/>
    <w:rsid w:val="00413E96"/>
    <w:rsid w:val="00414E78"/>
    <w:rsid w:val="00415C78"/>
    <w:rsid w:val="00416025"/>
    <w:rsid w:val="00416C6B"/>
    <w:rsid w:val="004177C5"/>
    <w:rsid w:val="00417AEE"/>
    <w:rsid w:val="00420326"/>
    <w:rsid w:val="00422011"/>
    <w:rsid w:val="004220F6"/>
    <w:rsid w:val="00422752"/>
    <w:rsid w:val="00424D47"/>
    <w:rsid w:val="00430C25"/>
    <w:rsid w:val="00430E05"/>
    <w:rsid w:val="00431B53"/>
    <w:rsid w:val="00431D88"/>
    <w:rsid w:val="00431E18"/>
    <w:rsid w:val="004321CF"/>
    <w:rsid w:val="004322A1"/>
    <w:rsid w:val="004332D9"/>
    <w:rsid w:val="00433A2C"/>
    <w:rsid w:val="0043430E"/>
    <w:rsid w:val="00434DA8"/>
    <w:rsid w:val="004369B6"/>
    <w:rsid w:val="00436BC0"/>
    <w:rsid w:val="00440F72"/>
    <w:rsid w:val="004412CC"/>
    <w:rsid w:val="004428DC"/>
    <w:rsid w:val="00446F69"/>
    <w:rsid w:val="004474FF"/>
    <w:rsid w:val="00451917"/>
    <w:rsid w:val="0045193D"/>
    <w:rsid w:val="00451F45"/>
    <w:rsid w:val="004527BA"/>
    <w:rsid w:val="00453C70"/>
    <w:rsid w:val="00453F6D"/>
    <w:rsid w:val="004542AE"/>
    <w:rsid w:val="00454EB4"/>
    <w:rsid w:val="00455DFF"/>
    <w:rsid w:val="00456060"/>
    <w:rsid w:val="0045624C"/>
    <w:rsid w:val="004602FE"/>
    <w:rsid w:val="0046095F"/>
    <w:rsid w:val="00460F26"/>
    <w:rsid w:val="0046111A"/>
    <w:rsid w:val="0046137D"/>
    <w:rsid w:val="00461EED"/>
    <w:rsid w:val="00462885"/>
    <w:rsid w:val="00464553"/>
    <w:rsid w:val="00466F81"/>
    <w:rsid w:val="004675E9"/>
    <w:rsid w:val="00467A37"/>
    <w:rsid w:val="00467ABF"/>
    <w:rsid w:val="00467FFC"/>
    <w:rsid w:val="00470D64"/>
    <w:rsid w:val="00470DE4"/>
    <w:rsid w:val="00471222"/>
    <w:rsid w:val="0047175D"/>
    <w:rsid w:val="00471A7D"/>
    <w:rsid w:val="00471D3B"/>
    <w:rsid w:val="00471E07"/>
    <w:rsid w:val="00472378"/>
    <w:rsid w:val="004723F2"/>
    <w:rsid w:val="00472AF4"/>
    <w:rsid w:val="00474D82"/>
    <w:rsid w:val="004750F7"/>
    <w:rsid w:val="0047623A"/>
    <w:rsid w:val="0047678A"/>
    <w:rsid w:val="00476F19"/>
    <w:rsid w:val="00477311"/>
    <w:rsid w:val="00480717"/>
    <w:rsid w:val="004809F3"/>
    <w:rsid w:val="00481DAC"/>
    <w:rsid w:val="00482A19"/>
    <w:rsid w:val="00482B91"/>
    <w:rsid w:val="0048388E"/>
    <w:rsid w:val="004844B9"/>
    <w:rsid w:val="00485101"/>
    <w:rsid w:val="00485B7E"/>
    <w:rsid w:val="00486C38"/>
    <w:rsid w:val="004907D7"/>
    <w:rsid w:val="00491399"/>
    <w:rsid w:val="00491D65"/>
    <w:rsid w:val="004925E4"/>
    <w:rsid w:val="00492A13"/>
    <w:rsid w:val="00493969"/>
    <w:rsid w:val="00496B0B"/>
    <w:rsid w:val="00497057"/>
    <w:rsid w:val="004A0F6F"/>
    <w:rsid w:val="004A181C"/>
    <w:rsid w:val="004A2B18"/>
    <w:rsid w:val="004A38EF"/>
    <w:rsid w:val="004A3C3C"/>
    <w:rsid w:val="004A4347"/>
    <w:rsid w:val="004A50CF"/>
    <w:rsid w:val="004A62EB"/>
    <w:rsid w:val="004A6565"/>
    <w:rsid w:val="004A78C1"/>
    <w:rsid w:val="004B2604"/>
    <w:rsid w:val="004B3218"/>
    <w:rsid w:val="004B3DBE"/>
    <w:rsid w:val="004B499A"/>
    <w:rsid w:val="004B6A69"/>
    <w:rsid w:val="004C0070"/>
    <w:rsid w:val="004C008B"/>
    <w:rsid w:val="004C16ED"/>
    <w:rsid w:val="004C384A"/>
    <w:rsid w:val="004C5DB9"/>
    <w:rsid w:val="004C6098"/>
    <w:rsid w:val="004C671F"/>
    <w:rsid w:val="004D1282"/>
    <w:rsid w:val="004D3F71"/>
    <w:rsid w:val="004D47B0"/>
    <w:rsid w:val="004D4A55"/>
    <w:rsid w:val="004D5430"/>
    <w:rsid w:val="004D5864"/>
    <w:rsid w:val="004D6570"/>
    <w:rsid w:val="004D67B6"/>
    <w:rsid w:val="004D6846"/>
    <w:rsid w:val="004D7967"/>
    <w:rsid w:val="004D7DE9"/>
    <w:rsid w:val="004D7F0E"/>
    <w:rsid w:val="004E0493"/>
    <w:rsid w:val="004E069B"/>
    <w:rsid w:val="004E1322"/>
    <w:rsid w:val="004E15FC"/>
    <w:rsid w:val="004E184D"/>
    <w:rsid w:val="004E32AC"/>
    <w:rsid w:val="004E3BE6"/>
    <w:rsid w:val="004E465A"/>
    <w:rsid w:val="004E6C37"/>
    <w:rsid w:val="004E74FD"/>
    <w:rsid w:val="004F07E0"/>
    <w:rsid w:val="004F08FD"/>
    <w:rsid w:val="004F0D7E"/>
    <w:rsid w:val="004F2382"/>
    <w:rsid w:val="004F2427"/>
    <w:rsid w:val="004F27DF"/>
    <w:rsid w:val="004F34A8"/>
    <w:rsid w:val="004F3B43"/>
    <w:rsid w:val="004F4271"/>
    <w:rsid w:val="004F4F4C"/>
    <w:rsid w:val="004F5BED"/>
    <w:rsid w:val="004F5DF1"/>
    <w:rsid w:val="004F6038"/>
    <w:rsid w:val="004F6E12"/>
    <w:rsid w:val="004F7445"/>
    <w:rsid w:val="00500200"/>
    <w:rsid w:val="0050060C"/>
    <w:rsid w:val="00500CE9"/>
    <w:rsid w:val="00501A02"/>
    <w:rsid w:val="00503090"/>
    <w:rsid w:val="00504150"/>
    <w:rsid w:val="00506AC6"/>
    <w:rsid w:val="0050767A"/>
    <w:rsid w:val="00507DF5"/>
    <w:rsid w:val="00511FBD"/>
    <w:rsid w:val="00512E56"/>
    <w:rsid w:val="00512E96"/>
    <w:rsid w:val="00513310"/>
    <w:rsid w:val="005139C9"/>
    <w:rsid w:val="0051445C"/>
    <w:rsid w:val="00514617"/>
    <w:rsid w:val="00515532"/>
    <w:rsid w:val="00515B18"/>
    <w:rsid w:val="00517741"/>
    <w:rsid w:val="005200CC"/>
    <w:rsid w:val="005202DC"/>
    <w:rsid w:val="00520CBD"/>
    <w:rsid w:val="005220A8"/>
    <w:rsid w:val="00523136"/>
    <w:rsid w:val="00523B38"/>
    <w:rsid w:val="0052429C"/>
    <w:rsid w:val="00524987"/>
    <w:rsid w:val="00524B4C"/>
    <w:rsid w:val="00525D83"/>
    <w:rsid w:val="00525E93"/>
    <w:rsid w:val="005274D8"/>
    <w:rsid w:val="005303C1"/>
    <w:rsid w:val="00530F1A"/>
    <w:rsid w:val="00531054"/>
    <w:rsid w:val="0053149A"/>
    <w:rsid w:val="00533239"/>
    <w:rsid w:val="00534DB8"/>
    <w:rsid w:val="00534E0D"/>
    <w:rsid w:val="00535C62"/>
    <w:rsid w:val="0053607C"/>
    <w:rsid w:val="00540D4D"/>
    <w:rsid w:val="0054110E"/>
    <w:rsid w:val="00541B51"/>
    <w:rsid w:val="00541CFD"/>
    <w:rsid w:val="0054242A"/>
    <w:rsid w:val="00545746"/>
    <w:rsid w:val="00545798"/>
    <w:rsid w:val="00545828"/>
    <w:rsid w:val="00545BF5"/>
    <w:rsid w:val="005466F0"/>
    <w:rsid w:val="005470FF"/>
    <w:rsid w:val="00547B3D"/>
    <w:rsid w:val="00547BC3"/>
    <w:rsid w:val="00547F58"/>
    <w:rsid w:val="005501CC"/>
    <w:rsid w:val="00550E2F"/>
    <w:rsid w:val="0055248A"/>
    <w:rsid w:val="00552963"/>
    <w:rsid w:val="00552A9A"/>
    <w:rsid w:val="005547F2"/>
    <w:rsid w:val="00554FB8"/>
    <w:rsid w:val="00555005"/>
    <w:rsid w:val="005560EA"/>
    <w:rsid w:val="005563EB"/>
    <w:rsid w:val="00556514"/>
    <w:rsid w:val="00556728"/>
    <w:rsid w:val="00556980"/>
    <w:rsid w:val="00557069"/>
    <w:rsid w:val="00560B87"/>
    <w:rsid w:val="0056123D"/>
    <w:rsid w:val="0056207B"/>
    <w:rsid w:val="00563FFB"/>
    <w:rsid w:val="00565D75"/>
    <w:rsid w:val="00566433"/>
    <w:rsid w:val="0057021C"/>
    <w:rsid w:val="0057123F"/>
    <w:rsid w:val="0057125A"/>
    <w:rsid w:val="00571DBD"/>
    <w:rsid w:val="005721AC"/>
    <w:rsid w:val="005745BA"/>
    <w:rsid w:val="0057562B"/>
    <w:rsid w:val="00577892"/>
    <w:rsid w:val="00585F50"/>
    <w:rsid w:val="00586D83"/>
    <w:rsid w:val="00587CB8"/>
    <w:rsid w:val="005903AD"/>
    <w:rsid w:val="00592E38"/>
    <w:rsid w:val="005937CD"/>
    <w:rsid w:val="00594D33"/>
    <w:rsid w:val="00596284"/>
    <w:rsid w:val="00596CE8"/>
    <w:rsid w:val="005A030B"/>
    <w:rsid w:val="005A0AED"/>
    <w:rsid w:val="005A1627"/>
    <w:rsid w:val="005A2DA7"/>
    <w:rsid w:val="005A4F8E"/>
    <w:rsid w:val="005A600E"/>
    <w:rsid w:val="005A75F4"/>
    <w:rsid w:val="005A764E"/>
    <w:rsid w:val="005A7ACE"/>
    <w:rsid w:val="005B0697"/>
    <w:rsid w:val="005B3F91"/>
    <w:rsid w:val="005B63F6"/>
    <w:rsid w:val="005B76B3"/>
    <w:rsid w:val="005C00D2"/>
    <w:rsid w:val="005C0789"/>
    <w:rsid w:val="005C14C3"/>
    <w:rsid w:val="005C1FCE"/>
    <w:rsid w:val="005C2368"/>
    <w:rsid w:val="005C3136"/>
    <w:rsid w:val="005C3947"/>
    <w:rsid w:val="005C426B"/>
    <w:rsid w:val="005C44B3"/>
    <w:rsid w:val="005C6239"/>
    <w:rsid w:val="005C6FAC"/>
    <w:rsid w:val="005D09CE"/>
    <w:rsid w:val="005D1589"/>
    <w:rsid w:val="005D4746"/>
    <w:rsid w:val="005D4C16"/>
    <w:rsid w:val="005D66FA"/>
    <w:rsid w:val="005D6A38"/>
    <w:rsid w:val="005D6A4D"/>
    <w:rsid w:val="005D74B3"/>
    <w:rsid w:val="005E08C8"/>
    <w:rsid w:val="005E0A1B"/>
    <w:rsid w:val="005E14B8"/>
    <w:rsid w:val="005E455F"/>
    <w:rsid w:val="005E7AF9"/>
    <w:rsid w:val="005F007C"/>
    <w:rsid w:val="005F1718"/>
    <w:rsid w:val="005F19B1"/>
    <w:rsid w:val="005F46B5"/>
    <w:rsid w:val="005F46D6"/>
    <w:rsid w:val="005F4CB0"/>
    <w:rsid w:val="005F515D"/>
    <w:rsid w:val="00601CE5"/>
    <w:rsid w:val="0060208F"/>
    <w:rsid w:val="00603BEF"/>
    <w:rsid w:val="006042DA"/>
    <w:rsid w:val="006042E2"/>
    <w:rsid w:val="00607771"/>
    <w:rsid w:val="00607B1E"/>
    <w:rsid w:val="00607F89"/>
    <w:rsid w:val="006103E9"/>
    <w:rsid w:val="006127AD"/>
    <w:rsid w:val="00612BAA"/>
    <w:rsid w:val="00613B8F"/>
    <w:rsid w:val="00613C57"/>
    <w:rsid w:val="0061417B"/>
    <w:rsid w:val="00614EC5"/>
    <w:rsid w:val="00615ECF"/>
    <w:rsid w:val="0061642B"/>
    <w:rsid w:val="006174EB"/>
    <w:rsid w:val="00622B47"/>
    <w:rsid w:val="00623456"/>
    <w:rsid w:val="0062543E"/>
    <w:rsid w:val="00626460"/>
    <w:rsid w:val="00627015"/>
    <w:rsid w:val="0062735A"/>
    <w:rsid w:val="006275EF"/>
    <w:rsid w:val="006315C5"/>
    <w:rsid w:val="00632256"/>
    <w:rsid w:val="00632400"/>
    <w:rsid w:val="00632E34"/>
    <w:rsid w:val="006340BC"/>
    <w:rsid w:val="00634109"/>
    <w:rsid w:val="006349AD"/>
    <w:rsid w:val="00636C13"/>
    <w:rsid w:val="00636F5B"/>
    <w:rsid w:val="0063701E"/>
    <w:rsid w:val="0064056B"/>
    <w:rsid w:val="0064301B"/>
    <w:rsid w:val="00644BA1"/>
    <w:rsid w:val="00646E39"/>
    <w:rsid w:val="00647354"/>
    <w:rsid w:val="0064771A"/>
    <w:rsid w:val="006503B1"/>
    <w:rsid w:val="006525E8"/>
    <w:rsid w:val="00652651"/>
    <w:rsid w:val="00652761"/>
    <w:rsid w:val="0065316C"/>
    <w:rsid w:val="006554F5"/>
    <w:rsid w:val="0065648A"/>
    <w:rsid w:val="00656952"/>
    <w:rsid w:val="00656B28"/>
    <w:rsid w:val="00656FAE"/>
    <w:rsid w:val="006577CB"/>
    <w:rsid w:val="00657B27"/>
    <w:rsid w:val="0066252B"/>
    <w:rsid w:val="00664B05"/>
    <w:rsid w:val="006654BF"/>
    <w:rsid w:val="00665B8D"/>
    <w:rsid w:val="00666454"/>
    <w:rsid w:val="006664F6"/>
    <w:rsid w:val="00666D64"/>
    <w:rsid w:val="006676B8"/>
    <w:rsid w:val="00667FF1"/>
    <w:rsid w:val="006700EA"/>
    <w:rsid w:val="00670968"/>
    <w:rsid w:val="00671F15"/>
    <w:rsid w:val="00672075"/>
    <w:rsid w:val="006745B5"/>
    <w:rsid w:val="00675A5B"/>
    <w:rsid w:val="00675FDA"/>
    <w:rsid w:val="006773F9"/>
    <w:rsid w:val="00680769"/>
    <w:rsid w:val="00680F3A"/>
    <w:rsid w:val="0068130C"/>
    <w:rsid w:val="006820D2"/>
    <w:rsid w:val="00683F24"/>
    <w:rsid w:val="00684A23"/>
    <w:rsid w:val="0068651D"/>
    <w:rsid w:val="00687313"/>
    <w:rsid w:val="00690F04"/>
    <w:rsid w:val="00691B5E"/>
    <w:rsid w:val="00692665"/>
    <w:rsid w:val="00692796"/>
    <w:rsid w:val="00692DF4"/>
    <w:rsid w:val="006932E0"/>
    <w:rsid w:val="006937CD"/>
    <w:rsid w:val="0069407E"/>
    <w:rsid w:val="00696716"/>
    <w:rsid w:val="00696A4D"/>
    <w:rsid w:val="00696F0E"/>
    <w:rsid w:val="0069745C"/>
    <w:rsid w:val="0069746C"/>
    <w:rsid w:val="006A02C3"/>
    <w:rsid w:val="006A0AF7"/>
    <w:rsid w:val="006A1BBB"/>
    <w:rsid w:val="006A1FB1"/>
    <w:rsid w:val="006A343F"/>
    <w:rsid w:val="006A4CDC"/>
    <w:rsid w:val="006A65B6"/>
    <w:rsid w:val="006A788D"/>
    <w:rsid w:val="006A7EF8"/>
    <w:rsid w:val="006B0B0F"/>
    <w:rsid w:val="006B153B"/>
    <w:rsid w:val="006B21BE"/>
    <w:rsid w:val="006B3134"/>
    <w:rsid w:val="006B3B26"/>
    <w:rsid w:val="006B5900"/>
    <w:rsid w:val="006B5A60"/>
    <w:rsid w:val="006B5B5C"/>
    <w:rsid w:val="006B5E1B"/>
    <w:rsid w:val="006C1E50"/>
    <w:rsid w:val="006C36CE"/>
    <w:rsid w:val="006C3C74"/>
    <w:rsid w:val="006C4D3C"/>
    <w:rsid w:val="006C51EC"/>
    <w:rsid w:val="006C5683"/>
    <w:rsid w:val="006C5BF3"/>
    <w:rsid w:val="006C6CAA"/>
    <w:rsid w:val="006D0B7A"/>
    <w:rsid w:val="006D1600"/>
    <w:rsid w:val="006D2243"/>
    <w:rsid w:val="006D243E"/>
    <w:rsid w:val="006D26D7"/>
    <w:rsid w:val="006D4C88"/>
    <w:rsid w:val="006D684A"/>
    <w:rsid w:val="006D70F6"/>
    <w:rsid w:val="006E0677"/>
    <w:rsid w:val="006E12A4"/>
    <w:rsid w:val="006E1C8B"/>
    <w:rsid w:val="006E32BD"/>
    <w:rsid w:val="006E362E"/>
    <w:rsid w:val="006E40D7"/>
    <w:rsid w:val="006E56E2"/>
    <w:rsid w:val="006E6D71"/>
    <w:rsid w:val="006E78B7"/>
    <w:rsid w:val="006E7FA2"/>
    <w:rsid w:val="006F0621"/>
    <w:rsid w:val="006F3FDD"/>
    <w:rsid w:val="006F48E3"/>
    <w:rsid w:val="006F552D"/>
    <w:rsid w:val="006F62F5"/>
    <w:rsid w:val="006F68B0"/>
    <w:rsid w:val="006F7158"/>
    <w:rsid w:val="007036B0"/>
    <w:rsid w:val="00703A84"/>
    <w:rsid w:val="007042AA"/>
    <w:rsid w:val="00704AE9"/>
    <w:rsid w:val="00705194"/>
    <w:rsid w:val="007053CC"/>
    <w:rsid w:val="007056CE"/>
    <w:rsid w:val="00706BE7"/>
    <w:rsid w:val="007108CA"/>
    <w:rsid w:val="0071091E"/>
    <w:rsid w:val="007112AC"/>
    <w:rsid w:val="0071238B"/>
    <w:rsid w:val="007128E5"/>
    <w:rsid w:val="007136C0"/>
    <w:rsid w:val="007139DB"/>
    <w:rsid w:val="00715720"/>
    <w:rsid w:val="00716510"/>
    <w:rsid w:val="007212BD"/>
    <w:rsid w:val="007214B2"/>
    <w:rsid w:val="00721CE1"/>
    <w:rsid w:val="007228EB"/>
    <w:rsid w:val="00722955"/>
    <w:rsid w:val="00722CEF"/>
    <w:rsid w:val="007249E3"/>
    <w:rsid w:val="00725161"/>
    <w:rsid w:val="00725211"/>
    <w:rsid w:val="00726B7E"/>
    <w:rsid w:val="00727BE6"/>
    <w:rsid w:val="00730DF0"/>
    <w:rsid w:val="00730EF3"/>
    <w:rsid w:val="00733E9E"/>
    <w:rsid w:val="007344D3"/>
    <w:rsid w:val="00734883"/>
    <w:rsid w:val="007352AE"/>
    <w:rsid w:val="00737605"/>
    <w:rsid w:val="0074087C"/>
    <w:rsid w:val="0074165E"/>
    <w:rsid w:val="007450FB"/>
    <w:rsid w:val="007454A1"/>
    <w:rsid w:val="00745BBE"/>
    <w:rsid w:val="00745F1D"/>
    <w:rsid w:val="00747529"/>
    <w:rsid w:val="00747A0C"/>
    <w:rsid w:val="007507ED"/>
    <w:rsid w:val="00752158"/>
    <w:rsid w:val="00752A00"/>
    <w:rsid w:val="00752E05"/>
    <w:rsid w:val="00753E22"/>
    <w:rsid w:val="0075455A"/>
    <w:rsid w:val="00755114"/>
    <w:rsid w:val="007565D5"/>
    <w:rsid w:val="00756B53"/>
    <w:rsid w:val="00757347"/>
    <w:rsid w:val="00761F97"/>
    <w:rsid w:val="00762D65"/>
    <w:rsid w:val="007637E2"/>
    <w:rsid w:val="00764121"/>
    <w:rsid w:val="007653B7"/>
    <w:rsid w:val="0076585D"/>
    <w:rsid w:val="00766CA8"/>
    <w:rsid w:val="00766F57"/>
    <w:rsid w:val="007717FD"/>
    <w:rsid w:val="00772275"/>
    <w:rsid w:val="0077233E"/>
    <w:rsid w:val="0077524B"/>
    <w:rsid w:val="007754C2"/>
    <w:rsid w:val="00780F9A"/>
    <w:rsid w:val="007812BC"/>
    <w:rsid w:val="00782B44"/>
    <w:rsid w:val="0078327A"/>
    <w:rsid w:val="00783D44"/>
    <w:rsid w:val="00785AF1"/>
    <w:rsid w:val="00785B41"/>
    <w:rsid w:val="00785EF6"/>
    <w:rsid w:val="007902A5"/>
    <w:rsid w:val="007921B1"/>
    <w:rsid w:val="0079342A"/>
    <w:rsid w:val="00795382"/>
    <w:rsid w:val="007963F3"/>
    <w:rsid w:val="007968F4"/>
    <w:rsid w:val="007973EA"/>
    <w:rsid w:val="007A0037"/>
    <w:rsid w:val="007A0470"/>
    <w:rsid w:val="007A0ED4"/>
    <w:rsid w:val="007A5C59"/>
    <w:rsid w:val="007A64AC"/>
    <w:rsid w:val="007A65E9"/>
    <w:rsid w:val="007A74D3"/>
    <w:rsid w:val="007A786B"/>
    <w:rsid w:val="007B083A"/>
    <w:rsid w:val="007B106A"/>
    <w:rsid w:val="007B1EB0"/>
    <w:rsid w:val="007B262C"/>
    <w:rsid w:val="007B3030"/>
    <w:rsid w:val="007B305E"/>
    <w:rsid w:val="007B4BB6"/>
    <w:rsid w:val="007B4EEB"/>
    <w:rsid w:val="007B62CA"/>
    <w:rsid w:val="007B6A71"/>
    <w:rsid w:val="007C101B"/>
    <w:rsid w:val="007C1B8D"/>
    <w:rsid w:val="007C1F8A"/>
    <w:rsid w:val="007C285B"/>
    <w:rsid w:val="007C404F"/>
    <w:rsid w:val="007C45B6"/>
    <w:rsid w:val="007C4A2D"/>
    <w:rsid w:val="007D0144"/>
    <w:rsid w:val="007D2529"/>
    <w:rsid w:val="007D2830"/>
    <w:rsid w:val="007D33C4"/>
    <w:rsid w:val="007D3894"/>
    <w:rsid w:val="007D4EBC"/>
    <w:rsid w:val="007D5085"/>
    <w:rsid w:val="007D60C1"/>
    <w:rsid w:val="007D62E3"/>
    <w:rsid w:val="007D653F"/>
    <w:rsid w:val="007D6832"/>
    <w:rsid w:val="007D6B59"/>
    <w:rsid w:val="007D7D8C"/>
    <w:rsid w:val="007E1A88"/>
    <w:rsid w:val="007E21EF"/>
    <w:rsid w:val="007E2369"/>
    <w:rsid w:val="007E2533"/>
    <w:rsid w:val="007E5348"/>
    <w:rsid w:val="007E66EB"/>
    <w:rsid w:val="007E6A87"/>
    <w:rsid w:val="007E79C7"/>
    <w:rsid w:val="007E7BED"/>
    <w:rsid w:val="007F170A"/>
    <w:rsid w:val="007F2CB1"/>
    <w:rsid w:val="007F3672"/>
    <w:rsid w:val="007F51A9"/>
    <w:rsid w:val="007F5CE2"/>
    <w:rsid w:val="007F6783"/>
    <w:rsid w:val="00800521"/>
    <w:rsid w:val="00802258"/>
    <w:rsid w:val="00803844"/>
    <w:rsid w:val="00803E76"/>
    <w:rsid w:val="00807EF8"/>
    <w:rsid w:val="00810271"/>
    <w:rsid w:val="0081045A"/>
    <w:rsid w:val="00811418"/>
    <w:rsid w:val="0081153F"/>
    <w:rsid w:val="00811F28"/>
    <w:rsid w:val="008124A1"/>
    <w:rsid w:val="0081379E"/>
    <w:rsid w:val="008159A8"/>
    <w:rsid w:val="00815C9C"/>
    <w:rsid w:val="00816836"/>
    <w:rsid w:val="00816BE5"/>
    <w:rsid w:val="008171DA"/>
    <w:rsid w:val="008178E6"/>
    <w:rsid w:val="00820FB6"/>
    <w:rsid w:val="00821575"/>
    <w:rsid w:val="0082169D"/>
    <w:rsid w:val="008228F7"/>
    <w:rsid w:val="00823554"/>
    <w:rsid w:val="00825123"/>
    <w:rsid w:val="008260B1"/>
    <w:rsid w:val="0082695B"/>
    <w:rsid w:val="00827D22"/>
    <w:rsid w:val="00827D8A"/>
    <w:rsid w:val="00830717"/>
    <w:rsid w:val="00831D5D"/>
    <w:rsid w:val="00831F3B"/>
    <w:rsid w:val="008323F0"/>
    <w:rsid w:val="008334C6"/>
    <w:rsid w:val="00834E5A"/>
    <w:rsid w:val="008351C9"/>
    <w:rsid w:val="00836C57"/>
    <w:rsid w:val="0083739B"/>
    <w:rsid w:val="008375D8"/>
    <w:rsid w:val="00842213"/>
    <w:rsid w:val="008434E7"/>
    <w:rsid w:val="00844205"/>
    <w:rsid w:val="008455AE"/>
    <w:rsid w:val="00847D5F"/>
    <w:rsid w:val="00850004"/>
    <w:rsid w:val="0085112C"/>
    <w:rsid w:val="0085341A"/>
    <w:rsid w:val="008542ED"/>
    <w:rsid w:val="00855A1D"/>
    <w:rsid w:val="0085781B"/>
    <w:rsid w:val="00860AD0"/>
    <w:rsid w:val="00860B7B"/>
    <w:rsid w:val="008673C4"/>
    <w:rsid w:val="0087002B"/>
    <w:rsid w:val="00870435"/>
    <w:rsid w:val="00870523"/>
    <w:rsid w:val="00870B0B"/>
    <w:rsid w:val="0087198C"/>
    <w:rsid w:val="0087242A"/>
    <w:rsid w:val="00872AC4"/>
    <w:rsid w:val="0087326C"/>
    <w:rsid w:val="00874897"/>
    <w:rsid w:val="00874DC0"/>
    <w:rsid w:val="008752FD"/>
    <w:rsid w:val="00877E33"/>
    <w:rsid w:val="008802DF"/>
    <w:rsid w:val="00880EF5"/>
    <w:rsid w:val="00881DD2"/>
    <w:rsid w:val="00882C99"/>
    <w:rsid w:val="0088457A"/>
    <w:rsid w:val="00884BEC"/>
    <w:rsid w:val="00884CFC"/>
    <w:rsid w:val="00885DD1"/>
    <w:rsid w:val="008865D1"/>
    <w:rsid w:val="008872FB"/>
    <w:rsid w:val="00890514"/>
    <w:rsid w:val="00890A8F"/>
    <w:rsid w:val="0089259F"/>
    <w:rsid w:val="00892733"/>
    <w:rsid w:val="00892E3F"/>
    <w:rsid w:val="008943B7"/>
    <w:rsid w:val="008962FC"/>
    <w:rsid w:val="00896A2E"/>
    <w:rsid w:val="00897186"/>
    <w:rsid w:val="008977DD"/>
    <w:rsid w:val="00897C33"/>
    <w:rsid w:val="008A0BBD"/>
    <w:rsid w:val="008A109F"/>
    <w:rsid w:val="008A191C"/>
    <w:rsid w:val="008A2DC4"/>
    <w:rsid w:val="008A2EAE"/>
    <w:rsid w:val="008A36FB"/>
    <w:rsid w:val="008A3AB1"/>
    <w:rsid w:val="008A4206"/>
    <w:rsid w:val="008A5E3D"/>
    <w:rsid w:val="008A6BBB"/>
    <w:rsid w:val="008B0716"/>
    <w:rsid w:val="008B2A41"/>
    <w:rsid w:val="008B4589"/>
    <w:rsid w:val="008B4945"/>
    <w:rsid w:val="008B4E86"/>
    <w:rsid w:val="008B51E5"/>
    <w:rsid w:val="008B6E9B"/>
    <w:rsid w:val="008B7141"/>
    <w:rsid w:val="008C116C"/>
    <w:rsid w:val="008C3623"/>
    <w:rsid w:val="008C3F95"/>
    <w:rsid w:val="008C5AF5"/>
    <w:rsid w:val="008C6198"/>
    <w:rsid w:val="008C6716"/>
    <w:rsid w:val="008C7DD1"/>
    <w:rsid w:val="008D13F1"/>
    <w:rsid w:val="008D1A3A"/>
    <w:rsid w:val="008D2A05"/>
    <w:rsid w:val="008D367B"/>
    <w:rsid w:val="008D3EC6"/>
    <w:rsid w:val="008D4613"/>
    <w:rsid w:val="008D5BDD"/>
    <w:rsid w:val="008D7A9B"/>
    <w:rsid w:val="008E0592"/>
    <w:rsid w:val="008E19AF"/>
    <w:rsid w:val="008E1E2B"/>
    <w:rsid w:val="008E205E"/>
    <w:rsid w:val="008E3318"/>
    <w:rsid w:val="008E3845"/>
    <w:rsid w:val="008E41CC"/>
    <w:rsid w:val="008E4872"/>
    <w:rsid w:val="008E4F9D"/>
    <w:rsid w:val="008F0E53"/>
    <w:rsid w:val="008F1867"/>
    <w:rsid w:val="008F5F79"/>
    <w:rsid w:val="008F6397"/>
    <w:rsid w:val="008F7053"/>
    <w:rsid w:val="008F7EFE"/>
    <w:rsid w:val="009006EC"/>
    <w:rsid w:val="00900E63"/>
    <w:rsid w:val="00901294"/>
    <w:rsid w:val="009041C0"/>
    <w:rsid w:val="009061E2"/>
    <w:rsid w:val="00906238"/>
    <w:rsid w:val="009079D9"/>
    <w:rsid w:val="00910212"/>
    <w:rsid w:val="00910987"/>
    <w:rsid w:val="00911AD3"/>
    <w:rsid w:val="00911B81"/>
    <w:rsid w:val="009123B8"/>
    <w:rsid w:val="009149E1"/>
    <w:rsid w:val="009150E5"/>
    <w:rsid w:val="00916D9D"/>
    <w:rsid w:val="009203F9"/>
    <w:rsid w:val="00920BCF"/>
    <w:rsid w:val="009225A7"/>
    <w:rsid w:val="00922F8B"/>
    <w:rsid w:val="00923C8F"/>
    <w:rsid w:val="009246FD"/>
    <w:rsid w:val="00926243"/>
    <w:rsid w:val="00926447"/>
    <w:rsid w:val="009317FD"/>
    <w:rsid w:val="00932A74"/>
    <w:rsid w:val="00933288"/>
    <w:rsid w:val="009345AA"/>
    <w:rsid w:val="0093493D"/>
    <w:rsid w:val="009373B7"/>
    <w:rsid w:val="0094039C"/>
    <w:rsid w:val="00940BA5"/>
    <w:rsid w:val="009413A8"/>
    <w:rsid w:val="009414A7"/>
    <w:rsid w:val="00942197"/>
    <w:rsid w:val="009429CD"/>
    <w:rsid w:val="00942C80"/>
    <w:rsid w:val="00942E13"/>
    <w:rsid w:val="00943093"/>
    <w:rsid w:val="009430E5"/>
    <w:rsid w:val="00943E74"/>
    <w:rsid w:val="00944A2C"/>
    <w:rsid w:val="00944B83"/>
    <w:rsid w:val="00945AE9"/>
    <w:rsid w:val="009462CB"/>
    <w:rsid w:val="00946B6F"/>
    <w:rsid w:val="009477CC"/>
    <w:rsid w:val="00947E35"/>
    <w:rsid w:val="0095143C"/>
    <w:rsid w:val="009528FA"/>
    <w:rsid w:val="00956B3A"/>
    <w:rsid w:val="00964009"/>
    <w:rsid w:val="00964411"/>
    <w:rsid w:val="009647AF"/>
    <w:rsid w:val="00964DE1"/>
    <w:rsid w:val="0096514F"/>
    <w:rsid w:val="00965256"/>
    <w:rsid w:val="0096552C"/>
    <w:rsid w:val="0096666B"/>
    <w:rsid w:val="00967E9C"/>
    <w:rsid w:val="00967FA1"/>
    <w:rsid w:val="00970CEC"/>
    <w:rsid w:val="00975991"/>
    <w:rsid w:val="00975EED"/>
    <w:rsid w:val="00976293"/>
    <w:rsid w:val="0097647F"/>
    <w:rsid w:val="0097733B"/>
    <w:rsid w:val="009776F9"/>
    <w:rsid w:val="00977E9A"/>
    <w:rsid w:val="009839B0"/>
    <w:rsid w:val="00984329"/>
    <w:rsid w:val="00984535"/>
    <w:rsid w:val="009849A8"/>
    <w:rsid w:val="00984ED8"/>
    <w:rsid w:val="009862F6"/>
    <w:rsid w:val="0098644B"/>
    <w:rsid w:val="0098767E"/>
    <w:rsid w:val="00987E1D"/>
    <w:rsid w:val="00987EE0"/>
    <w:rsid w:val="00990624"/>
    <w:rsid w:val="00990F3D"/>
    <w:rsid w:val="00991449"/>
    <w:rsid w:val="00991712"/>
    <w:rsid w:val="00992DBC"/>
    <w:rsid w:val="00997426"/>
    <w:rsid w:val="009975D8"/>
    <w:rsid w:val="00997B9D"/>
    <w:rsid w:val="00997D8E"/>
    <w:rsid w:val="009A1749"/>
    <w:rsid w:val="009A42DE"/>
    <w:rsid w:val="009A7B82"/>
    <w:rsid w:val="009B0BCF"/>
    <w:rsid w:val="009B162E"/>
    <w:rsid w:val="009B1A14"/>
    <w:rsid w:val="009B1EE9"/>
    <w:rsid w:val="009B34C5"/>
    <w:rsid w:val="009B528F"/>
    <w:rsid w:val="009B55A1"/>
    <w:rsid w:val="009B5D7A"/>
    <w:rsid w:val="009B5D96"/>
    <w:rsid w:val="009C1566"/>
    <w:rsid w:val="009C23C0"/>
    <w:rsid w:val="009C2960"/>
    <w:rsid w:val="009C2D83"/>
    <w:rsid w:val="009C4F33"/>
    <w:rsid w:val="009C5322"/>
    <w:rsid w:val="009C5455"/>
    <w:rsid w:val="009C5810"/>
    <w:rsid w:val="009C59B5"/>
    <w:rsid w:val="009C6885"/>
    <w:rsid w:val="009C755D"/>
    <w:rsid w:val="009D05FE"/>
    <w:rsid w:val="009D061F"/>
    <w:rsid w:val="009D0DB1"/>
    <w:rsid w:val="009D1124"/>
    <w:rsid w:val="009D2C6C"/>
    <w:rsid w:val="009D33C4"/>
    <w:rsid w:val="009D3B14"/>
    <w:rsid w:val="009D3E71"/>
    <w:rsid w:val="009D46AF"/>
    <w:rsid w:val="009D5AB8"/>
    <w:rsid w:val="009D635A"/>
    <w:rsid w:val="009E0357"/>
    <w:rsid w:val="009E0985"/>
    <w:rsid w:val="009E0EFB"/>
    <w:rsid w:val="009E19C4"/>
    <w:rsid w:val="009E4DEA"/>
    <w:rsid w:val="009E58E1"/>
    <w:rsid w:val="009E63EE"/>
    <w:rsid w:val="009E7A87"/>
    <w:rsid w:val="009F209F"/>
    <w:rsid w:val="009F3230"/>
    <w:rsid w:val="009F3346"/>
    <w:rsid w:val="009F335F"/>
    <w:rsid w:val="009F3AFA"/>
    <w:rsid w:val="009F67CB"/>
    <w:rsid w:val="009F6857"/>
    <w:rsid w:val="009F78E1"/>
    <w:rsid w:val="00A018A1"/>
    <w:rsid w:val="00A01F0A"/>
    <w:rsid w:val="00A043F7"/>
    <w:rsid w:val="00A04935"/>
    <w:rsid w:val="00A05728"/>
    <w:rsid w:val="00A06C49"/>
    <w:rsid w:val="00A14F7F"/>
    <w:rsid w:val="00A1554E"/>
    <w:rsid w:val="00A156A6"/>
    <w:rsid w:val="00A166E0"/>
    <w:rsid w:val="00A16B1F"/>
    <w:rsid w:val="00A16D42"/>
    <w:rsid w:val="00A20939"/>
    <w:rsid w:val="00A21A4B"/>
    <w:rsid w:val="00A2220F"/>
    <w:rsid w:val="00A22898"/>
    <w:rsid w:val="00A2294D"/>
    <w:rsid w:val="00A22C58"/>
    <w:rsid w:val="00A25A83"/>
    <w:rsid w:val="00A25C64"/>
    <w:rsid w:val="00A26722"/>
    <w:rsid w:val="00A26C7E"/>
    <w:rsid w:val="00A30AB6"/>
    <w:rsid w:val="00A317C3"/>
    <w:rsid w:val="00A31ABB"/>
    <w:rsid w:val="00A32872"/>
    <w:rsid w:val="00A32C0C"/>
    <w:rsid w:val="00A32DB0"/>
    <w:rsid w:val="00A33422"/>
    <w:rsid w:val="00A33482"/>
    <w:rsid w:val="00A34470"/>
    <w:rsid w:val="00A34A73"/>
    <w:rsid w:val="00A35192"/>
    <w:rsid w:val="00A35BEC"/>
    <w:rsid w:val="00A36D51"/>
    <w:rsid w:val="00A37827"/>
    <w:rsid w:val="00A40394"/>
    <w:rsid w:val="00A40BEF"/>
    <w:rsid w:val="00A4102A"/>
    <w:rsid w:val="00A414F9"/>
    <w:rsid w:val="00A415DE"/>
    <w:rsid w:val="00A4303E"/>
    <w:rsid w:val="00A4319F"/>
    <w:rsid w:val="00A440A3"/>
    <w:rsid w:val="00A45877"/>
    <w:rsid w:val="00A45ED1"/>
    <w:rsid w:val="00A46FF1"/>
    <w:rsid w:val="00A51A77"/>
    <w:rsid w:val="00A52882"/>
    <w:rsid w:val="00A546F6"/>
    <w:rsid w:val="00A54FF1"/>
    <w:rsid w:val="00A5522C"/>
    <w:rsid w:val="00A55E69"/>
    <w:rsid w:val="00A56C86"/>
    <w:rsid w:val="00A571C9"/>
    <w:rsid w:val="00A60397"/>
    <w:rsid w:val="00A61719"/>
    <w:rsid w:val="00A61B4C"/>
    <w:rsid w:val="00A70005"/>
    <w:rsid w:val="00A711F6"/>
    <w:rsid w:val="00A7157E"/>
    <w:rsid w:val="00A71F35"/>
    <w:rsid w:val="00A724FE"/>
    <w:rsid w:val="00A74522"/>
    <w:rsid w:val="00A74A30"/>
    <w:rsid w:val="00A75CD4"/>
    <w:rsid w:val="00A77739"/>
    <w:rsid w:val="00A804E3"/>
    <w:rsid w:val="00A80E19"/>
    <w:rsid w:val="00A812B3"/>
    <w:rsid w:val="00A82CDE"/>
    <w:rsid w:val="00A83695"/>
    <w:rsid w:val="00A85D1C"/>
    <w:rsid w:val="00A86245"/>
    <w:rsid w:val="00A8735F"/>
    <w:rsid w:val="00A91094"/>
    <w:rsid w:val="00A91BEB"/>
    <w:rsid w:val="00A929AF"/>
    <w:rsid w:val="00A931AD"/>
    <w:rsid w:val="00A93504"/>
    <w:rsid w:val="00A95031"/>
    <w:rsid w:val="00A961C1"/>
    <w:rsid w:val="00A96248"/>
    <w:rsid w:val="00A969C4"/>
    <w:rsid w:val="00A97DC2"/>
    <w:rsid w:val="00AA26F8"/>
    <w:rsid w:val="00AA3CC8"/>
    <w:rsid w:val="00AA41B9"/>
    <w:rsid w:val="00AA535E"/>
    <w:rsid w:val="00AB0215"/>
    <w:rsid w:val="00AB03F5"/>
    <w:rsid w:val="00AB0D59"/>
    <w:rsid w:val="00AB1072"/>
    <w:rsid w:val="00AB13BB"/>
    <w:rsid w:val="00AB2018"/>
    <w:rsid w:val="00AB2CA2"/>
    <w:rsid w:val="00AB377E"/>
    <w:rsid w:val="00AB4058"/>
    <w:rsid w:val="00AB4289"/>
    <w:rsid w:val="00AB4A48"/>
    <w:rsid w:val="00AB56E9"/>
    <w:rsid w:val="00AB6BC5"/>
    <w:rsid w:val="00AB6F21"/>
    <w:rsid w:val="00AB6F6B"/>
    <w:rsid w:val="00AB7E3F"/>
    <w:rsid w:val="00AC07E4"/>
    <w:rsid w:val="00AC0A51"/>
    <w:rsid w:val="00AC1434"/>
    <w:rsid w:val="00AC1D7C"/>
    <w:rsid w:val="00AC1FA0"/>
    <w:rsid w:val="00AC34CF"/>
    <w:rsid w:val="00AC5728"/>
    <w:rsid w:val="00AC6406"/>
    <w:rsid w:val="00AC682B"/>
    <w:rsid w:val="00AD22AF"/>
    <w:rsid w:val="00AD268C"/>
    <w:rsid w:val="00AD2A60"/>
    <w:rsid w:val="00AD2B11"/>
    <w:rsid w:val="00AD2D47"/>
    <w:rsid w:val="00AD4CC2"/>
    <w:rsid w:val="00AD6CDE"/>
    <w:rsid w:val="00AD7651"/>
    <w:rsid w:val="00AE1237"/>
    <w:rsid w:val="00AE182B"/>
    <w:rsid w:val="00AE1AB7"/>
    <w:rsid w:val="00AE23E0"/>
    <w:rsid w:val="00AE2DDA"/>
    <w:rsid w:val="00AE3B16"/>
    <w:rsid w:val="00AE4EA2"/>
    <w:rsid w:val="00AE70E6"/>
    <w:rsid w:val="00AE7A98"/>
    <w:rsid w:val="00AF0D8B"/>
    <w:rsid w:val="00AF34DF"/>
    <w:rsid w:val="00AF4149"/>
    <w:rsid w:val="00AF5C82"/>
    <w:rsid w:val="00AF6190"/>
    <w:rsid w:val="00AF66AF"/>
    <w:rsid w:val="00AF7A22"/>
    <w:rsid w:val="00B00C54"/>
    <w:rsid w:val="00B0287A"/>
    <w:rsid w:val="00B029D5"/>
    <w:rsid w:val="00B03480"/>
    <w:rsid w:val="00B03B50"/>
    <w:rsid w:val="00B05CE4"/>
    <w:rsid w:val="00B0604C"/>
    <w:rsid w:val="00B069C1"/>
    <w:rsid w:val="00B073A6"/>
    <w:rsid w:val="00B0742C"/>
    <w:rsid w:val="00B1054B"/>
    <w:rsid w:val="00B11A5A"/>
    <w:rsid w:val="00B125CA"/>
    <w:rsid w:val="00B13360"/>
    <w:rsid w:val="00B13C1C"/>
    <w:rsid w:val="00B16411"/>
    <w:rsid w:val="00B16AEE"/>
    <w:rsid w:val="00B17749"/>
    <w:rsid w:val="00B17982"/>
    <w:rsid w:val="00B17991"/>
    <w:rsid w:val="00B17E61"/>
    <w:rsid w:val="00B205BA"/>
    <w:rsid w:val="00B214F1"/>
    <w:rsid w:val="00B22489"/>
    <w:rsid w:val="00B2378B"/>
    <w:rsid w:val="00B24593"/>
    <w:rsid w:val="00B24994"/>
    <w:rsid w:val="00B24F7B"/>
    <w:rsid w:val="00B3259D"/>
    <w:rsid w:val="00B32A14"/>
    <w:rsid w:val="00B34BFA"/>
    <w:rsid w:val="00B3612B"/>
    <w:rsid w:val="00B364D7"/>
    <w:rsid w:val="00B36FF5"/>
    <w:rsid w:val="00B37102"/>
    <w:rsid w:val="00B407B3"/>
    <w:rsid w:val="00B41E36"/>
    <w:rsid w:val="00B42200"/>
    <w:rsid w:val="00B4249C"/>
    <w:rsid w:val="00B435E3"/>
    <w:rsid w:val="00B43B77"/>
    <w:rsid w:val="00B4406C"/>
    <w:rsid w:val="00B4470F"/>
    <w:rsid w:val="00B44763"/>
    <w:rsid w:val="00B44E78"/>
    <w:rsid w:val="00B507F0"/>
    <w:rsid w:val="00B5082A"/>
    <w:rsid w:val="00B50AD1"/>
    <w:rsid w:val="00B51245"/>
    <w:rsid w:val="00B51372"/>
    <w:rsid w:val="00B5516A"/>
    <w:rsid w:val="00B55865"/>
    <w:rsid w:val="00B56C7B"/>
    <w:rsid w:val="00B60182"/>
    <w:rsid w:val="00B62A1A"/>
    <w:rsid w:val="00B62C1D"/>
    <w:rsid w:val="00B6360C"/>
    <w:rsid w:val="00B647D3"/>
    <w:rsid w:val="00B64F2E"/>
    <w:rsid w:val="00B66629"/>
    <w:rsid w:val="00B6738A"/>
    <w:rsid w:val="00B70156"/>
    <w:rsid w:val="00B70F26"/>
    <w:rsid w:val="00B7270C"/>
    <w:rsid w:val="00B7302F"/>
    <w:rsid w:val="00B73CD4"/>
    <w:rsid w:val="00B73F24"/>
    <w:rsid w:val="00B74008"/>
    <w:rsid w:val="00B751A0"/>
    <w:rsid w:val="00B7646F"/>
    <w:rsid w:val="00B77089"/>
    <w:rsid w:val="00B77237"/>
    <w:rsid w:val="00B81515"/>
    <w:rsid w:val="00B8183C"/>
    <w:rsid w:val="00B84E08"/>
    <w:rsid w:val="00B85950"/>
    <w:rsid w:val="00B87C9D"/>
    <w:rsid w:val="00B9073E"/>
    <w:rsid w:val="00B907F2"/>
    <w:rsid w:val="00B93543"/>
    <w:rsid w:val="00B93881"/>
    <w:rsid w:val="00B93FA0"/>
    <w:rsid w:val="00B9611D"/>
    <w:rsid w:val="00B96132"/>
    <w:rsid w:val="00B97018"/>
    <w:rsid w:val="00BA0234"/>
    <w:rsid w:val="00BA0A50"/>
    <w:rsid w:val="00BA1579"/>
    <w:rsid w:val="00BA236A"/>
    <w:rsid w:val="00BA2B65"/>
    <w:rsid w:val="00BA2D96"/>
    <w:rsid w:val="00BA31D1"/>
    <w:rsid w:val="00BA3924"/>
    <w:rsid w:val="00BA424C"/>
    <w:rsid w:val="00BA4B76"/>
    <w:rsid w:val="00BA52AF"/>
    <w:rsid w:val="00BA545A"/>
    <w:rsid w:val="00BA79E9"/>
    <w:rsid w:val="00BB1885"/>
    <w:rsid w:val="00BB320F"/>
    <w:rsid w:val="00BB4FF5"/>
    <w:rsid w:val="00BB5AAC"/>
    <w:rsid w:val="00BB7624"/>
    <w:rsid w:val="00BB7A48"/>
    <w:rsid w:val="00BC01E4"/>
    <w:rsid w:val="00BC0976"/>
    <w:rsid w:val="00BC1FE2"/>
    <w:rsid w:val="00BC45F3"/>
    <w:rsid w:val="00BC500E"/>
    <w:rsid w:val="00BC563C"/>
    <w:rsid w:val="00BC56C9"/>
    <w:rsid w:val="00BC5E36"/>
    <w:rsid w:val="00BC630E"/>
    <w:rsid w:val="00BC7F54"/>
    <w:rsid w:val="00BD001E"/>
    <w:rsid w:val="00BD1B94"/>
    <w:rsid w:val="00BD3193"/>
    <w:rsid w:val="00BD34C6"/>
    <w:rsid w:val="00BD4AF7"/>
    <w:rsid w:val="00BD5C10"/>
    <w:rsid w:val="00BD60DA"/>
    <w:rsid w:val="00BD6BB9"/>
    <w:rsid w:val="00BD7C4E"/>
    <w:rsid w:val="00BE19B7"/>
    <w:rsid w:val="00BE1E88"/>
    <w:rsid w:val="00BE1F3C"/>
    <w:rsid w:val="00BE318E"/>
    <w:rsid w:val="00BE51FB"/>
    <w:rsid w:val="00BE5F4C"/>
    <w:rsid w:val="00BF17F9"/>
    <w:rsid w:val="00BF2102"/>
    <w:rsid w:val="00BF6445"/>
    <w:rsid w:val="00BF74C0"/>
    <w:rsid w:val="00BF7A39"/>
    <w:rsid w:val="00BF7F6C"/>
    <w:rsid w:val="00C00546"/>
    <w:rsid w:val="00C00B41"/>
    <w:rsid w:val="00C02910"/>
    <w:rsid w:val="00C036A4"/>
    <w:rsid w:val="00C036DD"/>
    <w:rsid w:val="00C042F1"/>
    <w:rsid w:val="00C0444B"/>
    <w:rsid w:val="00C05F7D"/>
    <w:rsid w:val="00C07055"/>
    <w:rsid w:val="00C07831"/>
    <w:rsid w:val="00C11738"/>
    <w:rsid w:val="00C125ED"/>
    <w:rsid w:val="00C1266C"/>
    <w:rsid w:val="00C133B0"/>
    <w:rsid w:val="00C13B29"/>
    <w:rsid w:val="00C142D6"/>
    <w:rsid w:val="00C17304"/>
    <w:rsid w:val="00C177F6"/>
    <w:rsid w:val="00C20ADC"/>
    <w:rsid w:val="00C212B6"/>
    <w:rsid w:val="00C21F16"/>
    <w:rsid w:val="00C25CA4"/>
    <w:rsid w:val="00C26D2A"/>
    <w:rsid w:val="00C2769F"/>
    <w:rsid w:val="00C305DB"/>
    <w:rsid w:val="00C30B2F"/>
    <w:rsid w:val="00C32F24"/>
    <w:rsid w:val="00C33CD8"/>
    <w:rsid w:val="00C340AA"/>
    <w:rsid w:val="00C355C2"/>
    <w:rsid w:val="00C35EC3"/>
    <w:rsid w:val="00C37278"/>
    <w:rsid w:val="00C4240A"/>
    <w:rsid w:val="00C438CE"/>
    <w:rsid w:val="00C43ED3"/>
    <w:rsid w:val="00C442E2"/>
    <w:rsid w:val="00C44E71"/>
    <w:rsid w:val="00C44F97"/>
    <w:rsid w:val="00C45322"/>
    <w:rsid w:val="00C45631"/>
    <w:rsid w:val="00C45AB0"/>
    <w:rsid w:val="00C45F4C"/>
    <w:rsid w:val="00C4647B"/>
    <w:rsid w:val="00C466C8"/>
    <w:rsid w:val="00C467CD"/>
    <w:rsid w:val="00C504D7"/>
    <w:rsid w:val="00C526D4"/>
    <w:rsid w:val="00C53E63"/>
    <w:rsid w:val="00C545BA"/>
    <w:rsid w:val="00C562C0"/>
    <w:rsid w:val="00C56F4A"/>
    <w:rsid w:val="00C57E37"/>
    <w:rsid w:val="00C624BB"/>
    <w:rsid w:val="00C63138"/>
    <w:rsid w:val="00C644B2"/>
    <w:rsid w:val="00C64523"/>
    <w:rsid w:val="00C649C8"/>
    <w:rsid w:val="00C664C2"/>
    <w:rsid w:val="00C67E52"/>
    <w:rsid w:val="00C70F77"/>
    <w:rsid w:val="00C7109D"/>
    <w:rsid w:val="00C71F13"/>
    <w:rsid w:val="00C725DF"/>
    <w:rsid w:val="00C743F4"/>
    <w:rsid w:val="00C776C9"/>
    <w:rsid w:val="00C8073F"/>
    <w:rsid w:val="00C810EF"/>
    <w:rsid w:val="00C818D5"/>
    <w:rsid w:val="00C819ED"/>
    <w:rsid w:val="00C81AF7"/>
    <w:rsid w:val="00C81E4E"/>
    <w:rsid w:val="00C82231"/>
    <w:rsid w:val="00C82AF4"/>
    <w:rsid w:val="00C83A51"/>
    <w:rsid w:val="00C844BF"/>
    <w:rsid w:val="00C84A7C"/>
    <w:rsid w:val="00C86C89"/>
    <w:rsid w:val="00C870F6"/>
    <w:rsid w:val="00C87C71"/>
    <w:rsid w:val="00C87D74"/>
    <w:rsid w:val="00C9142A"/>
    <w:rsid w:val="00C92919"/>
    <w:rsid w:val="00C92B1A"/>
    <w:rsid w:val="00C93472"/>
    <w:rsid w:val="00C9347B"/>
    <w:rsid w:val="00C93D52"/>
    <w:rsid w:val="00C948D8"/>
    <w:rsid w:val="00C95F11"/>
    <w:rsid w:val="00C97015"/>
    <w:rsid w:val="00C9776A"/>
    <w:rsid w:val="00CA0A28"/>
    <w:rsid w:val="00CA0EA1"/>
    <w:rsid w:val="00CA32B6"/>
    <w:rsid w:val="00CA3634"/>
    <w:rsid w:val="00CA41A2"/>
    <w:rsid w:val="00CA4696"/>
    <w:rsid w:val="00CA4934"/>
    <w:rsid w:val="00CA5D64"/>
    <w:rsid w:val="00CA61F0"/>
    <w:rsid w:val="00CA6B5D"/>
    <w:rsid w:val="00CA6CF2"/>
    <w:rsid w:val="00CA6EAD"/>
    <w:rsid w:val="00CB59FF"/>
    <w:rsid w:val="00CB6C70"/>
    <w:rsid w:val="00CB75CF"/>
    <w:rsid w:val="00CB7671"/>
    <w:rsid w:val="00CB7775"/>
    <w:rsid w:val="00CC1AE1"/>
    <w:rsid w:val="00CC1C63"/>
    <w:rsid w:val="00CC1F95"/>
    <w:rsid w:val="00CC228E"/>
    <w:rsid w:val="00CC3368"/>
    <w:rsid w:val="00CC3D48"/>
    <w:rsid w:val="00CC5A87"/>
    <w:rsid w:val="00CC66AD"/>
    <w:rsid w:val="00CD4535"/>
    <w:rsid w:val="00CD4D17"/>
    <w:rsid w:val="00CD5687"/>
    <w:rsid w:val="00CD5F9D"/>
    <w:rsid w:val="00CD6AE4"/>
    <w:rsid w:val="00CD79BB"/>
    <w:rsid w:val="00CE0A0D"/>
    <w:rsid w:val="00CE1059"/>
    <w:rsid w:val="00CE16AE"/>
    <w:rsid w:val="00CE5E2F"/>
    <w:rsid w:val="00CE62B2"/>
    <w:rsid w:val="00CE723D"/>
    <w:rsid w:val="00CF0B4D"/>
    <w:rsid w:val="00CF1308"/>
    <w:rsid w:val="00CF2060"/>
    <w:rsid w:val="00CF36EF"/>
    <w:rsid w:val="00CF527E"/>
    <w:rsid w:val="00CF6EBD"/>
    <w:rsid w:val="00D0045E"/>
    <w:rsid w:val="00D00827"/>
    <w:rsid w:val="00D00EBA"/>
    <w:rsid w:val="00D01813"/>
    <w:rsid w:val="00D03304"/>
    <w:rsid w:val="00D04FB3"/>
    <w:rsid w:val="00D0599E"/>
    <w:rsid w:val="00D07791"/>
    <w:rsid w:val="00D11FF6"/>
    <w:rsid w:val="00D12625"/>
    <w:rsid w:val="00D16497"/>
    <w:rsid w:val="00D214B5"/>
    <w:rsid w:val="00D2389A"/>
    <w:rsid w:val="00D23D28"/>
    <w:rsid w:val="00D26B0D"/>
    <w:rsid w:val="00D31AF3"/>
    <w:rsid w:val="00D31EE8"/>
    <w:rsid w:val="00D33826"/>
    <w:rsid w:val="00D35675"/>
    <w:rsid w:val="00D35F14"/>
    <w:rsid w:val="00D36C42"/>
    <w:rsid w:val="00D3730C"/>
    <w:rsid w:val="00D37468"/>
    <w:rsid w:val="00D379FE"/>
    <w:rsid w:val="00D4151F"/>
    <w:rsid w:val="00D41556"/>
    <w:rsid w:val="00D4179F"/>
    <w:rsid w:val="00D41FA0"/>
    <w:rsid w:val="00D42AFE"/>
    <w:rsid w:val="00D42B28"/>
    <w:rsid w:val="00D47CDC"/>
    <w:rsid w:val="00D5093B"/>
    <w:rsid w:val="00D5094D"/>
    <w:rsid w:val="00D513FA"/>
    <w:rsid w:val="00D51460"/>
    <w:rsid w:val="00D51601"/>
    <w:rsid w:val="00D51E8A"/>
    <w:rsid w:val="00D5269E"/>
    <w:rsid w:val="00D526A0"/>
    <w:rsid w:val="00D5274E"/>
    <w:rsid w:val="00D52E10"/>
    <w:rsid w:val="00D5367A"/>
    <w:rsid w:val="00D540DB"/>
    <w:rsid w:val="00D5726C"/>
    <w:rsid w:val="00D5789C"/>
    <w:rsid w:val="00D62F9B"/>
    <w:rsid w:val="00D6410F"/>
    <w:rsid w:val="00D65E22"/>
    <w:rsid w:val="00D66104"/>
    <w:rsid w:val="00D66166"/>
    <w:rsid w:val="00D66841"/>
    <w:rsid w:val="00D66AFA"/>
    <w:rsid w:val="00D674B2"/>
    <w:rsid w:val="00D67BC0"/>
    <w:rsid w:val="00D703AA"/>
    <w:rsid w:val="00D72C18"/>
    <w:rsid w:val="00D72F28"/>
    <w:rsid w:val="00D74CE6"/>
    <w:rsid w:val="00D75CF3"/>
    <w:rsid w:val="00D760C4"/>
    <w:rsid w:val="00D76297"/>
    <w:rsid w:val="00D76398"/>
    <w:rsid w:val="00D77389"/>
    <w:rsid w:val="00D819C5"/>
    <w:rsid w:val="00D82FAD"/>
    <w:rsid w:val="00D83965"/>
    <w:rsid w:val="00D85D52"/>
    <w:rsid w:val="00D869AF"/>
    <w:rsid w:val="00D90401"/>
    <w:rsid w:val="00D91C8B"/>
    <w:rsid w:val="00D924DD"/>
    <w:rsid w:val="00D937B8"/>
    <w:rsid w:val="00D93825"/>
    <w:rsid w:val="00D9415F"/>
    <w:rsid w:val="00D94648"/>
    <w:rsid w:val="00D95027"/>
    <w:rsid w:val="00D97474"/>
    <w:rsid w:val="00DA07B5"/>
    <w:rsid w:val="00DA2EE5"/>
    <w:rsid w:val="00DA3781"/>
    <w:rsid w:val="00DA3DA8"/>
    <w:rsid w:val="00DA4E0A"/>
    <w:rsid w:val="00DA5219"/>
    <w:rsid w:val="00DA5892"/>
    <w:rsid w:val="00DA7143"/>
    <w:rsid w:val="00DA72B2"/>
    <w:rsid w:val="00DB00E3"/>
    <w:rsid w:val="00DB0D04"/>
    <w:rsid w:val="00DB29EE"/>
    <w:rsid w:val="00DB2ABB"/>
    <w:rsid w:val="00DB564A"/>
    <w:rsid w:val="00DC071B"/>
    <w:rsid w:val="00DC0CAB"/>
    <w:rsid w:val="00DC557E"/>
    <w:rsid w:val="00DC5B57"/>
    <w:rsid w:val="00DC7171"/>
    <w:rsid w:val="00DD1832"/>
    <w:rsid w:val="00DD2684"/>
    <w:rsid w:val="00DD273B"/>
    <w:rsid w:val="00DD2DDC"/>
    <w:rsid w:val="00DD6578"/>
    <w:rsid w:val="00DD7F68"/>
    <w:rsid w:val="00DD7FD0"/>
    <w:rsid w:val="00DE046E"/>
    <w:rsid w:val="00DE0F86"/>
    <w:rsid w:val="00DE13F3"/>
    <w:rsid w:val="00DE2268"/>
    <w:rsid w:val="00DE34EA"/>
    <w:rsid w:val="00DE4371"/>
    <w:rsid w:val="00DE444C"/>
    <w:rsid w:val="00DE5FEF"/>
    <w:rsid w:val="00DE6507"/>
    <w:rsid w:val="00DE75B9"/>
    <w:rsid w:val="00DE7693"/>
    <w:rsid w:val="00DE77E5"/>
    <w:rsid w:val="00DE7A1B"/>
    <w:rsid w:val="00DF0318"/>
    <w:rsid w:val="00DF2D92"/>
    <w:rsid w:val="00DF4511"/>
    <w:rsid w:val="00DF4D59"/>
    <w:rsid w:val="00DF5E9B"/>
    <w:rsid w:val="00DF65CE"/>
    <w:rsid w:val="00E01896"/>
    <w:rsid w:val="00E0199A"/>
    <w:rsid w:val="00E0326F"/>
    <w:rsid w:val="00E0353C"/>
    <w:rsid w:val="00E03B80"/>
    <w:rsid w:val="00E041F3"/>
    <w:rsid w:val="00E0589D"/>
    <w:rsid w:val="00E06645"/>
    <w:rsid w:val="00E0794C"/>
    <w:rsid w:val="00E10772"/>
    <w:rsid w:val="00E10948"/>
    <w:rsid w:val="00E11099"/>
    <w:rsid w:val="00E116FA"/>
    <w:rsid w:val="00E119B3"/>
    <w:rsid w:val="00E11AB7"/>
    <w:rsid w:val="00E123BF"/>
    <w:rsid w:val="00E13596"/>
    <w:rsid w:val="00E14B14"/>
    <w:rsid w:val="00E15197"/>
    <w:rsid w:val="00E152CB"/>
    <w:rsid w:val="00E16436"/>
    <w:rsid w:val="00E16584"/>
    <w:rsid w:val="00E16E41"/>
    <w:rsid w:val="00E16EE3"/>
    <w:rsid w:val="00E176B8"/>
    <w:rsid w:val="00E206D7"/>
    <w:rsid w:val="00E2244D"/>
    <w:rsid w:val="00E227BD"/>
    <w:rsid w:val="00E228D2"/>
    <w:rsid w:val="00E230A9"/>
    <w:rsid w:val="00E237DB"/>
    <w:rsid w:val="00E242B4"/>
    <w:rsid w:val="00E248D9"/>
    <w:rsid w:val="00E25777"/>
    <w:rsid w:val="00E317DF"/>
    <w:rsid w:val="00E327CF"/>
    <w:rsid w:val="00E32EED"/>
    <w:rsid w:val="00E33917"/>
    <w:rsid w:val="00E343F3"/>
    <w:rsid w:val="00E3508D"/>
    <w:rsid w:val="00E352C0"/>
    <w:rsid w:val="00E360FC"/>
    <w:rsid w:val="00E372F4"/>
    <w:rsid w:val="00E403B0"/>
    <w:rsid w:val="00E4154E"/>
    <w:rsid w:val="00E41EEC"/>
    <w:rsid w:val="00E42A77"/>
    <w:rsid w:val="00E43D79"/>
    <w:rsid w:val="00E44A7C"/>
    <w:rsid w:val="00E462B4"/>
    <w:rsid w:val="00E50743"/>
    <w:rsid w:val="00E50B9A"/>
    <w:rsid w:val="00E546D6"/>
    <w:rsid w:val="00E54999"/>
    <w:rsid w:val="00E54EBD"/>
    <w:rsid w:val="00E62625"/>
    <w:rsid w:val="00E635F2"/>
    <w:rsid w:val="00E64785"/>
    <w:rsid w:val="00E64A7E"/>
    <w:rsid w:val="00E70CA3"/>
    <w:rsid w:val="00E721DE"/>
    <w:rsid w:val="00E72E6E"/>
    <w:rsid w:val="00E73330"/>
    <w:rsid w:val="00E75471"/>
    <w:rsid w:val="00E7590E"/>
    <w:rsid w:val="00E761E0"/>
    <w:rsid w:val="00E7708E"/>
    <w:rsid w:val="00E808B9"/>
    <w:rsid w:val="00E80AC3"/>
    <w:rsid w:val="00E815DD"/>
    <w:rsid w:val="00E817A5"/>
    <w:rsid w:val="00E84CC2"/>
    <w:rsid w:val="00E84FA8"/>
    <w:rsid w:val="00E85927"/>
    <w:rsid w:val="00E8592F"/>
    <w:rsid w:val="00E86025"/>
    <w:rsid w:val="00E8632F"/>
    <w:rsid w:val="00E86C20"/>
    <w:rsid w:val="00E876B2"/>
    <w:rsid w:val="00E9037B"/>
    <w:rsid w:val="00E9046C"/>
    <w:rsid w:val="00E908F1"/>
    <w:rsid w:val="00E91985"/>
    <w:rsid w:val="00E91B1C"/>
    <w:rsid w:val="00E92B12"/>
    <w:rsid w:val="00E92F14"/>
    <w:rsid w:val="00E93381"/>
    <w:rsid w:val="00E94B3A"/>
    <w:rsid w:val="00E95CEB"/>
    <w:rsid w:val="00E97BCC"/>
    <w:rsid w:val="00EA0A72"/>
    <w:rsid w:val="00EA1418"/>
    <w:rsid w:val="00EA2F43"/>
    <w:rsid w:val="00EA2F48"/>
    <w:rsid w:val="00EA3778"/>
    <w:rsid w:val="00EA38CE"/>
    <w:rsid w:val="00EA3A20"/>
    <w:rsid w:val="00EA3A43"/>
    <w:rsid w:val="00EA5F01"/>
    <w:rsid w:val="00EB03E2"/>
    <w:rsid w:val="00EB080B"/>
    <w:rsid w:val="00EB0B8E"/>
    <w:rsid w:val="00EB1394"/>
    <w:rsid w:val="00EB2332"/>
    <w:rsid w:val="00EB2D92"/>
    <w:rsid w:val="00EB3423"/>
    <w:rsid w:val="00EB49F3"/>
    <w:rsid w:val="00EB5282"/>
    <w:rsid w:val="00EB5D07"/>
    <w:rsid w:val="00EB6085"/>
    <w:rsid w:val="00EB62B7"/>
    <w:rsid w:val="00EB652C"/>
    <w:rsid w:val="00EC076E"/>
    <w:rsid w:val="00EC0B74"/>
    <w:rsid w:val="00EC240F"/>
    <w:rsid w:val="00EC2933"/>
    <w:rsid w:val="00ED013E"/>
    <w:rsid w:val="00ED12D2"/>
    <w:rsid w:val="00ED201C"/>
    <w:rsid w:val="00ED21F0"/>
    <w:rsid w:val="00ED2550"/>
    <w:rsid w:val="00ED4038"/>
    <w:rsid w:val="00ED660B"/>
    <w:rsid w:val="00ED766E"/>
    <w:rsid w:val="00ED7E9D"/>
    <w:rsid w:val="00EE0AC7"/>
    <w:rsid w:val="00EE23D3"/>
    <w:rsid w:val="00EE33DB"/>
    <w:rsid w:val="00EE3B65"/>
    <w:rsid w:val="00EE3E71"/>
    <w:rsid w:val="00EE411A"/>
    <w:rsid w:val="00EE4D78"/>
    <w:rsid w:val="00EE668D"/>
    <w:rsid w:val="00EE6D9D"/>
    <w:rsid w:val="00EF01ED"/>
    <w:rsid w:val="00EF0F7D"/>
    <w:rsid w:val="00EF186D"/>
    <w:rsid w:val="00EF38F6"/>
    <w:rsid w:val="00EF4971"/>
    <w:rsid w:val="00EF5161"/>
    <w:rsid w:val="00EF5B22"/>
    <w:rsid w:val="00F0094B"/>
    <w:rsid w:val="00F02525"/>
    <w:rsid w:val="00F02B8C"/>
    <w:rsid w:val="00F03215"/>
    <w:rsid w:val="00F04F07"/>
    <w:rsid w:val="00F05CB8"/>
    <w:rsid w:val="00F0789A"/>
    <w:rsid w:val="00F1053E"/>
    <w:rsid w:val="00F106C6"/>
    <w:rsid w:val="00F10980"/>
    <w:rsid w:val="00F1185C"/>
    <w:rsid w:val="00F12351"/>
    <w:rsid w:val="00F124EA"/>
    <w:rsid w:val="00F151CD"/>
    <w:rsid w:val="00F17DDC"/>
    <w:rsid w:val="00F200B3"/>
    <w:rsid w:val="00F212FA"/>
    <w:rsid w:val="00F2265B"/>
    <w:rsid w:val="00F23754"/>
    <w:rsid w:val="00F2474C"/>
    <w:rsid w:val="00F247CE"/>
    <w:rsid w:val="00F255E2"/>
    <w:rsid w:val="00F27608"/>
    <w:rsid w:val="00F3056C"/>
    <w:rsid w:val="00F30E62"/>
    <w:rsid w:val="00F31057"/>
    <w:rsid w:val="00F33BC9"/>
    <w:rsid w:val="00F34369"/>
    <w:rsid w:val="00F34E4B"/>
    <w:rsid w:val="00F35508"/>
    <w:rsid w:val="00F35A47"/>
    <w:rsid w:val="00F3628A"/>
    <w:rsid w:val="00F36A16"/>
    <w:rsid w:val="00F37240"/>
    <w:rsid w:val="00F412D5"/>
    <w:rsid w:val="00F4152B"/>
    <w:rsid w:val="00F419B1"/>
    <w:rsid w:val="00F41D49"/>
    <w:rsid w:val="00F41E1E"/>
    <w:rsid w:val="00F42C51"/>
    <w:rsid w:val="00F43817"/>
    <w:rsid w:val="00F442E1"/>
    <w:rsid w:val="00F44DF5"/>
    <w:rsid w:val="00F46197"/>
    <w:rsid w:val="00F46E30"/>
    <w:rsid w:val="00F46F07"/>
    <w:rsid w:val="00F50F6E"/>
    <w:rsid w:val="00F52986"/>
    <w:rsid w:val="00F52CCF"/>
    <w:rsid w:val="00F53954"/>
    <w:rsid w:val="00F55519"/>
    <w:rsid w:val="00F55CCE"/>
    <w:rsid w:val="00F5667F"/>
    <w:rsid w:val="00F5688A"/>
    <w:rsid w:val="00F5702B"/>
    <w:rsid w:val="00F57E30"/>
    <w:rsid w:val="00F6033F"/>
    <w:rsid w:val="00F6048C"/>
    <w:rsid w:val="00F60E87"/>
    <w:rsid w:val="00F616F8"/>
    <w:rsid w:val="00F627A0"/>
    <w:rsid w:val="00F637B4"/>
    <w:rsid w:val="00F63906"/>
    <w:rsid w:val="00F63DB4"/>
    <w:rsid w:val="00F63E23"/>
    <w:rsid w:val="00F6536D"/>
    <w:rsid w:val="00F67144"/>
    <w:rsid w:val="00F672E7"/>
    <w:rsid w:val="00F70B4E"/>
    <w:rsid w:val="00F722B9"/>
    <w:rsid w:val="00F72DC6"/>
    <w:rsid w:val="00F747E2"/>
    <w:rsid w:val="00F76EAF"/>
    <w:rsid w:val="00F83147"/>
    <w:rsid w:val="00F831AA"/>
    <w:rsid w:val="00F83635"/>
    <w:rsid w:val="00F83BDA"/>
    <w:rsid w:val="00F8507F"/>
    <w:rsid w:val="00F858B0"/>
    <w:rsid w:val="00F85A69"/>
    <w:rsid w:val="00F90356"/>
    <w:rsid w:val="00F9058C"/>
    <w:rsid w:val="00F92EE8"/>
    <w:rsid w:val="00F9563A"/>
    <w:rsid w:val="00F96267"/>
    <w:rsid w:val="00F9778D"/>
    <w:rsid w:val="00F97F9F"/>
    <w:rsid w:val="00FA0AB9"/>
    <w:rsid w:val="00FA38D1"/>
    <w:rsid w:val="00FA3C0B"/>
    <w:rsid w:val="00FA5082"/>
    <w:rsid w:val="00FA57E6"/>
    <w:rsid w:val="00FA5914"/>
    <w:rsid w:val="00FA6AC4"/>
    <w:rsid w:val="00FB0224"/>
    <w:rsid w:val="00FB1187"/>
    <w:rsid w:val="00FB260D"/>
    <w:rsid w:val="00FB27D4"/>
    <w:rsid w:val="00FB2EB4"/>
    <w:rsid w:val="00FB3330"/>
    <w:rsid w:val="00FB3AD9"/>
    <w:rsid w:val="00FB459A"/>
    <w:rsid w:val="00FB68AC"/>
    <w:rsid w:val="00FC0542"/>
    <w:rsid w:val="00FC0B66"/>
    <w:rsid w:val="00FC1C19"/>
    <w:rsid w:val="00FC33DC"/>
    <w:rsid w:val="00FC3D2E"/>
    <w:rsid w:val="00FC45A6"/>
    <w:rsid w:val="00FC63E6"/>
    <w:rsid w:val="00FC7367"/>
    <w:rsid w:val="00FD46B7"/>
    <w:rsid w:val="00FD4CBA"/>
    <w:rsid w:val="00FD5924"/>
    <w:rsid w:val="00FD7245"/>
    <w:rsid w:val="00FD72E1"/>
    <w:rsid w:val="00FD72E5"/>
    <w:rsid w:val="00FE0613"/>
    <w:rsid w:val="00FE0A8C"/>
    <w:rsid w:val="00FE0D5A"/>
    <w:rsid w:val="00FE0FCF"/>
    <w:rsid w:val="00FE1A45"/>
    <w:rsid w:val="00FE24EE"/>
    <w:rsid w:val="00FE6B54"/>
    <w:rsid w:val="00FE6E9D"/>
    <w:rsid w:val="00FF0AC0"/>
    <w:rsid w:val="00FF0C25"/>
    <w:rsid w:val="00FF0CD2"/>
    <w:rsid w:val="00FF1328"/>
    <w:rsid w:val="00FF1EBE"/>
    <w:rsid w:val="00FF264F"/>
    <w:rsid w:val="00FF2898"/>
    <w:rsid w:val="00FF49BB"/>
    <w:rsid w:val="00FF654E"/>
    <w:rsid w:val="00FF7C13"/>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894A5F"/>
  <w15:docId w15:val="{D05A52E0-8DC1-4814-8BD2-3B4E2B12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HTML Top of Form" w:uiPriority="99"/>
    <w:lsdException w:name="HTML Bottom of Form" w:uiPriority="99"/>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26078F"/>
    <w:rPr>
      <w:bCs/>
      <w:sz w:val="24"/>
      <w:szCs w:val="24"/>
    </w:rPr>
  </w:style>
  <w:style w:type="paragraph" w:styleId="Heading1">
    <w:name w:val="heading 1"/>
    <w:aliases w:val="H1,Heading 1(Report Only),Chapter,Heading 1(Report Only)1,Chapter1"/>
    <w:basedOn w:val="Normal"/>
    <w:next w:val="Normal"/>
    <w:link w:val="Heading1Char"/>
    <w:autoRedefine/>
    <w:qFormat/>
    <w:rsid w:val="00C33CD8"/>
    <w:pPr>
      <w:keepNext/>
      <w:widowControl w:val="0"/>
      <w:numPr>
        <w:numId w:val="3"/>
      </w:numPr>
      <w:spacing w:before="360" w:after="240"/>
      <w:outlineLvl w:val="0"/>
    </w:pPr>
    <w:rPr>
      <w:b/>
      <w:caps/>
      <w:snapToGrid w:val="0"/>
      <w:kern w:val="28"/>
    </w:rPr>
  </w:style>
  <w:style w:type="paragraph" w:styleId="Heading2">
    <w:name w:val="heading 2"/>
    <w:aliases w:val="l2,H2,h21,HD2"/>
    <w:basedOn w:val="Normal"/>
    <w:next w:val="Normal"/>
    <w:link w:val="Heading2Char"/>
    <w:autoRedefine/>
    <w:qFormat/>
    <w:rsid w:val="00585F50"/>
    <w:pPr>
      <w:keepNext/>
      <w:numPr>
        <w:ilvl w:val="1"/>
        <w:numId w:val="3"/>
      </w:numPr>
      <w:spacing w:after="120"/>
      <w:outlineLvl w:val="1"/>
    </w:pPr>
    <w:rPr>
      <w:b/>
      <w:bCs w:val="0"/>
      <w:iCs/>
      <w:snapToGrid w:val="0"/>
    </w:rPr>
  </w:style>
  <w:style w:type="paragraph" w:styleId="Heading3">
    <w:name w:val="heading 3"/>
    <w:aliases w:val="h3,h31,h31 Char"/>
    <w:basedOn w:val="Normal"/>
    <w:next w:val="Normal"/>
    <w:link w:val="Heading3Char"/>
    <w:qFormat/>
    <w:rsid w:val="00AE2DDA"/>
    <w:pPr>
      <w:keepNext/>
      <w:numPr>
        <w:ilvl w:val="2"/>
        <w:numId w:val="3"/>
      </w:numPr>
      <w:spacing w:before="180"/>
      <w:outlineLvl w:val="2"/>
    </w:pPr>
    <w:rPr>
      <w:b/>
      <w:bCs w:val="0"/>
      <w:i/>
      <w:szCs w:val="18"/>
    </w:rPr>
  </w:style>
  <w:style w:type="paragraph" w:styleId="Heading4">
    <w:name w:val="heading 4"/>
    <w:aliases w:val="h4,h41"/>
    <w:basedOn w:val="Normal"/>
    <w:next w:val="Normal"/>
    <w:link w:val="Heading4Char"/>
    <w:qFormat/>
    <w:rsid w:val="00A32872"/>
    <w:pPr>
      <w:keepNext/>
      <w:numPr>
        <w:ilvl w:val="3"/>
        <w:numId w:val="3"/>
      </w:numPr>
      <w:spacing w:before="240"/>
      <w:outlineLvl w:val="3"/>
    </w:pPr>
    <w:rPr>
      <w:b/>
      <w:bCs w:val="0"/>
    </w:rPr>
  </w:style>
  <w:style w:type="paragraph" w:styleId="Heading5">
    <w:name w:val="heading 5"/>
    <w:aliases w:val="H 5"/>
    <w:basedOn w:val="Normal"/>
    <w:next w:val="Normal"/>
    <w:link w:val="Heading5Char"/>
    <w:autoRedefine/>
    <w:qFormat/>
    <w:rsid w:val="001070A7"/>
    <w:pPr>
      <w:numPr>
        <w:ilvl w:val="4"/>
        <w:numId w:val="3"/>
      </w:numPr>
      <w:tabs>
        <w:tab w:val="clear" w:pos="1008"/>
      </w:tabs>
      <w:spacing w:before="240"/>
      <w:ind w:left="450" w:hanging="360"/>
      <w:outlineLvl w:val="4"/>
    </w:pPr>
  </w:style>
  <w:style w:type="paragraph" w:styleId="Heading6">
    <w:name w:val="heading 6"/>
    <w:basedOn w:val="Normal"/>
    <w:next w:val="Normal"/>
    <w:link w:val="Heading6Char"/>
    <w:autoRedefine/>
    <w:qFormat/>
    <w:rsid w:val="002C79CC"/>
    <w:pPr>
      <w:numPr>
        <w:ilvl w:val="5"/>
        <w:numId w:val="3"/>
      </w:numPr>
      <w:tabs>
        <w:tab w:val="left" w:pos="702"/>
        <w:tab w:val="left" w:pos="1080"/>
      </w:tabs>
      <w:spacing w:before="240" w:line="288" w:lineRule="auto"/>
      <w:outlineLvl w:val="5"/>
    </w:pPr>
    <w:rPr>
      <w:i/>
      <w:iCs/>
      <w:color w:val="000000"/>
      <w:szCs w:val="22"/>
    </w:rPr>
  </w:style>
  <w:style w:type="paragraph" w:styleId="Heading7">
    <w:name w:val="heading 7"/>
    <w:basedOn w:val="Normal"/>
    <w:next w:val="Normal"/>
    <w:link w:val="Heading7Char"/>
    <w:autoRedefine/>
    <w:qFormat/>
    <w:rsid w:val="002C79CC"/>
    <w:pPr>
      <w:numPr>
        <w:ilvl w:val="6"/>
        <w:numId w:val="3"/>
      </w:numPr>
      <w:tabs>
        <w:tab w:val="left" w:pos="702"/>
        <w:tab w:val="left" w:pos="1080"/>
      </w:tabs>
      <w:spacing w:before="240" w:line="288" w:lineRule="auto"/>
      <w:outlineLvl w:val="6"/>
    </w:pPr>
    <w:rPr>
      <w:color w:val="000000"/>
    </w:rPr>
  </w:style>
  <w:style w:type="paragraph" w:styleId="Heading8">
    <w:name w:val="heading 8"/>
    <w:basedOn w:val="Normal"/>
    <w:next w:val="Normal"/>
    <w:link w:val="Heading8Char"/>
    <w:autoRedefine/>
    <w:qFormat/>
    <w:rsid w:val="00916D9D"/>
    <w:pPr>
      <w:numPr>
        <w:ilvl w:val="7"/>
        <w:numId w:val="3"/>
      </w:numPr>
      <w:tabs>
        <w:tab w:val="clear" w:pos="1440"/>
        <w:tab w:val="left" w:pos="702"/>
        <w:tab w:val="num" w:pos="1080"/>
      </w:tabs>
      <w:spacing w:before="240" w:line="288" w:lineRule="auto"/>
      <w:outlineLvl w:val="7"/>
    </w:pPr>
    <w:rPr>
      <w:i/>
      <w:iCs/>
      <w:color w:val="000000"/>
    </w:rPr>
  </w:style>
  <w:style w:type="paragraph" w:styleId="Heading9">
    <w:name w:val="heading 9"/>
    <w:basedOn w:val="Normal"/>
    <w:next w:val="Normal"/>
    <w:link w:val="Heading9Char"/>
    <w:qFormat/>
    <w:pPr>
      <w:numPr>
        <w:ilvl w:val="8"/>
        <w:numId w:val="3"/>
      </w:numPr>
      <w:tabs>
        <w:tab w:val="left" w:pos="702"/>
        <w:tab w:val="left" w:pos="1080"/>
      </w:tabs>
      <w:spacing w:before="240" w:line="288" w:lineRule="auto"/>
      <w:outlineLvl w:val="8"/>
    </w:pPr>
    <w:rPr>
      <w:rFonts w:ascii="Helvetica" w:hAnsi="Helvetica"/>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tabs>
        <w:tab w:val="left" w:pos="360"/>
        <w:tab w:val="right" w:leader="dot" w:pos="8630"/>
      </w:tabs>
      <w:spacing w:before="180" w:after="120"/>
    </w:pPr>
    <w:rPr>
      <w:b/>
      <w:bCs w:val="0"/>
      <w:caps/>
      <w:noProof/>
    </w:rPr>
  </w:style>
  <w:style w:type="paragraph" w:styleId="NormalIndent">
    <w:name w:val="Normal Indent"/>
    <w:basedOn w:val="Normal"/>
    <w:pPr>
      <w:tabs>
        <w:tab w:val="left" w:pos="702"/>
        <w:tab w:val="left" w:pos="1080"/>
      </w:tabs>
      <w:spacing w:line="288" w:lineRule="auto"/>
      <w:jc w:val="both"/>
    </w:pPr>
  </w:style>
  <w:style w:type="paragraph" w:customStyle="1" w:styleId="Example">
    <w:name w:val="Example"/>
    <w:basedOn w:val="NormalIndent"/>
    <w:autoRedefine/>
    <w:pPr>
      <w:spacing w:before="60"/>
      <w:ind w:left="1440"/>
    </w:pPr>
    <w:rPr>
      <w:i/>
      <w:iCs/>
      <w:sz w:val="18"/>
      <w:szCs w:val="18"/>
    </w:rPr>
  </w:style>
  <w:style w:type="paragraph" w:customStyle="1" w:styleId="Heading10">
    <w:name w:val="Heading 10"/>
    <w:basedOn w:val="Heading4"/>
    <w:pPr>
      <w:numPr>
        <w:ilvl w:val="0"/>
        <w:numId w:val="0"/>
      </w:numPr>
      <w:ind w:left="720"/>
    </w:pPr>
    <w:rPr>
      <w:i/>
      <w:iCs/>
      <w:sz w:val="22"/>
      <w:szCs w:val="22"/>
    </w:rPr>
  </w:style>
  <w:style w:type="paragraph" w:customStyle="1" w:styleId="Vidu">
    <w:name w:val="Vidu"/>
    <w:basedOn w:val="Normal"/>
    <w:pPr>
      <w:tabs>
        <w:tab w:val="num" w:pos="360"/>
      </w:tabs>
      <w:ind w:left="360" w:hanging="360"/>
    </w:pPr>
  </w:style>
  <w:style w:type="paragraph" w:customStyle="1" w:styleId="Mucvidu">
    <w:name w:val="Mucvidu"/>
    <w:basedOn w:val="Vidu"/>
    <w:pPr>
      <w:tabs>
        <w:tab w:val="clear" w:pos="360"/>
      </w:tabs>
      <w:ind w:left="1080"/>
    </w:pPr>
  </w:style>
  <w:style w:type="paragraph" w:customStyle="1" w:styleId="Tailieu">
    <w:name w:val="Tailieu"/>
    <w:basedOn w:val="Refer"/>
    <w:pPr>
      <w:tabs>
        <w:tab w:val="num" w:pos="360"/>
      </w:tabs>
      <w:ind w:left="360" w:hanging="360"/>
    </w:pPr>
    <w:rPr>
      <w:sz w:val="28"/>
      <w:szCs w:val="28"/>
    </w:rPr>
  </w:style>
  <w:style w:type="paragraph" w:customStyle="1" w:styleId="Refer">
    <w:name w:val="Refer"/>
    <w:basedOn w:val="Normal"/>
    <w:pPr>
      <w:spacing w:after="120"/>
      <w:ind w:left="709" w:firstLine="720"/>
      <w:jc w:val="both"/>
    </w:pPr>
  </w:style>
  <w:style w:type="paragraph" w:customStyle="1" w:styleId="Point">
    <w:name w:val="Point"/>
    <w:basedOn w:val="Header"/>
    <w:pPr>
      <w:tabs>
        <w:tab w:val="num" w:pos="795"/>
      </w:tabs>
      <w:ind w:left="795" w:hanging="360"/>
    </w:pPr>
    <w:rPr>
      <w:rFonts w:ascii="Arial" w:hAnsi="Arial" w:cs="Arial"/>
    </w:rPr>
  </w:style>
  <w:style w:type="paragraph" w:styleId="Header">
    <w:name w:val="header"/>
    <w:basedOn w:val="Normal"/>
    <w:link w:val="HeaderChar"/>
    <w:autoRedefine/>
    <w:rsid w:val="00FA0AB9"/>
    <w:pPr>
      <w:pBdr>
        <w:bottom w:val="single" w:sz="4" w:space="1" w:color="auto"/>
      </w:pBdr>
      <w:tabs>
        <w:tab w:val="right" w:pos="9000"/>
      </w:tabs>
      <w:ind w:right="14"/>
    </w:pPr>
    <w:rPr>
      <w:sz w:val="22"/>
      <w:szCs w:val="22"/>
    </w:rPr>
  </w:style>
  <w:style w:type="paragraph" w:styleId="TOC2">
    <w:name w:val="toc 2"/>
    <w:basedOn w:val="Normal"/>
    <w:next w:val="Normal"/>
    <w:autoRedefine/>
    <w:uiPriority w:val="39"/>
    <w:pPr>
      <w:tabs>
        <w:tab w:val="left" w:pos="900"/>
        <w:tab w:val="right" w:leader="dot" w:pos="8630"/>
      </w:tabs>
      <w:ind w:left="360"/>
    </w:pPr>
    <w:rPr>
      <w:rFonts w:cs="Tahoma"/>
      <w:noProof/>
    </w:rPr>
  </w:style>
  <w:style w:type="paragraph" w:styleId="TOC3">
    <w:name w:val="toc 3"/>
    <w:basedOn w:val="Normal"/>
    <w:next w:val="Normal"/>
    <w:autoRedefine/>
    <w:uiPriority w:val="39"/>
    <w:rsid w:val="00C44E71"/>
    <w:pPr>
      <w:tabs>
        <w:tab w:val="left" w:pos="1200"/>
        <w:tab w:val="right" w:leader="dot" w:pos="8630"/>
      </w:tabs>
      <w:ind w:left="540"/>
    </w:pPr>
    <w:rPr>
      <w:i/>
      <w:noProof/>
      <w:szCs w:val="18"/>
    </w:rPr>
  </w:style>
  <w:style w:type="paragraph" w:styleId="TOC4">
    <w:name w:val="toc 4"/>
    <w:basedOn w:val="Normal"/>
    <w:next w:val="Normal"/>
    <w:autoRedefine/>
    <w:pPr>
      <w:ind w:left="600"/>
    </w:pPr>
    <w:rPr>
      <w:sz w:val="18"/>
      <w:szCs w:val="18"/>
    </w:rPr>
  </w:style>
  <w:style w:type="paragraph" w:styleId="TOC5">
    <w:name w:val="toc 5"/>
    <w:basedOn w:val="Normal"/>
    <w:next w:val="Normal"/>
    <w:autoRedefine/>
    <w:pPr>
      <w:ind w:left="800"/>
    </w:pPr>
    <w:rPr>
      <w:sz w:val="18"/>
      <w:szCs w:val="18"/>
    </w:rPr>
  </w:style>
  <w:style w:type="paragraph" w:styleId="TOC6">
    <w:name w:val="toc 6"/>
    <w:basedOn w:val="Normal"/>
    <w:next w:val="Normal"/>
    <w:autoRedefine/>
    <w:pPr>
      <w:ind w:left="1000"/>
    </w:pPr>
    <w:rPr>
      <w:sz w:val="18"/>
      <w:szCs w:val="18"/>
    </w:rPr>
  </w:style>
  <w:style w:type="paragraph" w:styleId="TOC7">
    <w:name w:val="toc 7"/>
    <w:basedOn w:val="Normal"/>
    <w:next w:val="Normal"/>
    <w:autoRedefine/>
    <w:pPr>
      <w:ind w:left="1200"/>
    </w:pPr>
    <w:rPr>
      <w:sz w:val="18"/>
      <w:szCs w:val="18"/>
    </w:rPr>
  </w:style>
  <w:style w:type="paragraph" w:styleId="TOC8">
    <w:name w:val="toc 8"/>
    <w:basedOn w:val="Normal"/>
    <w:next w:val="Normal"/>
    <w:autoRedefine/>
    <w:pPr>
      <w:ind w:left="1400"/>
    </w:pPr>
    <w:rPr>
      <w:sz w:val="18"/>
      <w:szCs w:val="18"/>
    </w:rPr>
  </w:style>
  <w:style w:type="paragraph" w:styleId="TOC9">
    <w:name w:val="toc 9"/>
    <w:basedOn w:val="Normal"/>
    <w:next w:val="Normal"/>
    <w:autoRedefine/>
    <w:pPr>
      <w:ind w:left="1600"/>
    </w:pPr>
    <w:rPr>
      <w:sz w:val="18"/>
      <w:szCs w:val="18"/>
    </w:rPr>
  </w:style>
  <w:style w:type="paragraph" w:styleId="Title">
    <w:name w:val="Title"/>
    <w:basedOn w:val="Normal"/>
    <w:link w:val="TitleChar"/>
    <w:qFormat/>
    <w:pPr>
      <w:spacing w:before="240"/>
      <w:jc w:val="center"/>
    </w:pPr>
    <w:rPr>
      <w:rFonts w:ascii=".VnArialH" w:hAnsi=".VnArialH"/>
      <w:b/>
      <w:bCs w:val="0"/>
    </w:rPr>
  </w:style>
  <w:style w:type="paragraph" w:customStyle="1" w:styleId="NormalTB">
    <w:name w:val="NormalTB"/>
    <w:pPr>
      <w:jc w:val="center"/>
    </w:pPr>
    <w:rPr>
      <w:rFonts w:ascii=".VnTime" w:hAnsi=".VnTime"/>
      <w:lang w:val="en-GB"/>
    </w:rPr>
  </w:style>
  <w:style w:type="paragraph" w:styleId="Footer">
    <w:name w:val="footer"/>
    <w:basedOn w:val="Normal"/>
    <w:link w:val="FooterChar"/>
    <w:autoRedefine/>
    <w:rsid w:val="00043632"/>
    <w:pPr>
      <w:tabs>
        <w:tab w:val="center" w:pos="4320"/>
        <w:tab w:val="right" w:pos="9000"/>
      </w:tabs>
    </w:pPr>
    <w:rPr>
      <w:rFonts w:cs="Tahoma"/>
      <w:sz w:val="22"/>
      <w:szCs w:val="22"/>
    </w:rPr>
  </w:style>
  <w:style w:type="paragraph" w:customStyle="1" w:styleId="NormalH">
    <w:name w:val="NormalH"/>
    <w:basedOn w:val="Normal"/>
    <w:autoRedefine/>
    <w:rsid w:val="009E63EE"/>
    <w:pPr>
      <w:pageBreakBefore/>
      <w:tabs>
        <w:tab w:val="left" w:pos="2160"/>
        <w:tab w:val="right" w:pos="5040"/>
        <w:tab w:val="left" w:pos="5760"/>
        <w:tab w:val="right" w:pos="8640"/>
      </w:tabs>
      <w:spacing w:before="360" w:after="240"/>
      <w:jc w:val="center"/>
    </w:pPr>
    <w:rPr>
      <w:b/>
      <w:caps/>
      <w:sz w:val="28"/>
    </w:rPr>
  </w:style>
  <w:style w:type="character" w:styleId="PageNumber">
    <w:name w:val="page number"/>
    <w:basedOn w:val="DefaultParagraphFont"/>
  </w:style>
  <w:style w:type="paragraph" w:customStyle="1" w:styleId="Bang">
    <w:name w:val="Bang"/>
    <w:basedOn w:val="Normal"/>
    <w:autoRedefine/>
    <w:rsid w:val="00D51E8A"/>
    <w:pPr>
      <w:spacing w:before="80" w:after="80"/>
      <w:ind w:left="-76" w:firstLine="13"/>
    </w:pPr>
    <w:rPr>
      <w:rFonts w:cs="Tahoma"/>
      <w:sz w:val="18"/>
      <w:szCs w:val="18"/>
    </w:rPr>
  </w:style>
  <w:style w:type="paragraph" w:customStyle="1" w:styleId="Heading30">
    <w:name w:val="Heading3"/>
    <w:basedOn w:val="NormalIndent"/>
    <w:pPr>
      <w:tabs>
        <w:tab w:val="num" w:pos="360"/>
      </w:tabs>
    </w:pPr>
    <w:rPr>
      <w:rFonts w:ascii=".VnArial" w:hAnsi=".VnArial"/>
      <w:sz w:val="22"/>
      <w:szCs w:val="22"/>
    </w:rPr>
  </w:style>
  <w:style w:type="paragraph" w:styleId="BodyTextIndent3">
    <w:name w:val="Body Text Indent 3"/>
    <w:basedOn w:val="Normal"/>
    <w:link w:val="BodyTextIndent3Char"/>
    <w:pPr>
      <w:ind w:left="540"/>
      <w:jc w:val="both"/>
    </w:pPr>
    <w:rPr>
      <w:lang w:val="en-AU"/>
    </w:rPr>
  </w:style>
  <w:style w:type="paragraph" w:styleId="BodyText">
    <w:name w:val="Body Text"/>
    <w:basedOn w:val="Normal"/>
    <w:link w:val="BodyTextChar"/>
    <w:pPr>
      <w:jc w:val="both"/>
    </w:pPr>
    <w:rPr>
      <w:lang w:val="en-AU"/>
    </w:rPr>
  </w:style>
  <w:style w:type="paragraph" w:customStyle="1" w:styleId="Heading1H1">
    <w:name w:val="Heading 1.H1"/>
    <w:basedOn w:val="Normal"/>
    <w:next w:val="Normal"/>
    <w:pPr>
      <w:keepNext/>
      <w:tabs>
        <w:tab w:val="left" w:pos="432"/>
      </w:tabs>
      <w:spacing w:before="240" w:after="240"/>
      <w:ind w:left="432" w:hanging="432"/>
      <w:jc w:val="both"/>
    </w:pPr>
    <w:rPr>
      <w:b/>
      <w:bCs w:val="0"/>
      <w:caps/>
      <w:kern w:val="28"/>
      <w:lang w:val="en-AU"/>
    </w:rPr>
  </w:style>
  <w:style w:type="paragraph" w:customStyle="1" w:styleId="Heading2H2">
    <w:name w:val="Heading 2.H2"/>
    <w:basedOn w:val="Normal"/>
    <w:next w:val="Normal"/>
    <w:pPr>
      <w:keepNext/>
      <w:tabs>
        <w:tab w:val="left" w:pos="576"/>
      </w:tabs>
      <w:spacing w:before="240" w:after="200"/>
      <w:ind w:left="576" w:hanging="576"/>
      <w:jc w:val="both"/>
    </w:pPr>
    <w:rPr>
      <w:b/>
      <w:bCs w:val="0"/>
      <w:lang w:val="en-AU"/>
    </w:rPr>
  </w:style>
  <w:style w:type="paragraph" w:customStyle="1" w:styleId="APP2">
    <w:name w:val="APP2"/>
    <w:basedOn w:val="Normal"/>
    <w:pPr>
      <w:tabs>
        <w:tab w:val="left" w:pos="-720"/>
        <w:tab w:val="left" w:pos="0"/>
      </w:tabs>
      <w:ind w:hanging="720"/>
      <w:jc w:val="both"/>
    </w:pPr>
    <w:rPr>
      <w:b/>
      <w:bCs w:val="0"/>
      <w:lang w:val="en-AU"/>
    </w:rPr>
  </w:style>
  <w:style w:type="paragraph" w:customStyle="1" w:styleId="App1">
    <w:name w:val="App1"/>
    <w:basedOn w:val="Heading1H1"/>
    <w:pPr>
      <w:tabs>
        <w:tab w:val="left" w:pos="-720"/>
        <w:tab w:val="left" w:pos="0"/>
      </w:tabs>
      <w:spacing w:before="0" w:after="0"/>
      <w:ind w:left="1440" w:hanging="1440"/>
    </w:pPr>
    <w:rPr>
      <w:caps w:val="0"/>
      <w:sz w:val="32"/>
      <w:szCs w:val="32"/>
    </w:rPr>
  </w:style>
  <w:style w:type="paragraph" w:customStyle="1" w:styleId="PARA10">
    <w:name w:val="PARA1"/>
    <w:basedOn w:val="Normal"/>
    <w:pPr>
      <w:tabs>
        <w:tab w:val="left" w:pos="-720"/>
        <w:tab w:val="left" w:pos="-576"/>
        <w:tab w:val="left" w:pos="0"/>
      </w:tabs>
      <w:jc w:val="both"/>
    </w:pPr>
    <w:rPr>
      <w:lang w:val="en-GB"/>
    </w:rPr>
  </w:style>
  <w:style w:type="paragraph" w:customStyle="1" w:styleId="chklvl2">
    <w:name w:val="chklvl2"/>
    <w:basedOn w:val="Normal"/>
    <w:pPr>
      <w:ind w:firstLine="720"/>
      <w:jc w:val="both"/>
    </w:pPr>
    <w:rPr>
      <w:sz w:val="22"/>
      <w:szCs w:val="22"/>
      <w:lang w:val="en-AU"/>
    </w:rPr>
  </w:style>
  <w:style w:type="paragraph" w:customStyle="1" w:styleId="chklvl1">
    <w:name w:val="chklvl1"/>
    <w:basedOn w:val="Normal"/>
    <w:pPr>
      <w:ind w:firstLine="360"/>
      <w:jc w:val="both"/>
    </w:pPr>
    <w:rPr>
      <w:lang w:val="en-AU"/>
    </w:rPr>
  </w:style>
  <w:style w:type="paragraph" w:customStyle="1" w:styleId="chklvl3">
    <w:name w:val="chklvl3"/>
    <w:basedOn w:val="Normal"/>
    <w:pPr>
      <w:ind w:firstLine="1080"/>
      <w:jc w:val="both"/>
    </w:pPr>
    <w:rPr>
      <w:lang w:val="en-AU"/>
    </w:rPr>
  </w:style>
  <w:style w:type="paragraph" w:customStyle="1" w:styleId="CHKLVL4">
    <w:name w:val="CHKLVL4"/>
    <w:basedOn w:val="Normal"/>
    <w:pPr>
      <w:ind w:left="1440"/>
      <w:jc w:val="both"/>
    </w:pPr>
    <w:rPr>
      <w:i/>
      <w:iCs/>
      <w:lang w:val="en-AU"/>
    </w:rPr>
  </w:style>
  <w:style w:type="paragraph" w:customStyle="1" w:styleId="GLOSSARY1">
    <w:name w:val="GLOSSARY1"/>
    <w:basedOn w:val="Normal"/>
    <w:pPr>
      <w:ind w:left="274" w:hanging="274"/>
      <w:jc w:val="both"/>
    </w:pPr>
    <w:rPr>
      <w:b/>
      <w:bCs w:val="0"/>
      <w:lang w:val="en-AU"/>
    </w:rPr>
  </w:style>
  <w:style w:type="paragraph" w:customStyle="1" w:styleId="h1para">
    <w:name w:val="h1para"/>
    <w:basedOn w:val="Normal"/>
    <w:pPr>
      <w:ind w:left="450"/>
      <w:jc w:val="both"/>
    </w:pPr>
    <w:rPr>
      <w:lang w:val="en-AU"/>
    </w:rPr>
  </w:style>
  <w:style w:type="paragraph" w:customStyle="1" w:styleId="h2level">
    <w:name w:val="h2level"/>
    <w:basedOn w:val="Normal"/>
    <w:pPr>
      <w:ind w:left="1170"/>
      <w:jc w:val="both"/>
    </w:pPr>
    <w:rPr>
      <w:lang w:val="en-AU"/>
    </w:rPr>
  </w:style>
  <w:style w:type="paragraph" w:customStyle="1" w:styleId="Titlechklst">
    <w:name w:val="Title_chklst"/>
    <w:basedOn w:val="Normal"/>
    <w:pPr>
      <w:jc w:val="center"/>
    </w:pPr>
    <w:rPr>
      <w:b/>
      <w:bCs w:val="0"/>
      <w:caps/>
      <w:sz w:val="28"/>
      <w:szCs w:val="28"/>
      <w:lang w:val="en-AU"/>
    </w:rPr>
  </w:style>
  <w:style w:type="paragraph" w:customStyle="1" w:styleId="CHAPTER">
    <w:name w:val="CHAPTER"/>
    <w:basedOn w:val="Normal"/>
    <w:pPr>
      <w:ind w:left="360" w:hanging="360"/>
      <w:jc w:val="center"/>
    </w:pPr>
    <w:rPr>
      <w:b/>
      <w:bCs w:val="0"/>
      <w:sz w:val="36"/>
      <w:szCs w:val="36"/>
      <w:lang w:val="en-AU"/>
    </w:rPr>
  </w:style>
  <w:style w:type="paragraph" w:customStyle="1" w:styleId="Sub-heading1">
    <w:name w:val="Sub-heading 1"/>
    <w:basedOn w:val="CHAPTER"/>
    <w:pPr>
      <w:jc w:val="left"/>
    </w:pPr>
    <w:rPr>
      <w:caps/>
      <w:sz w:val="28"/>
      <w:szCs w:val="28"/>
    </w:rPr>
  </w:style>
  <w:style w:type="paragraph" w:customStyle="1" w:styleId="Para">
    <w:name w:val="Para"/>
    <w:basedOn w:val="Normal"/>
    <w:pPr>
      <w:ind w:left="432"/>
      <w:jc w:val="both"/>
    </w:pPr>
    <w:rPr>
      <w:lang w:val="en-AU"/>
    </w:rPr>
  </w:style>
  <w:style w:type="paragraph" w:customStyle="1" w:styleId="Level4">
    <w:name w:val="Level_4"/>
    <w:basedOn w:val="Normal"/>
    <w:pPr>
      <w:ind w:left="1080"/>
      <w:jc w:val="both"/>
    </w:pPr>
    <w:rPr>
      <w:lang w:val="en-AU"/>
    </w:rPr>
  </w:style>
  <w:style w:type="paragraph" w:customStyle="1" w:styleId="Level1">
    <w:name w:val="Level_1"/>
    <w:basedOn w:val="Normal"/>
    <w:pPr>
      <w:jc w:val="both"/>
    </w:pPr>
    <w:rPr>
      <w:b/>
      <w:bCs w:val="0"/>
      <w:lang w:val="en-AU"/>
    </w:rPr>
  </w:style>
  <w:style w:type="paragraph" w:customStyle="1" w:styleId="Level3">
    <w:name w:val="Level_3"/>
    <w:basedOn w:val="Level1"/>
    <w:pPr>
      <w:ind w:left="720"/>
    </w:pPr>
    <w:rPr>
      <w:b w:val="0"/>
      <w:bCs/>
    </w:rPr>
  </w:style>
  <w:style w:type="paragraph" w:customStyle="1" w:styleId="Level2">
    <w:name w:val="Level_2"/>
    <w:basedOn w:val="Level3"/>
    <w:pPr>
      <w:ind w:left="432"/>
    </w:pPr>
  </w:style>
  <w:style w:type="paragraph" w:customStyle="1" w:styleId="Level5">
    <w:name w:val="Level_5"/>
    <w:basedOn w:val="Normal"/>
    <w:pPr>
      <w:ind w:left="1440"/>
      <w:jc w:val="both"/>
    </w:pPr>
    <w:rPr>
      <w:lang w:val="en-AU"/>
    </w:rPr>
  </w:style>
  <w:style w:type="paragraph" w:customStyle="1" w:styleId="level6">
    <w:name w:val="level_6"/>
    <w:basedOn w:val="Normal"/>
    <w:pPr>
      <w:ind w:left="1800"/>
      <w:jc w:val="both"/>
    </w:pPr>
    <w:rPr>
      <w:lang w:val="en-AU"/>
    </w:rPr>
  </w:style>
  <w:style w:type="paragraph" w:customStyle="1" w:styleId="Appendix">
    <w:name w:val="Appendix"/>
    <w:basedOn w:val="Normal"/>
    <w:pPr>
      <w:jc w:val="both"/>
    </w:pPr>
    <w:rPr>
      <w:b/>
      <w:bCs w:val="0"/>
      <w:caps/>
      <w:lang w:val="en-AU"/>
    </w:rPr>
  </w:style>
  <w:style w:type="paragraph" w:customStyle="1" w:styleId="Applevel2">
    <w:name w:val="App_level2"/>
    <w:basedOn w:val="Normal"/>
    <w:pPr>
      <w:jc w:val="both"/>
    </w:pPr>
    <w:rPr>
      <w:b/>
      <w:bCs w:val="0"/>
      <w:caps/>
      <w:lang w:val="en-AU"/>
    </w:rPr>
  </w:style>
  <w:style w:type="paragraph" w:styleId="FootnoteText">
    <w:name w:val="footnote text"/>
    <w:basedOn w:val="Normal"/>
    <w:link w:val="FootnoteTextChar"/>
    <w:semiHidden/>
  </w:style>
  <w:style w:type="paragraph" w:customStyle="1" w:styleId="Standaard">
    <w:name w:val="Standaard"/>
    <w:rPr>
      <w:rFonts w:ascii="CG Times" w:hAnsi="CG Times"/>
      <w:sz w:val="24"/>
      <w:szCs w:val="24"/>
      <w:lang w:val="en-GB"/>
    </w:rPr>
  </w:style>
  <w:style w:type="paragraph" w:styleId="CommentText">
    <w:name w:val="annotation text"/>
    <w:basedOn w:val="Normal"/>
    <w:link w:val="CommentTextChar"/>
    <w:semiHidden/>
    <w:rPr>
      <w:lang w:val="en-GB"/>
    </w:rPr>
  </w:style>
  <w:style w:type="paragraph" w:styleId="BodyTextIndent">
    <w:name w:val="Body Text Indent"/>
    <w:basedOn w:val="Normal"/>
    <w:link w:val="BodyTextIndentChar"/>
    <w:pPr>
      <w:jc w:val="both"/>
    </w:pPr>
    <w:rPr>
      <w:lang w:val="en-AU"/>
    </w:rPr>
  </w:style>
  <w:style w:type="paragraph" w:customStyle="1" w:styleId="Starbullet">
    <w:name w:val="Starbullet"/>
    <w:basedOn w:val="Normal"/>
    <w:pPr>
      <w:spacing w:after="240"/>
      <w:ind w:left="360" w:hanging="360"/>
      <w:jc w:val="both"/>
    </w:pPr>
    <w:rPr>
      <w:color w:val="000000"/>
      <w:lang w:val="en-GB"/>
    </w:rPr>
  </w:style>
  <w:style w:type="paragraph" w:customStyle="1" w:styleId="textnotindented">
    <w:name w:val="text not indented"/>
    <w:basedOn w:val="Normal"/>
    <w:pPr>
      <w:spacing w:before="240"/>
      <w:jc w:val="both"/>
    </w:pPr>
    <w:rPr>
      <w:color w:val="000000"/>
      <w:lang w:val="en-GB"/>
    </w:rPr>
  </w:style>
  <w:style w:type="paragraph" w:styleId="Caption">
    <w:name w:val="caption"/>
    <w:basedOn w:val="Normal"/>
    <w:next w:val="Normal"/>
    <w:qFormat/>
    <w:pPr>
      <w:jc w:val="center"/>
    </w:pPr>
    <w:rPr>
      <w:color w:val="000000"/>
      <w:lang w:val="en-GB"/>
    </w:rPr>
  </w:style>
  <w:style w:type="paragraph" w:customStyle="1" w:styleId="table">
    <w:name w:val="table"/>
    <w:basedOn w:val="Normal"/>
    <w:pPr>
      <w:spacing w:after="120"/>
    </w:pPr>
    <w:rPr>
      <w:color w:val="000000"/>
      <w:lang w:val="en-GB"/>
    </w:rPr>
  </w:style>
  <w:style w:type="character" w:styleId="FootnoteReference">
    <w:name w:val="footnote reference"/>
    <w:semiHidden/>
    <w:rPr>
      <w:vertAlign w:val="superscript"/>
    </w:rPr>
  </w:style>
  <w:style w:type="paragraph" w:customStyle="1" w:styleId="Bullet">
    <w:name w:val="Bullet"/>
    <w:basedOn w:val="Normal"/>
    <w:pPr>
      <w:tabs>
        <w:tab w:val="left" w:pos="-720"/>
        <w:tab w:val="left" w:pos="0"/>
      </w:tabs>
      <w:spacing w:before="40" w:after="80"/>
      <w:ind w:left="1440" w:hanging="720"/>
      <w:jc w:val="both"/>
    </w:pPr>
    <w:rPr>
      <w:lang w:val="en-AU"/>
    </w:rPr>
  </w:style>
  <w:style w:type="paragraph" w:customStyle="1" w:styleId="screentable">
    <w:name w:val="screen table"/>
    <w:pPr>
      <w:widowControl w:val="0"/>
    </w:pPr>
  </w:style>
  <w:style w:type="paragraph" w:styleId="BodyText3">
    <w:name w:val="Body Text 3"/>
    <w:basedOn w:val="Normal"/>
    <w:link w:val="BodyText3Char"/>
    <w:rPr>
      <w:b/>
      <w:bCs w:val="0"/>
      <w:i/>
      <w:iCs/>
      <w:sz w:val="44"/>
      <w:szCs w:val="44"/>
      <w:lang w:val="en-AU"/>
    </w:rPr>
  </w:style>
  <w:style w:type="paragraph" w:styleId="TableofFigures">
    <w:name w:val="table of figures"/>
    <w:basedOn w:val="Normal"/>
    <w:next w:val="Normal"/>
    <w:semiHidden/>
    <w:rPr>
      <w:i/>
      <w:iCs/>
      <w:lang w:val="en-GB"/>
    </w:rPr>
  </w:style>
  <w:style w:type="character" w:styleId="Hyperlink">
    <w:name w:val="Hyperlink"/>
    <w:uiPriority w:val="99"/>
    <w:rPr>
      <w:color w:val="0000FF"/>
      <w:u w:val="single"/>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pPr>
    <w:rPr>
      <w:rFonts w:ascii="Courier New" w:hAnsi="Courier New" w:cs="Courier New"/>
      <w:sz w:val="12"/>
      <w:szCs w:val="12"/>
      <w:lang w:val="en-GB"/>
    </w:rPr>
  </w:style>
  <w:style w:type="paragraph" w:customStyle="1" w:styleId="jlm">
    <w:name w:val="jlm"/>
    <w:basedOn w:val="Normal"/>
    <w:rPr>
      <w:rFonts w:ascii="Courier New" w:hAnsi="Courier New" w:cs="Courier New"/>
    </w:rPr>
  </w:style>
  <w:style w:type="paragraph" w:styleId="DocumentMap">
    <w:name w:val="Document Map"/>
    <w:basedOn w:val="Normal"/>
    <w:link w:val="DocumentMapChar"/>
    <w:semiHidden/>
    <w:pPr>
      <w:shd w:val="clear" w:color="auto" w:fill="000080"/>
      <w:jc w:val="both"/>
    </w:pPr>
    <w:rPr>
      <w:rFonts w:ascii="Tahoma" w:hAnsi="Tahoma" w:cs="Tahoma"/>
      <w:lang w:val="en-AU"/>
    </w:rPr>
  </w:style>
  <w:style w:type="paragraph" w:customStyle="1" w:styleId="Listing">
    <w:name w:val="Listing"/>
    <w:basedOn w:val="Normal"/>
    <w:rPr>
      <w:rFonts w:ascii="Courier New" w:hAnsi="Courier New" w:cs="Courier New"/>
      <w:noProof/>
      <w:sz w:val="16"/>
      <w:szCs w:val="16"/>
      <w:lang w:val="en-AU"/>
    </w:rPr>
  </w:style>
  <w:style w:type="paragraph" w:styleId="BodyTextIndent2">
    <w:name w:val="Body Text Indent 2"/>
    <w:basedOn w:val="Normal"/>
    <w:link w:val="BodyTextIndent2Char"/>
    <w:rPr>
      <w:rFonts w:ascii=".VnTime" w:hAnsi=".VnTime"/>
    </w:rPr>
  </w:style>
  <w:style w:type="paragraph" w:customStyle="1" w:styleId="NormalCaption">
    <w:name w:val="NormalCaption"/>
    <w:basedOn w:val="Normal"/>
    <w:pPr>
      <w:widowControl w:val="0"/>
      <w:spacing w:after="120"/>
      <w:ind w:left="709"/>
    </w:pPr>
    <w:rPr>
      <w:b/>
      <w:bCs w:val="0"/>
    </w:rPr>
  </w:style>
  <w:style w:type="paragraph" w:customStyle="1" w:styleId="NormalIndent0">
    <w:name w:val="NormalIndent"/>
    <w:basedOn w:val="Normal"/>
  </w:style>
  <w:style w:type="paragraph" w:customStyle="1" w:styleId="NormalIndex">
    <w:name w:val="NormalIndex"/>
    <w:basedOn w:val="NormalIndent0"/>
    <w:pPr>
      <w:tabs>
        <w:tab w:val="left" w:pos="360"/>
        <w:tab w:val="left" w:pos="450"/>
      </w:tabs>
      <w:spacing w:before="60" w:after="60"/>
      <w:ind w:hanging="360"/>
    </w:pPr>
  </w:style>
  <w:style w:type="paragraph" w:customStyle="1" w:styleId="NH-1">
    <w:name w:val="NH-1"/>
    <w:basedOn w:val="Normal"/>
    <w:next w:val="NH-2"/>
    <w:pPr>
      <w:keepNext/>
      <w:widowControl w:val="0"/>
      <w:tabs>
        <w:tab w:val="left" w:pos="360"/>
      </w:tabs>
      <w:ind w:left="360" w:hanging="360"/>
    </w:pPr>
    <w:rPr>
      <w:rFonts w:ascii=".VnArial" w:hAnsi=".VnArial"/>
      <w:b/>
      <w:bCs w:val="0"/>
    </w:rPr>
  </w:style>
  <w:style w:type="paragraph" w:customStyle="1" w:styleId="NH-2">
    <w:name w:val="NH-2"/>
    <w:basedOn w:val="Normal"/>
    <w:next w:val="NormalIndent"/>
    <w:pPr>
      <w:keepNext/>
      <w:widowControl w:val="0"/>
      <w:tabs>
        <w:tab w:val="left" w:pos="720"/>
      </w:tabs>
      <w:ind w:left="360" w:hanging="360"/>
    </w:pPr>
    <w:rPr>
      <w:rFonts w:ascii=".VnArial" w:hAnsi=".VnArial"/>
      <w:b/>
      <w:bCs w:val="0"/>
    </w:rPr>
  </w:style>
  <w:style w:type="paragraph" w:customStyle="1" w:styleId="NormalText">
    <w:name w:val="NormalText"/>
    <w:basedOn w:val="Normal"/>
    <w:pPr>
      <w:widowControl w:val="0"/>
      <w:jc w:val="both"/>
    </w:pPr>
  </w:style>
  <w:style w:type="paragraph" w:customStyle="1" w:styleId="H5">
    <w:name w:val="H5"/>
    <w:basedOn w:val="NormalIndent"/>
    <w:next w:val="Normal"/>
    <w:pPr>
      <w:keepNext/>
      <w:widowControl w:val="0"/>
      <w:tabs>
        <w:tab w:val="clear" w:pos="702"/>
        <w:tab w:val="clear" w:pos="1080"/>
      </w:tabs>
      <w:spacing w:line="240" w:lineRule="auto"/>
      <w:ind w:left="-14" w:right="14"/>
      <w:jc w:val="left"/>
    </w:pPr>
    <w:rPr>
      <w:rFonts w:ascii=".VnTime" w:hAnsi=".VnTime"/>
      <w:b/>
      <w:bCs w:val="0"/>
      <w:i/>
      <w:iCs/>
      <w:color w:val="800080"/>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pPr>
      <w:widowControl w:val="0"/>
      <w:tabs>
        <w:tab w:val="left" w:pos="360"/>
      </w:tabs>
      <w:ind w:left="360" w:hanging="360"/>
    </w:pPr>
  </w:style>
  <w:style w:type="paragraph" w:styleId="BlockText">
    <w:name w:val="Block Text"/>
    <w:basedOn w:val="Normal"/>
    <w:pPr>
      <w:widowControl w:val="0"/>
      <w:tabs>
        <w:tab w:val="left" w:pos="8820"/>
      </w:tabs>
      <w:ind w:right="22"/>
      <w:jc w:val="both"/>
    </w:pPr>
    <w:rPr>
      <w:rFonts w:ascii=".VnTime" w:hAnsi=".VnTime"/>
    </w:rPr>
  </w:style>
  <w:style w:type="character" w:styleId="CommentReference">
    <w:name w:val="annotation reference"/>
    <w:semiHidden/>
    <w:rPr>
      <w:sz w:val="16"/>
      <w:szCs w:val="16"/>
    </w:rPr>
  </w:style>
  <w:style w:type="paragraph" w:customStyle="1" w:styleId="Content">
    <w:name w:val="Content"/>
    <w:basedOn w:val="Normal"/>
    <w:pPr>
      <w:ind w:left="709" w:firstLine="720"/>
      <w:jc w:val="both"/>
    </w:pPr>
    <w:rPr>
      <w:rFonts w:ascii=".VnTime" w:hAnsi=".VnTime"/>
    </w:rPr>
  </w:style>
  <w:style w:type="paragraph" w:customStyle="1" w:styleId="TableCaption">
    <w:name w:val="TableCaption"/>
    <w:basedOn w:val="NormalIndent"/>
    <w:pPr>
      <w:widowControl w:val="0"/>
      <w:tabs>
        <w:tab w:val="clear" w:pos="702"/>
        <w:tab w:val="clear" w:pos="1080"/>
      </w:tabs>
      <w:spacing w:line="240" w:lineRule="auto"/>
      <w:ind w:left="-14" w:right="14"/>
      <w:jc w:val="left"/>
    </w:pPr>
    <w:rPr>
      <w:b/>
      <w:bCs w:val="0"/>
    </w:rPr>
  </w:style>
  <w:style w:type="character" w:styleId="Strong">
    <w:name w:val="Strong"/>
    <w:uiPriority w:val="22"/>
    <w:qFormat/>
    <w:rPr>
      <w:b/>
      <w:bCs/>
    </w:rPr>
  </w:style>
  <w:style w:type="paragraph" w:customStyle="1" w:styleId="TableTitle">
    <w:name w:val="Table Title"/>
    <w:basedOn w:val="NormalIndent"/>
    <w:autoRedefine/>
    <w:pPr>
      <w:keepNext/>
      <w:widowControl w:val="0"/>
      <w:numPr>
        <w:numId w:val="1"/>
      </w:numPr>
      <w:tabs>
        <w:tab w:val="clear" w:pos="702"/>
      </w:tabs>
      <w:spacing w:line="240" w:lineRule="auto"/>
      <w:ind w:right="29"/>
      <w:jc w:val="right"/>
    </w:pPr>
  </w:style>
  <w:style w:type="paragraph" w:styleId="Index1">
    <w:name w:val="index 1"/>
    <w:basedOn w:val="Normal"/>
    <w:next w:val="Normal"/>
    <w:autoRedefine/>
    <w:semiHidden/>
    <w:pPr>
      <w:tabs>
        <w:tab w:val="left" w:pos="702"/>
        <w:tab w:val="left" w:pos="1080"/>
      </w:tabs>
      <w:spacing w:line="288" w:lineRule="auto"/>
      <w:ind w:left="-18"/>
      <w:jc w:val="both"/>
    </w:pPr>
    <w:rPr>
      <w:rFonts w:ascii=".VnTime" w:hAnsi=".VnTime"/>
      <w:i/>
      <w:iCs/>
    </w:rPr>
  </w:style>
  <w:style w:type="paragraph" w:customStyle="1" w:styleId="InfoBlue">
    <w:name w:val="InfoBlue"/>
    <w:basedOn w:val="Normal"/>
    <w:next w:val="BodyText"/>
    <w:autoRedefine/>
    <w:pPr>
      <w:widowControl w:val="0"/>
      <w:spacing w:after="120" w:line="240" w:lineRule="atLeast"/>
      <w:ind w:left="540"/>
    </w:pPr>
    <w:rPr>
      <w:rFonts w:cs="Tahoma"/>
      <w:i/>
      <w:color w:val="0000FF"/>
    </w:rPr>
  </w:style>
  <w:style w:type="paragraph" w:customStyle="1" w:styleId="HeadingBig">
    <w:name w:val="Heading Big"/>
    <w:basedOn w:val="NormalTB"/>
    <w:autoRedefine/>
    <w:rsid w:val="009C5455"/>
    <w:pPr>
      <w:widowControl w:val="0"/>
      <w:spacing w:before="120"/>
    </w:pPr>
    <w:rPr>
      <w:rFonts w:ascii="Times New Roman" w:hAnsi="Times New Roman"/>
      <w:b/>
      <w:snapToGrid w:val="0"/>
      <w:sz w:val="38"/>
      <w:szCs w:val="32"/>
      <w:lang w:val="en-US"/>
    </w:rPr>
  </w:style>
  <w:style w:type="paragraph" w:customStyle="1" w:styleId="HeadingLv1">
    <w:name w:val="Heading Lv1"/>
    <w:basedOn w:val="Normal"/>
    <w:autoRedefine/>
    <w:pPr>
      <w:widowControl w:val="0"/>
      <w:jc w:val="center"/>
    </w:pPr>
    <w:rPr>
      <w:rFonts w:cs="Tahoma"/>
      <w:b/>
      <w:snapToGrid w:val="0"/>
      <w:color w:val="6E2500"/>
      <w:sz w:val="18"/>
    </w:rPr>
  </w:style>
  <w:style w:type="paragraph" w:customStyle="1" w:styleId="NormalT">
    <w:name w:val="NormalT"/>
    <w:basedOn w:val="Normal"/>
  </w:style>
  <w:style w:type="paragraph" w:customStyle="1" w:styleId="Bullet1">
    <w:name w:val="Bullet 1"/>
    <w:basedOn w:val="Normal"/>
    <w:pPr>
      <w:numPr>
        <w:numId w:val="2"/>
      </w:numPr>
    </w:pPr>
  </w:style>
  <w:style w:type="paragraph" w:customStyle="1" w:styleId="TableData12">
    <w:name w:val="TableData12"/>
    <w:basedOn w:val="Normal"/>
    <w:link w:val="TableData12Char"/>
    <w:rsid w:val="008E205E"/>
    <w:pPr>
      <w:widowControl w:val="0"/>
      <w:spacing w:line="312" w:lineRule="auto"/>
      <w:ind w:right="11"/>
    </w:pPr>
    <w:rPr>
      <w:rFonts w:ascii="Verdana" w:hAnsi="Verdana"/>
      <w:bCs w:val="0"/>
      <w:snapToGrid w:val="0"/>
      <w:sz w:val="20"/>
      <w:szCs w:val="20"/>
    </w:rPr>
  </w:style>
  <w:style w:type="paragraph" w:customStyle="1" w:styleId="comment">
    <w:name w:val="comment"/>
    <w:basedOn w:val="Normal"/>
    <w:rsid w:val="00A33422"/>
    <w:pPr>
      <w:ind w:left="720"/>
    </w:pPr>
    <w:rPr>
      <w:rFonts w:ascii="Arial" w:eastAsia="MS Mincho" w:hAnsi="Arial" w:cs="Arial"/>
      <w:i/>
      <w:snapToGrid w:val="0"/>
      <w:sz w:val="20"/>
      <w:szCs w:val="20"/>
      <w:lang w:eastAsia="ja-JP"/>
    </w:rPr>
  </w:style>
  <w:style w:type="paragraph" w:customStyle="1" w:styleId="NormalTableHeader">
    <w:name w:val="Normal Table Header"/>
    <w:basedOn w:val="NormalIndent"/>
    <w:rsid w:val="00A33422"/>
    <w:pPr>
      <w:keepNext/>
      <w:keepLines/>
      <w:spacing w:after="120" w:line="360" w:lineRule="auto"/>
      <w:jc w:val="center"/>
    </w:pPr>
    <w:rPr>
      <w:rFonts w:ascii="Tahoma" w:eastAsia="MS Mincho" w:hAnsi="Tahoma"/>
      <w:b/>
      <w:bCs w:val="0"/>
      <w:i/>
      <w:snapToGrid w:val="0"/>
      <w:lang w:eastAsia="ja-JP"/>
    </w:rPr>
  </w:style>
  <w:style w:type="paragraph" w:customStyle="1" w:styleId="TableNormal1">
    <w:name w:val="Table Normal1"/>
    <w:basedOn w:val="table"/>
    <w:rsid w:val="00A33422"/>
    <w:pPr>
      <w:spacing w:before="40" w:after="40"/>
    </w:pPr>
    <w:rPr>
      <w:rFonts w:ascii="Tahoma" w:eastAsia="MS Mincho" w:hAnsi="Tahoma" w:cs="Tahoma"/>
      <w:sz w:val="20"/>
      <w:lang w:eastAsia="ja-JP"/>
    </w:rPr>
  </w:style>
  <w:style w:type="paragraph" w:styleId="ListParagraph">
    <w:name w:val="List Paragraph"/>
    <w:basedOn w:val="Normal"/>
    <w:uiPriority w:val="34"/>
    <w:qFormat/>
    <w:rsid w:val="00335B30"/>
    <w:pPr>
      <w:ind w:left="720"/>
      <w:contextualSpacing/>
    </w:pPr>
    <w:rPr>
      <w:rFonts w:eastAsia="Calibri"/>
      <w:bCs w:val="0"/>
    </w:rPr>
  </w:style>
  <w:style w:type="paragraph" w:styleId="BalloonText">
    <w:name w:val="Balloon Text"/>
    <w:basedOn w:val="Normal"/>
    <w:link w:val="BalloonTextChar"/>
    <w:rsid w:val="007E1A88"/>
    <w:rPr>
      <w:rFonts w:ascii="Tahoma" w:hAnsi="Tahoma" w:cs="Tahoma"/>
      <w:sz w:val="16"/>
      <w:szCs w:val="16"/>
    </w:rPr>
  </w:style>
  <w:style w:type="character" w:customStyle="1" w:styleId="BalloonTextChar">
    <w:name w:val="Balloon Text Char"/>
    <w:link w:val="BalloonText"/>
    <w:rsid w:val="007E1A88"/>
    <w:rPr>
      <w:rFonts w:ascii="Tahoma" w:hAnsi="Tahoma" w:cs="Tahoma"/>
      <w:bCs/>
      <w:sz w:val="16"/>
      <w:szCs w:val="16"/>
    </w:rPr>
  </w:style>
  <w:style w:type="character" w:customStyle="1" w:styleId="CommentTextChar">
    <w:name w:val="Comment Text Char"/>
    <w:link w:val="CommentText"/>
    <w:semiHidden/>
    <w:rsid w:val="00A85D1C"/>
    <w:rPr>
      <w:bCs/>
      <w:sz w:val="24"/>
      <w:szCs w:val="24"/>
      <w:lang w:val="en-GB"/>
    </w:rPr>
  </w:style>
  <w:style w:type="table" w:styleId="TableGrid">
    <w:name w:val="Table Grid"/>
    <w:basedOn w:val="TableNormal"/>
    <w:rsid w:val="00303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1">
    <w:name w:val="Para 1"/>
    <w:basedOn w:val="Normal"/>
    <w:link w:val="Para1Char"/>
    <w:autoRedefine/>
    <w:qFormat/>
    <w:rsid w:val="003304D8"/>
    <w:pPr>
      <w:numPr>
        <w:numId w:val="6"/>
      </w:numPr>
    </w:pPr>
  </w:style>
  <w:style w:type="paragraph" w:customStyle="1" w:styleId="BUGD">
    <w:name w:val="BU_GD"/>
    <w:basedOn w:val="Para1"/>
    <w:link w:val="BUGDChar"/>
    <w:qFormat/>
    <w:rsid w:val="00EE33DB"/>
    <w:pPr>
      <w:widowControl w:val="0"/>
      <w:pBdr>
        <w:top w:val="nil"/>
        <w:left w:val="nil"/>
        <w:bottom w:val="nil"/>
        <w:right w:val="nil"/>
        <w:between w:val="nil"/>
      </w:pBdr>
      <w:spacing w:line="276" w:lineRule="auto"/>
      <w:ind w:left="223" w:hanging="216"/>
      <w:jc w:val="both"/>
    </w:pPr>
    <w:rPr>
      <w:color w:val="000000"/>
    </w:rPr>
  </w:style>
  <w:style w:type="character" w:customStyle="1" w:styleId="Para1Char">
    <w:name w:val="Para 1 Char"/>
    <w:link w:val="Para1"/>
    <w:rsid w:val="003304D8"/>
    <w:rPr>
      <w:bCs/>
      <w:sz w:val="24"/>
      <w:szCs w:val="24"/>
    </w:rPr>
  </w:style>
  <w:style w:type="character" w:customStyle="1" w:styleId="BUGDChar">
    <w:name w:val="BU_GD Char"/>
    <w:link w:val="BUGD"/>
    <w:rsid w:val="00EE33DB"/>
    <w:rPr>
      <w:bCs/>
      <w:color w:val="000000"/>
      <w:sz w:val="24"/>
      <w:szCs w:val="24"/>
    </w:rPr>
  </w:style>
  <w:style w:type="paragraph" w:customStyle="1" w:styleId="Para2">
    <w:name w:val="Para 2"/>
    <w:basedOn w:val="Normal"/>
    <w:link w:val="Para2Char"/>
    <w:qFormat/>
    <w:rsid w:val="005F515D"/>
    <w:pPr>
      <w:widowControl w:val="0"/>
      <w:numPr>
        <w:numId w:val="7"/>
      </w:numPr>
      <w:pBdr>
        <w:top w:val="nil"/>
        <w:left w:val="nil"/>
        <w:bottom w:val="nil"/>
        <w:right w:val="nil"/>
        <w:between w:val="nil"/>
      </w:pBdr>
      <w:spacing w:before="80" w:after="80" w:line="276" w:lineRule="auto"/>
      <w:jc w:val="both"/>
    </w:pPr>
    <w:rPr>
      <w:color w:val="000000"/>
    </w:rPr>
  </w:style>
  <w:style w:type="paragraph" w:customStyle="1" w:styleId="Para3">
    <w:name w:val="Para 3"/>
    <w:basedOn w:val="Para2"/>
    <w:link w:val="Para3Char"/>
    <w:qFormat/>
    <w:rsid w:val="005F515D"/>
    <w:pPr>
      <w:numPr>
        <w:numId w:val="8"/>
      </w:numPr>
      <w:ind w:left="2088"/>
    </w:pPr>
  </w:style>
  <w:style w:type="character" w:customStyle="1" w:styleId="Para2Char">
    <w:name w:val="Para 2 Char"/>
    <w:link w:val="Para2"/>
    <w:rsid w:val="005F515D"/>
    <w:rPr>
      <w:bCs/>
      <w:color w:val="000000"/>
      <w:sz w:val="24"/>
      <w:szCs w:val="24"/>
    </w:rPr>
  </w:style>
  <w:style w:type="character" w:customStyle="1" w:styleId="Para3Char">
    <w:name w:val="Para 3 Char"/>
    <w:link w:val="Para3"/>
    <w:rsid w:val="005F515D"/>
    <w:rPr>
      <w:bCs/>
      <w:color w:val="000000"/>
      <w:sz w:val="24"/>
      <w:szCs w:val="24"/>
    </w:rPr>
  </w:style>
  <w:style w:type="paragraph" w:customStyle="1" w:styleId="PAL1">
    <w:name w:val="PA L1"/>
    <w:basedOn w:val="Normal"/>
    <w:link w:val="PAL1Char"/>
    <w:autoRedefine/>
    <w:qFormat/>
    <w:rsid w:val="00870B0B"/>
    <w:pPr>
      <w:numPr>
        <w:ilvl w:val="1"/>
        <w:numId w:val="4"/>
      </w:numPr>
      <w:ind w:left="1134"/>
    </w:pPr>
  </w:style>
  <w:style w:type="paragraph" w:customStyle="1" w:styleId="PAL0">
    <w:name w:val="PA L0"/>
    <w:basedOn w:val="Normal"/>
    <w:link w:val="PAL0Char"/>
    <w:autoRedefine/>
    <w:qFormat/>
    <w:rsid w:val="00251D5D"/>
    <w:pPr>
      <w:numPr>
        <w:numId w:val="4"/>
      </w:numPr>
    </w:pPr>
  </w:style>
  <w:style w:type="character" w:customStyle="1" w:styleId="PAL1Char">
    <w:name w:val="PA L1 Char"/>
    <w:link w:val="PAL1"/>
    <w:rsid w:val="00870B0B"/>
    <w:rPr>
      <w:bCs/>
      <w:sz w:val="24"/>
      <w:szCs w:val="24"/>
    </w:rPr>
  </w:style>
  <w:style w:type="paragraph" w:customStyle="1" w:styleId="PAL2">
    <w:name w:val="PA L2"/>
    <w:basedOn w:val="Normal"/>
    <w:link w:val="PAL2Char"/>
    <w:autoRedefine/>
    <w:qFormat/>
    <w:rsid w:val="00E86C20"/>
    <w:pPr>
      <w:numPr>
        <w:numId w:val="420"/>
      </w:numPr>
      <w:ind w:left="1080"/>
    </w:pPr>
  </w:style>
  <w:style w:type="character" w:customStyle="1" w:styleId="PAL0Char">
    <w:name w:val="PA L0 Char"/>
    <w:link w:val="PAL0"/>
    <w:rsid w:val="00251D5D"/>
    <w:rPr>
      <w:bCs/>
      <w:sz w:val="24"/>
      <w:szCs w:val="24"/>
    </w:rPr>
  </w:style>
  <w:style w:type="paragraph" w:customStyle="1" w:styleId="PAL4">
    <w:name w:val="PA L4"/>
    <w:basedOn w:val="PAL2"/>
    <w:link w:val="PAL4Char"/>
    <w:autoRedefine/>
    <w:qFormat/>
    <w:rsid w:val="00AB2018"/>
    <w:pPr>
      <w:numPr>
        <w:numId w:val="424"/>
      </w:numPr>
      <w:spacing w:line="360" w:lineRule="auto"/>
      <w:ind w:left="2268"/>
    </w:pPr>
  </w:style>
  <w:style w:type="character" w:customStyle="1" w:styleId="PAL2Char">
    <w:name w:val="PA L2 Char"/>
    <w:link w:val="PAL2"/>
    <w:rsid w:val="00E86C20"/>
    <w:rPr>
      <w:bCs/>
      <w:sz w:val="24"/>
      <w:szCs w:val="24"/>
    </w:rPr>
  </w:style>
  <w:style w:type="paragraph" w:customStyle="1" w:styleId="GDP1">
    <w:name w:val="GD_P1"/>
    <w:basedOn w:val="TableData12"/>
    <w:link w:val="GDP1Char"/>
    <w:autoRedefine/>
    <w:qFormat/>
    <w:rsid w:val="00C87C71"/>
    <w:pPr>
      <w:numPr>
        <w:numId w:val="5"/>
      </w:numPr>
      <w:spacing w:line="360" w:lineRule="auto"/>
      <w:ind w:left="714" w:hanging="357"/>
    </w:pPr>
    <w:rPr>
      <w:rFonts w:ascii="Times New Roman" w:hAnsi="Times New Roman"/>
      <w:sz w:val="24"/>
      <w:szCs w:val="24"/>
    </w:rPr>
  </w:style>
  <w:style w:type="character" w:customStyle="1" w:styleId="PAL4Char">
    <w:name w:val="PA L4 Char"/>
    <w:basedOn w:val="PAL2Char"/>
    <w:link w:val="PAL4"/>
    <w:rsid w:val="00AB2018"/>
    <w:rPr>
      <w:bCs/>
      <w:sz w:val="24"/>
      <w:szCs w:val="24"/>
    </w:rPr>
  </w:style>
  <w:style w:type="paragraph" w:customStyle="1" w:styleId="GDP2">
    <w:name w:val="GD_P2"/>
    <w:basedOn w:val="GDP1"/>
    <w:link w:val="GDP2Char"/>
    <w:autoRedefine/>
    <w:qFormat/>
    <w:rsid w:val="002061BB"/>
    <w:pPr>
      <w:numPr>
        <w:ilvl w:val="1"/>
      </w:numPr>
    </w:pPr>
  </w:style>
  <w:style w:type="character" w:customStyle="1" w:styleId="TableData12Char">
    <w:name w:val="TableData12 Char"/>
    <w:link w:val="TableData12"/>
    <w:rsid w:val="0054110E"/>
    <w:rPr>
      <w:rFonts w:ascii="Verdana" w:hAnsi="Verdana"/>
      <w:snapToGrid w:val="0"/>
    </w:rPr>
  </w:style>
  <w:style w:type="character" w:customStyle="1" w:styleId="GDP1Char">
    <w:name w:val="GD_P1 Char"/>
    <w:basedOn w:val="TableData12Char"/>
    <w:link w:val="GDP1"/>
    <w:rsid w:val="00C87C71"/>
    <w:rPr>
      <w:rFonts w:ascii="Verdana" w:hAnsi="Verdana"/>
      <w:snapToGrid w:val="0"/>
      <w:sz w:val="24"/>
      <w:szCs w:val="24"/>
    </w:rPr>
  </w:style>
  <w:style w:type="character" w:customStyle="1" w:styleId="Heading8Char">
    <w:name w:val="Heading 8 Char"/>
    <w:link w:val="Heading8"/>
    <w:rsid w:val="00916D9D"/>
    <w:rPr>
      <w:bCs/>
      <w:i/>
      <w:iCs/>
      <w:color w:val="000000"/>
      <w:sz w:val="24"/>
      <w:szCs w:val="24"/>
    </w:rPr>
  </w:style>
  <w:style w:type="character" w:customStyle="1" w:styleId="GDP2Char">
    <w:name w:val="GD_P2 Char"/>
    <w:basedOn w:val="GDP1Char"/>
    <w:link w:val="GDP2"/>
    <w:rsid w:val="002061BB"/>
    <w:rPr>
      <w:rFonts w:ascii="Verdana" w:hAnsi="Verdana"/>
      <w:snapToGrid w:val="0"/>
      <w:sz w:val="24"/>
      <w:szCs w:val="24"/>
    </w:rPr>
  </w:style>
  <w:style w:type="paragraph" w:customStyle="1" w:styleId="PAITALIC">
    <w:name w:val="PA_ITALIC"/>
    <w:basedOn w:val="Normal"/>
    <w:link w:val="PAITALICChar"/>
    <w:autoRedefine/>
    <w:qFormat/>
    <w:rsid w:val="00E72E6E"/>
    <w:pPr>
      <w:ind w:left="360" w:firstLine="720"/>
      <w:jc w:val="both"/>
    </w:pPr>
    <w:rPr>
      <w:b/>
      <w:bCs w:val="0"/>
      <w:i/>
      <w:iCs/>
    </w:rPr>
  </w:style>
  <w:style w:type="paragraph" w:styleId="Revision">
    <w:name w:val="Revision"/>
    <w:hidden/>
    <w:uiPriority w:val="99"/>
    <w:semiHidden/>
    <w:rsid w:val="00A45ED1"/>
    <w:pPr>
      <w:spacing w:before="120" w:line="360" w:lineRule="auto"/>
      <w:ind w:left="547"/>
    </w:pPr>
    <w:rPr>
      <w:bCs/>
      <w:sz w:val="24"/>
      <w:szCs w:val="24"/>
    </w:rPr>
  </w:style>
  <w:style w:type="character" w:customStyle="1" w:styleId="PAITALICChar">
    <w:name w:val="PA_ITALIC Char"/>
    <w:link w:val="PAITALIC"/>
    <w:rsid w:val="00E72E6E"/>
    <w:rPr>
      <w:b/>
      <w:i/>
      <w:iCs/>
      <w:sz w:val="24"/>
      <w:szCs w:val="24"/>
    </w:rPr>
  </w:style>
  <w:style w:type="paragraph" w:customStyle="1" w:styleId="PAL3">
    <w:name w:val="PA L3"/>
    <w:basedOn w:val="PAL1"/>
    <w:link w:val="PAL3Char"/>
    <w:autoRedefine/>
    <w:qFormat/>
    <w:rsid w:val="0069407E"/>
    <w:pPr>
      <w:numPr>
        <w:ilvl w:val="0"/>
        <w:numId w:val="155"/>
      </w:numPr>
      <w:spacing w:line="360" w:lineRule="auto"/>
      <w:ind w:left="2835"/>
    </w:pPr>
  </w:style>
  <w:style w:type="paragraph" w:customStyle="1" w:styleId="PAL5">
    <w:name w:val="PA L5"/>
    <w:basedOn w:val="PAL4"/>
    <w:link w:val="PAL5Char"/>
    <w:autoRedefine/>
    <w:qFormat/>
    <w:rsid w:val="00170D7B"/>
    <w:pPr>
      <w:numPr>
        <w:numId w:val="329"/>
      </w:numPr>
      <w:ind w:left="2835"/>
    </w:pPr>
  </w:style>
  <w:style w:type="character" w:customStyle="1" w:styleId="PAL3Char">
    <w:name w:val="PA L3 Char"/>
    <w:basedOn w:val="PAL1Char"/>
    <w:link w:val="PAL3"/>
    <w:rsid w:val="0069407E"/>
    <w:rPr>
      <w:bCs/>
      <w:sz w:val="24"/>
      <w:szCs w:val="24"/>
    </w:rPr>
  </w:style>
  <w:style w:type="paragraph" w:styleId="NormalWeb">
    <w:name w:val="Normal (Web)"/>
    <w:basedOn w:val="Normal"/>
    <w:uiPriority w:val="99"/>
    <w:rsid w:val="0078327A"/>
    <w:pPr>
      <w:spacing w:before="100" w:beforeAutospacing="1" w:after="115"/>
    </w:pPr>
    <w:rPr>
      <w:bCs w:val="0"/>
      <w:sz w:val="26"/>
    </w:rPr>
  </w:style>
  <w:style w:type="character" w:customStyle="1" w:styleId="PAL5Char">
    <w:name w:val="PA L5 Char"/>
    <w:basedOn w:val="PAL4Char"/>
    <w:link w:val="PAL5"/>
    <w:rsid w:val="00170D7B"/>
    <w:rPr>
      <w:bCs/>
      <w:sz w:val="24"/>
      <w:szCs w:val="24"/>
    </w:rPr>
  </w:style>
  <w:style w:type="character" w:customStyle="1" w:styleId="Heading1Char">
    <w:name w:val="Heading 1 Char"/>
    <w:aliases w:val="H1 Char,Heading 1(Report Only) Char,Chapter Char,Heading 1(Report Only)1 Char,Chapter1 Char"/>
    <w:link w:val="Heading1"/>
    <w:rsid w:val="00172E0D"/>
    <w:rPr>
      <w:b/>
      <w:bCs/>
      <w:caps/>
      <w:snapToGrid w:val="0"/>
      <w:kern w:val="28"/>
      <w:sz w:val="24"/>
      <w:szCs w:val="24"/>
    </w:rPr>
  </w:style>
  <w:style w:type="character" w:customStyle="1" w:styleId="Heading2Char">
    <w:name w:val="Heading 2 Char"/>
    <w:aliases w:val="l2 Char,H2 Char,h21 Char,HD2 Char"/>
    <w:link w:val="Heading2"/>
    <w:rsid w:val="00172E0D"/>
    <w:rPr>
      <w:b/>
      <w:iCs/>
      <w:snapToGrid w:val="0"/>
      <w:sz w:val="24"/>
      <w:szCs w:val="24"/>
    </w:rPr>
  </w:style>
  <w:style w:type="character" w:customStyle="1" w:styleId="Heading3Char">
    <w:name w:val="Heading 3 Char"/>
    <w:aliases w:val="h3 Char,h31 Char1,h31 Char Char"/>
    <w:link w:val="Heading3"/>
    <w:rsid w:val="00172E0D"/>
    <w:rPr>
      <w:b/>
      <w:i/>
      <w:sz w:val="24"/>
      <w:szCs w:val="18"/>
    </w:rPr>
  </w:style>
  <w:style w:type="character" w:customStyle="1" w:styleId="Heading4Char">
    <w:name w:val="Heading 4 Char"/>
    <w:aliases w:val="h4 Char,h41 Char"/>
    <w:link w:val="Heading4"/>
    <w:rsid w:val="00172E0D"/>
    <w:rPr>
      <w:b/>
      <w:sz w:val="24"/>
      <w:szCs w:val="24"/>
    </w:rPr>
  </w:style>
  <w:style w:type="character" w:customStyle="1" w:styleId="Heading5Char">
    <w:name w:val="Heading 5 Char"/>
    <w:aliases w:val="H 5 Char"/>
    <w:link w:val="Heading5"/>
    <w:rsid w:val="001070A7"/>
    <w:rPr>
      <w:bCs/>
      <w:sz w:val="24"/>
      <w:szCs w:val="24"/>
    </w:rPr>
  </w:style>
  <w:style w:type="character" w:customStyle="1" w:styleId="Heading6Char">
    <w:name w:val="Heading 6 Char"/>
    <w:link w:val="Heading6"/>
    <w:rsid w:val="002C79CC"/>
    <w:rPr>
      <w:bCs/>
      <w:i/>
      <w:iCs/>
      <w:color w:val="000000"/>
      <w:sz w:val="24"/>
      <w:szCs w:val="22"/>
    </w:rPr>
  </w:style>
  <w:style w:type="character" w:customStyle="1" w:styleId="Heading7Char">
    <w:name w:val="Heading 7 Char"/>
    <w:link w:val="Heading7"/>
    <w:rsid w:val="002C79CC"/>
    <w:rPr>
      <w:bCs/>
      <w:color w:val="000000"/>
      <w:sz w:val="24"/>
      <w:szCs w:val="24"/>
    </w:rPr>
  </w:style>
  <w:style w:type="character" w:customStyle="1" w:styleId="Heading9Char">
    <w:name w:val="Heading 9 Char"/>
    <w:link w:val="Heading9"/>
    <w:rsid w:val="00172E0D"/>
    <w:rPr>
      <w:rFonts w:ascii="Helvetica" w:hAnsi="Helvetica"/>
      <w:bCs/>
      <w:i/>
      <w:iCs/>
      <w:color w:val="000000"/>
      <w:sz w:val="18"/>
      <w:szCs w:val="18"/>
    </w:rPr>
  </w:style>
  <w:style w:type="character" w:customStyle="1" w:styleId="HeaderChar">
    <w:name w:val="Header Char"/>
    <w:link w:val="Header"/>
    <w:rsid w:val="00172E0D"/>
    <w:rPr>
      <w:bCs/>
      <w:sz w:val="22"/>
      <w:szCs w:val="22"/>
    </w:rPr>
  </w:style>
  <w:style w:type="character" w:customStyle="1" w:styleId="TitleChar">
    <w:name w:val="Title Char"/>
    <w:link w:val="Title"/>
    <w:rsid w:val="00172E0D"/>
    <w:rPr>
      <w:rFonts w:ascii=".VnArialH" w:hAnsi=".VnArialH"/>
      <w:b/>
      <w:sz w:val="24"/>
      <w:szCs w:val="24"/>
    </w:rPr>
  </w:style>
  <w:style w:type="character" w:customStyle="1" w:styleId="FooterChar">
    <w:name w:val="Footer Char"/>
    <w:link w:val="Footer"/>
    <w:rsid w:val="00172E0D"/>
    <w:rPr>
      <w:rFonts w:cs="Tahoma"/>
      <w:bCs/>
      <w:sz w:val="22"/>
      <w:szCs w:val="22"/>
    </w:rPr>
  </w:style>
  <w:style w:type="character" w:customStyle="1" w:styleId="BodyTextIndent3Char">
    <w:name w:val="Body Text Indent 3 Char"/>
    <w:link w:val="BodyTextIndent3"/>
    <w:rsid w:val="00172E0D"/>
    <w:rPr>
      <w:bCs/>
      <w:sz w:val="24"/>
      <w:szCs w:val="24"/>
      <w:lang w:val="en-AU"/>
    </w:rPr>
  </w:style>
  <w:style w:type="character" w:customStyle="1" w:styleId="BodyTextChar">
    <w:name w:val="Body Text Char"/>
    <w:link w:val="BodyText"/>
    <w:rsid w:val="00172E0D"/>
    <w:rPr>
      <w:bCs/>
      <w:sz w:val="24"/>
      <w:szCs w:val="24"/>
      <w:lang w:val="en-AU"/>
    </w:rPr>
  </w:style>
  <w:style w:type="character" w:customStyle="1" w:styleId="FootnoteTextChar">
    <w:name w:val="Footnote Text Char"/>
    <w:link w:val="FootnoteText"/>
    <w:semiHidden/>
    <w:rsid w:val="00172E0D"/>
    <w:rPr>
      <w:bCs/>
      <w:sz w:val="24"/>
      <w:szCs w:val="24"/>
    </w:rPr>
  </w:style>
  <w:style w:type="character" w:customStyle="1" w:styleId="BodyTextIndentChar">
    <w:name w:val="Body Text Indent Char"/>
    <w:link w:val="BodyTextIndent"/>
    <w:rsid w:val="00172E0D"/>
    <w:rPr>
      <w:bCs/>
      <w:sz w:val="24"/>
      <w:szCs w:val="24"/>
      <w:lang w:val="en-AU"/>
    </w:rPr>
  </w:style>
  <w:style w:type="character" w:customStyle="1" w:styleId="BodyText3Char">
    <w:name w:val="Body Text 3 Char"/>
    <w:link w:val="BodyText3"/>
    <w:rsid w:val="00172E0D"/>
    <w:rPr>
      <w:b/>
      <w:i/>
      <w:iCs/>
      <w:sz w:val="44"/>
      <w:szCs w:val="44"/>
      <w:lang w:val="en-AU"/>
    </w:rPr>
  </w:style>
  <w:style w:type="character" w:customStyle="1" w:styleId="DocumentMapChar">
    <w:name w:val="Document Map Char"/>
    <w:link w:val="DocumentMap"/>
    <w:semiHidden/>
    <w:rsid w:val="00172E0D"/>
    <w:rPr>
      <w:rFonts w:ascii="Tahoma" w:hAnsi="Tahoma" w:cs="Tahoma"/>
      <w:bCs/>
      <w:sz w:val="24"/>
      <w:szCs w:val="24"/>
      <w:shd w:val="clear" w:color="auto" w:fill="000080"/>
      <w:lang w:val="en-AU"/>
    </w:rPr>
  </w:style>
  <w:style w:type="character" w:customStyle="1" w:styleId="BodyTextIndent2Char">
    <w:name w:val="Body Text Indent 2 Char"/>
    <w:link w:val="BodyTextIndent2"/>
    <w:rsid w:val="00172E0D"/>
    <w:rPr>
      <w:rFonts w:ascii=".VnTime" w:hAnsi=".VnTime"/>
      <w:bCs/>
      <w:sz w:val="24"/>
      <w:szCs w:val="24"/>
    </w:rPr>
  </w:style>
  <w:style w:type="character" w:styleId="FollowedHyperlink">
    <w:name w:val="FollowedHyperlink"/>
    <w:uiPriority w:val="99"/>
    <w:unhideWhenUsed/>
    <w:rsid w:val="00172E0D"/>
    <w:rPr>
      <w:color w:val="954F72"/>
      <w:u w:val="single"/>
    </w:rPr>
  </w:style>
  <w:style w:type="paragraph" w:styleId="CommentSubject">
    <w:name w:val="annotation subject"/>
    <w:basedOn w:val="CommentText"/>
    <w:next w:val="CommentText"/>
    <w:link w:val="CommentSubjectChar"/>
    <w:rsid w:val="00C37278"/>
    <w:pPr>
      <w:spacing w:before="120"/>
    </w:pPr>
    <w:rPr>
      <w:b/>
      <w:sz w:val="20"/>
      <w:szCs w:val="20"/>
      <w:lang w:val="en-US"/>
    </w:rPr>
  </w:style>
  <w:style w:type="character" w:customStyle="1" w:styleId="CommentSubjectChar">
    <w:name w:val="Comment Subject Char"/>
    <w:link w:val="CommentSubject"/>
    <w:rsid w:val="00C37278"/>
    <w:rPr>
      <w:b/>
      <w:bCs/>
      <w:sz w:val="24"/>
      <w:szCs w:val="24"/>
      <w:lang w:val="en-GB"/>
    </w:rPr>
  </w:style>
  <w:style w:type="paragraph" w:customStyle="1" w:styleId="TableNormal11">
    <w:name w:val="Table Normal11"/>
    <w:basedOn w:val="table"/>
    <w:rsid w:val="00872AC4"/>
    <w:pPr>
      <w:spacing w:before="40" w:after="40"/>
    </w:pPr>
    <w:rPr>
      <w:rFonts w:ascii="Tahoma" w:eastAsia="MS Mincho" w:hAnsi="Tahoma" w:cs="Tahoma"/>
      <w:sz w:val="20"/>
      <w:lang w:eastAsia="ja-JP"/>
    </w:rPr>
  </w:style>
  <w:style w:type="paragraph" w:customStyle="1" w:styleId="Sothutu-1so">
    <w:name w:val="Sothutu-1so"/>
    <w:basedOn w:val="Normal"/>
    <w:link w:val="Sothutu-1soChar"/>
    <w:rsid w:val="00872AC4"/>
    <w:pPr>
      <w:spacing w:before="80" w:line="312" w:lineRule="auto"/>
      <w:ind w:left="52"/>
      <w:jc w:val="both"/>
    </w:pPr>
    <w:rPr>
      <w:bCs w:val="0"/>
      <w:szCs w:val="26"/>
    </w:rPr>
  </w:style>
  <w:style w:type="character" w:customStyle="1" w:styleId="Sothutu-1soChar">
    <w:name w:val="Sothutu-1so Char"/>
    <w:link w:val="Sothutu-1so"/>
    <w:rsid w:val="00872AC4"/>
    <w:rPr>
      <w:sz w:val="24"/>
      <w:szCs w:val="26"/>
    </w:rPr>
  </w:style>
  <w:style w:type="character" w:customStyle="1" w:styleId="Vtrth3Char">
    <w:name w:val="Vị trí thứ 3 Char"/>
    <w:link w:val="Vtrth3"/>
    <w:locked/>
    <w:rsid w:val="00872AC4"/>
    <w:rPr>
      <w:sz w:val="24"/>
      <w:szCs w:val="24"/>
    </w:rPr>
  </w:style>
  <w:style w:type="paragraph" w:customStyle="1" w:styleId="Vtrth3">
    <w:name w:val="Vị trí thứ 3"/>
    <w:basedOn w:val="Normal"/>
    <w:link w:val="Vtrth3Char"/>
    <w:qFormat/>
    <w:rsid w:val="00872AC4"/>
    <w:pPr>
      <w:numPr>
        <w:numId w:val="12"/>
      </w:numPr>
      <w:spacing w:before="80" w:line="312" w:lineRule="auto"/>
      <w:jc w:val="both"/>
    </w:pPr>
    <w:rPr>
      <w:bCs w:val="0"/>
    </w:rPr>
  </w:style>
  <w:style w:type="character" w:customStyle="1" w:styleId="MtvdChar">
    <w:name w:val="Mô tả /ví dụ Char"/>
    <w:link w:val="Mtvd"/>
    <w:locked/>
    <w:rsid w:val="00872AC4"/>
    <w:rPr>
      <w:color w:val="1F497D"/>
      <w:sz w:val="24"/>
      <w:szCs w:val="24"/>
    </w:rPr>
  </w:style>
  <w:style w:type="paragraph" w:customStyle="1" w:styleId="Mtvd">
    <w:name w:val="Mô tả /ví dụ"/>
    <w:basedOn w:val="Normal"/>
    <w:link w:val="MtvdChar"/>
    <w:qFormat/>
    <w:rsid w:val="00872AC4"/>
    <w:pPr>
      <w:spacing w:before="80" w:line="312" w:lineRule="auto"/>
      <w:ind w:left="252" w:firstLine="991"/>
      <w:jc w:val="both"/>
    </w:pPr>
    <w:rPr>
      <w:bCs w:val="0"/>
      <w:color w:val="1F497D"/>
    </w:rPr>
  </w:style>
  <w:style w:type="numbering" w:customStyle="1" w:styleId="CurrentList1">
    <w:name w:val="Current List1"/>
    <w:uiPriority w:val="99"/>
    <w:rsid w:val="00872AC4"/>
    <w:pPr>
      <w:numPr>
        <w:numId w:val="13"/>
      </w:numPr>
    </w:pPr>
  </w:style>
  <w:style w:type="numbering" w:customStyle="1" w:styleId="CurrentList2">
    <w:name w:val="Current List2"/>
    <w:uiPriority w:val="99"/>
    <w:rsid w:val="00872AC4"/>
    <w:pPr>
      <w:numPr>
        <w:numId w:val="14"/>
      </w:numPr>
    </w:pPr>
  </w:style>
  <w:style w:type="paragraph" w:customStyle="1" w:styleId="Style1">
    <w:name w:val="Style1"/>
    <w:basedOn w:val="Heading6"/>
    <w:link w:val="Style1Char"/>
    <w:autoRedefine/>
    <w:qFormat/>
    <w:rsid w:val="00872AC4"/>
    <w:pPr>
      <w:numPr>
        <w:numId w:val="2"/>
      </w:numPr>
      <w:tabs>
        <w:tab w:val="num" w:pos="10080"/>
      </w:tabs>
      <w:spacing w:line="360" w:lineRule="auto"/>
      <w:ind w:left="1170"/>
    </w:pPr>
  </w:style>
  <w:style w:type="character" w:customStyle="1" w:styleId="Style1Char">
    <w:name w:val="Style1 Char"/>
    <w:link w:val="Style1"/>
    <w:rsid w:val="00872AC4"/>
    <w:rPr>
      <w:bCs/>
      <w:i/>
      <w:iCs/>
      <w:color w:val="000000"/>
      <w:sz w:val="24"/>
      <w:szCs w:val="22"/>
    </w:rPr>
  </w:style>
  <w:style w:type="paragraph" w:customStyle="1" w:styleId="Style2">
    <w:name w:val="Style2"/>
    <w:basedOn w:val="Heading6"/>
    <w:link w:val="Style2Char"/>
    <w:autoRedefine/>
    <w:qFormat/>
    <w:rsid w:val="00872AC4"/>
    <w:pPr>
      <w:numPr>
        <w:ilvl w:val="0"/>
        <w:numId w:val="0"/>
      </w:numPr>
      <w:tabs>
        <w:tab w:val="num" w:pos="4867"/>
        <w:tab w:val="num" w:pos="10080"/>
      </w:tabs>
      <w:spacing w:line="360" w:lineRule="auto"/>
      <w:ind w:left="1170" w:hanging="360"/>
    </w:pPr>
  </w:style>
  <w:style w:type="character" w:customStyle="1" w:styleId="Style2Char">
    <w:name w:val="Style2 Char"/>
    <w:link w:val="Style2"/>
    <w:rsid w:val="00872AC4"/>
    <w:rPr>
      <w:bCs/>
      <w:i/>
      <w:iCs/>
      <w:color w:val="000000"/>
      <w:sz w:val="24"/>
      <w:szCs w:val="22"/>
    </w:rPr>
  </w:style>
  <w:style w:type="paragraph" w:customStyle="1" w:styleId="Style3">
    <w:name w:val="Style3"/>
    <w:basedOn w:val="Heading6"/>
    <w:link w:val="Style3Char"/>
    <w:autoRedefine/>
    <w:qFormat/>
    <w:rsid w:val="00872AC4"/>
    <w:pPr>
      <w:numPr>
        <w:ilvl w:val="0"/>
        <w:numId w:val="0"/>
      </w:numPr>
      <w:tabs>
        <w:tab w:val="num" w:pos="4867"/>
        <w:tab w:val="num" w:pos="10080"/>
      </w:tabs>
      <w:spacing w:line="360" w:lineRule="auto"/>
      <w:ind w:left="1170" w:hanging="360"/>
    </w:pPr>
  </w:style>
  <w:style w:type="character" w:customStyle="1" w:styleId="Style3Char">
    <w:name w:val="Style3 Char"/>
    <w:link w:val="Style3"/>
    <w:rsid w:val="00872AC4"/>
    <w:rPr>
      <w:bCs/>
      <w:i/>
      <w:iCs/>
      <w:color w:val="000000"/>
      <w:sz w:val="24"/>
      <w:szCs w:val="22"/>
    </w:rPr>
  </w:style>
  <w:style w:type="paragraph" w:customStyle="1" w:styleId="Style4">
    <w:name w:val="Style4"/>
    <w:basedOn w:val="Style3"/>
    <w:link w:val="Style4Char"/>
    <w:autoRedefine/>
    <w:qFormat/>
    <w:rsid w:val="00872AC4"/>
  </w:style>
  <w:style w:type="character" w:customStyle="1" w:styleId="Style4Char">
    <w:name w:val="Style4 Char"/>
    <w:link w:val="Style4"/>
    <w:rsid w:val="00872AC4"/>
    <w:rPr>
      <w:bCs/>
      <w:i/>
      <w:iCs/>
      <w:color w:val="000000"/>
      <w:sz w:val="24"/>
      <w:szCs w:val="22"/>
    </w:rPr>
  </w:style>
  <w:style w:type="paragraph" w:customStyle="1" w:styleId="Style5">
    <w:name w:val="Style5"/>
    <w:basedOn w:val="Heading6"/>
    <w:link w:val="Style5Char"/>
    <w:autoRedefine/>
    <w:qFormat/>
    <w:rsid w:val="00872AC4"/>
    <w:pPr>
      <w:numPr>
        <w:ilvl w:val="0"/>
        <w:numId w:val="0"/>
      </w:numPr>
      <w:tabs>
        <w:tab w:val="num" w:pos="4867"/>
        <w:tab w:val="num" w:pos="10080"/>
      </w:tabs>
      <w:spacing w:line="360" w:lineRule="auto"/>
      <w:ind w:left="1170" w:hanging="360"/>
    </w:pPr>
  </w:style>
  <w:style w:type="character" w:customStyle="1" w:styleId="Style5Char">
    <w:name w:val="Style5 Char"/>
    <w:link w:val="Style5"/>
    <w:rsid w:val="00872AC4"/>
    <w:rPr>
      <w:bCs/>
      <w:i/>
      <w:iCs/>
      <w:color w:val="000000"/>
      <w:sz w:val="24"/>
      <w:szCs w:val="22"/>
    </w:rPr>
  </w:style>
  <w:style w:type="paragraph" w:customStyle="1" w:styleId="Style6">
    <w:name w:val="Style6"/>
    <w:basedOn w:val="Heading3"/>
    <w:link w:val="Style6Char"/>
    <w:autoRedefine/>
    <w:qFormat/>
    <w:rsid w:val="00872AC4"/>
    <w:pPr>
      <w:numPr>
        <w:numId w:val="2"/>
      </w:numPr>
    </w:pPr>
  </w:style>
  <w:style w:type="character" w:customStyle="1" w:styleId="Style6Char">
    <w:name w:val="Style6 Char"/>
    <w:link w:val="Style6"/>
    <w:rsid w:val="00872AC4"/>
    <w:rPr>
      <w:b/>
      <w:i/>
      <w:sz w:val="24"/>
      <w:szCs w:val="18"/>
    </w:rPr>
  </w:style>
  <w:style w:type="character" w:customStyle="1" w:styleId="UnresolvedMention1">
    <w:name w:val="Unresolved Mention1"/>
    <w:basedOn w:val="DefaultParagraphFont"/>
    <w:uiPriority w:val="99"/>
    <w:semiHidden/>
    <w:unhideWhenUsed/>
    <w:rsid w:val="001852EF"/>
    <w:rPr>
      <w:color w:val="605E5C"/>
      <w:shd w:val="clear" w:color="auto" w:fill="E1DFDD"/>
    </w:rPr>
  </w:style>
  <w:style w:type="table" w:customStyle="1" w:styleId="Style7">
    <w:name w:val="Style7"/>
    <w:basedOn w:val="TableNormal"/>
    <w:uiPriority w:val="99"/>
    <w:rsid w:val="00884BEC"/>
    <w:tblPr/>
  </w:style>
  <w:style w:type="character" w:customStyle="1" w:styleId="Heading1Char1">
    <w:name w:val="Heading 1 Char1"/>
    <w:aliases w:val="H1 Char1,Heading 1(Report Only) Char1,Chapter Char1,Heading 1(Report Only)1 Char1,Chapter1 Char1"/>
    <w:basedOn w:val="DefaultParagraphFont"/>
    <w:rsid w:val="005E0A1B"/>
    <w:rPr>
      <w:rFonts w:asciiTheme="majorHAnsi" w:eastAsiaTheme="majorEastAsia" w:hAnsiTheme="majorHAnsi" w:cstheme="majorBidi"/>
      <w:bCs/>
      <w:color w:val="2F5496" w:themeColor="accent1" w:themeShade="BF"/>
      <w:sz w:val="32"/>
      <w:szCs w:val="32"/>
    </w:rPr>
  </w:style>
  <w:style w:type="character" w:customStyle="1" w:styleId="Heading2Char1">
    <w:name w:val="Heading 2 Char1"/>
    <w:aliases w:val="l2 Char1,H2 Char1,h21 Char1,HD2 Char1"/>
    <w:basedOn w:val="DefaultParagraphFont"/>
    <w:semiHidden/>
    <w:rsid w:val="005E0A1B"/>
    <w:rPr>
      <w:rFonts w:asciiTheme="majorHAnsi" w:eastAsiaTheme="majorEastAsia" w:hAnsiTheme="majorHAnsi" w:cstheme="majorBidi"/>
      <w:bCs/>
      <w:color w:val="2F5496" w:themeColor="accent1" w:themeShade="BF"/>
      <w:sz w:val="26"/>
      <w:szCs w:val="26"/>
    </w:rPr>
  </w:style>
  <w:style w:type="character" w:customStyle="1" w:styleId="Heading3Char1">
    <w:name w:val="Heading 3 Char1"/>
    <w:aliases w:val="h3 Char1,h31 Char2,h31 Char Char1"/>
    <w:basedOn w:val="DefaultParagraphFont"/>
    <w:semiHidden/>
    <w:rsid w:val="005E0A1B"/>
    <w:rPr>
      <w:rFonts w:asciiTheme="majorHAnsi" w:eastAsiaTheme="majorEastAsia" w:hAnsiTheme="majorHAnsi" w:cstheme="majorBidi"/>
      <w:bCs/>
      <w:color w:val="1F3763" w:themeColor="accent1" w:themeShade="7F"/>
      <w:sz w:val="24"/>
      <w:szCs w:val="24"/>
    </w:rPr>
  </w:style>
  <w:style w:type="character" w:customStyle="1" w:styleId="Heading4Char1">
    <w:name w:val="Heading 4 Char1"/>
    <w:aliases w:val="h4 Char1,h41 Char1"/>
    <w:basedOn w:val="DefaultParagraphFont"/>
    <w:semiHidden/>
    <w:rsid w:val="005E0A1B"/>
    <w:rPr>
      <w:rFonts w:asciiTheme="majorHAnsi" w:eastAsiaTheme="majorEastAsia" w:hAnsiTheme="majorHAnsi" w:cstheme="majorBidi"/>
      <w:bCs/>
      <w:i/>
      <w:iCs/>
      <w:color w:val="2F5496" w:themeColor="accent1" w:themeShade="BF"/>
      <w:sz w:val="24"/>
      <w:szCs w:val="24"/>
    </w:rPr>
  </w:style>
  <w:style w:type="character" w:customStyle="1" w:styleId="Heading5Char1">
    <w:name w:val="Heading 5 Char1"/>
    <w:aliases w:val="H 5 Char1"/>
    <w:basedOn w:val="DefaultParagraphFont"/>
    <w:semiHidden/>
    <w:rsid w:val="005E0A1B"/>
    <w:rPr>
      <w:rFonts w:asciiTheme="majorHAnsi" w:eastAsiaTheme="majorEastAsia" w:hAnsiTheme="majorHAnsi" w:cstheme="majorBidi"/>
      <w:bCs/>
      <w:color w:val="2F5496" w:themeColor="accent1" w:themeShade="BF"/>
      <w:sz w:val="24"/>
      <w:szCs w:val="24"/>
    </w:rPr>
  </w:style>
  <w:style w:type="paragraph" w:customStyle="1" w:styleId="msonormal0">
    <w:name w:val="msonormal"/>
    <w:basedOn w:val="Normal"/>
    <w:uiPriority w:val="99"/>
    <w:rsid w:val="005E0A1B"/>
    <w:pPr>
      <w:spacing w:before="100" w:beforeAutospacing="1" w:after="115"/>
    </w:pPr>
    <w:rPr>
      <w:bCs w:val="0"/>
      <w:sz w:val="26"/>
    </w:rPr>
  </w:style>
  <w:style w:type="character" w:customStyle="1" w:styleId="UnresolvedMention10">
    <w:name w:val="Unresolved Mention1"/>
    <w:basedOn w:val="DefaultParagraphFont"/>
    <w:uiPriority w:val="99"/>
    <w:semiHidden/>
    <w:unhideWhenUsed/>
    <w:rsid w:val="005E0A1B"/>
    <w:rPr>
      <w:color w:val="605E5C"/>
      <w:shd w:val="clear" w:color="auto" w:fill="E1DFDD"/>
    </w:rPr>
  </w:style>
  <w:style w:type="paragraph" w:customStyle="1" w:styleId="TableNormal2">
    <w:name w:val="Table Normal2"/>
    <w:basedOn w:val="table"/>
    <w:rsid w:val="00807EF8"/>
    <w:pPr>
      <w:spacing w:before="40" w:after="40"/>
    </w:pPr>
    <w:rPr>
      <w:rFonts w:ascii="Tahoma" w:eastAsia="MS Mincho" w:hAnsi="Tahoma" w:cs="Tahoma"/>
      <w:sz w:val="20"/>
      <w:lang w:eastAsia="ja-JP"/>
    </w:rPr>
  </w:style>
  <w:style w:type="paragraph" w:customStyle="1" w:styleId="TableNormal3">
    <w:name w:val="Table Normal3"/>
    <w:basedOn w:val="table"/>
    <w:rsid w:val="009B0BCF"/>
    <w:pPr>
      <w:spacing w:before="40" w:after="40"/>
    </w:pPr>
    <w:rPr>
      <w:rFonts w:ascii="Tahoma" w:eastAsia="MS Mincho" w:hAnsi="Tahoma" w:cs="Tahoma"/>
      <w:sz w:val="20"/>
      <w:lang w:eastAsia="ja-JP"/>
    </w:rPr>
  </w:style>
  <w:style w:type="paragraph" w:styleId="z-TopofForm">
    <w:name w:val="HTML Top of Form"/>
    <w:basedOn w:val="Normal"/>
    <w:next w:val="Normal"/>
    <w:link w:val="z-TopofFormChar"/>
    <w:hidden/>
    <w:uiPriority w:val="99"/>
    <w:unhideWhenUsed/>
    <w:rsid w:val="009B0BCF"/>
    <w:pPr>
      <w:pBdr>
        <w:bottom w:val="single" w:sz="6" w:space="1" w:color="auto"/>
      </w:pBdr>
      <w:jc w:val="center"/>
    </w:pPr>
    <w:rPr>
      <w:rFonts w:ascii="Arial" w:hAnsi="Arial" w:cs="Arial"/>
      <w:bCs w:val="0"/>
      <w:vanish/>
      <w:sz w:val="16"/>
      <w:szCs w:val="16"/>
    </w:rPr>
  </w:style>
  <w:style w:type="character" w:customStyle="1" w:styleId="z-TopofFormChar">
    <w:name w:val="z-Top of Form Char"/>
    <w:basedOn w:val="DefaultParagraphFont"/>
    <w:link w:val="z-TopofForm"/>
    <w:uiPriority w:val="99"/>
    <w:rsid w:val="009B0BCF"/>
    <w:rPr>
      <w:rFonts w:ascii="Arial" w:hAnsi="Arial" w:cs="Arial"/>
      <w:vanish/>
      <w:sz w:val="16"/>
      <w:szCs w:val="16"/>
    </w:rPr>
  </w:style>
  <w:style w:type="character" w:customStyle="1" w:styleId="ant-radio">
    <w:name w:val="ant-radio"/>
    <w:rsid w:val="009B0BCF"/>
  </w:style>
  <w:style w:type="paragraph" w:styleId="z-BottomofForm">
    <w:name w:val="HTML Bottom of Form"/>
    <w:basedOn w:val="Normal"/>
    <w:next w:val="Normal"/>
    <w:link w:val="z-BottomofFormChar"/>
    <w:hidden/>
    <w:uiPriority w:val="99"/>
    <w:unhideWhenUsed/>
    <w:rsid w:val="009B0BCF"/>
    <w:pPr>
      <w:pBdr>
        <w:top w:val="single" w:sz="6" w:space="1" w:color="auto"/>
      </w:pBdr>
      <w:jc w:val="center"/>
    </w:pPr>
    <w:rPr>
      <w:rFonts w:ascii="Arial" w:hAnsi="Arial" w:cs="Arial"/>
      <w:bCs w:val="0"/>
      <w:vanish/>
      <w:sz w:val="16"/>
      <w:szCs w:val="16"/>
    </w:rPr>
  </w:style>
  <w:style w:type="character" w:customStyle="1" w:styleId="z-BottomofFormChar">
    <w:name w:val="z-Bottom of Form Char"/>
    <w:basedOn w:val="DefaultParagraphFont"/>
    <w:link w:val="z-BottomofForm"/>
    <w:uiPriority w:val="99"/>
    <w:rsid w:val="009B0BCF"/>
    <w:rPr>
      <w:rFonts w:ascii="Arial" w:hAnsi="Arial" w:cs="Arial"/>
      <w:vanish/>
      <w:sz w:val="16"/>
      <w:szCs w:val="16"/>
    </w:rPr>
  </w:style>
  <w:style w:type="character" w:styleId="Emphasis">
    <w:name w:val="Emphasis"/>
    <w:basedOn w:val="DefaultParagraphFont"/>
    <w:qFormat/>
    <w:rsid w:val="00CC228E"/>
    <w:rPr>
      <w:i/>
      <w:iCs/>
    </w:rPr>
  </w:style>
  <w:style w:type="character" w:customStyle="1" w:styleId="UnresolvedMention">
    <w:name w:val="Unresolved Mention"/>
    <w:basedOn w:val="DefaultParagraphFont"/>
    <w:uiPriority w:val="99"/>
    <w:semiHidden/>
    <w:unhideWhenUsed/>
    <w:rsid w:val="0040481E"/>
    <w:rPr>
      <w:color w:val="605E5C"/>
      <w:shd w:val="clear" w:color="auto" w:fill="E1DFDD"/>
    </w:rPr>
  </w:style>
  <w:style w:type="character" w:customStyle="1" w:styleId="hljs-selector-tag">
    <w:name w:val="hljs-selector-tag"/>
    <w:basedOn w:val="DefaultParagraphFont"/>
    <w:rsid w:val="00464553"/>
  </w:style>
  <w:style w:type="paragraph" w:customStyle="1" w:styleId="paragraph">
    <w:name w:val="paragraph"/>
    <w:basedOn w:val="Normal"/>
    <w:rsid w:val="00464553"/>
    <w:pPr>
      <w:spacing w:before="100" w:beforeAutospacing="1" w:after="100" w:afterAutospacing="1"/>
    </w:pPr>
    <w:rPr>
      <w:bCs w:val="0"/>
    </w:rPr>
  </w:style>
  <w:style w:type="character" w:customStyle="1" w:styleId="spellingerror">
    <w:name w:val="spellingerror"/>
    <w:basedOn w:val="DefaultParagraphFont"/>
    <w:rsid w:val="00464553"/>
  </w:style>
  <w:style w:type="character" w:customStyle="1" w:styleId="normaltextrun">
    <w:name w:val="normaltextrun"/>
    <w:basedOn w:val="DefaultParagraphFont"/>
    <w:rsid w:val="00464553"/>
  </w:style>
  <w:style w:type="character" w:customStyle="1" w:styleId="eop">
    <w:name w:val="eop"/>
    <w:basedOn w:val="DefaultParagraphFont"/>
    <w:rsid w:val="00464553"/>
  </w:style>
  <w:style w:type="character" w:customStyle="1" w:styleId="ant-tooltip-open">
    <w:name w:val="ant-tooltip-open"/>
    <w:basedOn w:val="DefaultParagraphFont"/>
    <w:rsid w:val="006A02C3"/>
  </w:style>
  <w:style w:type="character" w:customStyle="1" w:styleId="mb-5">
    <w:name w:val="mb-5"/>
    <w:basedOn w:val="DefaultParagraphFont"/>
    <w:rsid w:val="006A02C3"/>
  </w:style>
  <w:style w:type="character" w:styleId="HTMLCode">
    <w:name w:val="HTML Code"/>
    <w:basedOn w:val="DefaultParagraphFont"/>
    <w:uiPriority w:val="99"/>
    <w:unhideWhenUsed/>
    <w:rsid w:val="006A02C3"/>
    <w:rPr>
      <w:rFonts w:ascii="Courier New" w:eastAsia="Times New Roman" w:hAnsi="Courier New" w:cs="Courier New" w:hint="default"/>
      <w:sz w:val="20"/>
      <w:szCs w:val="20"/>
    </w:rPr>
  </w:style>
  <w:style w:type="paragraph" w:styleId="EndnoteText">
    <w:name w:val="endnote text"/>
    <w:basedOn w:val="Normal"/>
    <w:link w:val="EndnoteTextChar"/>
    <w:unhideWhenUsed/>
    <w:rsid w:val="006A02C3"/>
    <w:pPr>
      <w:ind w:left="196"/>
    </w:pPr>
    <w:rPr>
      <w:sz w:val="20"/>
      <w:szCs w:val="20"/>
    </w:rPr>
  </w:style>
  <w:style w:type="character" w:customStyle="1" w:styleId="EndnoteTextChar">
    <w:name w:val="Endnote Text Char"/>
    <w:basedOn w:val="DefaultParagraphFont"/>
    <w:link w:val="EndnoteText"/>
    <w:rsid w:val="006A02C3"/>
    <w:rPr>
      <w:bCs/>
    </w:rPr>
  </w:style>
  <w:style w:type="character" w:styleId="EndnoteReference">
    <w:name w:val="endnote reference"/>
    <w:basedOn w:val="DefaultParagraphFont"/>
    <w:unhideWhenUsed/>
    <w:rsid w:val="006A02C3"/>
    <w:rPr>
      <w:vertAlign w:val="superscript"/>
    </w:rPr>
  </w:style>
  <w:style w:type="paragraph" w:customStyle="1" w:styleId="Stylecap3">
    <w:name w:val="Style_cap3"/>
    <w:basedOn w:val="PAL2"/>
    <w:link w:val="Stylecap3Char"/>
    <w:autoRedefine/>
    <w:qFormat/>
    <w:rsid w:val="00AB2018"/>
    <w:pPr>
      <w:numPr>
        <w:numId w:val="419"/>
      </w:numPr>
      <w:spacing w:line="360" w:lineRule="auto"/>
      <w:ind w:left="1701" w:hanging="357"/>
    </w:pPr>
  </w:style>
  <w:style w:type="character" w:customStyle="1" w:styleId="Stylecap3Char">
    <w:name w:val="Style_cap3 Char"/>
    <w:basedOn w:val="PAL2Char"/>
    <w:link w:val="Stylecap3"/>
    <w:rsid w:val="00AB2018"/>
    <w:rPr>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917775">
      <w:bodyDiv w:val="1"/>
      <w:marLeft w:val="0"/>
      <w:marRight w:val="0"/>
      <w:marTop w:val="0"/>
      <w:marBottom w:val="0"/>
      <w:divBdr>
        <w:top w:val="none" w:sz="0" w:space="0" w:color="auto"/>
        <w:left w:val="none" w:sz="0" w:space="0" w:color="auto"/>
        <w:bottom w:val="none" w:sz="0" w:space="0" w:color="auto"/>
        <w:right w:val="none" w:sz="0" w:space="0" w:color="auto"/>
      </w:divBdr>
    </w:div>
    <w:div w:id="122432172">
      <w:bodyDiv w:val="1"/>
      <w:marLeft w:val="0"/>
      <w:marRight w:val="0"/>
      <w:marTop w:val="0"/>
      <w:marBottom w:val="0"/>
      <w:divBdr>
        <w:top w:val="none" w:sz="0" w:space="0" w:color="auto"/>
        <w:left w:val="none" w:sz="0" w:space="0" w:color="auto"/>
        <w:bottom w:val="none" w:sz="0" w:space="0" w:color="auto"/>
        <w:right w:val="none" w:sz="0" w:space="0" w:color="auto"/>
      </w:divBdr>
    </w:div>
    <w:div w:id="270551463">
      <w:bodyDiv w:val="1"/>
      <w:marLeft w:val="0"/>
      <w:marRight w:val="0"/>
      <w:marTop w:val="0"/>
      <w:marBottom w:val="0"/>
      <w:divBdr>
        <w:top w:val="none" w:sz="0" w:space="0" w:color="auto"/>
        <w:left w:val="none" w:sz="0" w:space="0" w:color="auto"/>
        <w:bottom w:val="none" w:sz="0" w:space="0" w:color="auto"/>
        <w:right w:val="none" w:sz="0" w:space="0" w:color="auto"/>
      </w:divBdr>
    </w:div>
    <w:div w:id="487284354">
      <w:bodyDiv w:val="1"/>
      <w:marLeft w:val="0"/>
      <w:marRight w:val="0"/>
      <w:marTop w:val="0"/>
      <w:marBottom w:val="0"/>
      <w:divBdr>
        <w:top w:val="none" w:sz="0" w:space="0" w:color="auto"/>
        <w:left w:val="none" w:sz="0" w:space="0" w:color="auto"/>
        <w:bottom w:val="none" w:sz="0" w:space="0" w:color="auto"/>
        <w:right w:val="none" w:sz="0" w:space="0" w:color="auto"/>
      </w:divBdr>
    </w:div>
    <w:div w:id="524749907">
      <w:bodyDiv w:val="1"/>
      <w:marLeft w:val="0"/>
      <w:marRight w:val="0"/>
      <w:marTop w:val="0"/>
      <w:marBottom w:val="0"/>
      <w:divBdr>
        <w:top w:val="none" w:sz="0" w:space="0" w:color="auto"/>
        <w:left w:val="none" w:sz="0" w:space="0" w:color="auto"/>
        <w:bottom w:val="none" w:sz="0" w:space="0" w:color="auto"/>
        <w:right w:val="none" w:sz="0" w:space="0" w:color="auto"/>
      </w:divBdr>
    </w:div>
    <w:div w:id="591815940">
      <w:bodyDiv w:val="1"/>
      <w:marLeft w:val="0"/>
      <w:marRight w:val="0"/>
      <w:marTop w:val="0"/>
      <w:marBottom w:val="0"/>
      <w:divBdr>
        <w:top w:val="none" w:sz="0" w:space="0" w:color="auto"/>
        <w:left w:val="none" w:sz="0" w:space="0" w:color="auto"/>
        <w:bottom w:val="none" w:sz="0" w:space="0" w:color="auto"/>
        <w:right w:val="none" w:sz="0" w:space="0" w:color="auto"/>
      </w:divBdr>
    </w:div>
    <w:div w:id="645281449">
      <w:bodyDiv w:val="1"/>
      <w:marLeft w:val="0"/>
      <w:marRight w:val="0"/>
      <w:marTop w:val="0"/>
      <w:marBottom w:val="0"/>
      <w:divBdr>
        <w:top w:val="none" w:sz="0" w:space="0" w:color="auto"/>
        <w:left w:val="none" w:sz="0" w:space="0" w:color="auto"/>
        <w:bottom w:val="none" w:sz="0" w:space="0" w:color="auto"/>
        <w:right w:val="none" w:sz="0" w:space="0" w:color="auto"/>
      </w:divBdr>
    </w:div>
    <w:div w:id="755980943">
      <w:bodyDiv w:val="1"/>
      <w:marLeft w:val="0"/>
      <w:marRight w:val="0"/>
      <w:marTop w:val="0"/>
      <w:marBottom w:val="0"/>
      <w:divBdr>
        <w:top w:val="none" w:sz="0" w:space="0" w:color="auto"/>
        <w:left w:val="none" w:sz="0" w:space="0" w:color="auto"/>
        <w:bottom w:val="none" w:sz="0" w:space="0" w:color="auto"/>
        <w:right w:val="none" w:sz="0" w:space="0" w:color="auto"/>
      </w:divBdr>
    </w:div>
    <w:div w:id="757868606">
      <w:bodyDiv w:val="1"/>
      <w:marLeft w:val="0"/>
      <w:marRight w:val="0"/>
      <w:marTop w:val="0"/>
      <w:marBottom w:val="0"/>
      <w:divBdr>
        <w:top w:val="none" w:sz="0" w:space="0" w:color="auto"/>
        <w:left w:val="none" w:sz="0" w:space="0" w:color="auto"/>
        <w:bottom w:val="none" w:sz="0" w:space="0" w:color="auto"/>
        <w:right w:val="none" w:sz="0" w:space="0" w:color="auto"/>
      </w:divBdr>
    </w:div>
    <w:div w:id="851457443">
      <w:bodyDiv w:val="1"/>
      <w:marLeft w:val="0"/>
      <w:marRight w:val="0"/>
      <w:marTop w:val="0"/>
      <w:marBottom w:val="0"/>
      <w:divBdr>
        <w:top w:val="none" w:sz="0" w:space="0" w:color="auto"/>
        <w:left w:val="none" w:sz="0" w:space="0" w:color="auto"/>
        <w:bottom w:val="none" w:sz="0" w:space="0" w:color="auto"/>
        <w:right w:val="none" w:sz="0" w:space="0" w:color="auto"/>
      </w:divBdr>
    </w:div>
    <w:div w:id="860822017">
      <w:bodyDiv w:val="1"/>
      <w:marLeft w:val="0"/>
      <w:marRight w:val="0"/>
      <w:marTop w:val="0"/>
      <w:marBottom w:val="0"/>
      <w:divBdr>
        <w:top w:val="none" w:sz="0" w:space="0" w:color="auto"/>
        <w:left w:val="none" w:sz="0" w:space="0" w:color="auto"/>
        <w:bottom w:val="none" w:sz="0" w:space="0" w:color="auto"/>
        <w:right w:val="none" w:sz="0" w:space="0" w:color="auto"/>
      </w:divBdr>
    </w:div>
    <w:div w:id="899368436">
      <w:bodyDiv w:val="1"/>
      <w:marLeft w:val="0"/>
      <w:marRight w:val="0"/>
      <w:marTop w:val="0"/>
      <w:marBottom w:val="0"/>
      <w:divBdr>
        <w:top w:val="none" w:sz="0" w:space="0" w:color="auto"/>
        <w:left w:val="none" w:sz="0" w:space="0" w:color="auto"/>
        <w:bottom w:val="none" w:sz="0" w:space="0" w:color="auto"/>
        <w:right w:val="none" w:sz="0" w:space="0" w:color="auto"/>
      </w:divBdr>
    </w:div>
    <w:div w:id="922488584">
      <w:bodyDiv w:val="1"/>
      <w:marLeft w:val="0"/>
      <w:marRight w:val="0"/>
      <w:marTop w:val="0"/>
      <w:marBottom w:val="0"/>
      <w:divBdr>
        <w:top w:val="none" w:sz="0" w:space="0" w:color="auto"/>
        <w:left w:val="none" w:sz="0" w:space="0" w:color="auto"/>
        <w:bottom w:val="none" w:sz="0" w:space="0" w:color="auto"/>
        <w:right w:val="none" w:sz="0" w:space="0" w:color="auto"/>
      </w:divBdr>
    </w:div>
    <w:div w:id="1027415778">
      <w:bodyDiv w:val="1"/>
      <w:marLeft w:val="0"/>
      <w:marRight w:val="0"/>
      <w:marTop w:val="0"/>
      <w:marBottom w:val="0"/>
      <w:divBdr>
        <w:top w:val="none" w:sz="0" w:space="0" w:color="auto"/>
        <w:left w:val="none" w:sz="0" w:space="0" w:color="auto"/>
        <w:bottom w:val="none" w:sz="0" w:space="0" w:color="auto"/>
        <w:right w:val="none" w:sz="0" w:space="0" w:color="auto"/>
      </w:divBdr>
    </w:div>
    <w:div w:id="1207834335">
      <w:bodyDiv w:val="1"/>
      <w:marLeft w:val="0"/>
      <w:marRight w:val="0"/>
      <w:marTop w:val="0"/>
      <w:marBottom w:val="0"/>
      <w:divBdr>
        <w:top w:val="none" w:sz="0" w:space="0" w:color="auto"/>
        <w:left w:val="none" w:sz="0" w:space="0" w:color="auto"/>
        <w:bottom w:val="none" w:sz="0" w:space="0" w:color="auto"/>
        <w:right w:val="none" w:sz="0" w:space="0" w:color="auto"/>
      </w:divBdr>
    </w:div>
    <w:div w:id="1330329016">
      <w:bodyDiv w:val="1"/>
      <w:marLeft w:val="0"/>
      <w:marRight w:val="0"/>
      <w:marTop w:val="0"/>
      <w:marBottom w:val="0"/>
      <w:divBdr>
        <w:top w:val="none" w:sz="0" w:space="0" w:color="auto"/>
        <w:left w:val="none" w:sz="0" w:space="0" w:color="auto"/>
        <w:bottom w:val="none" w:sz="0" w:space="0" w:color="auto"/>
        <w:right w:val="none" w:sz="0" w:space="0" w:color="auto"/>
      </w:divBdr>
    </w:div>
    <w:div w:id="1418206544">
      <w:bodyDiv w:val="1"/>
      <w:marLeft w:val="0"/>
      <w:marRight w:val="0"/>
      <w:marTop w:val="0"/>
      <w:marBottom w:val="0"/>
      <w:divBdr>
        <w:top w:val="none" w:sz="0" w:space="0" w:color="auto"/>
        <w:left w:val="none" w:sz="0" w:space="0" w:color="auto"/>
        <w:bottom w:val="none" w:sz="0" w:space="0" w:color="auto"/>
        <w:right w:val="none" w:sz="0" w:space="0" w:color="auto"/>
      </w:divBdr>
    </w:div>
    <w:div w:id="1495873768">
      <w:bodyDiv w:val="1"/>
      <w:marLeft w:val="0"/>
      <w:marRight w:val="0"/>
      <w:marTop w:val="0"/>
      <w:marBottom w:val="0"/>
      <w:divBdr>
        <w:top w:val="none" w:sz="0" w:space="0" w:color="auto"/>
        <w:left w:val="none" w:sz="0" w:space="0" w:color="auto"/>
        <w:bottom w:val="none" w:sz="0" w:space="0" w:color="auto"/>
        <w:right w:val="none" w:sz="0" w:space="0" w:color="auto"/>
      </w:divBdr>
    </w:div>
    <w:div w:id="1498304745">
      <w:bodyDiv w:val="1"/>
      <w:marLeft w:val="0"/>
      <w:marRight w:val="0"/>
      <w:marTop w:val="0"/>
      <w:marBottom w:val="0"/>
      <w:divBdr>
        <w:top w:val="none" w:sz="0" w:space="0" w:color="auto"/>
        <w:left w:val="none" w:sz="0" w:space="0" w:color="auto"/>
        <w:bottom w:val="none" w:sz="0" w:space="0" w:color="auto"/>
        <w:right w:val="none" w:sz="0" w:space="0" w:color="auto"/>
      </w:divBdr>
    </w:div>
    <w:div w:id="1557283019">
      <w:bodyDiv w:val="1"/>
      <w:marLeft w:val="0"/>
      <w:marRight w:val="0"/>
      <w:marTop w:val="0"/>
      <w:marBottom w:val="0"/>
      <w:divBdr>
        <w:top w:val="none" w:sz="0" w:space="0" w:color="auto"/>
        <w:left w:val="none" w:sz="0" w:space="0" w:color="auto"/>
        <w:bottom w:val="none" w:sz="0" w:space="0" w:color="auto"/>
        <w:right w:val="none" w:sz="0" w:space="0" w:color="auto"/>
      </w:divBdr>
      <w:divsChild>
        <w:div w:id="1610699017">
          <w:marLeft w:val="0"/>
          <w:marRight w:val="0"/>
          <w:marTop w:val="0"/>
          <w:marBottom w:val="0"/>
          <w:divBdr>
            <w:top w:val="none" w:sz="0" w:space="0" w:color="auto"/>
            <w:left w:val="none" w:sz="0" w:space="0" w:color="auto"/>
            <w:bottom w:val="none" w:sz="0" w:space="0" w:color="auto"/>
            <w:right w:val="none" w:sz="0" w:space="0" w:color="auto"/>
          </w:divBdr>
        </w:div>
      </w:divsChild>
    </w:div>
    <w:div w:id="1569922692">
      <w:bodyDiv w:val="1"/>
      <w:marLeft w:val="0"/>
      <w:marRight w:val="0"/>
      <w:marTop w:val="0"/>
      <w:marBottom w:val="0"/>
      <w:divBdr>
        <w:top w:val="none" w:sz="0" w:space="0" w:color="auto"/>
        <w:left w:val="none" w:sz="0" w:space="0" w:color="auto"/>
        <w:bottom w:val="none" w:sz="0" w:space="0" w:color="auto"/>
        <w:right w:val="none" w:sz="0" w:space="0" w:color="auto"/>
      </w:divBdr>
    </w:div>
    <w:div w:id="1573268991">
      <w:bodyDiv w:val="1"/>
      <w:marLeft w:val="0"/>
      <w:marRight w:val="0"/>
      <w:marTop w:val="0"/>
      <w:marBottom w:val="0"/>
      <w:divBdr>
        <w:top w:val="none" w:sz="0" w:space="0" w:color="auto"/>
        <w:left w:val="none" w:sz="0" w:space="0" w:color="auto"/>
        <w:bottom w:val="none" w:sz="0" w:space="0" w:color="auto"/>
        <w:right w:val="none" w:sz="0" w:space="0" w:color="auto"/>
      </w:divBdr>
    </w:div>
    <w:div w:id="1696226840">
      <w:bodyDiv w:val="1"/>
      <w:marLeft w:val="0"/>
      <w:marRight w:val="0"/>
      <w:marTop w:val="0"/>
      <w:marBottom w:val="0"/>
      <w:divBdr>
        <w:top w:val="none" w:sz="0" w:space="0" w:color="auto"/>
        <w:left w:val="none" w:sz="0" w:space="0" w:color="auto"/>
        <w:bottom w:val="none" w:sz="0" w:space="0" w:color="auto"/>
        <w:right w:val="none" w:sz="0" w:space="0" w:color="auto"/>
      </w:divBdr>
    </w:div>
    <w:div w:id="1854491056">
      <w:bodyDiv w:val="1"/>
      <w:marLeft w:val="0"/>
      <w:marRight w:val="0"/>
      <w:marTop w:val="0"/>
      <w:marBottom w:val="0"/>
      <w:divBdr>
        <w:top w:val="none" w:sz="0" w:space="0" w:color="auto"/>
        <w:left w:val="none" w:sz="0" w:space="0" w:color="auto"/>
        <w:bottom w:val="none" w:sz="0" w:space="0" w:color="auto"/>
        <w:right w:val="none" w:sz="0" w:space="0" w:color="auto"/>
      </w:divBdr>
    </w:div>
    <w:div w:id="1931351095">
      <w:bodyDiv w:val="1"/>
      <w:marLeft w:val="0"/>
      <w:marRight w:val="0"/>
      <w:marTop w:val="0"/>
      <w:marBottom w:val="0"/>
      <w:divBdr>
        <w:top w:val="none" w:sz="0" w:space="0" w:color="auto"/>
        <w:left w:val="none" w:sz="0" w:space="0" w:color="auto"/>
        <w:bottom w:val="none" w:sz="0" w:space="0" w:color="auto"/>
        <w:right w:val="none" w:sz="0" w:space="0" w:color="auto"/>
      </w:divBdr>
    </w:div>
    <w:div w:id="1964119773">
      <w:bodyDiv w:val="1"/>
      <w:marLeft w:val="0"/>
      <w:marRight w:val="0"/>
      <w:marTop w:val="0"/>
      <w:marBottom w:val="0"/>
      <w:divBdr>
        <w:top w:val="none" w:sz="0" w:space="0" w:color="auto"/>
        <w:left w:val="none" w:sz="0" w:space="0" w:color="auto"/>
        <w:bottom w:val="none" w:sz="0" w:space="0" w:color="auto"/>
        <w:right w:val="none" w:sz="0" w:space="0" w:color="auto"/>
      </w:divBdr>
    </w:div>
    <w:div w:id="1974483016">
      <w:bodyDiv w:val="1"/>
      <w:marLeft w:val="0"/>
      <w:marRight w:val="0"/>
      <w:marTop w:val="0"/>
      <w:marBottom w:val="0"/>
      <w:divBdr>
        <w:top w:val="none" w:sz="0" w:space="0" w:color="auto"/>
        <w:left w:val="none" w:sz="0" w:space="0" w:color="auto"/>
        <w:bottom w:val="none" w:sz="0" w:space="0" w:color="auto"/>
        <w:right w:val="none" w:sz="0" w:space="0" w:color="auto"/>
      </w:divBdr>
    </w:div>
    <w:div w:id="1977566035">
      <w:bodyDiv w:val="1"/>
      <w:marLeft w:val="0"/>
      <w:marRight w:val="0"/>
      <w:marTop w:val="0"/>
      <w:marBottom w:val="0"/>
      <w:divBdr>
        <w:top w:val="none" w:sz="0" w:space="0" w:color="auto"/>
        <w:left w:val="none" w:sz="0" w:space="0" w:color="auto"/>
        <w:bottom w:val="none" w:sz="0" w:space="0" w:color="auto"/>
        <w:right w:val="none" w:sz="0" w:space="0" w:color="auto"/>
      </w:divBdr>
    </w:div>
    <w:div w:id="2031180666">
      <w:bodyDiv w:val="1"/>
      <w:marLeft w:val="0"/>
      <w:marRight w:val="0"/>
      <w:marTop w:val="0"/>
      <w:marBottom w:val="0"/>
      <w:divBdr>
        <w:top w:val="none" w:sz="0" w:space="0" w:color="auto"/>
        <w:left w:val="none" w:sz="0" w:space="0" w:color="auto"/>
        <w:bottom w:val="none" w:sz="0" w:space="0" w:color="auto"/>
        <w:right w:val="none" w:sz="0" w:space="0" w:color="auto"/>
      </w:divBdr>
      <w:divsChild>
        <w:div w:id="1140609433">
          <w:marLeft w:val="0"/>
          <w:marRight w:val="0"/>
          <w:marTop w:val="0"/>
          <w:marBottom w:val="270"/>
          <w:divBdr>
            <w:top w:val="single" w:sz="2" w:space="0" w:color="E4E4E7"/>
            <w:left w:val="single" w:sz="2" w:space="0" w:color="E4E4E7"/>
            <w:bottom w:val="single" w:sz="2" w:space="0" w:color="E4E4E7"/>
            <w:right w:val="single" w:sz="2" w:space="0" w:color="E4E4E7"/>
          </w:divBdr>
          <w:divsChild>
            <w:div w:id="1218860326">
              <w:marLeft w:val="0"/>
              <w:marRight w:val="0"/>
              <w:marTop w:val="0"/>
              <w:marBottom w:val="0"/>
              <w:divBdr>
                <w:top w:val="single" w:sz="2" w:space="0" w:color="E4E4E7"/>
                <w:left w:val="single" w:sz="2" w:space="0" w:color="E4E4E7"/>
                <w:bottom w:val="single" w:sz="2" w:space="0" w:color="E4E4E7"/>
                <w:right w:val="single" w:sz="2" w:space="0" w:color="E4E4E7"/>
              </w:divBdr>
              <w:divsChild>
                <w:div w:id="88545480">
                  <w:marLeft w:val="0"/>
                  <w:marRight w:val="0"/>
                  <w:marTop w:val="0"/>
                  <w:marBottom w:val="0"/>
                  <w:divBdr>
                    <w:top w:val="single" w:sz="2" w:space="0" w:color="E4E4E7"/>
                    <w:left w:val="single" w:sz="2" w:space="0" w:color="E4E4E7"/>
                    <w:bottom w:val="single" w:sz="2" w:space="0" w:color="E4E4E7"/>
                    <w:right w:val="single" w:sz="2" w:space="0" w:color="E4E4E7"/>
                  </w:divBdr>
                  <w:divsChild>
                    <w:div w:id="1567643544">
                      <w:marLeft w:val="0"/>
                      <w:marRight w:val="0"/>
                      <w:marTop w:val="0"/>
                      <w:marBottom w:val="0"/>
                      <w:divBdr>
                        <w:top w:val="single" w:sz="2" w:space="0" w:color="E4E4E7"/>
                        <w:left w:val="single" w:sz="2" w:space="0" w:color="E4E4E7"/>
                        <w:bottom w:val="single" w:sz="2" w:space="0" w:color="E4E4E7"/>
                        <w:right w:val="single" w:sz="2" w:space="0" w:color="E4E4E7"/>
                      </w:divBdr>
                      <w:divsChild>
                        <w:div w:id="15108713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2031829676">
      <w:bodyDiv w:val="1"/>
      <w:marLeft w:val="0"/>
      <w:marRight w:val="0"/>
      <w:marTop w:val="0"/>
      <w:marBottom w:val="0"/>
      <w:divBdr>
        <w:top w:val="none" w:sz="0" w:space="0" w:color="auto"/>
        <w:left w:val="none" w:sz="0" w:space="0" w:color="auto"/>
        <w:bottom w:val="none" w:sz="0" w:space="0" w:color="auto"/>
        <w:right w:val="none" w:sz="0" w:space="0" w:color="auto"/>
      </w:divBdr>
    </w:div>
    <w:div w:id="2047678561">
      <w:bodyDiv w:val="1"/>
      <w:marLeft w:val="0"/>
      <w:marRight w:val="0"/>
      <w:marTop w:val="0"/>
      <w:marBottom w:val="0"/>
      <w:divBdr>
        <w:top w:val="none" w:sz="0" w:space="0" w:color="auto"/>
        <w:left w:val="none" w:sz="0" w:space="0" w:color="auto"/>
        <w:bottom w:val="none" w:sz="0" w:space="0" w:color="auto"/>
        <w:right w:val="none" w:sz="0" w:space="0" w:color="auto"/>
      </w:divBdr>
    </w:div>
    <w:div w:id="2052261048">
      <w:bodyDiv w:val="1"/>
      <w:marLeft w:val="0"/>
      <w:marRight w:val="0"/>
      <w:marTop w:val="0"/>
      <w:marBottom w:val="0"/>
      <w:divBdr>
        <w:top w:val="none" w:sz="0" w:space="0" w:color="auto"/>
        <w:left w:val="none" w:sz="0" w:space="0" w:color="auto"/>
        <w:bottom w:val="none" w:sz="0" w:space="0" w:color="auto"/>
        <w:right w:val="none" w:sz="0" w:space="0" w:color="auto"/>
      </w:divBdr>
      <w:divsChild>
        <w:div w:id="99570470">
          <w:marLeft w:val="0"/>
          <w:marRight w:val="0"/>
          <w:marTop w:val="0"/>
          <w:marBottom w:val="0"/>
          <w:divBdr>
            <w:top w:val="single" w:sz="2" w:space="0" w:color="E4E4E7"/>
            <w:left w:val="single" w:sz="2" w:space="0" w:color="E4E4E7"/>
            <w:bottom w:val="single" w:sz="2" w:space="0" w:color="E4E4E7"/>
            <w:right w:val="single" w:sz="2" w:space="0" w:color="E4E4E7"/>
          </w:divBdr>
          <w:divsChild>
            <w:div w:id="1643259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82097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6.png"/><Relationship Id="rId42" Type="http://schemas.openxmlformats.org/officeDocument/2006/relationships/image" Target="media/image26.png"/><Relationship Id="rId63" Type="http://schemas.openxmlformats.org/officeDocument/2006/relationships/image" Target="media/image45.png"/><Relationship Id="rId84" Type="http://schemas.openxmlformats.org/officeDocument/2006/relationships/image" Target="media/image63.png"/><Relationship Id="rId138" Type="http://schemas.openxmlformats.org/officeDocument/2006/relationships/image" Target="media/image115.png"/><Relationship Id="rId107" Type="http://schemas.openxmlformats.org/officeDocument/2006/relationships/image" Target="media/image86.png"/><Relationship Id="rId11" Type="http://schemas.openxmlformats.org/officeDocument/2006/relationships/footer" Target="footer2.xml"/><Relationship Id="rId32" Type="http://schemas.openxmlformats.org/officeDocument/2006/relationships/image" Target="media/image17.png"/><Relationship Id="rId53" Type="http://schemas.openxmlformats.org/officeDocument/2006/relationships/image" Target="media/image37.png"/><Relationship Id="rId74" Type="http://schemas.openxmlformats.org/officeDocument/2006/relationships/image" Target="media/image54.png"/><Relationship Id="rId128" Type="http://schemas.openxmlformats.org/officeDocument/2006/relationships/package" Target="embeddings/Microsoft_Excel_Worksheet5.xlsx"/><Relationship Id="rId149" Type="http://schemas.openxmlformats.org/officeDocument/2006/relationships/image" Target="media/image126.png"/><Relationship Id="rId5" Type="http://schemas.openxmlformats.org/officeDocument/2006/relationships/webSettings" Target="webSettings.xml"/><Relationship Id="rId95" Type="http://schemas.openxmlformats.org/officeDocument/2006/relationships/image" Target="media/image74.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6.png"/><Relationship Id="rId69" Type="http://schemas.openxmlformats.org/officeDocument/2006/relationships/package" Target="embeddings/Microsoft_Excel_Worksheet1.xlsx"/><Relationship Id="rId113" Type="http://schemas.openxmlformats.org/officeDocument/2006/relationships/image" Target="media/image92.png"/><Relationship Id="rId118" Type="http://schemas.openxmlformats.org/officeDocument/2006/relationships/image" Target="media/image96.png"/><Relationship Id="rId134" Type="http://schemas.openxmlformats.org/officeDocument/2006/relationships/image" Target="media/image111.png"/><Relationship Id="rId139" Type="http://schemas.openxmlformats.org/officeDocument/2006/relationships/image" Target="media/image116.png"/><Relationship Id="rId80" Type="http://schemas.openxmlformats.org/officeDocument/2006/relationships/image" Target="media/image60.png"/><Relationship Id="rId85" Type="http://schemas.openxmlformats.org/officeDocument/2006/relationships/image" Target="media/image64.png"/><Relationship Id="rId150" Type="http://schemas.openxmlformats.org/officeDocument/2006/relationships/fontTable" Target="fontTable.xml"/><Relationship Id="rId12" Type="http://schemas.openxmlformats.org/officeDocument/2006/relationships/header" Target="header2.xml"/><Relationship Id="rId17" Type="http://schemas.openxmlformats.org/officeDocument/2006/relationships/header" Target="header6.xml"/><Relationship Id="rId33" Type="http://schemas.openxmlformats.org/officeDocument/2006/relationships/image" Target="media/image18.png"/><Relationship Id="rId38" Type="http://schemas.openxmlformats.org/officeDocument/2006/relationships/package" Target="embeddings/Microsoft_Excel_Worksheet.xlsx"/><Relationship Id="rId59" Type="http://schemas.openxmlformats.org/officeDocument/2006/relationships/image" Target="media/image41.png"/><Relationship Id="rId103" Type="http://schemas.openxmlformats.org/officeDocument/2006/relationships/image" Target="media/image82.png"/><Relationship Id="rId108" Type="http://schemas.openxmlformats.org/officeDocument/2006/relationships/image" Target="media/image87.png"/><Relationship Id="rId124" Type="http://schemas.openxmlformats.org/officeDocument/2006/relationships/image" Target="media/image102.png"/><Relationship Id="rId129" Type="http://schemas.openxmlformats.org/officeDocument/2006/relationships/image" Target="media/image106.png"/><Relationship Id="rId54" Type="http://schemas.openxmlformats.org/officeDocument/2006/relationships/image" Target="media/image38.png"/><Relationship Id="rId70" Type="http://schemas.openxmlformats.org/officeDocument/2006/relationships/image" Target="media/image51.emf"/><Relationship Id="rId75" Type="http://schemas.openxmlformats.org/officeDocument/2006/relationships/image" Target="media/image55.png"/><Relationship Id="rId91" Type="http://schemas.openxmlformats.org/officeDocument/2006/relationships/image" Target="media/image70.png"/><Relationship Id="rId96" Type="http://schemas.openxmlformats.org/officeDocument/2006/relationships/image" Target="media/image75.png"/><Relationship Id="rId140" Type="http://schemas.openxmlformats.org/officeDocument/2006/relationships/image" Target="media/image117.png"/><Relationship Id="rId145" Type="http://schemas.openxmlformats.org/officeDocument/2006/relationships/image" Target="media/image12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3.png"/><Relationship Id="rId114" Type="http://schemas.openxmlformats.org/officeDocument/2006/relationships/image" Target="media/image93.png"/><Relationship Id="rId119" Type="http://schemas.openxmlformats.org/officeDocument/2006/relationships/image" Target="media/image97.png"/><Relationship Id="rId44" Type="http://schemas.openxmlformats.org/officeDocument/2006/relationships/image" Target="media/image28.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1.png"/><Relationship Id="rId86" Type="http://schemas.openxmlformats.org/officeDocument/2006/relationships/image" Target="media/image65.png"/><Relationship Id="rId130" Type="http://schemas.openxmlformats.org/officeDocument/2006/relationships/image" Target="media/image107.png"/><Relationship Id="rId135" Type="http://schemas.openxmlformats.org/officeDocument/2006/relationships/image" Target="media/image112.png"/><Relationship Id="rId151" Type="http://schemas.microsoft.com/office/2011/relationships/people" Target="people.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3.png"/><Relationship Id="rId109" Type="http://schemas.openxmlformats.org/officeDocument/2006/relationships/image" Target="media/image88.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6.png"/><Relationship Id="rId97" Type="http://schemas.openxmlformats.org/officeDocument/2006/relationships/image" Target="media/image76.png"/><Relationship Id="rId104" Type="http://schemas.openxmlformats.org/officeDocument/2006/relationships/image" Target="media/image83.png"/><Relationship Id="rId120" Type="http://schemas.openxmlformats.org/officeDocument/2006/relationships/image" Target="media/image98.png"/><Relationship Id="rId125" Type="http://schemas.openxmlformats.org/officeDocument/2006/relationships/image" Target="media/image103.png"/><Relationship Id="rId141" Type="http://schemas.openxmlformats.org/officeDocument/2006/relationships/image" Target="media/image118.png"/><Relationship Id="rId146" Type="http://schemas.openxmlformats.org/officeDocument/2006/relationships/image" Target="media/image123.png"/><Relationship Id="rId7" Type="http://schemas.openxmlformats.org/officeDocument/2006/relationships/endnotes" Target="endnotes.xml"/><Relationship Id="rId71" Type="http://schemas.openxmlformats.org/officeDocument/2006/relationships/package" Target="embeddings/Microsoft_Excel_Worksheet2.xlsx"/><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8.png"/><Relationship Id="rId87" Type="http://schemas.openxmlformats.org/officeDocument/2006/relationships/image" Target="media/image66.png"/><Relationship Id="rId110" Type="http://schemas.openxmlformats.org/officeDocument/2006/relationships/image" Target="media/image89.png"/><Relationship Id="rId115" Type="http://schemas.openxmlformats.org/officeDocument/2006/relationships/image" Target="media/image94.emf"/><Relationship Id="rId131" Type="http://schemas.openxmlformats.org/officeDocument/2006/relationships/image" Target="media/image108.png"/><Relationship Id="rId136" Type="http://schemas.openxmlformats.org/officeDocument/2006/relationships/image" Target="media/image113.png"/><Relationship Id="rId61" Type="http://schemas.openxmlformats.org/officeDocument/2006/relationships/image" Target="media/image43.png"/><Relationship Id="rId82" Type="http://schemas.openxmlformats.org/officeDocument/2006/relationships/image" Target="media/image62.emf"/><Relationship Id="rId152"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header" Target="head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comments" Target="comments.xml"/><Relationship Id="rId77" Type="http://schemas.openxmlformats.org/officeDocument/2006/relationships/image" Target="media/image57.png"/><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104.png"/><Relationship Id="rId147" Type="http://schemas.openxmlformats.org/officeDocument/2006/relationships/image" Target="media/image124.png"/><Relationship Id="rId8" Type="http://schemas.openxmlformats.org/officeDocument/2006/relationships/image" Target="media/image1.jpeg"/><Relationship Id="rId51" Type="http://schemas.openxmlformats.org/officeDocument/2006/relationships/image" Target="media/image35.png"/><Relationship Id="rId72" Type="http://schemas.openxmlformats.org/officeDocument/2006/relationships/image" Target="media/image52.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99.png"/><Relationship Id="rId142" Type="http://schemas.openxmlformats.org/officeDocument/2006/relationships/image" Target="media/image119.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0.png"/><Relationship Id="rId67" Type="http://schemas.openxmlformats.org/officeDocument/2006/relationships/image" Target="media/image49.png"/><Relationship Id="rId116" Type="http://schemas.openxmlformats.org/officeDocument/2006/relationships/package" Target="embeddings/Microsoft_Excel_Worksheet4.xlsx"/><Relationship Id="rId137" Type="http://schemas.openxmlformats.org/officeDocument/2006/relationships/image" Target="media/image114.png"/><Relationship Id="rId20" Type="http://schemas.openxmlformats.org/officeDocument/2006/relationships/image" Target="media/image5.png"/><Relationship Id="rId41" Type="http://schemas.openxmlformats.org/officeDocument/2006/relationships/image" Target="media/image25.png"/><Relationship Id="rId62" Type="http://schemas.openxmlformats.org/officeDocument/2006/relationships/image" Target="media/image44.png"/><Relationship Id="rId83" Type="http://schemas.openxmlformats.org/officeDocument/2006/relationships/package" Target="embeddings/Microsoft_Excel_Worksheet3.xlsx"/><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109.png"/><Relationship Id="rId153" Type="http://schemas.microsoft.com/office/2018/08/relationships/commentsExtensible" Target="commentsExtensible.xml"/><Relationship Id="rId15" Type="http://schemas.openxmlformats.org/officeDocument/2006/relationships/image" Target="media/image2.png"/><Relationship Id="rId36" Type="http://schemas.openxmlformats.org/officeDocument/2006/relationships/image" Target="media/image21.png"/><Relationship Id="rId57" Type="http://schemas.microsoft.com/office/2011/relationships/commentsExtended" Target="commentsExtended.xml"/><Relationship Id="rId106" Type="http://schemas.openxmlformats.org/officeDocument/2006/relationships/image" Target="media/image85.png"/><Relationship Id="rId127" Type="http://schemas.openxmlformats.org/officeDocument/2006/relationships/image" Target="media/image105.emf"/><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6.emf"/><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0.png"/><Relationship Id="rId143" Type="http://schemas.openxmlformats.org/officeDocument/2006/relationships/image" Target="media/image120.png"/><Relationship Id="rId148" Type="http://schemas.openxmlformats.org/officeDocument/2006/relationships/image" Target="media/image125.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1.png"/><Relationship Id="rId47" Type="http://schemas.openxmlformats.org/officeDocument/2006/relationships/image" Target="media/image31.png"/><Relationship Id="rId68" Type="http://schemas.openxmlformats.org/officeDocument/2006/relationships/image" Target="media/image50.emf"/><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10.png"/><Relationship Id="rId154" Type="http://schemas.microsoft.com/office/2016/09/relationships/commentsIds" Target="commentsIds.xml"/><Relationship Id="rId16" Type="http://schemas.openxmlformats.org/officeDocument/2006/relationships/header" Target="header5.xml"/><Relationship Id="rId37" Type="http://schemas.openxmlformats.org/officeDocument/2006/relationships/image" Target="media/image22.emf"/><Relationship Id="rId58" Type="http://schemas.openxmlformats.org/officeDocument/2006/relationships/image" Target="media/image40.png"/><Relationship Id="rId79" Type="http://schemas.openxmlformats.org/officeDocument/2006/relationships/image" Target="media/image59.png"/><Relationship Id="rId102" Type="http://schemas.openxmlformats.org/officeDocument/2006/relationships/image" Target="media/image81.png"/><Relationship Id="rId123" Type="http://schemas.openxmlformats.org/officeDocument/2006/relationships/image" Target="media/image101.png"/><Relationship Id="rId144" Type="http://schemas.openxmlformats.org/officeDocument/2006/relationships/image" Target="media/image121.png"/><Relationship Id="rId90" Type="http://schemas.openxmlformats.org/officeDocument/2006/relationships/image" Target="media/image6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orking\Management\CMMi\Template_Architecture%20Desig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AEFE6-5558-4F42-892A-E0D6C074D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Template_Architecture Design.dot</Template>
  <TotalTime>13936</TotalTime>
  <Pages>493</Pages>
  <Words>43121</Words>
  <Characters>245795</Characters>
  <Application>Microsoft Office Word</Application>
  <DocSecurity>0</DocSecurity>
  <Lines>2048</Lines>
  <Paragraphs>576</Paragraphs>
  <ScaleCrop>false</ScaleCrop>
  <HeadingPairs>
    <vt:vector size="2" baseType="variant">
      <vt:variant>
        <vt:lpstr>Title</vt:lpstr>
      </vt:variant>
      <vt:variant>
        <vt:i4>1</vt:i4>
      </vt:variant>
    </vt:vector>
  </HeadingPairs>
  <TitlesOfParts>
    <vt:vector size="1" baseType="lpstr">
      <vt:lpstr>Thiết kế tổng thể</vt:lpstr>
    </vt:vector>
  </TitlesOfParts>
  <Company>Trung tâm IT</Company>
  <LinksUpToDate>false</LinksUpToDate>
  <CharactersWithSpaces>288340</CharactersWithSpaces>
  <SharedDoc>false</SharedDoc>
  <HLinks>
    <vt:vector size="336" baseType="variant">
      <vt:variant>
        <vt:i4>1179696</vt:i4>
      </vt:variant>
      <vt:variant>
        <vt:i4>332</vt:i4>
      </vt:variant>
      <vt:variant>
        <vt:i4>0</vt:i4>
      </vt:variant>
      <vt:variant>
        <vt:i4>5</vt:i4>
      </vt:variant>
      <vt:variant>
        <vt:lpwstr/>
      </vt:variant>
      <vt:variant>
        <vt:lpwstr>_Toc147829401</vt:lpwstr>
      </vt:variant>
      <vt:variant>
        <vt:i4>1179696</vt:i4>
      </vt:variant>
      <vt:variant>
        <vt:i4>326</vt:i4>
      </vt:variant>
      <vt:variant>
        <vt:i4>0</vt:i4>
      </vt:variant>
      <vt:variant>
        <vt:i4>5</vt:i4>
      </vt:variant>
      <vt:variant>
        <vt:lpwstr/>
      </vt:variant>
      <vt:variant>
        <vt:lpwstr>_Toc147829400</vt:lpwstr>
      </vt:variant>
      <vt:variant>
        <vt:i4>1769527</vt:i4>
      </vt:variant>
      <vt:variant>
        <vt:i4>320</vt:i4>
      </vt:variant>
      <vt:variant>
        <vt:i4>0</vt:i4>
      </vt:variant>
      <vt:variant>
        <vt:i4>5</vt:i4>
      </vt:variant>
      <vt:variant>
        <vt:lpwstr/>
      </vt:variant>
      <vt:variant>
        <vt:lpwstr>_Toc147829399</vt:lpwstr>
      </vt:variant>
      <vt:variant>
        <vt:i4>1769527</vt:i4>
      </vt:variant>
      <vt:variant>
        <vt:i4>314</vt:i4>
      </vt:variant>
      <vt:variant>
        <vt:i4>0</vt:i4>
      </vt:variant>
      <vt:variant>
        <vt:i4>5</vt:i4>
      </vt:variant>
      <vt:variant>
        <vt:lpwstr/>
      </vt:variant>
      <vt:variant>
        <vt:lpwstr>_Toc147829398</vt:lpwstr>
      </vt:variant>
      <vt:variant>
        <vt:i4>1769527</vt:i4>
      </vt:variant>
      <vt:variant>
        <vt:i4>308</vt:i4>
      </vt:variant>
      <vt:variant>
        <vt:i4>0</vt:i4>
      </vt:variant>
      <vt:variant>
        <vt:i4>5</vt:i4>
      </vt:variant>
      <vt:variant>
        <vt:lpwstr/>
      </vt:variant>
      <vt:variant>
        <vt:lpwstr>_Toc147829397</vt:lpwstr>
      </vt:variant>
      <vt:variant>
        <vt:i4>1769527</vt:i4>
      </vt:variant>
      <vt:variant>
        <vt:i4>302</vt:i4>
      </vt:variant>
      <vt:variant>
        <vt:i4>0</vt:i4>
      </vt:variant>
      <vt:variant>
        <vt:i4>5</vt:i4>
      </vt:variant>
      <vt:variant>
        <vt:lpwstr/>
      </vt:variant>
      <vt:variant>
        <vt:lpwstr>_Toc147829396</vt:lpwstr>
      </vt:variant>
      <vt:variant>
        <vt:i4>1769527</vt:i4>
      </vt:variant>
      <vt:variant>
        <vt:i4>296</vt:i4>
      </vt:variant>
      <vt:variant>
        <vt:i4>0</vt:i4>
      </vt:variant>
      <vt:variant>
        <vt:i4>5</vt:i4>
      </vt:variant>
      <vt:variant>
        <vt:lpwstr/>
      </vt:variant>
      <vt:variant>
        <vt:lpwstr>_Toc147829395</vt:lpwstr>
      </vt:variant>
      <vt:variant>
        <vt:i4>1769527</vt:i4>
      </vt:variant>
      <vt:variant>
        <vt:i4>290</vt:i4>
      </vt:variant>
      <vt:variant>
        <vt:i4>0</vt:i4>
      </vt:variant>
      <vt:variant>
        <vt:i4>5</vt:i4>
      </vt:variant>
      <vt:variant>
        <vt:lpwstr/>
      </vt:variant>
      <vt:variant>
        <vt:lpwstr>_Toc147829394</vt:lpwstr>
      </vt:variant>
      <vt:variant>
        <vt:i4>1769527</vt:i4>
      </vt:variant>
      <vt:variant>
        <vt:i4>284</vt:i4>
      </vt:variant>
      <vt:variant>
        <vt:i4>0</vt:i4>
      </vt:variant>
      <vt:variant>
        <vt:i4>5</vt:i4>
      </vt:variant>
      <vt:variant>
        <vt:lpwstr/>
      </vt:variant>
      <vt:variant>
        <vt:lpwstr>_Toc147829393</vt:lpwstr>
      </vt:variant>
      <vt:variant>
        <vt:i4>1769527</vt:i4>
      </vt:variant>
      <vt:variant>
        <vt:i4>278</vt:i4>
      </vt:variant>
      <vt:variant>
        <vt:i4>0</vt:i4>
      </vt:variant>
      <vt:variant>
        <vt:i4>5</vt:i4>
      </vt:variant>
      <vt:variant>
        <vt:lpwstr/>
      </vt:variant>
      <vt:variant>
        <vt:lpwstr>_Toc147829392</vt:lpwstr>
      </vt:variant>
      <vt:variant>
        <vt:i4>1769527</vt:i4>
      </vt:variant>
      <vt:variant>
        <vt:i4>272</vt:i4>
      </vt:variant>
      <vt:variant>
        <vt:i4>0</vt:i4>
      </vt:variant>
      <vt:variant>
        <vt:i4>5</vt:i4>
      </vt:variant>
      <vt:variant>
        <vt:lpwstr/>
      </vt:variant>
      <vt:variant>
        <vt:lpwstr>_Toc147829391</vt:lpwstr>
      </vt:variant>
      <vt:variant>
        <vt:i4>1769527</vt:i4>
      </vt:variant>
      <vt:variant>
        <vt:i4>266</vt:i4>
      </vt:variant>
      <vt:variant>
        <vt:i4>0</vt:i4>
      </vt:variant>
      <vt:variant>
        <vt:i4>5</vt:i4>
      </vt:variant>
      <vt:variant>
        <vt:lpwstr/>
      </vt:variant>
      <vt:variant>
        <vt:lpwstr>_Toc147829390</vt:lpwstr>
      </vt:variant>
      <vt:variant>
        <vt:i4>1703991</vt:i4>
      </vt:variant>
      <vt:variant>
        <vt:i4>260</vt:i4>
      </vt:variant>
      <vt:variant>
        <vt:i4>0</vt:i4>
      </vt:variant>
      <vt:variant>
        <vt:i4>5</vt:i4>
      </vt:variant>
      <vt:variant>
        <vt:lpwstr/>
      </vt:variant>
      <vt:variant>
        <vt:lpwstr>_Toc147829389</vt:lpwstr>
      </vt:variant>
      <vt:variant>
        <vt:i4>1703991</vt:i4>
      </vt:variant>
      <vt:variant>
        <vt:i4>254</vt:i4>
      </vt:variant>
      <vt:variant>
        <vt:i4>0</vt:i4>
      </vt:variant>
      <vt:variant>
        <vt:i4>5</vt:i4>
      </vt:variant>
      <vt:variant>
        <vt:lpwstr/>
      </vt:variant>
      <vt:variant>
        <vt:lpwstr>_Toc147829388</vt:lpwstr>
      </vt:variant>
      <vt:variant>
        <vt:i4>1703991</vt:i4>
      </vt:variant>
      <vt:variant>
        <vt:i4>248</vt:i4>
      </vt:variant>
      <vt:variant>
        <vt:i4>0</vt:i4>
      </vt:variant>
      <vt:variant>
        <vt:i4>5</vt:i4>
      </vt:variant>
      <vt:variant>
        <vt:lpwstr/>
      </vt:variant>
      <vt:variant>
        <vt:lpwstr>_Toc147829387</vt:lpwstr>
      </vt:variant>
      <vt:variant>
        <vt:i4>1703991</vt:i4>
      </vt:variant>
      <vt:variant>
        <vt:i4>242</vt:i4>
      </vt:variant>
      <vt:variant>
        <vt:i4>0</vt:i4>
      </vt:variant>
      <vt:variant>
        <vt:i4>5</vt:i4>
      </vt:variant>
      <vt:variant>
        <vt:lpwstr/>
      </vt:variant>
      <vt:variant>
        <vt:lpwstr>_Toc147829386</vt:lpwstr>
      </vt:variant>
      <vt:variant>
        <vt:i4>1703991</vt:i4>
      </vt:variant>
      <vt:variant>
        <vt:i4>236</vt:i4>
      </vt:variant>
      <vt:variant>
        <vt:i4>0</vt:i4>
      </vt:variant>
      <vt:variant>
        <vt:i4>5</vt:i4>
      </vt:variant>
      <vt:variant>
        <vt:lpwstr/>
      </vt:variant>
      <vt:variant>
        <vt:lpwstr>_Toc147829385</vt:lpwstr>
      </vt:variant>
      <vt:variant>
        <vt:i4>1703991</vt:i4>
      </vt:variant>
      <vt:variant>
        <vt:i4>230</vt:i4>
      </vt:variant>
      <vt:variant>
        <vt:i4>0</vt:i4>
      </vt:variant>
      <vt:variant>
        <vt:i4>5</vt:i4>
      </vt:variant>
      <vt:variant>
        <vt:lpwstr/>
      </vt:variant>
      <vt:variant>
        <vt:lpwstr>_Toc147829384</vt:lpwstr>
      </vt:variant>
      <vt:variant>
        <vt:i4>1703991</vt:i4>
      </vt:variant>
      <vt:variant>
        <vt:i4>224</vt:i4>
      </vt:variant>
      <vt:variant>
        <vt:i4>0</vt:i4>
      </vt:variant>
      <vt:variant>
        <vt:i4>5</vt:i4>
      </vt:variant>
      <vt:variant>
        <vt:lpwstr/>
      </vt:variant>
      <vt:variant>
        <vt:lpwstr>_Toc147829383</vt:lpwstr>
      </vt:variant>
      <vt:variant>
        <vt:i4>1703991</vt:i4>
      </vt:variant>
      <vt:variant>
        <vt:i4>218</vt:i4>
      </vt:variant>
      <vt:variant>
        <vt:i4>0</vt:i4>
      </vt:variant>
      <vt:variant>
        <vt:i4>5</vt:i4>
      </vt:variant>
      <vt:variant>
        <vt:lpwstr/>
      </vt:variant>
      <vt:variant>
        <vt:lpwstr>_Toc147829382</vt:lpwstr>
      </vt:variant>
      <vt:variant>
        <vt:i4>1703991</vt:i4>
      </vt:variant>
      <vt:variant>
        <vt:i4>212</vt:i4>
      </vt:variant>
      <vt:variant>
        <vt:i4>0</vt:i4>
      </vt:variant>
      <vt:variant>
        <vt:i4>5</vt:i4>
      </vt:variant>
      <vt:variant>
        <vt:lpwstr/>
      </vt:variant>
      <vt:variant>
        <vt:lpwstr>_Toc147829381</vt:lpwstr>
      </vt:variant>
      <vt:variant>
        <vt:i4>1703991</vt:i4>
      </vt:variant>
      <vt:variant>
        <vt:i4>206</vt:i4>
      </vt:variant>
      <vt:variant>
        <vt:i4>0</vt:i4>
      </vt:variant>
      <vt:variant>
        <vt:i4>5</vt:i4>
      </vt:variant>
      <vt:variant>
        <vt:lpwstr/>
      </vt:variant>
      <vt:variant>
        <vt:lpwstr>_Toc147829380</vt:lpwstr>
      </vt:variant>
      <vt:variant>
        <vt:i4>1376311</vt:i4>
      </vt:variant>
      <vt:variant>
        <vt:i4>200</vt:i4>
      </vt:variant>
      <vt:variant>
        <vt:i4>0</vt:i4>
      </vt:variant>
      <vt:variant>
        <vt:i4>5</vt:i4>
      </vt:variant>
      <vt:variant>
        <vt:lpwstr/>
      </vt:variant>
      <vt:variant>
        <vt:lpwstr>_Toc147829379</vt:lpwstr>
      </vt:variant>
      <vt:variant>
        <vt:i4>1376311</vt:i4>
      </vt:variant>
      <vt:variant>
        <vt:i4>194</vt:i4>
      </vt:variant>
      <vt:variant>
        <vt:i4>0</vt:i4>
      </vt:variant>
      <vt:variant>
        <vt:i4>5</vt:i4>
      </vt:variant>
      <vt:variant>
        <vt:lpwstr/>
      </vt:variant>
      <vt:variant>
        <vt:lpwstr>_Toc147829378</vt:lpwstr>
      </vt:variant>
      <vt:variant>
        <vt:i4>1376311</vt:i4>
      </vt:variant>
      <vt:variant>
        <vt:i4>188</vt:i4>
      </vt:variant>
      <vt:variant>
        <vt:i4>0</vt:i4>
      </vt:variant>
      <vt:variant>
        <vt:i4>5</vt:i4>
      </vt:variant>
      <vt:variant>
        <vt:lpwstr/>
      </vt:variant>
      <vt:variant>
        <vt:lpwstr>_Toc147829377</vt:lpwstr>
      </vt:variant>
      <vt:variant>
        <vt:i4>1376311</vt:i4>
      </vt:variant>
      <vt:variant>
        <vt:i4>182</vt:i4>
      </vt:variant>
      <vt:variant>
        <vt:i4>0</vt:i4>
      </vt:variant>
      <vt:variant>
        <vt:i4>5</vt:i4>
      </vt:variant>
      <vt:variant>
        <vt:lpwstr/>
      </vt:variant>
      <vt:variant>
        <vt:lpwstr>_Toc147829376</vt:lpwstr>
      </vt:variant>
      <vt:variant>
        <vt:i4>1376311</vt:i4>
      </vt:variant>
      <vt:variant>
        <vt:i4>176</vt:i4>
      </vt:variant>
      <vt:variant>
        <vt:i4>0</vt:i4>
      </vt:variant>
      <vt:variant>
        <vt:i4>5</vt:i4>
      </vt:variant>
      <vt:variant>
        <vt:lpwstr/>
      </vt:variant>
      <vt:variant>
        <vt:lpwstr>_Toc147829375</vt:lpwstr>
      </vt:variant>
      <vt:variant>
        <vt:i4>1376311</vt:i4>
      </vt:variant>
      <vt:variant>
        <vt:i4>170</vt:i4>
      </vt:variant>
      <vt:variant>
        <vt:i4>0</vt:i4>
      </vt:variant>
      <vt:variant>
        <vt:i4>5</vt:i4>
      </vt:variant>
      <vt:variant>
        <vt:lpwstr/>
      </vt:variant>
      <vt:variant>
        <vt:lpwstr>_Toc147829374</vt:lpwstr>
      </vt:variant>
      <vt:variant>
        <vt:i4>1376311</vt:i4>
      </vt:variant>
      <vt:variant>
        <vt:i4>164</vt:i4>
      </vt:variant>
      <vt:variant>
        <vt:i4>0</vt:i4>
      </vt:variant>
      <vt:variant>
        <vt:i4>5</vt:i4>
      </vt:variant>
      <vt:variant>
        <vt:lpwstr/>
      </vt:variant>
      <vt:variant>
        <vt:lpwstr>_Toc147829373</vt:lpwstr>
      </vt:variant>
      <vt:variant>
        <vt:i4>1376311</vt:i4>
      </vt:variant>
      <vt:variant>
        <vt:i4>158</vt:i4>
      </vt:variant>
      <vt:variant>
        <vt:i4>0</vt:i4>
      </vt:variant>
      <vt:variant>
        <vt:i4>5</vt:i4>
      </vt:variant>
      <vt:variant>
        <vt:lpwstr/>
      </vt:variant>
      <vt:variant>
        <vt:lpwstr>_Toc147829372</vt:lpwstr>
      </vt:variant>
      <vt:variant>
        <vt:i4>1376311</vt:i4>
      </vt:variant>
      <vt:variant>
        <vt:i4>152</vt:i4>
      </vt:variant>
      <vt:variant>
        <vt:i4>0</vt:i4>
      </vt:variant>
      <vt:variant>
        <vt:i4>5</vt:i4>
      </vt:variant>
      <vt:variant>
        <vt:lpwstr/>
      </vt:variant>
      <vt:variant>
        <vt:lpwstr>_Toc147829371</vt:lpwstr>
      </vt:variant>
      <vt:variant>
        <vt:i4>1376311</vt:i4>
      </vt:variant>
      <vt:variant>
        <vt:i4>146</vt:i4>
      </vt:variant>
      <vt:variant>
        <vt:i4>0</vt:i4>
      </vt:variant>
      <vt:variant>
        <vt:i4>5</vt:i4>
      </vt:variant>
      <vt:variant>
        <vt:lpwstr/>
      </vt:variant>
      <vt:variant>
        <vt:lpwstr>_Toc147829370</vt:lpwstr>
      </vt:variant>
      <vt:variant>
        <vt:i4>1310775</vt:i4>
      </vt:variant>
      <vt:variant>
        <vt:i4>140</vt:i4>
      </vt:variant>
      <vt:variant>
        <vt:i4>0</vt:i4>
      </vt:variant>
      <vt:variant>
        <vt:i4>5</vt:i4>
      </vt:variant>
      <vt:variant>
        <vt:lpwstr/>
      </vt:variant>
      <vt:variant>
        <vt:lpwstr>_Toc147829369</vt:lpwstr>
      </vt:variant>
      <vt:variant>
        <vt:i4>1310775</vt:i4>
      </vt:variant>
      <vt:variant>
        <vt:i4>134</vt:i4>
      </vt:variant>
      <vt:variant>
        <vt:i4>0</vt:i4>
      </vt:variant>
      <vt:variant>
        <vt:i4>5</vt:i4>
      </vt:variant>
      <vt:variant>
        <vt:lpwstr/>
      </vt:variant>
      <vt:variant>
        <vt:lpwstr>_Toc147829368</vt:lpwstr>
      </vt:variant>
      <vt:variant>
        <vt:i4>1310775</vt:i4>
      </vt:variant>
      <vt:variant>
        <vt:i4>128</vt:i4>
      </vt:variant>
      <vt:variant>
        <vt:i4>0</vt:i4>
      </vt:variant>
      <vt:variant>
        <vt:i4>5</vt:i4>
      </vt:variant>
      <vt:variant>
        <vt:lpwstr/>
      </vt:variant>
      <vt:variant>
        <vt:lpwstr>_Toc147829367</vt:lpwstr>
      </vt:variant>
      <vt:variant>
        <vt:i4>1310775</vt:i4>
      </vt:variant>
      <vt:variant>
        <vt:i4>122</vt:i4>
      </vt:variant>
      <vt:variant>
        <vt:i4>0</vt:i4>
      </vt:variant>
      <vt:variant>
        <vt:i4>5</vt:i4>
      </vt:variant>
      <vt:variant>
        <vt:lpwstr/>
      </vt:variant>
      <vt:variant>
        <vt:lpwstr>_Toc147829366</vt:lpwstr>
      </vt:variant>
      <vt:variant>
        <vt:i4>1310775</vt:i4>
      </vt:variant>
      <vt:variant>
        <vt:i4>116</vt:i4>
      </vt:variant>
      <vt:variant>
        <vt:i4>0</vt:i4>
      </vt:variant>
      <vt:variant>
        <vt:i4>5</vt:i4>
      </vt:variant>
      <vt:variant>
        <vt:lpwstr/>
      </vt:variant>
      <vt:variant>
        <vt:lpwstr>_Toc147829365</vt:lpwstr>
      </vt:variant>
      <vt:variant>
        <vt:i4>1310775</vt:i4>
      </vt:variant>
      <vt:variant>
        <vt:i4>110</vt:i4>
      </vt:variant>
      <vt:variant>
        <vt:i4>0</vt:i4>
      </vt:variant>
      <vt:variant>
        <vt:i4>5</vt:i4>
      </vt:variant>
      <vt:variant>
        <vt:lpwstr/>
      </vt:variant>
      <vt:variant>
        <vt:lpwstr>_Toc147829364</vt:lpwstr>
      </vt:variant>
      <vt:variant>
        <vt:i4>1310775</vt:i4>
      </vt:variant>
      <vt:variant>
        <vt:i4>104</vt:i4>
      </vt:variant>
      <vt:variant>
        <vt:i4>0</vt:i4>
      </vt:variant>
      <vt:variant>
        <vt:i4>5</vt:i4>
      </vt:variant>
      <vt:variant>
        <vt:lpwstr/>
      </vt:variant>
      <vt:variant>
        <vt:lpwstr>_Toc147829363</vt:lpwstr>
      </vt:variant>
      <vt:variant>
        <vt:i4>1310775</vt:i4>
      </vt:variant>
      <vt:variant>
        <vt:i4>98</vt:i4>
      </vt:variant>
      <vt:variant>
        <vt:i4>0</vt:i4>
      </vt:variant>
      <vt:variant>
        <vt:i4>5</vt:i4>
      </vt:variant>
      <vt:variant>
        <vt:lpwstr/>
      </vt:variant>
      <vt:variant>
        <vt:lpwstr>_Toc147829362</vt:lpwstr>
      </vt:variant>
      <vt:variant>
        <vt:i4>1310775</vt:i4>
      </vt:variant>
      <vt:variant>
        <vt:i4>92</vt:i4>
      </vt:variant>
      <vt:variant>
        <vt:i4>0</vt:i4>
      </vt:variant>
      <vt:variant>
        <vt:i4>5</vt:i4>
      </vt:variant>
      <vt:variant>
        <vt:lpwstr/>
      </vt:variant>
      <vt:variant>
        <vt:lpwstr>_Toc147829361</vt:lpwstr>
      </vt:variant>
      <vt:variant>
        <vt:i4>1310775</vt:i4>
      </vt:variant>
      <vt:variant>
        <vt:i4>86</vt:i4>
      </vt:variant>
      <vt:variant>
        <vt:i4>0</vt:i4>
      </vt:variant>
      <vt:variant>
        <vt:i4>5</vt:i4>
      </vt:variant>
      <vt:variant>
        <vt:lpwstr/>
      </vt:variant>
      <vt:variant>
        <vt:lpwstr>_Toc147829360</vt:lpwstr>
      </vt:variant>
      <vt:variant>
        <vt:i4>1507383</vt:i4>
      </vt:variant>
      <vt:variant>
        <vt:i4>80</vt:i4>
      </vt:variant>
      <vt:variant>
        <vt:i4>0</vt:i4>
      </vt:variant>
      <vt:variant>
        <vt:i4>5</vt:i4>
      </vt:variant>
      <vt:variant>
        <vt:lpwstr/>
      </vt:variant>
      <vt:variant>
        <vt:lpwstr>_Toc147829359</vt:lpwstr>
      </vt:variant>
      <vt:variant>
        <vt:i4>1507383</vt:i4>
      </vt:variant>
      <vt:variant>
        <vt:i4>74</vt:i4>
      </vt:variant>
      <vt:variant>
        <vt:i4>0</vt:i4>
      </vt:variant>
      <vt:variant>
        <vt:i4>5</vt:i4>
      </vt:variant>
      <vt:variant>
        <vt:lpwstr/>
      </vt:variant>
      <vt:variant>
        <vt:lpwstr>_Toc147829358</vt:lpwstr>
      </vt:variant>
      <vt:variant>
        <vt:i4>1507383</vt:i4>
      </vt:variant>
      <vt:variant>
        <vt:i4>68</vt:i4>
      </vt:variant>
      <vt:variant>
        <vt:i4>0</vt:i4>
      </vt:variant>
      <vt:variant>
        <vt:i4>5</vt:i4>
      </vt:variant>
      <vt:variant>
        <vt:lpwstr/>
      </vt:variant>
      <vt:variant>
        <vt:lpwstr>_Toc147829357</vt:lpwstr>
      </vt:variant>
      <vt:variant>
        <vt:i4>1507383</vt:i4>
      </vt:variant>
      <vt:variant>
        <vt:i4>62</vt:i4>
      </vt:variant>
      <vt:variant>
        <vt:i4>0</vt:i4>
      </vt:variant>
      <vt:variant>
        <vt:i4>5</vt:i4>
      </vt:variant>
      <vt:variant>
        <vt:lpwstr/>
      </vt:variant>
      <vt:variant>
        <vt:lpwstr>_Toc147829356</vt:lpwstr>
      </vt:variant>
      <vt:variant>
        <vt:i4>1507383</vt:i4>
      </vt:variant>
      <vt:variant>
        <vt:i4>56</vt:i4>
      </vt:variant>
      <vt:variant>
        <vt:i4>0</vt:i4>
      </vt:variant>
      <vt:variant>
        <vt:i4>5</vt:i4>
      </vt:variant>
      <vt:variant>
        <vt:lpwstr/>
      </vt:variant>
      <vt:variant>
        <vt:lpwstr>_Toc147829355</vt:lpwstr>
      </vt:variant>
      <vt:variant>
        <vt:i4>1507383</vt:i4>
      </vt:variant>
      <vt:variant>
        <vt:i4>50</vt:i4>
      </vt:variant>
      <vt:variant>
        <vt:i4>0</vt:i4>
      </vt:variant>
      <vt:variant>
        <vt:i4>5</vt:i4>
      </vt:variant>
      <vt:variant>
        <vt:lpwstr/>
      </vt:variant>
      <vt:variant>
        <vt:lpwstr>_Toc147829354</vt:lpwstr>
      </vt:variant>
      <vt:variant>
        <vt:i4>1507383</vt:i4>
      </vt:variant>
      <vt:variant>
        <vt:i4>44</vt:i4>
      </vt:variant>
      <vt:variant>
        <vt:i4>0</vt:i4>
      </vt:variant>
      <vt:variant>
        <vt:i4>5</vt:i4>
      </vt:variant>
      <vt:variant>
        <vt:lpwstr/>
      </vt:variant>
      <vt:variant>
        <vt:lpwstr>_Toc147829353</vt:lpwstr>
      </vt:variant>
      <vt:variant>
        <vt:i4>1507383</vt:i4>
      </vt:variant>
      <vt:variant>
        <vt:i4>38</vt:i4>
      </vt:variant>
      <vt:variant>
        <vt:i4>0</vt:i4>
      </vt:variant>
      <vt:variant>
        <vt:i4>5</vt:i4>
      </vt:variant>
      <vt:variant>
        <vt:lpwstr/>
      </vt:variant>
      <vt:variant>
        <vt:lpwstr>_Toc147829352</vt:lpwstr>
      </vt:variant>
      <vt:variant>
        <vt:i4>1507383</vt:i4>
      </vt:variant>
      <vt:variant>
        <vt:i4>32</vt:i4>
      </vt:variant>
      <vt:variant>
        <vt:i4>0</vt:i4>
      </vt:variant>
      <vt:variant>
        <vt:i4>5</vt:i4>
      </vt:variant>
      <vt:variant>
        <vt:lpwstr/>
      </vt:variant>
      <vt:variant>
        <vt:lpwstr>_Toc147829351</vt:lpwstr>
      </vt:variant>
      <vt:variant>
        <vt:i4>1507383</vt:i4>
      </vt:variant>
      <vt:variant>
        <vt:i4>26</vt:i4>
      </vt:variant>
      <vt:variant>
        <vt:i4>0</vt:i4>
      </vt:variant>
      <vt:variant>
        <vt:i4>5</vt:i4>
      </vt:variant>
      <vt:variant>
        <vt:lpwstr/>
      </vt:variant>
      <vt:variant>
        <vt:lpwstr>_Toc147829350</vt:lpwstr>
      </vt:variant>
      <vt:variant>
        <vt:i4>1441847</vt:i4>
      </vt:variant>
      <vt:variant>
        <vt:i4>20</vt:i4>
      </vt:variant>
      <vt:variant>
        <vt:i4>0</vt:i4>
      </vt:variant>
      <vt:variant>
        <vt:i4>5</vt:i4>
      </vt:variant>
      <vt:variant>
        <vt:lpwstr/>
      </vt:variant>
      <vt:variant>
        <vt:lpwstr>_Toc147829349</vt:lpwstr>
      </vt:variant>
      <vt:variant>
        <vt:i4>1441847</vt:i4>
      </vt:variant>
      <vt:variant>
        <vt:i4>14</vt:i4>
      </vt:variant>
      <vt:variant>
        <vt:i4>0</vt:i4>
      </vt:variant>
      <vt:variant>
        <vt:i4>5</vt:i4>
      </vt:variant>
      <vt:variant>
        <vt:lpwstr/>
      </vt:variant>
      <vt:variant>
        <vt:lpwstr>_Toc147829348</vt:lpwstr>
      </vt:variant>
      <vt:variant>
        <vt:i4>1441847</vt:i4>
      </vt:variant>
      <vt:variant>
        <vt:i4>8</vt:i4>
      </vt:variant>
      <vt:variant>
        <vt:i4>0</vt:i4>
      </vt:variant>
      <vt:variant>
        <vt:i4>5</vt:i4>
      </vt:variant>
      <vt:variant>
        <vt:lpwstr/>
      </vt:variant>
      <vt:variant>
        <vt:lpwstr>_Toc147829347</vt:lpwstr>
      </vt:variant>
      <vt:variant>
        <vt:i4>1441847</vt:i4>
      </vt:variant>
      <vt:variant>
        <vt:i4>2</vt:i4>
      </vt:variant>
      <vt:variant>
        <vt:i4>0</vt:i4>
      </vt:variant>
      <vt:variant>
        <vt:i4>5</vt:i4>
      </vt:variant>
      <vt:variant>
        <vt:lpwstr/>
      </vt:variant>
      <vt:variant>
        <vt:lpwstr>_Toc147829346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tổng thể</dc:title>
  <dc:subject>v1.0</dc:subject>
  <dc:creator>Viettel Telecom</dc:creator>
  <cp:keywords>TKTT</cp:keywords>
  <dc:description/>
  <cp:lastModifiedBy>nhunn_086099</cp:lastModifiedBy>
  <cp:revision>334</cp:revision>
  <cp:lastPrinted>2021-11-23T08:08:00Z</cp:lastPrinted>
  <dcterms:created xsi:type="dcterms:W3CDTF">2023-10-15T07:23:00Z</dcterms:created>
  <dcterms:modified xsi:type="dcterms:W3CDTF">2026-07-22T08:21:00Z</dcterms:modified>
  <cp:category>BM</cp:category>
</cp:coreProperties>
</file>